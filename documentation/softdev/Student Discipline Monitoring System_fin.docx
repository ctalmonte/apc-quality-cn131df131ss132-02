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71784613"/>
        <w:docPartObj>
          <w:docPartGallery w:val="Cover Pages"/>
          <w:docPartUnique/>
        </w:docPartObj>
      </w:sdtPr>
      <w:sdtEndPr>
        <w:rPr>
          <w:rFonts w:asciiTheme="minorHAnsi" w:eastAsiaTheme="minorEastAsia" w:hAnsiTheme="minorHAnsi" w:cstheme="minorBidi"/>
          <w:b/>
          <w:bCs/>
        </w:rPr>
      </w:sdtEndPr>
      <w:sdtContent>
        <w:p w:rsidR="00855DD5" w:rsidRDefault="00307634" w:rsidP="00855DD5">
          <w:pPr>
            <w:pStyle w:val="Title"/>
          </w:pPr>
          <w:sdt>
            <w:sdtPr>
              <w:alias w:val="Title"/>
              <w:tag w:val=""/>
              <w:id w:val="678620497"/>
              <w:placeholder>
                <w:docPart w:val="E692EA86504E45BD9AB248635B9499A7"/>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F663FB">
                <w:rPr>
                  <w:lang w:val="en-PH"/>
                </w:rPr>
                <w:t>Student Discipline Monitoring System</w:t>
              </w:r>
            </w:sdtContent>
          </w:sdt>
        </w:p>
        <w:p w:rsidR="00855DD5" w:rsidRDefault="00855DD5" w:rsidP="00855DD5">
          <w:pPr>
            <w:pStyle w:val="Title2"/>
          </w:pPr>
          <w:r>
            <w:t>Shogo Roxy Serra – Project Manager/Developer</w:t>
          </w:r>
        </w:p>
        <w:p w:rsidR="00855DD5" w:rsidRDefault="00855DD5" w:rsidP="00855DD5">
          <w:pPr>
            <w:pStyle w:val="Title2"/>
          </w:pPr>
          <w:r>
            <w:t>Elijah Angelo Alcarde – Project Analyst/Developer</w:t>
          </w:r>
        </w:p>
        <w:p w:rsidR="00855DD5" w:rsidRDefault="00855DD5" w:rsidP="00855DD5">
          <w:pPr>
            <w:pStyle w:val="Title2"/>
          </w:pPr>
          <w:r>
            <w:t>Asia Pacific College</w:t>
          </w:r>
        </w:p>
        <w:p w:rsidR="00855DD5" w:rsidRDefault="00855DD5" w:rsidP="00855DD5">
          <w:pPr>
            <w:pStyle w:val="Title2"/>
          </w:pPr>
        </w:p>
        <w:p w:rsidR="00855DD5" w:rsidRDefault="00855DD5" w:rsidP="00855DD5">
          <w:pPr>
            <w:pStyle w:val="Title2"/>
          </w:pPr>
          <w:r>
            <w:t>Submitted to</w:t>
          </w:r>
        </w:p>
        <w:p w:rsidR="00855DD5" w:rsidRDefault="00855DD5" w:rsidP="00855DD5">
          <w:pPr>
            <w:pStyle w:val="Title2"/>
          </w:pPr>
          <w:r>
            <w:t>Edmundo Casi</w:t>
          </w:r>
          <w:r w:rsidRPr="00F672CD">
            <w:t>ñ</w:t>
          </w:r>
          <w:r>
            <w:t>o</w:t>
          </w:r>
        </w:p>
        <w:p w:rsidR="00855DD5" w:rsidRDefault="00855DD5" w:rsidP="00855DD5">
          <w:pPr>
            <w:pStyle w:val="Title2"/>
          </w:pPr>
        </w:p>
        <w:p w:rsidR="00855DD5" w:rsidRDefault="00855DD5" w:rsidP="00855DD5">
          <w:pPr>
            <w:pStyle w:val="Title2"/>
          </w:pPr>
          <w:r>
            <w:t xml:space="preserve">In partial fulfillment of the requirements for the </w:t>
          </w:r>
        </w:p>
        <w:p w:rsidR="00855DD5" w:rsidRDefault="00855DD5" w:rsidP="00855DD5">
          <w:pPr>
            <w:pStyle w:val="Title2"/>
          </w:pPr>
          <w:r>
            <w:t xml:space="preserve">       SOFTWARE DEVELOPMENT </w:t>
          </w:r>
        </w:p>
        <w:p w:rsidR="00855DD5" w:rsidRDefault="00855DD5" w:rsidP="00855DD5">
          <w:pPr>
            <w:pStyle w:val="Title2"/>
          </w:pPr>
          <w:r>
            <w:t>Class of 3rd term School Year 2015-2016</w:t>
          </w:r>
        </w:p>
        <w:p w:rsidR="00855DD5" w:rsidRDefault="00855DD5" w:rsidP="00855DD5">
          <w:pPr>
            <w:ind w:firstLine="0"/>
            <w:rPr>
              <w:rFonts w:asciiTheme="majorHAnsi" w:eastAsiaTheme="majorEastAsia" w:hAnsiTheme="majorHAnsi" w:cstheme="majorBidi"/>
            </w:rPr>
          </w:pPr>
        </w:p>
        <w:p w:rsidR="00855DD5" w:rsidRDefault="00855DD5" w:rsidP="00855DD5">
          <w:pPr>
            <w:ind w:firstLine="0"/>
            <w:rPr>
              <w:rFonts w:asciiTheme="majorHAnsi" w:eastAsiaTheme="majorEastAsia" w:hAnsiTheme="majorHAnsi" w:cstheme="majorBidi"/>
            </w:rPr>
          </w:pPr>
        </w:p>
        <w:p w:rsidR="00855DD5" w:rsidRDefault="00855DD5" w:rsidP="00855DD5">
          <w:pPr>
            <w:ind w:firstLine="0"/>
            <w:rPr>
              <w:rFonts w:asciiTheme="majorHAnsi" w:eastAsiaTheme="majorEastAsia" w:hAnsiTheme="majorHAnsi" w:cstheme="majorBidi"/>
            </w:rPr>
          </w:pPr>
        </w:p>
        <w:p w:rsidR="00855DD5" w:rsidRDefault="00855DD5" w:rsidP="00855DD5">
          <w:pPr>
            <w:ind w:firstLine="0"/>
            <w:rPr>
              <w:rFonts w:asciiTheme="majorHAnsi" w:eastAsiaTheme="majorEastAsia" w:hAnsiTheme="majorHAnsi" w:cstheme="majorBidi"/>
            </w:rPr>
          </w:pPr>
        </w:p>
        <w:p w:rsidR="00855DD5" w:rsidRDefault="00855DD5" w:rsidP="00855DD5">
          <w:pPr>
            <w:ind w:firstLine="0"/>
            <w:rPr>
              <w:rFonts w:asciiTheme="majorHAnsi" w:eastAsiaTheme="majorEastAsia" w:hAnsiTheme="majorHAnsi" w:cstheme="majorBidi"/>
            </w:rPr>
          </w:pPr>
        </w:p>
        <w:p w:rsidR="00855DD5" w:rsidRDefault="00855DD5" w:rsidP="00855DD5">
          <w:pPr>
            <w:ind w:left="2880"/>
          </w:pPr>
          <w:r>
            <w:t xml:space="preserve">     April 21, 2016</w:t>
          </w:r>
        </w:p>
        <w:p w:rsidR="00855DD5" w:rsidRDefault="00855DD5" w:rsidP="00855DD5">
          <w:pPr>
            <w:rPr>
              <w:rFonts w:asciiTheme="majorHAnsi" w:eastAsiaTheme="majorEastAsia" w:hAnsiTheme="majorHAnsi" w:cstheme="majorBidi"/>
            </w:rPr>
          </w:pPr>
          <w:r>
            <w:br w:type="page"/>
          </w:r>
        </w:p>
        <w:p w:rsidR="00855DD5" w:rsidRDefault="00307634" w:rsidP="00855DD5">
          <w:pPr>
            <w:pStyle w:val="Title"/>
          </w:pPr>
          <w:sdt>
            <w:sdtPr>
              <w:alias w:val="Title"/>
              <w:tag w:val=""/>
              <w:id w:val="726351117"/>
              <w:placeholder>
                <w:docPart w:val="D591245EBD4B40E581D154C36106F51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b/>
                <w:bCs/>
              </w:rPr>
            </w:sdtEndPr>
            <w:sdtContent>
              <w:r w:rsidR="00F663FB">
                <w:t>Student Discipline Monitoring System</w:t>
              </w:r>
            </w:sdtContent>
          </w:sdt>
        </w:p>
      </w:sdtContent>
    </w:sdt>
    <w:p w:rsidR="000926CE" w:rsidRDefault="007B40F6" w:rsidP="007516B0">
      <w:pPr>
        <w:pStyle w:val="Heading1"/>
        <w:numPr>
          <w:ilvl w:val="0"/>
          <w:numId w:val="19"/>
        </w:numPr>
        <w:jc w:val="left"/>
      </w:pPr>
      <w:r>
        <w:t>Project Objective</w:t>
      </w:r>
    </w:p>
    <w:p w:rsidR="000926CE" w:rsidRDefault="007B40F6" w:rsidP="00095DD0">
      <w:pPr>
        <w:ind w:firstLine="360"/>
      </w:pPr>
      <w:r>
        <w:t>To provide a system that protects the scholarship of students which promotes ease of communication between a student and the Disciplinary Officer, and an adaptive system where the Disciplinary Officer can manage offenses according to the changes in the student handbook.</w:t>
      </w:r>
    </w:p>
    <w:p w:rsidR="000926CE" w:rsidRDefault="00332A53" w:rsidP="00332A53">
      <w:pPr>
        <w:pStyle w:val="Heading1"/>
        <w:numPr>
          <w:ilvl w:val="0"/>
          <w:numId w:val="19"/>
        </w:numPr>
        <w:jc w:val="left"/>
      </w:pPr>
      <w:r>
        <w:t>Abstract</w:t>
      </w:r>
    </w:p>
    <w:p w:rsidR="000926CE" w:rsidRDefault="00332A53" w:rsidP="00095DD0">
      <w:pPr>
        <w:pStyle w:val="NoSpacing"/>
        <w:ind w:firstLine="360"/>
      </w:pPr>
      <w:r>
        <w:t>Student Discipline Monitoring System is a web</w:t>
      </w:r>
      <w:r w:rsidR="00454970">
        <w:t>-based</w:t>
      </w:r>
      <w:r>
        <w:t xml:space="preserve"> application where students, security guards, Disciplinary Officer, and Stu</w:t>
      </w:r>
      <w:r w:rsidR="00A12CF5">
        <w:t xml:space="preserve">dent Affairs Director manage violation tickets, sanctions, appeals, and reports according to their roles. The system makes use of Radio Frequency Identification (RFID) to file a violation in the entry access points of the school. </w:t>
      </w:r>
    </w:p>
    <w:p w:rsidR="00BF79C1" w:rsidRDefault="00BF79C1" w:rsidP="00095DD0">
      <w:pPr>
        <w:pStyle w:val="NoSpacing"/>
        <w:ind w:firstLine="360"/>
      </w:pPr>
    </w:p>
    <w:p w:rsidR="00454970" w:rsidRDefault="00454970" w:rsidP="00454970">
      <w:pPr>
        <w:pStyle w:val="Heading1"/>
        <w:numPr>
          <w:ilvl w:val="0"/>
          <w:numId w:val="20"/>
        </w:numPr>
        <w:jc w:val="left"/>
      </w:pPr>
      <w:r>
        <w:t>Introduction</w:t>
      </w:r>
    </w:p>
    <w:p w:rsidR="00095DD0" w:rsidRDefault="001602D8" w:rsidP="001602D8">
      <w:pPr>
        <w:ind w:firstLine="360"/>
      </w:pPr>
      <w:r>
        <w:t>Dress code violation is the most violated minor offense in the student handbook, and the Disciplinary Officer handles at least fifty cases per day. S</w:t>
      </w:r>
      <w:r w:rsidR="00095DD0">
        <w:t xml:space="preserve">tudents have to inquire directly to the Disciplinary Officer’s office to keep track of the violations that they have committed. Moreover, there are times that the Disciplinary Officer’s consultation schedule </w:t>
      </w:r>
      <w:r>
        <w:t xml:space="preserve">does not match with the time where the student goes to his office. The violation is permanently recorded if the student failed to make an appeal to the D.O. Since three minor violations is equivalent to a major violation, the scholarship of the students will be at risk whenever they fail to appeal their violations. </w:t>
      </w:r>
    </w:p>
    <w:p w:rsidR="004C6B22" w:rsidRDefault="001602D8" w:rsidP="004C6B22">
      <w:r>
        <w:t>Because some of the students know that most of the violations and sanctions written in the student handbook</w:t>
      </w:r>
      <w:r w:rsidR="0093360D">
        <w:t xml:space="preserve"> is not implemented properly</w:t>
      </w:r>
      <w:r w:rsidR="00CF0EDA">
        <w:t>, they become conceited</w:t>
      </w:r>
      <w:r w:rsidR="00525874">
        <w:t xml:space="preserve"> and still commit actions that considered as a violation, e.g., public display of affection, self-bussing, using someone else’s ID card. </w:t>
      </w:r>
    </w:p>
    <w:p w:rsidR="004C6B22" w:rsidRDefault="004C6B22" w:rsidP="004C6B22">
      <w:pPr>
        <w:ind w:firstLine="0"/>
      </w:pPr>
      <w:r>
        <w:lastRenderedPageBreak/>
        <w:tab/>
      </w:r>
      <w:r w:rsidR="00E65682">
        <w:t>The security guards file</w:t>
      </w:r>
      <w:r>
        <w:t xml:space="preserve"> minor offenses, which is submitted to the Disciplinary Officer at the end of the day. If they witness a student committing a major violation, they create a report to the </w:t>
      </w:r>
      <w:r w:rsidR="00924B72">
        <w:t xml:space="preserve">D.O. </w:t>
      </w:r>
    </w:p>
    <w:p w:rsidR="004C6B22" w:rsidRDefault="004C6B22" w:rsidP="004C6B22">
      <w:pPr>
        <w:ind w:firstLine="0"/>
      </w:pPr>
      <w:r>
        <w:tab/>
        <w:t xml:space="preserve">The Student Affairs Director views the student violations. They do not file the violation tickets but they are involved in enforcing sanctions to a student which committed a major violation. Thus, summary of the generated reports are significant to them. </w:t>
      </w:r>
    </w:p>
    <w:p w:rsidR="004C6B22" w:rsidRDefault="004C6B22" w:rsidP="004C6B22">
      <w:pPr>
        <w:ind w:firstLine="0"/>
      </w:pPr>
      <w:r>
        <w:tab/>
        <w:t>The Disciplinary Officer has the center-figure role in the system. H</w:t>
      </w:r>
      <w:r w:rsidR="009874B5">
        <w:t xml:space="preserve">e handles all the filed violation, and reports from the security guards. The D.O. has the discretion to enforce sanctions to students according to the severity of their violation. </w:t>
      </w:r>
      <w:r w:rsidR="00F9376C">
        <w:t>He creates a list of suspended students, and the s</w:t>
      </w:r>
      <w:r w:rsidR="001C5352">
        <w:t xml:space="preserve">ecurity guards </w:t>
      </w:r>
      <w:r w:rsidR="00AF78D4">
        <w:t>carry</w:t>
      </w:r>
      <w:r w:rsidR="00F9376C">
        <w:t xml:space="preserve"> out the implementation. </w:t>
      </w:r>
      <w:r>
        <w:t xml:space="preserve"> </w:t>
      </w:r>
    </w:p>
    <w:p w:rsidR="00B9263E" w:rsidRDefault="00B9263E" w:rsidP="00B9263E">
      <w:pPr>
        <w:pStyle w:val="Heading1"/>
        <w:numPr>
          <w:ilvl w:val="0"/>
          <w:numId w:val="20"/>
        </w:numPr>
        <w:jc w:val="left"/>
      </w:pPr>
      <w:r>
        <w:t>System Analysis</w:t>
      </w:r>
    </w:p>
    <w:p w:rsidR="00B9263E" w:rsidRDefault="00C167CE" w:rsidP="00B9263E">
      <w:r>
        <w:t xml:space="preserve">The filing and reporting of violations of the security guards is done manually on paper. Printing expenses will </w:t>
      </w:r>
      <w:r w:rsidR="00092B42">
        <w:t>increase in an alarming rate considering the future</w:t>
      </w:r>
      <w:r>
        <w:t xml:space="preserve"> growth of Asia Pacific College.</w:t>
      </w:r>
      <w:r w:rsidR="00AC1E7F">
        <w:t xml:space="preserve"> In addition, the school may need to hire additional manpower if the current system continuous, again an added expense for the institution.</w:t>
      </w:r>
    </w:p>
    <w:p w:rsidR="00AC1E7F" w:rsidRDefault="00D32E25" w:rsidP="00B9263E">
      <w:r>
        <w:t>Since the filing and reporting of violations is done manually, the issuing of violation tickets takes time; and the students have to wait for the ti</w:t>
      </w:r>
      <w:r w:rsidR="008963A7">
        <w:t>cket to be done before entering</w:t>
      </w:r>
      <w:r w:rsidR="009F079B">
        <w:t xml:space="preserve"> the school,</w:t>
      </w:r>
      <w:r w:rsidR="008963A7">
        <w:t xml:space="preserve"> which becomes a concern especially for students who are a running late for class.</w:t>
      </w:r>
    </w:p>
    <w:p w:rsidR="000F538F" w:rsidRDefault="000F538F" w:rsidP="00B9263E">
      <w:r>
        <w:t>The</w:t>
      </w:r>
      <w:r w:rsidR="00516AA1">
        <w:t xml:space="preserve"> lack of ease of communication between students and D.O.,</w:t>
      </w:r>
      <w:r>
        <w:t xml:space="preserve"> inefficient process of </w:t>
      </w:r>
      <w:r w:rsidRPr="000F538F">
        <w:t>filing violation tickets, and making an appeal statement is a major issue for s</w:t>
      </w:r>
      <w:r>
        <w:t>tudents with scholarship</w:t>
      </w:r>
      <w:r w:rsidR="009D6753">
        <w:t>. B</w:t>
      </w:r>
      <w:r>
        <w:t>ecause in order to create an appeal, students have to meet with the Disciplinary Officer; and his consultation schedule is not free all the time</w:t>
      </w:r>
      <w:r w:rsidR="00B61757">
        <w:t xml:space="preserve"> so</w:t>
      </w:r>
      <w:r>
        <w:t xml:space="preserve"> student</w:t>
      </w:r>
      <w:r w:rsidR="00B61757">
        <w:t>s have to set</w:t>
      </w:r>
      <w:r>
        <w:t xml:space="preserve"> an appointment, which also takes time. </w:t>
      </w:r>
      <w:r w:rsidR="00F96C9E">
        <w:t xml:space="preserve">It is necessary for the students to know the consultation </w:t>
      </w:r>
      <w:r w:rsidR="00F96C9E">
        <w:lastRenderedPageBreak/>
        <w:t>hours of the D.O, but it is vital that students know when and where the D.O. is available during the consultation hours.</w:t>
      </w:r>
    </w:p>
    <w:p w:rsidR="004A245F" w:rsidRDefault="00161E2C" w:rsidP="004A245F">
      <w:r>
        <w:t>During the appeal of students to the D.O., there are times that there are inconsistencies as to whom created the violation ticket. Because the violation ticket is done manually on paper, data validation of the forms is mostly not monitored when the violation tickets is submitted to the D.O.</w:t>
      </w:r>
      <w:r w:rsidR="00B72191">
        <w:t xml:space="preserve"> Thus, more problems arises because of lack of evidence; such as a case of a student making an appeal on a dress code violation, saying that he/she really did not c</w:t>
      </w:r>
      <w:r w:rsidR="00FD466D">
        <w:t>ommit the violation. Hence, the report should have proof of violation so there will be non-repudiation.</w:t>
      </w:r>
    </w:p>
    <w:p w:rsidR="00A22EB7" w:rsidRDefault="00A22EB7" w:rsidP="004A245F">
      <w:r>
        <w:t>The submission of violation reports summary of the Disciplinary Officer to the Student Affairs Director is done by encoding the violation tickets to Excel, and later uploaded in Flavio. Any changes after submitting the summary will be encoded manually and uploaded again. For that reason, the summary which is seen by the director is not real-time.</w:t>
      </w:r>
    </w:p>
    <w:p w:rsidR="00B86DD1" w:rsidRDefault="00B86DD1" w:rsidP="00B86DD1">
      <w:pPr>
        <w:pStyle w:val="Heading1"/>
        <w:numPr>
          <w:ilvl w:val="0"/>
          <w:numId w:val="20"/>
        </w:numPr>
        <w:jc w:val="left"/>
        <w:rPr>
          <w:rFonts w:asciiTheme="minorHAnsi" w:eastAsiaTheme="minorEastAsia" w:hAnsiTheme="minorHAnsi" w:cstheme="minorBidi"/>
          <w:bCs w:val="0"/>
        </w:rPr>
      </w:pPr>
      <w:r>
        <w:rPr>
          <w:rFonts w:asciiTheme="minorHAnsi" w:eastAsiaTheme="minorEastAsia" w:hAnsiTheme="minorHAnsi" w:cstheme="minorBidi"/>
          <w:bCs w:val="0"/>
        </w:rPr>
        <w:t>Re</w:t>
      </w:r>
      <w:r w:rsidRPr="00B86DD1">
        <w:rPr>
          <w:rFonts w:asciiTheme="minorHAnsi" w:eastAsiaTheme="minorEastAsia" w:hAnsiTheme="minorHAnsi" w:cstheme="minorBidi"/>
          <w:bCs w:val="0"/>
        </w:rPr>
        <w:t>commendation</w:t>
      </w:r>
    </w:p>
    <w:p w:rsidR="00BF79C1" w:rsidRDefault="00B86DD1" w:rsidP="00B86DD1">
      <w:r>
        <w:t>A</w:t>
      </w:r>
      <w:r w:rsidRPr="00B86DD1">
        <w:t xml:space="preserve"> web-based vio</w:t>
      </w:r>
      <w:r>
        <w:t xml:space="preserve">lation system which will have </w:t>
      </w:r>
      <w:r w:rsidRPr="00B86DD1">
        <w:t>seamless me</w:t>
      </w:r>
      <w:r>
        <w:t>ans of communication between</w:t>
      </w:r>
      <w:r w:rsidRPr="00B86DD1">
        <w:t xml:space="preserve"> studen</w:t>
      </w:r>
      <w:r>
        <w:t>ts and the Disciplinary Officer.</w:t>
      </w:r>
      <w:r w:rsidR="00BF79C1">
        <w:t xml:space="preserve"> Student Discipline Monitoring System has three main modules:</w:t>
      </w:r>
    </w:p>
    <w:p w:rsidR="00BF79C1" w:rsidRDefault="00BF79C1" w:rsidP="00BF79C1">
      <w:pPr>
        <w:pStyle w:val="ListParagraph"/>
        <w:numPr>
          <w:ilvl w:val="0"/>
          <w:numId w:val="21"/>
        </w:numPr>
      </w:pPr>
      <w:r>
        <w:t>Dress code violation – this module will be set up on the entry access points of the school. The student who will be issued a violation either scan his ID or type ID number, and enter password to proceed to the violation form. The security guard fills out the form and takes a picture of the student; however, the student has the opportunity to state the reason of violation in the form. The student can confirm the violation ticket</w:t>
      </w:r>
      <w:r w:rsidR="00C16A9A">
        <w:t>, and see notifications from the Disciplinary Officer by scanning/entering his ID number again.</w:t>
      </w:r>
    </w:p>
    <w:p w:rsidR="00C16A9A" w:rsidRDefault="00C16A9A" w:rsidP="00C16A9A">
      <w:pPr>
        <w:pStyle w:val="ListParagraph"/>
        <w:numPr>
          <w:ilvl w:val="0"/>
          <w:numId w:val="21"/>
        </w:numPr>
      </w:pPr>
      <w:r>
        <w:lastRenderedPageBreak/>
        <w:t>Student page module – students can access this page using APC’s local network. They can see their violations, and notifications from the D.O. in the dashboard. Students can create and update their appeals to a violation ticket.</w:t>
      </w:r>
    </w:p>
    <w:p w:rsidR="00C16A9A" w:rsidRDefault="00C16A9A" w:rsidP="00C16A9A">
      <w:pPr>
        <w:pStyle w:val="ListParagraph"/>
        <w:numPr>
          <w:ilvl w:val="0"/>
          <w:numId w:val="21"/>
        </w:numPr>
      </w:pPr>
      <w:r>
        <w:t>Administrator page module – this is where the Disciplinary Officer manage the violation lists, sanctions, and reports. The D.O. has the overall control of all violations – he can issu</w:t>
      </w:r>
      <w:r w:rsidR="008A1391">
        <w:t>e or excuse a violation ticket. The D.O. could also create notifications to schedule a meeting, or to remind students of their violations.</w:t>
      </w:r>
    </w:p>
    <w:p w:rsidR="00F315E9" w:rsidRDefault="00496958" w:rsidP="00F315E9">
      <w:pPr>
        <w:pStyle w:val="ListParagraph"/>
        <w:numPr>
          <w:ilvl w:val="1"/>
          <w:numId w:val="21"/>
        </w:numPr>
      </w:pPr>
      <w:r>
        <w:t>Director page –one of the sub-modules of the Admin</w:t>
      </w:r>
      <w:r w:rsidR="00DC2470">
        <w:t xml:space="preserve"> page. The user</w:t>
      </w:r>
      <w:r>
        <w:t xml:space="preserve"> can only view violation reports.</w:t>
      </w:r>
    </w:p>
    <w:p w:rsidR="00B86DD1" w:rsidRDefault="00D07FF9" w:rsidP="00B86DD1">
      <w:r>
        <w:t xml:space="preserve"> The web application is made using PHP, and admin LTE for the dashboard templates.</w:t>
      </w:r>
      <w:r w:rsidR="00B86DD1">
        <w:t xml:space="preserve"> Web hosting will be deployed in apache server, and MySQL</w:t>
      </w:r>
      <w:r w:rsidR="00BF79C1">
        <w:t xml:space="preserve"> will be used for the database.</w:t>
      </w:r>
    </w:p>
    <w:p w:rsidR="00F315E9" w:rsidRDefault="00F315E9" w:rsidP="00B86DD1">
      <w:r>
        <w:t>Student Discipline Monitoring System will be particularly useful to the Disciplinary Officer because almost all of the reports are done electronically.</w:t>
      </w:r>
      <w:r w:rsidR="00431BD3">
        <w:t xml:space="preserve"> In addition, there will be s</w:t>
      </w:r>
      <w:r w:rsidR="00431BD3" w:rsidRPr="00431BD3">
        <w:t>eamless reporting and filing of violations.</w:t>
      </w:r>
      <w:r>
        <w:t xml:space="preserve"> </w:t>
      </w:r>
      <w:r w:rsidRPr="00F315E9">
        <w:t>If there will be any future revisions in the student hand book, the Disciplinary Officer could</w:t>
      </w:r>
      <w:r>
        <w:t xml:space="preserve"> easily</w:t>
      </w:r>
      <w:r w:rsidRPr="00F315E9">
        <w:t xml:space="preserve"> change the violation list and its details</w:t>
      </w:r>
      <w:r>
        <w:t>.</w:t>
      </w:r>
    </w:p>
    <w:p w:rsidR="004B1C55" w:rsidRDefault="004154D8" w:rsidP="00B86DD1">
      <w:r>
        <w:t>The system is also beneficial to students. They</w:t>
      </w:r>
      <w:r w:rsidRPr="004154D8">
        <w:t xml:space="preserve"> will be aware of the</w:t>
      </w:r>
      <w:r>
        <w:t xml:space="preserve"> violations they have committed. T</w:t>
      </w:r>
      <w:r w:rsidRPr="004154D8">
        <w:t>hus, it will promote discipline to the student body.</w:t>
      </w:r>
      <w:r>
        <w:t xml:space="preserve"> Those</w:t>
      </w:r>
      <w:r w:rsidRPr="004154D8">
        <w:t xml:space="preserve"> who have committed a violation, but for a valid reason will be able to easily appeal to the Disciplinary Officer through the Student Page.</w:t>
      </w:r>
    </w:p>
    <w:p w:rsidR="004B1C55" w:rsidRDefault="004B1C55" w:rsidP="004B1C55">
      <w:r>
        <w:br w:type="page"/>
      </w:r>
    </w:p>
    <w:p w:rsidR="004B1C55" w:rsidRDefault="004B1C55" w:rsidP="004B1C55">
      <w:pPr>
        <w:pStyle w:val="Heading1"/>
        <w:numPr>
          <w:ilvl w:val="0"/>
          <w:numId w:val="20"/>
        </w:numPr>
        <w:jc w:val="left"/>
        <w:rPr>
          <w:rFonts w:asciiTheme="minorHAnsi" w:eastAsiaTheme="minorEastAsia" w:hAnsiTheme="minorHAnsi" w:cstheme="minorBidi"/>
          <w:bCs w:val="0"/>
        </w:rPr>
      </w:pPr>
      <w:r>
        <w:rPr>
          <w:rFonts w:asciiTheme="minorHAnsi" w:eastAsiaTheme="minorEastAsia" w:hAnsiTheme="minorHAnsi" w:cstheme="minorBidi"/>
          <w:bCs w:val="0"/>
        </w:rPr>
        <w:lastRenderedPageBreak/>
        <w:t>System Diagrams</w:t>
      </w:r>
    </w:p>
    <w:p w:rsidR="00343A90" w:rsidRDefault="00343A90" w:rsidP="00343A90">
      <w:pPr>
        <w:ind w:firstLine="0"/>
      </w:pPr>
    </w:p>
    <w:p w:rsidR="00343A90" w:rsidRDefault="005B5B0D" w:rsidP="00343A90">
      <w:pPr>
        <w:ind w:firstLine="0"/>
        <w:rPr>
          <w:b/>
        </w:rPr>
      </w:pPr>
      <w:r w:rsidRPr="005B5B0D">
        <w:rPr>
          <w:b/>
          <w:noProof/>
          <w:lang w:val="en-PH" w:eastAsia="en-PH"/>
        </w:rPr>
        <w:drawing>
          <wp:anchor distT="0" distB="0" distL="114300" distR="114300" simplePos="0" relativeHeight="251658240" behindDoc="1" locked="0" layoutInCell="1" allowOverlap="1" wp14:anchorId="16F2F01D" wp14:editId="00F24B27">
            <wp:simplePos x="0" y="0"/>
            <wp:positionH relativeFrom="page">
              <wp:align>left</wp:align>
            </wp:positionH>
            <wp:positionV relativeFrom="paragraph">
              <wp:posOffset>320682</wp:posOffset>
            </wp:positionV>
            <wp:extent cx="7762875" cy="5194294"/>
            <wp:effectExtent l="0" t="0" r="0" b="6985"/>
            <wp:wrapNone/>
            <wp:docPr id="1" name="Picture 1" descr="C:\Users\user\Pictures\finalssoftdevpic\business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nalssoftdevpic\business use 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62875" cy="51942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A90">
        <w:rPr>
          <w:b/>
        </w:rPr>
        <w:t>Business Use Case</w:t>
      </w: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rsidP="00343A90">
      <w:pPr>
        <w:ind w:firstLine="0"/>
        <w:rPr>
          <w:b/>
        </w:rPr>
      </w:pPr>
    </w:p>
    <w:p w:rsidR="005B5B0D" w:rsidRDefault="005B5B0D">
      <w:pPr>
        <w:rPr>
          <w:b/>
        </w:rPr>
      </w:pPr>
      <w:r>
        <w:rPr>
          <w:b/>
        </w:rPr>
        <w:br w:type="page"/>
      </w:r>
    </w:p>
    <w:p w:rsidR="005B5B0D" w:rsidRDefault="001C03FA" w:rsidP="00343A90">
      <w:pPr>
        <w:ind w:firstLine="0"/>
        <w:rPr>
          <w:b/>
        </w:rPr>
      </w:pPr>
      <w:r w:rsidRPr="005B5B0D">
        <w:rPr>
          <w:b/>
          <w:noProof/>
          <w:lang w:val="en-PH" w:eastAsia="en-PH"/>
        </w:rPr>
        <w:lastRenderedPageBreak/>
        <w:drawing>
          <wp:anchor distT="0" distB="0" distL="114300" distR="114300" simplePos="0" relativeHeight="251659264" behindDoc="1" locked="0" layoutInCell="1" allowOverlap="1" wp14:anchorId="7BD418C8" wp14:editId="12C7A3AD">
            <wp:simplePos x="0" y="0"/>
            <wp:positionH relativeFrom="margin">
              <wp:align>center</wp:align>
            </wp:positionH>
            <wp:positionV relativeFrom="paragraph">
              <wp:posOffset>350520</wp:posOffset>
            </wp:positionV>
            <wp:extent cx="7543079" cy="5385579"/>
            <wp:effectExtent l="0" t="0" r="1270" b="5715"/>
            <wp:wrapNone/>
            <wp:docPr id="2" name="Picture 2" descr="C:\Users\user\Pictures\finalssoftdevpic\system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nalssoftdevpic\system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3079" cy="53855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0D">
        <w:rPr>
          <w:b/>
        </w:rPr>
        <w:t>System Use Case</w:t>
      </w:r>
    </w:p>
    <w:p w:rsidR="005B5B0D" w:rsidRPr="005B5B0D" w:rsidRDefault="005B5B0D" w:rsidP="00343A90">
      <w:pPr>
        <w:ind w:firstLine="0"/>
        <w:rPr>
          <w:b/>
        </w:rPr>
      </w:pPr>
    </w:p>
    <w:p w:rsidR="00343A90" w:rsidRDefault="00343A90"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pPr>
        <w:rPr>
          <w:b/>
        </w:rPr>
      </w:pPr>
      <w:r>
        <w:rPr>
          <w:b/>
        </w:rPr>
        <w:br w:type="page"/>
      </w:r>
    </w:p>
    <w:p w:rsidR="001C03FA" w:rsidRDefault="001C03FA" w:rsidP="00343A90">
      <w:pPr>
        <w:ind w:firstLine="0"/>
        <w:rPr>
          <w:b/>
        </w:rPr>
      </w:pPr>
      <w:r w:rsidRPr="001C03FA">
        <w:rPr>
          <w:b/>
          <w:noProof/>
          <w:lang w:val="en-PH" w:eastAsia="en-PH"/>
        </w:rPr>
        <w:lastRenderedPageBreak/>
        <w:drawing>
          <wp:anchor distT="0" distB="0" distL="114300" distR="114300" simplePos="0" relativeHeight="251660288" behindDoc="1" locked="0" layoutInCell="1" allowOverlap="1" wp14:anchorId="30DDC183" wp14:editId="465589D1">
            <wp:simplePos x="0" y="0"/>
            <wp:positionH relativeFrom="page">
              <wp:align>left</wp:align>
            </wp:positionH>
            <wp:positionV relativeFrom="paragraph">
              <wp:posOffset>295275</wp:posOffset>
            </wp:positionV>
            <wp:extent cx="7790444" cy="4104989"/>
            <wp:effectExtent l="0" t="0" r="1270" b="0"/>
            <wp:wrapNone/>
            <wp:docPr id="4" name="Picture 4" descr="C:\Users\user\Pictures\finalssoftdevpic\sit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finalssoftdevpic\sitema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0444" cy="41049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Sitemap</w:t>
      </w: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pPr>
        <w:rPr>
          <w:b/>
        </w:rPr>
      </w:pPr>
      <w:r>
        <w:rPr>
          <w:b/>
        </w:rPr>
        <w:br w:type="page"/>
      </w:r>
    </w:p>
    <w:p w:rsidR="001C03FA" w:rsidRDefault="001C03FA" w:rsidP="00343A90">
      <w:pPr>
        <w:ind w:firstLine="0"/>
        <w:rPr>
          <w:b/>
        </w:rPr>
      </w:pPr>
      <w:r w:rsidRPr="001C03FA">
        <w:rPr>
          <w:b/>
          <w:noProof/>
          <w:lang w:val="en-PH" w:eastAsia="en-PH"/>
        </w:rPr>
        <w:lastRenderedPageBreak/>
        <w:drawing>
          <wp:anchor distT="0" distB="0" distL="114300" distR="114300" simplePos="0" relativeHeight="251661312" behindDoc="1" locked="0" layoutInCell="1" allowOverlap="1" wp14:anchorId="098B629B" wp14:editId="43529113">
            <wp:simplePos x="0" y="0"/>
            <wp:positionH relativeFrom="margin">
              <wp:posOffset>-409464</wp:posOffset>
            </wp:positionH>
            <wp:positionV relativeFrom="paragraph">
              <wp:posOffset>297180</wp:posOffset>
            </wp:positionV>
            <wp:extent cx="6638925" cy="8835538"/>
            <wp:effectExtent l="0" t="0" r="0" b="3810"/>
            <wp:wrapNone/>
            <wp:docPr id="5" name="Picture 5" descr="C:\Users\user\Pictures\finalssoftdevpic\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finalssoftdevpic\e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88355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Entity Relationship Diagram</w:t>
      </w: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rsidP="00343A90">
      <w:pPr>
        <w:ind w:firstLine="0"/>
        <w:rPr>
          <w:b/>
        </w:rPr>
      </w:pPr>
    </w:p>
    <w:p w:rsidR="001C03FA" w:rsidRDefault="001C03FA">
      <w:pPr>
        <w:rPr>
          <w:b/>
        </w:rPr>
      </w:pPr>
      <w:r>
        <w:rPr>
          <w:b/>
        </w:rPr>
        <w:br w:type="page"/>
      </w:r>
    </w:p>
    <w:p w:rsidR="001C03FA" w:rsidRDefault="001C03FA" w:rsidP="00343A90">
      <w:pPr>
        <w:ind w:firstLine="0"/>
        <w:rPr>
          <w:b/>
        </w:rPr>
      </w:pPr>
      <w:r w:rsidRPr="001C03FA">
        <w:rPr>
          <w:b/>
          <w:noProof/>
          <w:lang w:val="en-PH" w:eastAsia="en-PH"/>
        </w:rPr>
        <w:lastRenderedPageBreak/>
        <w:drawing>
          <wp:anchor distT="0" distB="0" distL="114300" distR="114300" simplePos="0" relativeHeight="251662336" behindDoc="1" locked="0" layoutInCell="1" allowOverlap="1" wp14:anchorId="37903E4F" wp14:editId="33B33ACF">
            <wp:simplePos x="0" y="0"/>
            <wp:positionH relativeFrom="page">
              <wp:align>left</wp:align>
            </wp:positionH>
            <wp:positionV relativeFrom="paragraph">
              <wp:posOffset>401955</wp:posOffset>
            </wp:positionV>
            <wp:extent cx="7651260" cy="3743325"/>
            <wp:effectExtent l="0" t="0" r="6985" b="0"/>
            <wp:wrapNone/>
            <wp:docPr id="6" name="Picture 6" descr="C:\Users\user\Pictures\finalssoftdevpic\con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finalssoftdevpic\contex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5126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Context Diagram</w:t>
      </w:r>
    </w:p>
    <w:p w:rsidR="001C03FA" w:rsidRDefault="001C03FA" w:rsidP="00343A90">
      <w:pPr>
        <w:ind w:firstLine="0"/>
        <w:rPr>
          <w:b/>
          <w:noProof/>
          <w:lang w:val="en-PH" w:eastAsia="en-PH"/>
        </w:rPr>
      </w:pPr>
    </w:p>
    <w:p w:rsidR="001C03FA" w:rsidRDefault="001C03FA" w:rsidP="00343A90">
      <w:pPr>
        <w:ind w:firstLine="0"/>
        <w:rPr>
          <w:b/>
          <w:noProof/>
          <w:lang w:val="en-PH" w:eastAsia="en-PH"/>
        </w:rPr>
      </w:pPr>
    </w:p>
    <w:p w:rsidR="001C03FA" w:rsidRDefault="001C03FA" w:rsidP="00343A90">
      <w:pPr>
        <w:ind w:firstLine="0"/>
        <w:rPr>
          <w:b/>
          <w:noProof/>
          <w:lang w:val="en-PH" w:eastAsia="en-PH"/>
        </w:rPr>
      </w:pPr>
    </w:p>
    <w:p w:rsidR="001C03FA" w:rsidRDefault="001C03FA" w:rsidP="00343A90">
      <w:pPr>
        <w:ind w:firstLine="0"/>
        <w:rPr>
          <w:b/>
          <w:noProof/>
          <w:lang w:val="en-PH" w:eastAsia="en-PH"/>
        </w:rPr>
      </w:pPr>
    </w:p>
    <w:p w:rsidR="001C03FA" w:rsidRDefault="001C03FA">
      <w:pPr>
        <w:rPr>
          <w:b/>
        </w:rPr>
      </w:pPr>
      <w:r>
        <w:rPr>
          <w:b/>
        </w:rPr>
        <w:br w:type="page"/>
      </w:r>
    </w:p>
    <w:p w:rsidR="001C03FA" w:rsidRDefault="001C03FA" w:rsidP="00343A90">
      <w:pPr>
        <w:ind w:firstLine="0"/>
        <w:rPr>
          <w:b/>
        </w:rPr>
      </w:pPr>
      <w:r w:rsidRPr="001C03FA">
        <w:rPr>
          <w:b/>
          <w:noProof/>
          <w:lang w:val="en-PH" w:eastAsia="en-PH"/>
        </w:rPr>
        <w:lastRenderedPageBreak/>
        <w:drawing>
          <wp:anchor distT="0" distB="0" distL="114300" distR="114300" simplePos="0" relativeHeight="251663360" behindDoc="1" locked="0" layoutInCell="1" allowOverlap="1" wp14:anchorId="05334423" wp14:editId="1AC9A7B1">
            <wp:simplePos x="0" y="0"/>
            <wp:positionH relativeFrom="page">
              <wp:align>left</wp:align>
            </wp:positionH>
            <wp:positionV relativeFrom="paragraph">
              <wp:posOffset>409575</wp:posOffset>
            </wp:positionV>
            <wp:extent cx="7787387" cy="4830867"/>
            <wp:effectExtent l="0" t="0" r="4445" b="8255"/>
            <wp:wrapNone/>
            <wp:docPr id="7" name="Picture 7" descr="C:\Users\user\Pictures\finalssoftdevpic\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finalssoftdevpic\dfd.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87387" cy="4830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Data Flow Diagram</w:t>
      </w:r>
    </w:p>
    <w:p w:rsidR="001C03FA" w:rsidRDefault="001C03FA" w:rsidP="00343A90">
      <w:pPr>
        <w:ind w:firstLine="0"/>
        <w:rPr>
          <w:b/>
        </w:rPr>
      </w:pPr>
    </w:p>
    <w:p w:rsidR="001C03FA" w:rsidRDefault="001C03FA">
      <w:pPr>
        <w:rPr>
          <w:b/>
        </w:rPr>
      </w:pPr>
      <w:r>
        <w:rPr>
          <w:b/>
        </w:rPr>
        <w:br w:type="page"/>
      </w:r>
    </w:p>
    <w:p w:rsidR="001C03FA" w:rsidRPr="00343A90" w:rsidRDefault="001C03FA" w:rsidP="00343A90">
      <w:pPr>
        <w:ind w:firstLine="0"/>
        <w:rPr>
          <w:b/>
        </w:rPr>
      </w:pPr>
    </w:p>
    <w:p w:rsidR="003F7436" w:rsidRDefault="003F7436" w:rsidP="003F7436">
      <w:pPr>
        <w:pStyle w:val="Heading1"/>
        <w:numPr>
          <w:ilvl w:val="0"/>
          <w:numId w:val="20"/>
        </w:numPr>
        <w:jc w:val="left"/>
      </w:pPr>
      <w:r>
        <w:t xml:space="preserve">Screenshots </w:t>
      </w:r>
    </w:p>
    <w:p w:rsidR="00F67D7F" w:rsidRDefault="00F67D7F" w:rsidP="00F67D7F">
      <w:r>
        <w:t>Modules:</w:t>
      </w:r>
    </w:p>
    <w:p w:rsidR="00F67D7F" w:rsidRDefault="00F67D7F" w:rsidP="00F67D7F">
      <w:pPr>
        <w:pStyle w:val="ListParagraph"/>
        <w:numPr>
          <w:ilvl w:val="0"/>
          <w:numId w:val="22"/>
        </w:numPr>
      </w:pPr>
      <w:r>
        <w:t xml:space="preserve">Dress code violation </w:t>
      </w:r>
    </w:p>
    <w:p w:rsidR="00F67D7F" w:rsidRDefault="00F67D7F" w:rsidP="00F67D7F">
      <w:pPr>
        <w:pStyle w:val="ListParagraph"/>
        <w:numPr>
          <w:ilvl w:val="0"/>
          <w:numId w:val="22"/>
        </w:numPr>
      </w:pPr>
      <w:r>
        <w:t xml:space="preserve">Student page </w:t>
      </w:r>
    </w:p>
    <w:p w:rsidR="00F67D7F" w:rsidRDefault="00F67D7F" w:rsidP="00F67D7F">
      <w:pPr>
        <w:pStyle w:val="ListParagraph"/>
        <w:numPr>
          <w:ilvl w:val="0"/>
          <w:numId w:val="22"/>
        </w:numPr>
      </w:pPr>
      <w:r>
        <w:t>Admin page</w:t>
      </w:r>
    </w:p>
    <w:p w:rsidR="00F67D7F" w:rsidRDefault="00F67D7F" w:rsidP="00F67D7F">
      <w:pPr>
        <w:pStyle w:val="ListParagraph"/>
        <w:numPr>
          <w:ilvl w:val="0"/>
          <w:numId w:val="22"/>
        </w:numPr>
      </w:pPr>
      <w:r>
        <w:t>Director page</w:t>
      </w:r>
    </w:p>
    <w:p w:rsidR="00F67D7F" w:rsidRPr="00F67D7F" w:rsidRDefault="00F67D7F" w:rsidP="00F67D7F"/>
    <w:p w:rsidR="003F7436" w:rsidRDefault="003F7436" w:rsidP="003F7436">
      <w:pPr>
        <w:ind w:firstLine="0"/>
      </w:pPr>
      <w:r w:rsidRPr="003F7436">
        <w:rPr>
          <w:noProof/>
          <w:lang w:val="en-PH" w:eastAsia="en-PH"/>
        </w:rPr>
        <w:drawing>
          <wp:anchor distT="0" distB="0" distL="114300" distR="114300" simplePos="0" relativeHeight="251664384" behindDoc="1" locked="0" layoutInCell="1" allowOverlap="1" wp14:anchorId="027C13B4" wp14:editId="6D0CA28D">
            <wp:simplePos x="0" y="0"/>
            <wp:positionH relativeFrom="margin">
              <wp:align>center</wp:align>
            </wp:positionH>
            <wp:positionV relativeFrom="paragraph">
              <wp:posOffset>241935</wp:posOffset>
            </wp:positionV>
            <wp:extent cx="7427844" cy="3667499"/>
            <wp:effectExtent l="0" t="0" r="1905" b="9525"/>
            <wp:wrapNone/>
            <wp:docPr id="8" name="Picture 8" descr="C:\Users\Public\Pictures\dresscode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ublic\Pictures\dresscodemodu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427844" cy="366749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pPr>
    </w:p>
    <w:p w:rsidR="003F7436" w:rsidRDefault="003F7436" w:rsidP="003F7436">
      <w:pPr>
        <w:ind w:firstLine="0"/>
        <w:jc w:val="center"/>
        <w:rPr>
          <w:b/>
        </w:rPr>
      </w:pPr>
      <w:r>
        <w:rPr>
          <w:b/>
        </w:rPr>
        <w:t>Dress code module entry access point index</w:t>
      </w:r>
    </w:p>
    <w:p w:rsidR="003F7436" w:rsidRDefault="003F7436" w:rsidP="003F7436">
      <w:r>
        <w:br w:type="page"/>
      </w:r>
    </w:p>
    <w:p w:rsidR="003F7436" w:rsidRDefault="003F7436" w:rsidP="003F7436">
      <w:pPr>
        <w:ind w:firstLine="0"/>
        <w:jc w:val="center"/>
        <w:rPr>
          <w:b/>
        </w:rPr>
      </w:pPr>
      <w:r w:rsidRPr="003F7436">
        <w:rPr>
          <w:b/>
          <w:noProof/>
          <w:lang w:val="en-PH" w:eastAsia="en-PH"/>
        </w:rPr>
        <w:lastRenderedPageBreak/>
        <w:drawing>
          <wp:anchor distT="0" distB="0" distL="114300" distR="114300" simplePos="0" relativeHeight="251665408" behindDoc="1" locked="0" layoutInCell="1" allowOverlap="1" wp14:anchorId="49A6E1DE" wp14:editId="2233E980">
            <wp:simplePos x="0" y="0"/>
            <wp:positionH relativeFrom="margin">
              <wp:align>center</wp:align>
            </wp:positionH>
            <wp:positionV relativeFrom="paragraph">
              <wp:posOffset>-366395</wp:posOffset>
            </wp:positionV>
            <wp:extent cx="7496175" cy="3705921"/>
            <wp:effectExtent l="0" t="0" r="0" b="8890"/>
            <wp:wrapNone/>
            <wp:docPr id="9" name="Picture 9" descr="C:\Users\Public\Pictures\dresscode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ublic\Pictures\dresscodepw.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496175" cy="370592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r w:rsidRPr="003F7436">
        <w:rPr>
          <w:b/>
          <w:noProof/>
          <w:lang w:val="en-PH" w:eastAsia="en-PH"/>
        </w:rPr>
        <w:drawing>
          <wp:anchor distT="0" distB="0" distL="114300" distR="114300" simplePos="0" relativeHeight="251666432" behindDoc="1" locked="0" layoutInCell="1" allowOverlap="1" wp14:anchorId="680F8D7F" wp14:editId="37B41DD3">
            <wp:simplePos x="0" y="0"/>
            <wp:positionH relativeFrom="margin">
              <wp:align>center</wp:align>
            </wp:positionH>
            <wp:positionV relativeFrom="paragraph">
              <wp:posOffset>371475</wp:posOffset>
            </wp:positionV>
            <wp:extent cx="7334250" cy="3630454"/>
            <wp:effectExtent l="0" t="0" r="0" b="8255"/>
            <wp:wrapNone/>
            <wp:docPr id="10" name="Picture 10" descr="C:\Users\Public\Pictures\dresscod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ublic\Pictures\dresscodefor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34250" cy="36304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rPr>
        <w:t>Dress code module password inquiry for student</w:t>
      </w: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p>
    <w:p w:rsidR="003F7436" w:rsidRDefault="003F7436" w:rsidP="003F7436">
      <w:pPr>
        <w:ind w:firstLine="0"/>
        <w:jc w:val="center"/>
        <w:rPr>
          <w:b/>
        </w:rPr>
      </w:pPr>
      <w:r w:rsidRPr="003F7436">
        <w:rPr>
          <w:b/>
        </w:rPr>
        <w:t>Dress code module violation form</w:t>
      </w:r>
    </w:p>
    <w:p w:rsidR="000742BE" w:rsidRDefault="000742BE" w:rsidP="003F7436">
      <w:pPr>
        <w:ind w:firstLine="0"/>
        <w:jc w:val="center"/>
        <w:rPr>
          <w:b/>
        </w:rPr>
      </w:pPr>
      <w:r w:rsidRPr="000742BE">
        <w:rPr>
          <w:b/>
          <w:noProof/>
          <w:lang w:val="en-PH" w:eastAsia="en-PH"/>
        </w:rPr>
        <w:lastRenderedPageBreak/>
        <w:drawing>
          <wp:anchor distT="0" distB="0" distL="114300" distR="114300" simplePos="0" relativeHeight="251667456" behindDoc="1" locked="0" layoutInCell="1" allowOverlap="1" wp14:anchorId="20234187" wp14:editId="0395A3CD">
            <wp:simplePos x="0" y="0"/>
            <wp:positionH relativeFrom="margin">
              <wp:align>center</wp:align>
            </wp:positionH>
            <wp:positionV relativeFrom="paragraph">
              <wp:posOffset>-394948</wp:posOffset>
            </wp:positionV>
            <wp:extent cx="7267904" cy="3803177"/>
            <wp:effectExtent l="0" t="0" r="9525" b="6985"/>
            <wp:wrapNone/>
            <wp:docPr id="11" name="Picture 11" descr="C:\Users\Public\Pictures\UC5-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ublic\Pictures\UC5-T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67904" cy="380317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E84F5F" w:rsidRDefault="00F51359" w:rsidP="003F7436">
      <w:pPr>
        <w:ind w:firstLine="0"/>
        <w:jc w:val="center"/>
        <w:rPr>
          <w:b/>
        </w:rPr>
      </w:pPr>
      <w:r w:rsidRPr="00F51359">
        <w:rPr>
          <w:b/>
          <w:noProof/>
          <w:lang w:val="en-PH" w:eastAsia="en-PH"/>
        </w:rPr>
        <w:drawing>
          <wp:anchor distT="0" distB="0" distL="114300" distR="114300" simplePos="0" relativeHeight="251669504" behindDoc="1" locked="0" layoutInCell="1" allowOverlap="1" wp14:anchorId="3AEB49B1" wp14:editId="6F76E284">
            <wp:simplePos x="0" y="0"/>
            <wp:positionH relativeFrom="page">
              <wp:align>left</wp:align>
            </wp:positionH>
            <wp:positionV relativeFrom="paragraph">
              <wp:posOffset>388751</wp:posOffset>
            </wp:positionV>
            <wp:extent cx="7440611" cy="3708838"/>
            <wp:effectExtent l="0" t="0" r="8255" b="6350"/>
            <wp:wrapNone/>
            <wp:docPr id="13" name="Picture 13" descr="C:\Users\Public\Pictures\UC5-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ublic\Pictures\UC5-T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440611" cy="37088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2BE">
        <w:rPr>
          <w:b/>
        </w:rPr>
        <w:t>Dress code violation form confirmation</w:t>
      </w: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Default="00F51359" w:rsidP="003F7436">
      <w:pPr>
        <w:ind w:firstLine="0"/>
        <w:jc w:val="center"/>
        <w:rPr>
          <w:b/>
        </w:rPr>
      </w:pPr>
    </w:p>
    <w:p w:rsidR="00F51359" w:rsidRPr="00F51359" w:rsidRDefault="00F51359" w:rsidP="00F51359">
      <w:pPr>
        <w:ind w:firstLine="0"/>
        <w:jc w:val="center"/>
        <w:rPr>
          <w:b/>
        </w:rPr>
      </w:pPr>
      <w:r>
        <w:rPr>
          <w:b/>
        </w:rPr>
        <w:t>Dress code violation ticket</w:t>
      </w:r>
    </w:p>
    <w:p w:rsidR="000742BE" w:rsidRDefault="00E84F5F" w:rsidP="003F7436">
      <w:pPr>
        <w:ind w:firstLine="0"/>
        <w:jc w:val="center"/>
        <w:rPr>
          <w:b/>
        </w:rPr>
      </w:pPr>
      <w:r>
        <w:rPr>
          <w:noProof/>
          <w:lang w:val="en-PH" w:eastAsia="en-PH"/>
        </w:rPr>
        <w:lastRenderedPageBreak/>
        <w:drawing>
          <wp:anchor distT="0" distB="0" distL="114300" distR="114300" simplePos="0" relativeHeight="251668480" behindDoc="1" locked="0" layoutInCell="1" allowOverlap="1" wp14:anchorId="3A388EEC" wp14:editId="26CFB646">
            <wp:simplePos x="0" y="0"/>
            <wp:positionH relativeFrom="margin">
              <wp:align>center</wp:align>
            </wp:positionH>
            <wp:positionV relativeFrom="paragraph">
              <wp:posOffset>-347410</wp:posOffset>
            </wp:positionV>
            <wp:extent cx="7437914" cy="365856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37914" cy="3658564"/>
                    </a:xfrm>
                    <a:prstGeom prst="rect">
                      <a:avLst/>
                    </a:prstGeom>
                  </pic:spPr>
                </pic:pic>
              </a:graphicData>
            </a:graphic>
            <wp14:sizeRelH relativeFrom="margin">
              <wp14:pctWidth>0</wp14:pctWidth>
            </wp14:sizeRelH>
            <wp14:sizeRelV relativeFrom="margin">
              <wp14:pctHeight>0</wp14:pctHeight>
            </wp14:sizeRelV>
          </wp:anchor>
        </w:drawing>
      </w: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3F7436">
      <w:pPr>
        <w:ind w:firstLine="0"/>
        <w:jc w:val="center"/>
        <w:rPr>
          <w:b/>
        </w:rPr>
      </w:pPr>
    </w:p>
    <w:p w:rsidR="000742BE" w:rsidRDefault="000742BE" w:rsidP="00E84F5F">
      <w:pPr>
        <w:ind w:firstLine="0"/>
        <w:rPr>
          <w:b/>
        </w:rPr>
      </w:pPr>
    </w:p>
    <w:p w:rsidR="000742BE" w:rsidRDefault="00FF5E60" w:rsidP="003F7436">
      <w:pPr>
        <w:ind w:firstLine="0"/>
        <w:jc w:val="center"/>
        <w:rPr>
          <w:b/>
        </w:rPr>
      </w:pPr>
      <w:r w:rsidRPr="00FF5E60">
        <w:rPr>
          <w:b/>
          <w:noProof/>
          <w:lang w:val="en-PH" w:eastAsia="en-PH"/>
        </w:rPr>
        <w:drawing>
          <wp:anchor distT="0" distB="0" distL="114300" distR="114300" simplePos="0" relativeHeight="251670528" behindDoc="1" locked="0" layoutInCell="1" allowOverlap="1" wp14:anchorId="18D378E0" wp14:editId="03D0DF07">
            <wp:simplePos x="0" y="0"/>
            <wp:positionH relativeFrom="margin">
              <wp:align>center</wp:align>
            </wp:positionH>
            <wp:positionV relativeFrom="paragraph">
              <wp:posOffset>422319</wp:posOffset>
            </wp:positionV>
            <wp:extent cx="7330966" cy="3805641"/>
            <wp:effectExtent l="0" t="0" r="3810" b="4445"/>
            <wp:wrapNone/>
            <wp:docPr id="14" name="Picture 14" descr="C:\Users\Public\Pictures\UC5-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ublic\Pictures\UC5-T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30966" cy="38056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42BE">
        <w:rPr>
          <w:b/>
        </w:rPr>
        <w:t>Student page dashboard</w:t>
      </w:r>
    </w:p>
    <w:p w:rsidR="00FF5E60" w:rsidRDefault="00FF5E60" w:rsidP="003F7436">
      <w:pPr>
        <w:ind w:firstLine="0"/>
        <w:jc w:val="center"/>
        <w:rPr>
          <w:b/>
        </w:rPr>
      </w:pPr>
    </w:p>
    <w:p w:rsidR="00FF5E60" w:rsidRDefault="00FF5E60" w:rsidP="003F7436">
      <w:pPr>
        <w:ind w:firstLine="0"/>
        <w:jc w:val="center"/>
        <w:rPr>
          <w:b/>
        </w:rPr>
      </w:pPr>
    </w:p>
    <w:p w:rsidR="000742BE" w:rsidRDefault="000742BE"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FF5E60" w:rsidRDefault="00FF5E60" w:rsidP="003F7436">
      <w:pPr>
        <w:ind w:firstLine="0"/>
        <w:jc w:val="center"/>
        <w:rPr>
          <w:b/>
        </w:rPr>
      </w:pPr>
    </w:p>
    <w:p w:rsidR="00447E1F" w:rsidRDefault="00FF5E60" w:rsidP="003F7436">
      <w:pPr>
        <w:ind w:firstLine="0"/>
        <w:jc w:val="center"/>
        <w:rPr>
          <w:b/>
        </w:rPr>
      </w:pPr>
      <w:r>
        <w:rPr>
          <w:b/>
        </w:rPr>
        <w:t>Student page violation ticket sections: Pending, Infringement, Excused</w:t>
      </w:r>
    </w:p>
    <w:p w:rsidR="00FE1DAB" w:rsidRDefault="00FE1DAB" w:rsidP="00FE1DAB">
      <w:pPr>
        <w:ind w:firstLine="0"/>
      </w:pPr>
      <w:r w:rsidRPr="00FE1DAB">
        <w:rPr>
          <w:noProof/>
          <w:lang w:val="en-PH" w:eastAsia="en-PH"/>
        </w:rPr>
        <w:lastRenderedPageBreak/>
        <w:drawing>
          <wp:anchor distT="0" distB="0" distL="114300" distR="114300" simplePos="0" relativeHeight="251671552" behindDoc="1" locked="0" layoutInCell="1" allowOverlap="1" wp14:anchorId="630E6D7F" wp14:editId="3B8B8DB5">
            <wp:simplePos x="0" y="0"/>
            <wp:positionH relativeFrom="margin">
              <wp:align>center</wp:align>
            </wp:positionH>
            <wp:positionV relativeFrom="paragraph">
              <wp:posOffset>-424575</wp:posOffset>
            </wp:positionV>
            <wp:extent cx="7482788" cy="3900038"/>
            <wp:effectExtent l="0" t="0" r="4445" b="5715"/>
            <wp:wrapNone/>
            <wp:docPr id="15" name="Picture 15" descr="C:\Users\Public\Pictures\UC6-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ublic\Pictures\UC6-T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82788" cy="390003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E1DAB" w:rsidRDefault="00FE1DAB" w:rsidP="00FE1DAB">
      <w:pPr>
        <w:ind w:firstLine="0"/>
        <w:jc w:val="center"/>
      </w:pPr>
    </w:p>
    <w:p w:rsidR="00FE1DAB" w:rsidRDefault="00FE1DAB" w:rsidP="00FE1DAB">
      <w:pPr>
        <w:ind w:firstLine="0"/>
        <w:jc w:val="center"/>
      </w:pPr>
    </w:p>
    <w:p w:rsidR="00FF5E60" w:rsidRDefault="00FF5E60"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E1DAB" w:rsidRDefault="00F77F13" w:rsidP="00FE1DAB">
      <w:pPr>
        <w:ind w:firstLine="0"/>
        <w:jc w:val="center"/>
        <w:rPr>
          <w:b/>
        </w:rPr>
      </w:pPr>
      <w:r w:rsidRPr="00F77F13">
        <w:rPr>
          <w:b/>
          <w:noProof/>
          <w:lang w:val="en-PH" w:eastAsia="en-PH"/>
        </w:rPr>
        <w:drawing>
          <wp:anchor distT="0" distB="0" distL="114300" distR="114300" simplePos="0" relativeHeight="251672576" behindDoc="1" locked="0" layoutInCell="1" allowOverlap="1" wp14:anchorId="2D9E87AE" wp14:editId="35C7EE76">
            <wp:simplePos x="0" y="0"/>
            <wp:positionH relativeFrom="margin">
              <wp:align>center</wp:align>
            </wp:positionH>
            <wp:positionV relativeFrom="paragraph">
              <wp:posOffset>314938</wp:posOffset>
            </wp:positionV>
            <wp:extent cx="7409793" cy="3861994"/>
            <wp:effectExtent l="0" t="0" r="1270" b="5715"/>
            <wp:wrapNone/>
            <wp:docPr id="16" name="Picture 16" descr="C:\Users\Public\Pictures\UC5-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ublic\Pictures\UC5-T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409793" cy="38619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1DAB">
        <w:rPr>
          <w:b/>
        </w:rPr>
        <w:t>Student page appeal ticket creation</w:t>
      </w:r>
    </w:p>
    <w:p w:rsidR="00F77F13" w:rsidRPr="00FE1DAB" w:rsidRDefault="00F77F13" w:rsidP="00FE1DAB">
      <w:pPr>
        <w:ind w:firstLine="0"/>
        <w:jc w:val="center"/>
        <w:rPr>
          <w:b/>
        </w:rPr>
      </w:pPr>
    </w:p>
    <w:p w:rsidR="00FE1DAB" w:rsidRDefault="00FE1DAB" w:rsidP="00FE1DAB">
      <w:pPr>
        <w:ind w:firstLine="0"/>
        <w:jc w:val="center"/>
      </w:pPr>
    </w:p>
    <w:p w:rsidR="00FE1DAB" w:rsidRDefault="00FE1DAB" w:rsidP="00FE1DAB">
      <w:pPr>
        <w:ind w:firstLine="0"/>
        <w:jc w:val="center"/>
      </w:pPr>
    </w:p>
    <w:p w:rsidR="00FE1DAB" w:rsidRDefault="00FE1DAB"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pPr>
    </w:p>
    <w:p w:rsidR="00F77F13" w:rsidRDefault="00F77F13" w:rsidP="00FE1DAB">
      <w:pPr>
        <w:ind w:firstLine="0"/>
        <w:jc w:val="center"/>
        <w:rPr>
          <w:b/>
        </w:rPr>
      </w:pPr>
      <w:r>
        <w:rPr>
          <w:b/>
        </w:rPr>
        <w:t>Student page appeal ticket confirmation</w:t>
      </w:r>
    </w:p>
    <w:p w:rsidR="00CA03EA" w:rsidRDefault="00CA03EA" w:rsidP="00FE1DAB">
      <w:pPr>
        <w:ind w:firstLine="0"/>
        <w:jc w:val="center"/>
        <w:rPr>
          <w:b/>
        </w:rPr>
      </w:pPr>
      <w:r>
        <w:rPr>
          <w:noProof/>
          <w:lang w:val="en-PH" w:eastAsia="en-PH"/>
        </w:rPr>
        <w:lastRenderedPageBreak/>
        <w:drawing>
          <wp:anchor distT="0" distB="0" distL="114300" distR="114300" simplePos="0" relativeHeight="251673600" behindDoc="1" locked="0" layoutInCell="1" allowOverlap="1" wp14:anchorId="0F71428B" wp14:editId="0712851F">
            <wp:simplePos x="0" y="0"/>
            <wp:positionH relativeFrom="margin">
              <wp:align>center</wp:align>
            </wp:positionH>
            <wp:positionV relativeFrom="paragraph">
              <wp:posOffset>-164460</wp:posOffset>
            </wp:positionV>
            <wp:extent cx="7346731" cy="3631766"/>
            <wp:effectExtent l="0" t="0" r="6985"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46731" cy="3631766"/>
                    </a:xfrm>
                    <a:prstGeom prst="rect">
                      <a:avLst/>
                    </a:prstGeom>
                  </pic:spPr>
                </pic:pic>
              </a:graphicData>
            </a:graphic>
            <wp14:sizeRelH relativeFrom="margin">
              <wp14:pctWidth>0</wp14:pctWidth>
            </wp14:sizeRelH>
            <wp14:sizeRelV relativeFrom="margin">
              <wp14:pctHeight>0</wp14:pctHeight>
            </wp14:sizeRelV>
          </wp:anchor>
        </w:drawing>
      </w:r>
    </w:p>
    <w:p w:rsidR="00CA03EA" w:rsidRDefault="00CA03EA"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3E7A89" w:rsidRDefault="003E7A89"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CA03EA" w:rsidRDefault="00CA03EA" w:rsidP="00FE1DAB">
      <w:pPr>
        <w:ind w:firstLine="0"/>
        <w:jc w:val="center"/>
        <w:rPr>
          <w:b/>
        </w:rPr>
      </w:pPr>
    </w:p>
    <w:p w:rsidR="00CA03EA" w:rsidRDefault="00351943" w:rsidP="00FE1DAB">
      <w:pPr>
        <w:ind w:firstLine="0"/>
        <w:jc w:val="center"/>
        <w:rPr>
          <w:b/>
        </w:rPr>
      </w:pPr>
      <w:r>
        <w:rPr>
          <w:noProof/>
          <w:lang w:val="en-PH" w:eastAsia="en-PH"/>
        </w:rPr>
        <w:drawing>
          <wp:anchor distT="0" distB="0" distL="114300" distR="114300" simplePos="0" relativeHeight="251674624" behindDoc="1" locked="0" layoutInCell="1" allowOverlap="1" wp14:anchorId="6AEC3318" wp14:editId="027106E6">
            <wp:simplePos x="0" y="0"/>
            <wp:positionH relativeFrom="margin">
              <wp:align>center</wp:align>
            </wp:positionH>
            <wp:positionV relativeFrom="paragraph">
              <wp:posOffset>231102</wp:posOffset>
            </wp:positionV>
            <wp:extent cx="7274257" cy="3592053"/>
            <wp:effectExtent l="0" t="0" r="3175"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74257" cy="3592053"/>
                    </a:xfrm>
                    <a:prstGeom prst="rect">
                      <a:avLst/>
                    </a:prstGeom>
                  </pic:spPr>
                </pic:pic>
              </a:graphicData>
            </a:graphic>
            <wp14:sizeRelH relativeFrom="margin">
              <wp14:pctWidth>0</wp14:pctWidth>
            </wp14:sizeRelH>
            <wp14:sizeRelV relativeFrom="margin">
              <wp14:pctHeight>0</wp14:pctHeight>
            </wp14:sizeRelV>
          </wp:anchor>
        </w:drawing>
      </w:r>
      <w:r w:rsidR="00CA03EA">
        <w:rPr>
          <w:b/>
        </w:rPr>
        <w:t>Admin page dashboard</w:t>
      </w:r>
    </w:p>
    <w:p w:rsidR="009C20D9" w:rsidRDefault="009C20D9" w:rsidP="00FE1DAB">
      <w:pPr>
        <w:ind w:firstLine="0"/>
        <w:jc w:val="center"/>
        <w:rPr>
          <w:b/>
        </w:rPr>
      </w:pPr>
    </w:p>
    <w:p w:rsidR="009C20D9" w:rsidRDefault="009C20D9"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p>
    <w:p w:rsidR="00351943" w:rsidRDefault="00351943" w:rsidP="00FE1DAB">
      <w:pPr>
        <w:ind w:firstLine="0"/>
        <w:jc w:val="center"/>
        <w:rPr>
          <w:b/>
        </w:rPr>
      </w:pPr>
      <w:r>
        <w:rPr>
          <w:b/>
        </w:rPr>
        <w:t>Admin page dress code violation report sections: Pending, Infringement</w:t>
      </w:r>
    </w:p>
    <w:p w:rsidR="00351943" w:rsidRDefault="00351943" w:rsidP="00FE1DAB">
      <w:pPr>
        <w:ind w:firstLine="0"/>
        <w:jc w:val="center"/>
        <w:rPr>
          <w:b/>
        </w:rPr>
      </w:pPr>
    </w:p>
    <w:p w:rsidR="00A84FEC" w:rsidRDefault="00A84FEC" w:rsidP="00FE1DAB">
      <w:pPr>
        <w:ind w:firstLine="0"/>
        <w:jc w:val="center"/>
        <w:rPr>
          <w:b/>
        </w:rPr>
      </w:pPr>
      <w:r>
        <w:rPr>
          <w:noProof/>
          <w:lang w:val="en-PH" w:eastAsia="en-PH"/>
        </w:rPr>
        <w:lastRenderedPageBreak/>
        <w:drawing>
          <wp:anchor distT="0" distB="0" distL="114300" distR="114300" simplePos="0" relativeHeight="251675648" behindDoc="1" locked="0" layoutInCell="1" allowOverlap="1" wp14:anchorId="548E35FC" wp14:editId="6EB9E640">
            <wp:simplePos x="0" y="0"/>
            <wp:positionH relativeFrom="margin">
              <wp:align>center</wp:align>
            </wp:positionH>
            <wp:positionV relativeFrom="paragraph">
              <wp:posOffset>-145045</wp:posOffset>
            </wp:positionV>
            <wp:extent cx="7165198" cy="3551213"/>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165198" cy="3551213"/>
                    </a:xfrm>
                    <a:prstGeom prst="rect">
                      <a:avLst/>
                    </a:prstGeom>
                  </pic:spPr>
                </pic:pic>
              </a:graphicData>
            </a:graphic>
            <wp14:sizeRelH relativeFrom="margin">
              <wp14:pctWidth>0</wp14:pctWidth>
            </wp14:sizeRelH>
            <wp14:sizeRelV relativeFrom="margin">
              <wp14:pctHeight>0</wp14:pctHeight>
            </wp14:sizeRelV>
          </wp:anchor>
        </w:drawing>
      </w:r>
    </w:p>
    <w:p w:rsidR="00A84FEC" w:rsidRDefault="00A84FEC" w:rsidP="00FE1DAB">
      <w:pPr>
        <w:ind w:firstLine="0"/>
        <w:jc w:val="center"/>
        <w:rPr>
          <w:b/>
        </w:rPr>
      </w:pPr>
    </w:p>
    <w:p w:rsidR="00351943" w:rsidRDefault="00351943"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A84FEC">
      <w:pPr>
        <w:tabs>
          <w:tab w:val="left" w:pos="5545"/>
        </w:tabs>
        <w:ind w:firstLine="0"/>
        <w:rPr>
          <w:b/>
        </w:rPr>
      </w:pPr>
      <w:r>
        <w:rPr>
          <w:b/>
        </w:rPr>
        <w:tab/>
      </w: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r>
        <w:rPr>
          <w:noProof/>
          <w:lang w:val="en-PH" w:eastAsia="en-PH"/>
        </w:rPr>
        <w:drawing>
          <wp:anchor distT="0" distB="0" distL="114300" distR="114300" simplePos="0" relativeHeight="251676672" behindDoc="1" locked="0" layoutInCell="1" allowOverlap="1" wp14:anchorId="680AC296" wp14:editId="7FD7F1C5">
            <wp:simplePos x="0" y="0"/>
            <wp:positionH relativeFrom="margin">
              <wp:align>center</wp:align>
            </wp:positionH>
            <wp:positionV relativeFrom="paragraph">
              <wp:posOffset>326684</wp:posOffset>
            </wp:positionV>
            <wp:extent cx="7151427" cy="352681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51427" cy="3526814"/>
                    </a:xfrm>
                    <a:prstGeom prst="rect">
                      <a:avLst/>
                    </a:prstGeom>
                  </pic:spPr>
                </pic:pic>
              </a:graphicData>
            </a:graphic>
            <wp14:sizeRelH relativeFrom="margin">
              <wp14:pctWidth>0</wp14:pctWidth>
            </wp14:sizeRelH>
            <wp14:sizeRelV relativeFrom="margin">
              <wp14:pctHeight>0</wp14:pctHeight>
            </wp14:sizeRelV>
          </wp:anchor>
        </w:drawing>
      </w:r>
      <w:r>
        <w:rPr>
          <w:b/>
        </w:rPr>
        <w:t>Admin page student minor/major offenses tab</w:t>
      </w: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r>
        <w:rPr>
          <w:b/>
        </w:rPr>
        <w:t>Admin page offense report creation</w:t>
      </w:r>
    </w:p>
    <w:p w:rsidR="00A84FEC" w:rsidRDefault="00A84FEC" w:rsidP="00FE1DAB">
      <w:pPr>
        <w:ind w:firstLine="0"/>
        <w:jc w:val="center"/>
        <w:rPr>
          <w:b/>
        </w:rPr>
      </w:pPr>
    </w:p>
    <w:p w:rsidR="00A84FEC" w:rsidRDefault="00A84FEC" w:rsidP="00FE1DAB">
      <w:pPr>
        <w:ind w:firstLine="0"/>
        <w:jc w:val="center"/>
        <w:rPr>
          <w:b/>
        </w:rPr>
      </w:pPr>
      <w:r>
        <w:rPr>
          <w:noProof/>
          <w:lang w:val="en-PH" w:eastAsia="en-PH"/>
        </w:rPr>
        <w:lastRenderedPageBreak/>
        <w:drawing>
          <wp:anchor distT="0" distB="0" distL="114300" distR="114300" simplePos="0" relativeHeight="251677696" behindDoc="1" locked="0" layoutInCell="1" allowOverlap="1" wp14:anchorId="4CC4FE02" wp14:editId="3C515FFA">
            <wp:simplePos x="0" y="0"/>
            <wp:positionH relativeFrom="margin">
              <wp:align>center</wp:align>
            </wp:positionH>
            <wp:positionV relativeFrom="paragraph">
              <wp:posOffset>19799</wp:posOffset>
            </wp:positionV>
            <wp:extent cx="7319334" cy="3805896"/>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19334" cy="3805896"/>
                    </a:xfrm>
                    <a:prstGeom prst="rect">
                      <a:avLst/>
                    </a:prstGeom>
                  </pic:spPr>
                </pic:pic>
              </a:graphicData>
            </a:graphic>
            <wp14:sizeRelH relativeFrom="margin">
              <wp14:pctWidth>0</wp14:pctWidth>
            </wp14:sizeRelH>
            <wp14:sizeRelV relativeFrom="margin">
              <wp14:pctHeight>0</wp14:pctHeight>
            </wp14:sizeRelV>
          </wp:anchor>
        </w:drawing>
      </w: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A84FEC" w:rsidP="00FE1DAB">
      <w:pPr>
        <w:ind w:firstLine="0"/>
        <w:jc w:val="center"/>
        <w:rPr>
          <w:b/>
        </w:rPr>
      </w:pPr>
    </w:p>
    <w:p w:rsidR="00A84FEC" w:rsidRDefault="004B5212" w:rsidP="00FE1DAB">
      <w:pPr>
        <w:ind w:firstLine="0"/>
        <w:jc w:val="center"/>
        <w:rPr>
          <w:b/>
        </w:rPr>
      </w:pPr>
      <w:r>
        <w:rPr>
          <w:noProof/>
          <w:lang w:val="en-PH" w:eastAsia="en-PH"/>
        </w:rPr>
        <w:drawing>
          <wp:anchor distT="0" distB="0" distL="114300" distR="114300" simplePos="0" relativeHeight="251678720" behindDoc="1" locked="0" layoutInCell="1" allowOverlap="1" wp14:anchorId="08FC052D" wp14:editId="475F39C2">
            <wp:simplePos x="0" y="0"/>
            <wp:positionH relativeFrom="column">
              <wp:posOffset>-641445</wp:posOffset>
            </wp:positionH>
            <wp:positionV relativeFrom="paragraph">
              <wp:posOffset>272230</wp:posOffset>
            </wp:positionV>
            <wp:extent cx="7206018" cy="3751594"/>
            <wp:effectExtent l="0" t="0" r="0" b="127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6612" cy="3751903"/>
                    </a:xfrm>
                    <a:prstGeom prst="rect">
                      <a:avLst/>
                    </a:prstGeom>
                  </pic:spPr>
                </pic:pic>
              </a:graphicData>
            </a:graphic>
            <wp14:sizeRelH relativeFrom="margin">
              <wp14:pctWidth>0</wp14:pctWidth>
            </wp14:sizeRelH>
            <wp14:sizeRelV relativeFrom="margin">
              <wp14:pctHeight>0</wp14:pctHeight>
            </wp14:sizeRelV>
          </wp:anchor>
        </w:drawing>
      </w:r>
      <w:r w:rsidR="00A84FEC">
        <w:rPr>
          <w:b/>
        </w:rPr>
        <w:t>Admin page offense report form</w:t>
      </w: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p>
    <w:p w:rsidR="004B5212" w:rsidRDefault="004B5212" w:rsidP="00FE1DAB">
      <w:pPr>
        <w:ind w:firstLine="0"/>
        <w:jc w:val="center"/>
        <w:rPr>
          <w:b/>
        </w:rPr>
      </w:pPr>
      <w:r>
        <w:rPr>
          <w:b/>
        </w:rPr>
        <w:t>Admin page notification tab</w:t>
      </w:r>
    </w:p>
    <w:p w:rsidR="00C71CBC" w:rsidRDefault="00C71CBC" w:rsidP="00FE1DAB">
      <w:pPr>
        <w:ind w:firstLine="0"/>
        <w:jc w:val="center"/>
        <w:rPr>
          <w:b/>
        </w:rPr>
      </w:pPr>
      <w:r>
        <w:rPr>
          <w:noProof/>
          <w:lang w:val="en-PH" w:eastAsia="en-PH"/>
        </w:rPr>
        <w:lastRenderedPageBreak/>
        <w:drawing>
          <wp:anchor distT="0" distB="0" distL="114300" distR="114300" simplePos="0" relativeHeight="251679744" behindDoc="1" locked="0" layoutInCell="1" allowOverlap="1" wp14:anchorId="63D5991D" wp14:editId="145FCF78">
            <wp:simplePos x="0" y="0"/>
            <wp:positionH relativeFrom="margin">
              <wp:align>center</wp:align>
            </wp:positionH>
            <wp:positionV relativeFrom="paragraph">
              <wp:posOffset>20320</wp:posOffset>
            </wp:positionV>
            <wp:extent cx="7342495" cy="3813234"/>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42495" cy="3813234"/>
                    </a:xfrm>
                    <a:prstGeom prst="rect">
                      <a:avLst/>
                    </a:prstGeom>
                  </pic:spPr>
                </pic:pic>
              </a:graphicData>
            </a:graphic>
            <wp14:sizeRelH relativeFrom="margin">
              <wp14:pctWidth>0</wp14:pctWidth>
            </wp14:sizeRelH>
            <wp14:sizeRelV relativeFrom="margin">
              <wp14:pctHeight>0</wp14:pctHeight>
            </wp14:sizeRelV>
          </wp:anchor>
        </w:drawing>
      </w: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C71CBC" w:rsidP="00FE1DAB">
      <w:pPr>
        <w:ind w:firstLine="0"/>
        <w:jc w:val="center"/>
        <w:rPr>
          <w:b/>
        </w:rPr>
      </w:pPr>
    </w:p>
    <w:p w:rsidR="00C71CBC" w:rsidRDefault="00130767" w:rsidP="00FE1DAB">
      <w:pPr>
        <w:ind w:firstLine="0"/>
        <w:jc w:val="center"/>
        <w:rPr>
          <w:b/>
        </w:rPr>
      </w:pPr>
      <w:r>
        <w:rPr>
          <w:noProof/>
          <w:lang w:val="en-PH" w:eastAsia="en-PH"/>
        </w:rPr>
        <w:drawing>
          <wp:anchor distT="0" distB="0" distL="114300" distR="114300" simplePos="0" relativeHeight="251680768" behindDoc="1" locked="0" layoutInCell="1" allowOverlap="1" wp14:anchorId="22BCEB9D" wp14:editId="44A79DDB">
            <wp:simplePos x="0" y="0"/>
            <wp:positionH relativeFrom="margin">
              <wp:align>center</wp:align>
            </wp:positionH>
            <wp:positionV relativeFrom="paragraph">
              <wp:posOffset>220686</wp:posOffset>
            </wp:positionV>
            <wp:extent cx="7260609" cy="378001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60609" cy="3780017"/>
                    </a:xfrm>
                    <a:prstGeom prst="rect">
                      <a:avLst/>
                    </a:prstGeom>
                  </pic:spPr>
                </pic:pic>
              </a:graphicData>
            </a:graphic>
            <wp14:sizeRelH relativeFrom="margin">
              <wp14:pctWidth>0</wp14:pctWidth>
            </wp14:sizeRelH>
            <wp14:sizeRelV relativeFrom="margin">
              <wp14:pctHeight>0</wp14:pctHeight>
            </wp14:sizeRelV>
          </wp:anchor>
        </w:drawing>
      </w:r>
      <w:r w:rsidR="00C71CBC">
        <w:rPr>
          <w:b/>
        </w:rPr>
        <w:t>Admin page notification composition</w:t>
      </w: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130767" w:rsidP="00FE1DAB">
      <w:pPr>
        <w:ind w:firstLine="0"/>
        <w:jc w:val="center"/>
        <w:rPr>
          <w:b/>
        </w:rPr>
      </w:pPr>
    </w:p>
    <w:p w:rsidR="00130767" w:rsidRDefault="00F637DB" w:rsidP="00FE1DAB">
      <w:pPr>
        <w:ind w:firstLine="0"/>
        <w:jc w:val="center"/>
        <w:rPr>
          <w:b/>
        </w:rPr>
      </w:pPr>
      <w:r>
        <w:rPr>
          <w:b/>
        </w:rPr>
        <w:t>Admin page notification form</w:t>
      </w:r>
    </w:p>
    <w:p w:rsidR="00243C19" w:rsidRDefault="00243C19" w:rsidP="00FE1DAB">
      <w:pPr>
        <w:ind w:firstLine="0"/>
        <w:jc w:val="center"/>
        <w:rPr>
          <w:b/>
        </w:rPr>
      </w:pPr>
      <w:r>
        <w:rPr>
          <w:noProof/>
          <w:lang w:val="en-PH" w:eastAsia="en-PH"/>
        </w:rPr>
        <w:lastRenderedPageBreak/>
        <w:drawing>
          <wp:anchor distT="0" distB="0" distL="114300" distR="114300" simplePos="0" relativeHeight="251681792" behindDoc="1" locked="0" layoutInCell="1" allowOverlap="1" wp14:anchorId="6CD37203" wp14:editId="06C9D102">
            <wp:simplePos x="0" y="0"/>
            <wp:positionH relativeFrom="margin">
              <wp:align>center</wp:align>
            </wp:positionH>
            <wp:positionV relativeFrom="paragraph">
              <wp:posOffset>14330</wp:posOffset>
            </wp:positionV>
            <wp:extent cx="7228401" cy="377251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28401" cy="3772516"/>
                    </a:xfrm>
                    <a:prstGeom prst="rect">
                      <a:avLst/>
                    </a:prstGeom>
                  </pic:spPr>
                </pic:pic>
              </a:graphicData>
            </a:graphic>
            <wp14:sizeRelH relativeFrom="margin">
              <wp14:pctWidth>0</wp14:pctWidth>
            </wp14:sizeRelH>
            <wp14:sizeRelV relativeFrom="margin">
              <wp14:pctHeight>0</wp14:pctHeight>
            </wp14:sizeRelV>
          </wp:anchor>
        </w:drawing>
      </w: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243C19" w:rsidP="00FE1DAB">
      <w:pPr>
        <w:ind w:firstLine="0"/>
        <w:jc w:val="center"/>
        <w:rPr>
          <w:b/>
        </w:rPr>
      </w:pPr>
    </w:p>
    <w:p w:rsidR="00243C19" w:rsidRDefault="009E18AD" w:rsidP="00FE1DAB">
      <w:pPr>
        <w:ind w:firstLine="0"/>
        <w:jc w:val="center"/>
        <w:rPr>
          <w:b/>
        </w:rPr>
      </w:pPr>
      <w:r>
        <w:rPr>
          <w:noProof/>
          <w:lang w:val="en-PH" w:eastAsia="en-PH"/>
        </w:rPr>
        <w:drawing>
          <wp:anchor distT="0" distB="0" distL="114300" distR="114300" simplePos="0" relativeHeight="251682816" behindDoc="1" locked="0" layoutInCell="1" allowOverlap="1" wp14:anchorId="704E301E" wp14:editId="0298E297">
            <wp:simplePos x="0" y="0"/>
            <wp:positionH relativeFrom="margin">
              <wp:align>center</wp:align>
            </wp:positionH>
            <wp:positionV relativeFrom="paragraph">
              <wp:posOffset>393653</wp:posOffset>
            </wp:positionV>
            <wp:extent cx="7137779" cy="3729795"/>
            <wp:effectExtent l="0" t="0" r="635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37779" cy="3729795"/>
                    </a:xfrm>
                    <a:prstGeom prst="rect">
                      <a:avLst/>
                    </a:prstGeom>
                  </pic:spPr>
                </pic:pic>
              </a:graphicData>
            </a:graphic>
            <wp14:sizeRelH relativeFrom="margin">
              <wp14:pctWidth>0</wp14:pctWidth>
            </wp14:sizeRelH>
            <wp14:sizeRelV relativeFrom="margin">
              <wp14:pctHeight>0</wp14:pctHeight>
            </wp14:sizeRelV>
          </wp:anchor>
        </w:drawing>
      </w:r>
      <w:r w:rsidR="00243C19">
        <w:rPr>
          <w:b/>
        </w:rPr>
        <w:t>Admin page summary tab</w:t>
      </w: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p>
    <w:p w:rsidR="009E18AD" w:rsidRDefault="009E18AD" w:rsidP="00FE1DAB">
      <w:pPr>
        <w:ind w:firstLine="0"/>
        <w:jc w:val="center"/>
        <w:rPr>
          <w:b/>
        </w:rPr>
      </w:pPr>
      <w:r>
        <w:rPr>
          <w:b/>
        </w:rPr>
        <w:t>Admin page dress code violation settings</w:t>
      </w:r>
    </w:p>
    <w:p w:rsidR="001E527B" w:rsidRDefault="001E527B" w:rsidP="00FE1DAB">
      <w:pPr>
        <w:ind w:firstLine="0"/>
        <w:jc w:val="center"/>
        <w:rPr>
          <w:b/>
        </w:rPr>
      </w:pPr>
      <w:r>
        <w:rPr>
          <w:noProof/>
          <w:lang w:val="en-PH" w:eastAsia="en-PH"/>
        </w:rPr>
        <w:lastRenderedPageBreak/>
        <w:drawing>
          <wp:anchor distT="0" distB="0" distL="114300" distR="114300" simplePos="0" relativeHeight="251683840" behindDoc="1" locked="0" layoutInCell="1" allowOverlap="1" wp14:anchorId="336053CC" wp14:editId="117B755B">
            <wp:simplePos x="0" y="0"/>
            <wp:positionH relativeFrom="margin">
              <wp:align>center</wp:align>
            </wp:positionH>
            <wp:positionV relativeFrom="paragraph">
              <wp:posOffset>13989</wp:posOffset>
            </wp:positionV>
            <wp:extent cx="7301552" cy="3788070"/>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301552" cy="3788070"/>
                    </a:xfrm>
                    <a:prstGeom prst="rect">
                      <a:avLst/>
                    </a:prstGeom>
                  </pic:spPr>
                </pic:pic>
              </a:graphicData>
            </a:graphic>
            <wp14:sizeRelH relativeFrom="margin">
              <wp14:pctWidth>0</wp14:pctWidth>
            </wp14:sizeRelH>
            <wp14:sizeRelV relativeFrom="margin">
              <wp14:pctHeight>0</wp14:pctHeight>
            </wp14:sizeRelV>
          </wp:anchor>
        </w:drawing>
      </w: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1E527B" w:rsidP="00FE1DAB">
      <w:pPr>
        <w:ind w:firstLine="0"/>
        <w:jc w:val="center"/>
        <w:rPr>
          <w:b/>
        </w:rPr>
      </w:pPr>
    </w:p>
    <w:p w:rsidR="001E527B" w:rsidRDefault="00E36441" w:rsidP="00FE1DAB">
      <w:pPr>
        <w:ind w:firstLine="0"/>
        <w:jc w:val="center"/>
        <w:rPr>
          <w:b/>
        </w:rPr>
      </w:pPr>
      <w:r>
        <w:rPr>
          <w:noProof/>
          <w:lang w:val="en-PH" w:eastAsia="en-PH"/>
        </w:rPr>
        <w:drawing>
          <wp:anchor distT="0" distB="0" distL="114300" distR="114300" simplePos="0" relativeHeight="251684864" behindDoc="1" locked="0" layoutInCell="1" allowOverlap="1" wp14:anchorId="796965D8" wp14:editId="5B7516DD">
            <wp:simplePos x="0" y="0"/>
            <wp:positionH relativeFrom="margin">
              <wp:align>center</wp:align>
            </wp:positionH>
            <wp:positionV relativeFrom="paragraph">
              <wp:posOffset>234353</wp:posOffset>
            </wp:positionV>
            <wp:extent cx="7192370" cy="3733731"/>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92370" cy="3733731"/>
                    </a:xfrm>
                    <a:prstGeom prst="rect">
                      <a:avLst/>
                    </a:prstGeom>
                  </pic:spPr>
                </pic:pic>
              </a:graphicData>
            </a:graphic>
            <wp14:sizeRelH relativeFrom="margin">
              <wp14:pctWidth>0</wp14:pctWidth>
            </wp14:sizeRelH>
            <wp14:sizeRelV relativeFrom="margin">
              <wp14:pctHeight>0</wp14:pctHeight>
            </wp14:sizeRelV>
          </wp:anchor>
        </w:drawing>
      </w:r>
      <w:r w:rsidR="001E527B">
        <w:rPr>
          <w:b/>
        </w:rPr>
        <w:t>Admin page dress code violation update</w:t>
      </w: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E36441" w:rsidP="00FE1DAB">
      <w:pPr>
        <w:ind w:firstLine="0"/>
        <w:jc w:val="center"/>
        <w:rPr>
          <w:b/>
        </w:rPr>
      </w:pPr>
    </w:p>
    <w:p w:rsidR="00E36441" w:rsidRDefault="00306020" w:rsidP="00FE1DAB">
      <w:pPr>
        <w:ind w:firstLine="0"/>
        <w:jc w:val="center"/>
        <w:rPr>
          <w:b/>
        </w:rPr>
      </w:pPr>
      <w:r>
        <w:rPr>
          <w:b/>
        </w:rPr>
        <w:t>Admin page offense details settings</w:t>
      </w:r>
    </w:p>
    <w:p w:rsidR="00346650" w:rsidRDefault="00346650" w:rsidP="00FE1DAB">
      <w:pPr>
        <w:ind w:firstLine="0"/>
        <w:jc w:val="center"/>
        <w:rPr>
          <w:b/>
        </w:rPr>
      </w:pPr>
      <w:r>
        <w:rPr>
          <w:noProof/>
          <w:lang w:val="en-PH" w:eastAsia="en-PH"/>
        </w:rPr>
        <w:lastRenderedPageBreak/>
        <w:drawing>
          <wp:anchor distT="0" distB="0" distL="114300" distR="114300" simplePos="0" relativeHeight="251685888" behindDoc="1" locked="0" layoutInCell="1" allowOverlap="1" wp14:anchorId="04C6F1B1" wp14:editId="5F32B937">
            <wp:simplePos x="0" y="0"/>
            <wp:positionH relativeFrom="margin">
              <wp:align>center</wp:align>
            </wp:positionH>
            <wp:positionV relativeFrom="paragraph">
              <wp:posOffset>-253002</wp:posOffset>
            </wp:positionV>
            <wp:extent cx="7315200" cy="38178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315200" cy="3817815"/>
                    </a:xfrm>
                    <a:prstGeom prst="rect">
                      <a:avLst/>
                    </a:prstGeom>
                  </pic:spPr>
                </pic:pic>
              </a:graphicData>
            </a:graphic>
            <wp14:sizeRelH relativeFrom="margin">
              <wp14:pctWidth>0</wp14:pctWidth>
            </wp14:sizeRelH>
            <wp14:sizeRelV relativeFrom="margin">
              <wp14:pctHeight>0</wp14:pctHeight>
            </wp14:sizeRelV>
          </wp:anchor>
        </w:drawing>
      </w: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346650" w:rsidP="00FE1DAB">
      <w:pPr>
        <w:ind w:firstLine="0"/>
        <w:jc w:val="center"/>
        <w:rPr>
          <w:b/>
        </w:rPr>
      </w:pPr>
    </w:p>
    <w:p w:rsidR="00346650" w:rsidRDefault="0016516C" w:rsidP="00FE1DAB">
      <w:pPr>
        <w:ind w:firstLine="0"/>
        <w:jc w:val="center"/>
        <w:rPr>
          <w:b/>
        </w:rPr>
      </w:pPr>
      <w:r>
        <w:rPr>
          <w:noProof/>
          <w:lang w:val="en-PH" w:eastAsia="en-PH"/>
        </w:rPr>
        <w:drawing>
          <wp:anchor distT="0" distB="0" distL="114300" distR="114300" simplePos="0" relativeHeight="251686912" behindDoc="1" locked="0" layoutInCell="1" allowOverlap="1" wp14:anchorId="5C2C91BA" wp14:editId="34DF69DB">
            <wp:simplePos x="0" y="0"/>
            <wp:positionH relativeFrom="margin">
              <wp:align>center</wp:align>
            </wp:positionH>
            <wp:positionV relativeFrom="paragraph">
              <wp:posOffset>184150</wp:posOffset>
            </wp:positionV>
            <wp:extent cx="7233314" cy="3775079"/>
            <wp:effectExtent l="0" t="0" r="571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233314" cy="3775079"/>
                    </a:xfrm>
                    <a:prstGeom prst="rect">
                      <a:avLst/>
                    </a:prstGeom>
                  </pic:spPr>
                </pic:pic>
              </a:graphicData>
            </a:graphic>
            <wp14:sizeRelH relativeFrom="margin">
              <wp14:pctWidth>0</wp14:pctWidth>
            </wp14:sizeRelH>
            <wp14:sizeRelV relativeFrom="margin">
              <wp14:pctHeight>0</wp14:pctHeight>
            </wp14:sizeRelV>
          </wp:anchor>
        </w:drawing>
      </w:r>
      <w:r w:rsidR="00346650">
        <w:rPr>
          <w:b/>
        </w:rPr>
        <w:t>Admin page</w:t>
      </w:r>
      <w:r w:rsidR="00306020">
        <w:rPr>
          <w:b/>
        </w:rPr>
        <w:t xml:space="preserve"> settings</w:t>
      </w:r>
      <w:r w:rsidR="00346650">
        <w:rPr>
          <w:b/>
        </w:rPr>
        <w:t xml:space="preserve"> offense details update</w:t>
      </w: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7867A0" w:rsidRDefault="007867A0" w:rsidP="00FE1DAB">
      <w:pPr>
        <w:ind w:firstLine="0"/>
        <w:jc w:val="center"/>
        <w:rPr>
          <w:b/>
        </w:rPr>
      </w:pPr>
    </w:p>
    <w:p w:rsidR="0016516C" w:rsidRDefault="0016516C" w:rsidP="000238FA">
      <w:pPr>
        <w:ind w:firstLine="0"/>
        <w:rPr>
          <w:b/>
        </w:rPr>
      </w:pPr>
    </w:p>
    <w:p w:rsidR="000238FA" w:rsidRDefault="000238FA" w:rsidP="000238FA">
      <w:pPr>
        <w:ind w:firstLine="0"/>
        <w:rPr>
          <w:b/>
        </w:rPr>
      </w:pPr>
    </w:p>
    <w:p w:rsidR="007867A0" w:rsidRDefault="007867A0" w:rsidP="00FE1DAB">
      <w:pPr>
        <w:ind w:firstLine="0"/>
        <w:jc w:val="center"/>
        <w:rPr>
          <w:b/>
        </w:rPr>
      </w:pPr>
      <w:r>
        <w:rPr>
          <w:b/>
        </w:rPr>
        <w:t>Admin page offense details creation form</w:t>
      </w:r>
    </w:p>
    <w:p w:rsidR="00306020" w:rsidRDefault="00306020" w:rsidP="00FE1DAB">
      <w:pPr>
        <w:ind w:firstLine="0"/>
        <w:jc w:val="center"/>
        <w:rPr>
          <w:b/>
        </w:rPr>
      </w:pPr>
    </w:p>
    <w:p w:rsidR="007867A0" w:rsidRDefault="0016516C" w:rsidP="00FE1DAB">
      <w:pPr>
        <w:ind w:firstLine="0"/>
        <w:jc w:val="center"/>
        <w:rPr>
          <w:b/>
        </w:rPr>
      </w:pPr>
      <w:r>
        <w:rPr>
          <w:noProof/>
          <w:lang w:val="en-PH" w:eastAsia="en-PH"/>
        </w:rPr>
        <w:drawing>
          <wp:anchor distT="0" distB="0" distL="114300" distR="114300" simplePos="0" relativeHeight="251687936" behindDoc="1" locked="0" layoutInCell="1" allowOverlap="1" wp14:anchorId="11EE65DE" wp14:editId="01C6C168">
            <wp:simplePos x="0" y="0"/>
            <wp:positionH relativeFrom="margin">
              <wp:align>center</wp:align>
            </wp:positionH>
            <wp:positionV relativeFrom="paragraph">
              <wp:posOffset>-557786</wp:posOffset>
            </wp:positionV>
            <wp:extent cx="7315200" cy="3799058"/>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315200" cy="3799058"/>
                    </a:xfrm>
                    <a:prstGeom prst="rect">
                      <a:avLst/>
                    </a:prstGeom>
                  </pic:spPr>
                </pic:pic>
              </a:graphicData>
            </a:graphic>
            <wp14:sizeRelH relativeFrom="margin">
              <wp14:pctWidth>0</wp14:pctWidth>
            </wp14:sizeRelH>
            <wp14:sizeRelV relativeFrom="margin">
              <wp14:pctHeight>0</wp14:pctHeight>
            </wp14:sizeRelV>
          </wp:anchor>
        </w:drawing>
      </w: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FE1DAB">
      <w:pPr>
        <w:ind w:firstLine="0"/>
        <w:jc w:val="center"/>
        <w:rPr>
          <w:b/>
        </w:rPr>
      </w:pPr>
    </w:p>
    <w:p w:rsidR="00306020" w:rsidRDefault="00306020" w:rsidP="000238FA">
      <w:pPr>
        <w:ind w:firstLine="0"/>
        <w:rPr>
          <w:b/>
        </w:rPr>
      </w:pPr>
    </w:p>
    <w:p w:rsidR="00306020" w:rsidRDefault="000238FA" w:rsidP="00FE1DAB">
      <w:pPr>
        <w:ind w:firstLine="0"/>
        <w:jc w:val="center"/>
        <w:rPr>
          <w:b/>
        </w:rPr>
      </w:pPr>
      <w:r>
        <w:rPr>
          <w:noProof/>
          <w:lang w:val="en-PH" w:eastAsia="en-PH"/>
        </w:rPr>
        <w:drawing>
          <wp:anchor distT="0" distB="0" distL="114300" distR="114300" simplePos="0" relativeHeight="251688960" behindDoc="1" locked="0" layoutInCell="1" allowOverlap="1" wp14:anchorId="39C01825" wp14:editId="196B175D">
            <wp:simplePos x="0" y="0"/>
            <wp:positionH relativeFrom="margin">
              <wp:align>center</wp:align>
            </wp:positionH>
            <wp:positionV relativeFrom="paragraph">
              <wp:posOffset>211455</wp:posOffset>
            </wp:positionV>
            <wp:extent cx="7220607" cy="3763819"/>
            <wp:effectExtent l="0" t="0" r="0"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220607" cy="3763819"/>
                    </a:xfrm>
                    <a:prstGeom prst="rect">
                      <a:avLst/>
                    </a:prstGeom>
                  </pic:spPr>
                </pic:pic>
              </a:graphicData>
            </a:graphic>
            <wp14:sizeRelH relativeFrom="margin">
              <wp14:pctWidth>0</wp14:pctWidth>
            </wp14:sizeRelH>
            <wp14:sizeRelV relativeFrom="margin">
              <wp14:pctHeight>0</wp14:pctHeight>
            </wp14:sizeRelV>
          </wp:anchor>
        </w:drawing>
      </w:r>
      <w:r w:rsidR="00306020">
        <w:rPr>
          <w:b/>
        </w:rPr>
        <w:t>Admin page notification details settings</w:t>
      </w: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0238FA" w:rsidRDefault="000238FA" w:rsidP="00FE1DAB">
      <w:pPr>
        <w:ind w:firstLine="0"/>
        <w:jc w:val="center"/>
        <w:rPr>
          <w:b/>
        </w:rPr>
      </w:pPr>
    </w:p>
    <w:p w:rsidR="00EA5495" w:rsidRDefault="00EA5495" w:rsidP="00FE1DAB">
      <w:pPr>
        <w:ind w:firstLine="0"/>
        <w:jc w:val="center"/>
        <w:rPr>
          <w:b/>
        </w:rPr>
      </w:pPr>
    </w:p>
    <w:p w:rsidR="000238FA" w:rsidRDefault="000238FA" w:rsidP="00FE1DAB">
      <w:pPr>
        <w:ind w:firstLine="0"/>
        <w:jc w:val="center"/>
        <w:rPr>
          <w:b/>
        </w:rPr>
      </w:pPr>
      <w:r>
        <w:rPr>
          <w:b/>
        </w:rPr>
        <w:t>Admin page update notification details</w:t>
      </w:r>
    </w:p>
    <w:p w:rsidR="00EA5495" w:rsidRDefault="00807658" w:rsidP="00FE1DAB">
      <w:pPr>
        <w:ind w:firstLine="0"/>
        <w:jc w:val="center"/>
        <w:rPr>
          <w:b/>
        </w:rPr>
      </w:pPr>
      <w:r>
        <w:rPr>
          <w:noProof/>
          <w:lang w:val="en-PH" w:eastAsia="en-PH"/>
        </w:rPr>
        <w:lastRenderedPageBreak/>
        <w:drawing>
          <wp:anchor distT="0" distB="0" distL="114300" distR="114300" simplePos="0" relativeHeight="251689984" behindDoc="1" locked="0" layoutInCell="1" allowOverlap="1" wp14:anchorId="58A86D5A" wp14:editId="50780304">
            <wp:simplePos x="0" y="0"/>
            <wp:positionH relativeFrom="margin">
              <wp:posOffset>-641350</wp:posOffset>
            </wp:positionH>
            <wp:positionV relativeFrom="paragraph">
              <wp:posOffset>3696</wp:posOffset>
            </wp:positionV>
            <wp:extent cx="7192370" cy="3749100"/>
            <wp:effectExtent l="0" t="0" r="8890"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192370" cy="3749100"/>
                    </a:xfrm>
                    <a:prstGeom prst="rect">
                      <a:avLst/>
                    </a:prstGeom>
                  </pic:spPr>
                </pic:pic>
              </a:graphicData>
            </a:graphic>
            <wp14:sizeRelH relativeFrom="margin">
              <wp14:pctWidth>0</wp14:pctWidth>
            </wp14:sizeRelH>
            <wp14:sizeRelV relativeFrom="margin">
              <wp14:pctHeight>0</wp14:pctHeight>
            </wp14:sizeRelV>
          </wp:anchor>
        </w:drawing>
      </w:r>
    </w:p>
    <w:p w:rsidR="00EA5495" w:rsidRDefault="00EA5495"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807658" w:rsidP="00FE1DAB">
      <w:pPr>
        <w:ind w:firstLine="0"/>
        <w:jc w:val="center"/>
        <w:rPr>
          <w:b/>
        </w:rPr>
      </w:pPr>
    </w:p>
    <w:p w:rsidR="00807658" w:rsidRDefault="00E703DA" w:rsidP="00FE1DAB">
      <w:pPr>
        <w:ind w:firstLine="0"/>
        <w:jc w:val="center"/>
        <w:rPr>
          <w:b/>
        </w:rPr>
      </w:pPr>
      <w:r>
        <w:rPr>
          <w:noProof/>
          <w:lang w:val="en-PH" w:eastAsia="en-PH"/>
        </w:rPr>
        <w:drawing>
          <wp:anchor distT="0" distB="0" distL="114300" distR="114300" simplePos="0" relativeHeight="251691008" behindDoc="1" locked="0" layoutInCell="1" allowOverlap="1" wp14:anchorId="4ED6D4E9" wp14:editId="22B2D5F9">
            <wp:simplePos x="0" y="0"/>
            <wp:positionH relativeFrom="margin">
              <wp:align>center</wp:align>
            </wp:positionH>
            <wp:positionV relativeFrom="paragraph">
              <wp:posOffset>137814</wp:posOffset>
            </wp:positionV>
            <wp:extent cx="7110483" cy="3688943"/>
            <wp:effectExtent l="0" t="0" r="0" b="69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110483" cy="3688943"/>
                    </a:xfrm>
                    <a:prstGeom prst="rect">
                      <a:avLst/>
                    </a:prstGeom>
                  </pic:spPr>
                </pic:pic>
              </a:graphicData>
            </a:graphic>
            <wp14:sizeRelH relativeFrom="margin">
              <wp14:pctWidth>0</wp14:pctWidth>
            </wp14:sizeRelH>
            <wp14:sizeRelV relativeFrom="margin">
              <wp14:pctHeight>0</wp14:pctHeight>
            </wp14:sizeRelV>
          </wp:anchor>
        </w:drawing>
      </w:r>
      <w:r w:rsidR="00807658">
        <w:rPr>
          <w:b/>
        </w:rPr>
        <w:t>Admin page composition of new notification details</w:t>
      </w: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p>
    <w:p w:rsidR="00E703DA" w:rsidRDefault="00E703DA" w:rsidP="00FE1DAB">
      <w:pPr>
        <w:ind w:firstLine="0"/>
        <w:jc w:val="center"/>
        <w:rPr>
          <w:b/>
        </w:rPr>
      </w:pPr>
      <w:r>
        <w:rPr>
          <w:b/>
        </w:rPr>
        <w:t>Admin page school term settings</w:t>
      </w:r>
    </w:p>
    <w:p w:rsidR="00834EA0" w:rsidRDefault="00834EA0" w:rsidP="00FE1DAB">
      <w:pPr>
        <w:ind w:firstLine="0"/>
        <w:jc w:val="center"/>
        <w:rPr>
          <w:b/>
        </w:rPr>
      </w:pPr>
      <w:r>
        <w:rPr>
          <w:noProof/>
          <w:lang w:val="en-PH" w:eastAsia="en-PH"/>
        </w:rPr>
        <w:lastRenderedPageBreak/>
        <w:drawing>
          <wp:anchor distT="0" distB="0" distL="114300" distR="114300" simplePos="0" relativeHeight="251692032" behindDoc="1" locked="0" layoutInCell="1" allowOverlap="1" wp14:anchorId="7A3B47BC" wp14:editId="4F3BFE78">
            <wp:simplePos x="0" y="0"/>
            <wp:positionH relativeFrom="margin">
              <wp:align>center</wp:align>
            </wp:positionH>
            <wp:positionV relativeFrom="paragraph">
              <wp:posOffset>18699</wp:posOffset>
            </wp:positionV>
            <wp:extent cx="7178722" cy="3737384"/>
            <wp:effectExtent l="0" t="0" r="317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7178722" cy="3737384"/>
                    </a:xfrm>
                    <a:prstGeom prst="rect">
                      <a:avLst/>
                    </a:prstGeom>
                  </pic:spPr>
                </pic:pic>
              </a:graphicData>
            </a:graphic>
            <wp14:sizeRelH relativeFrom="margin">
              <wp14:pctWidth>0</wp14:pctWidth>
            </wp14:sizeRelH>
            <wp14:sizeRelV relativeFrom="margin">
              <wp14:pctHeight>0</wp14:pctHeight>
            </wp14:sizeRelV>
          </wp:anchor>
        </w:drawing>
      </w: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834EA0" w:rsidP="00FE1DAB">
      <w:pPr>
        <w:ind w:firstLine="0"/>
        <w:jc w:val="center"/>
        <w:rPr>
          <w:b/>
        </w:rPr>
      </w:pPr>
    </w:p>
    <w:p w:rsidR="00834EA0" w:rsidRDefault="00D442B5" w:rsidP="00FE1DAB">
      <w:pPr>
        <w:ind w:firstLine="0"/>
        <w:jc w:val="center"/>
        <w:rPr>
          <w:b/>
        </w:rPr>
      </w:pPr>
      <w:r>
        <w:rPr>
          <w:noProof/>
          <w:lang w:val="en-PH" w:eastAsia="en-PH"/>
        </w:rPr>
        <w:drawing>
          <wp:anchor distT="0" distB="0" distL="114300" distR="114300" simplePos="0" relativeHeight="251693056" behindDoc="1" locked="0" layoutInCell="1" allowOverlap="1" wp14:anchorId="490E02A6" wp14:editId="39888527">
            <wp:simplePos x="0" y="0"/>
            <wp:positionH relativeFrom="margin">
              <wp:align>center</wp:align>
            </wp:positionH>
            <wp:positionV relativeFrom="paragraph">
              <wp:posOffset>166721</wp:posOffset>
            </wp:positionV>
            <wp:extent cx="7151427" cy="3725466"/>
            <wp:effectExtent l="0" t="0" r="0" b="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151427" cy="3725466"/>
                    </a:xfrm>
                    <a:prstGeom prst="rect">
                      <a:avLst/>
                    </a:prstGeom>
                  </pic:spPr>
                </pic:pic>
              </a:graphicData>
            </a:graphic>
            <wp14:sizeRelH relativeFrom="margin">
              <wp14:pctWidth>0</wp14:pctWidth>
            </wp14:sizeRelH>
            <wp14:sizeRelV relativeFrom="margin">
              <wp14:pctHeight>0</wp14:pctHeight>
            </wp14:sizeRelV>
          </wp:anchor>
        </w:drawing>
      </w:r>
      <w:r w:rsidR="00834EA0">
        <w:rPr>
          <w:b/>
        </w:rPr>
        <w:t>Admin page school term update</w:t>
      </w: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p>
    <w:p w:rsidR="00D442B5" w:rsidRDefault="00D442B5" w:rsidP="00FE1DAB">
      <w:pPr>
        <w:ind w:firstLine="0"/>
        <w:jc w:val="center"/>
        <w:rPr>
          <w:b/>
        </w:rPr>
      </w:pPr>
      <w:r>
        <w:rPr>
          <w:b/>
        </w:rPr>
        <w:t>Admin page sanctions settings</w:t>
      </w:r>
    </w:p>
    <w:p w:rsidR="007D2631" w:rsidRDefault="007D2631" w:rsidP="00FE1DAB">
      <w:pPr>
        <w:ind w:firstLine="0"/>
        <w:jc w:val="center"/>
        <w:rPr>
          <w:b/>
        </w:rPr>
      </w:pPr>
      <w:r>
        <w:rPr>
          <w:noProof/>
          <w:lang w:val="en-PH" w:eastAsia="en-PH"/>
        </w:rPr>
        <w:lastRenderedPageBreak/>
        <w:drawing>
          <wp:anchor distT="0" distB="0" distL="114300" distR="114300" simplePos="0" relativeHeight="251694080" behindDoc="1" locked="0" layoutInCell="1" allowOverlap="1" wp14:anchorId="02CD9627" wp14:editId="240609F2">
            <wp:simplePos x="0" y="0"/>
            <wp:positionH relativeFrom="margin">
              <wp:align>center</wp:align>
            </wp:positionH>
            <wp:positionV relativeFrom="paragraph">
              <wp:posOffset>19837</wp:posOffset>
            </wp:positionV>
            <wp:extent cx="7206017" cy="376083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206017" cy="3760832"/>
                    </a:xfrm>
                    <a:prstGeom prst="rect">
                      <a:avLst/>
                    </a:prstGeom>
                  </pic:spPr>
                </pic:pic>
              </a:graphicData>
            </a:graphic>
            <wp14:sizeRelH relativeFrom="margin">
              <wp14:pctWidth>0</wp14:pctWidth>
            </wp14:sizeRelH>
            <wp14:sizeRelV relativeFrom="margin">
              <wp14:pctHeight>0</wp14:pctHeight>
            </wp14:sizeRelV>
          </wp:anchor>
        </w:drawing>
      </w: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097BE5" w:rsidRDefault="00097BE5"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7D2631" w:rsidP="00FE1DAB">
      <w:pPr>
        <w:ind w:firstLine="0"/>
        <w:jc w:val="center"/>
        <w:rPr>
          <w:b/>
        </w:rPr>
      </w:pPr>
    </w:p>
    <w:p w:rsidR="007D2631" w:rsidRDefault="003F05D9" w:rsidP="00FE1DAB">
      <w:pPr>
        <w:ind w:firstLine="0"/>
        <w:jc w:val="center"/>
        <w:rPr>
          <w:b/>
        </w:rPr>
      </w:pPr>
      <w:r>
        <w:rPr>
          <w:noProof/>
          <w:lang w:val="en-PH" w:eastAsia="en-PH"/>
        </w:rPr>
        <w:drawing>
          <wp:anchor distT="0" distB="0" distL="114300" distR="114300" simplePos="0" relativeHeight="251695104" behindDoc="1" locked="0" layoutInCell="1" allowOverlap="1" wp14:anchorId="2BB5FDFC" wp14:editId="7FDD8290">
            <wp:simplePos x="0" y="0"/>
            <wp:positionH relativeFrom="column">
              <wp:posOffset>-626745</wp:posOffset>
            </wp:positionH>
            <wp:positionV relativeFrom="paragraph">
              <wp:posOffset>192111</wp:posOffset>
            </wp:positionV>
            <wp:extent cx="7137779" cy="3703104"/>
            <wp:effectExtent l="0" t="0" r="635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137779" cy="3703104"/>
                    </a:xfrm>
                    <a:prstGeom prst="rect">
                      <a:avLst/>
                    </a:prstGeom>
                  </pic:spPr>
                </pic:pic>
              </a:graphicData>
            </a:graphic>
            <wp14:sizeRelH relativeFrom="margin">
              <wp14:pctWidth>0</wp14:pctWidth>
            </wp14:sizeRelH>
            <wp14:sizeRelV relativeFrom="margin">
              <wp14:pctHeight>0</wp14:pctHeight>
            </wp14:sizeRelV>
          </wp:anchor>
        </w:drawing>
      </w:r>
      <w:r w:rsidR="007D2631">
        <w:rPr>
          <w:b/>
        </w:rPr>
        <w:t>Admin page sanctions form settings</w:t>
      </w: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r>
        <w:rPr>
          <w:b/>
        </w:rPr>
        <w:t>Director page violation reports</w:t>
      </w:r>
    </w:p>
    <w:p w:rsidR="003F05D9" w:rsidRDefault="003F05D9" w:rsidP="00FE1DAB">
      <w:pPr>
        <w:ind w:firstLine="0"/>
        <w:jc w:val="center"/>
        <w:rPr>
          <w:b/>
        </w:rPr>
      </w:pPr>
      <w:r>
        <w:rPr>
          <w:noProof/>
          <w:lang w:val="en-PH" w:eastAsia="en-PH"/>
        </w:rPr>
        <w:lastRenderedPageBreak/>
        <w:drawing>
          <wp:anchor distT="0" distB="0" distL="114300" distR="114300" simplePos="0" relativeHeight="251696128" behindDoc="1" locked="0" layoutInCell="1" allowOverlap="1" wp14:anchorId="417BF42C" wp14:editId="4B53215D">
            <wp:simplePos x="0" y="0"/>
            <wp:positionH relativeFrom="margin">
              <wp:align>center</wp:align>
            </wp:positionH>
            <wp:positionV relativeFrom="paragraph">
              <wp:posOffset>10643</wp:posOffset>
            </wp:positionV>
            <wp:extent cx="7206018" cy="3738507"/>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206018" cy="3738507"/>
                    </a:xfrm>
                    <a:prstGeom prst="rect">
                      <a:avLst/>
                    </a:prstGeom>
                  </pic:spPr>
                </pic:pic>
              </a:graphicData>
            </a:graphic>
            <wp14:sizeRelH relativeFrom="margin">
              <wp14:pctWidth>0</wp14:pctWidth>
            </wp14:sizeRelH>
            <wp14:sizeRelV relativeFrom="margin">
              <wp14:pctHeight>0</wp14:pctHeight>
            </wp14:sizeRelV>
          </wp:anchor>
        </w:drawing>
      </w: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p>
    <w:p w:rsidR="003F05D9" w:rsidRDefault="003F05D9" w:rsidP="00FE1DAB">
      <w:pPr>
        <w:ind w:firstLine="0"/>
        <w:jc w:val="center"/>
        <w:rPr>
          <w:b/>
        </w:rPr>
      </w:pPr>
      <w:r>
        <w:rPr>
          <w:b/>
        </w:rPr>
        <w:t>Director page violations summary</w:t>
      </w:r>
    </w:p>
    <w:p w:rsidR="00E03150" w:rsidRDefault="00E03150">
      <w:pPr>
        <w:rPr>
          <w:b/>
        </w:rPr>
      </w:pPr>
      <w:r>
        <w:rPr>
          <w:b/>
        </w:rPr>
        <w:br w:type="page"/>
      </w:r>
    </w:p>
    <w:p w:rsidR="00F2262E" w:rsidRPr="00F77F13" w:rsidRDefault="00F2262E" w:rsidP="00FE1DAB">
      <w:pPr>
        <w:ind w:firstLine="0"/>
        <w:jc w:val="center"/>
        <w:rPr>
          <w:b/>
        </w:rPr>
      </w:pPr>
    </w:p>
    <w:p w:rsidR="00E03150" w:rsidRDefault="00E03150" w:rsidP="00E03150">
      <w:pPr>
        <w:pStyle w:val="Heading1"/>
        <w:numPr>
          <w:ilvl w:val="0"/>
          <w:numId w:val="20"/>
        </w:numPr>
        <w:jc w:val="left"/>
      </w:pPr>
      <w:r>
        <w:t>Source code listing of each module</w:t>
      </w:r>
    </w:p>
    <w:p w:rsidR="00CD6342" w:rsidRDefault="00FD2FB5" w:rsidP="00CD6342">
      <w:pPr>
        <w:pStyle w:val="Heading2"/>
      </w:pPr>
      <w:r>
        <w:t>Violation Module</w:t>
      </w:r>
    </w:p>
    <w:p w:rsidR="00FD2FB5" w:rsidRDefault="00FD2FB5" w:rsidP="00FD2FB5">
      <w:pPr>
        <w:rPr>
          <w:b/>
        </w:rPr>
      </w:pPr>
      <w:r>
        <w:rPr>
          <w:b/>
        </w:rPr>
        <w:t>add_dresscode_violation.php</w:t>
      </w:r>
    </w:p>
    <w:p w:rsidR="00FD2FB5" w:rsidRDefault="00FD2FB5" w:rsidP="00FD2FB5">
      <w:pPr>
        <w:ind w:firstLine="0"/>
      </w:pPr>
      <w:r>
        <w:t>&lt;!-- This Page is/are for Administrator --&gt;</w:t>
      </w:r>
    </w:p>
    <w:p w:rsidR="00FD2FB5" w:rsidRDefault="00FD2FB5" w:rsidP="00FD2FB5">
      <w:pPr>
        <w:ind w:firstLine="0"/>
      </w:pPr>
      <w:r>
        <w:t xml:space="preserve">&lt;?php </w:t>
      </w:r>
    </w:p>
    <w:p w:rsidR="00FD2FB5" w:rsidRDefault="00FD2FB5" w:rsidP="00FD2FB5">
      <w:pPr>
        <w:ind w:firstLine="0"/>
      </w:pPr>
      <w:r>
        <w:t>require 'app/controller/init.php';</w:t>
      </w:r>
    </w:p>
    <w:p w:rsidR="00FD2FB5" w:rsidRDefault="00FD2FB5" w:rsidP="00FD2FB5">
      <w:pPr>
        <w:ind w:firstLine="0"/>
      </w:pPr>
      <w:r>
        <w:t>protect_page_profile_admin();</w:t>
      </w:r>
    </w:p>
    <w:p w:rsidR="00FD2FB5" w:rsidRDefault="00FD2FB5" w:rsidP="00FD2FB5">
      <w:pPr>
        <w:ind w:firstLine="0"/>
      </w:pPr>
      <w:r>
        <w:t>require 'app/controller/administrator/login-credential.php';</w:t>
      </w:r>
    </w:p>
    <w:p w:rsidR="00FD2FB5" w:rsidRDefault="00FD2FB5" w:rsidP="00FD2FB5">
      <w:pPr>
        <w:ind w:firstLine="0"/>
      </w:pPr>
      <w:r>
        <w:t>require 'app/view/administrator/overall-header.php';</w:t>
      </w:r>
    </w:p>
    <w:p w:rsidR="00FD2FB5" w:rsidRDefault="00FD2FB5" w:rsidP="00FD2FB5">
      <w:pPr>
        <w:ind w:firstLine="0"/>
      </w:pPr>
      <w:r>
        <w:t>?&gt;</w:t>
      </w:r>
    </w:p>
    <w:p w:rsidR="00FD2FB5" w:rsidRDefault="00FD2FB5" w:rsidP="00FD2FB5">
      <w:pPr>
        <w:ind w:firstLine="0"/>
      </w:pPr>
      <w:r>
        <w:t>&lt;!-- === Insert Administrator Content === --&gt;</w:t>
      </w:r>
    </w:p>
    <w:p w:rsidR="00FD2FB5" w:rsidRDefault="00FD2FB5" w:rsidP="00FD2FB5">
      <w:pPr>
        <w:ind w:firstLine="0"/>
      </w:pPr>
      <w:r>
        <w:t xml:space="preserve">&lt;?php  </w:t>
      </w:r>
    </w:p>
    <w:p w:rsidR="00FD2FB5" w:rsidRDefault="00FD2FB5" w:rsidP="00FD2FB5">
      <w:pPr>
        <w:ind w:firstLine="0"/>
      </w:pPr>
      <w:r>
        <w:t>if (isset($_POST['btn_add_male'])) {</w:t>
      </w:r>
    </w:p>
    <w:p w:rsidR="00FD2FB5" w:rsidRDefault="00FD2FB5" w:rsidP="00FD2FB5">
      <w:pPr>
        <w:ind w:firstLine="0"/>
      </w:pPr>
      <w:r>
        <w:t>?&gt;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Add Dress Code Violation Detail</w:t>
      </w:r>
    </w:p>
    <w:p w:rsidR="00FD2FB5" w:rsidRDefault="00FD2FB5" w:rsidP="00FD2FB5">
      <w:pPr>
        <w:ind w:firstLine="0"/>
      </w:pPr>
      <w:r>
        <w:tab/>
      </w:r>
      <w:r>
        <w:tab/>
        <w:t>&lt;small&gt;Male&lt;/small&gt;</w:t>
      </w:r>
    </w:p>
    <w:p w:rsidR="00FD2FB5" w:rsidRDefault="00FD2FB5" w:rsidP="00FD2FB5">
      <w:pPr>
        <w:ind w:firstLine="0"/>
      </w:pPr>
      <w:r>
        <w:tab/>
        <w:t>&lt;/h1&gt;</w:t>
      </w:r>
    </w:p>
    <w:p w:rsidR="00FD2FB5" w:rsidRDefault="00FD2FB5" w:rsidP="00FD2FB5">
      <w:pPr>
        <w:ind w:firstLine="0"/>
      </w:pPr>
      <w:r>
        <w:t>&lt;/section&gt;</w:t>
      </w:r>
    </w:p>
    <w:p w:rsidR="00FD2FB5" w:rsidRDefault="00FD2FB5" w:rsidP="00FD2FB5">
      <w:pPr>
        <w:ind w:firstLine="0"/>
      </w:pPr>
      <w:r>
        <w:t>&lt;section class="content"&gt;</w:t>
      </w:r>
    </w:p>
    <w:p w:rsidR="00FD2FB5" w:rsidRDefault="00FD2FB5" w:rsidP="00FD2FB5">
      <w:pPr>
        <w:ind w:firstLine="0"/>
      </w:pPr>
      <w:r>
        <w:tab/>
        <w:t>&lt;div class="row"&gt;</w:t>
      </w:r>
    </w:p>
    <w:p w:rsidR="00FD2FB5" w:rsidRDefault="00FD2FB5" w:rsidP="00FD2FB5">
      <w:pPr>
        <w:ind w:firstLine="0"/>
      </w:pPr>
      <w:r>
        <w:lastRenderedPageBreak/>
        <w:tab/>
      </w:r>
      <w:r>
        <w:tab/>
        <w:t>&lt;div class="col-xs-12"&gt;</w:t>
      </w:r>
    </w:p>
    <w:p w:rsidR="00FD2FB5" w:rsidRDefault="00FD2FB5" w:rsidP="00FD2FB5">
      <w:pPr>
        <w:ind w:firstLine="0"/>
      </w:pPr>
      <w:r>
        <w:tab/>
      </w:r>
      <w:r>
        <w:tab/>
        <w:t xml:space="preserve"> </w:t>
      </w:r>
      <w:r>
        <w:tab/>
        <w:t>&lt;div class="box"&gt;</w:t>
      </w:r>
    </w:p>
    <w:p w:rsidR="00FD2FB5" w:rsidRDefault="00FD2FB5" w:rsidP="00FD2FB5">
      <w:pPr>
        <w:ind w:firstLine="0"/>
      </w:pPr>
      <w:r>
        <w:tab/>
      </w:r>
      <w:r>
        <w:tab/>
        <w:t xml:space="preserve">  </w:t>
      </w:r>
      <w:r>
        <w:tab/>
        <w:t>&lt;!--</w:t>
      </w:r>
    </w:p>
    <w:p w:rsidR="00FD2FB5" w:rsidRDefault="00FD2FB5" w:rsidP="00FD2FB5">
      <w:pPr>
        <w:ind w:firstLine="0"/>
      </w:pPr>
      <w:r>
        <w:tab/>
      </w:r>
      <w:r>
        <w:tab/>
        <w:t xml:space="preserve">    &lt;div class="box-header"&gt;</w:t>
      </w:r>
    </w:p>
    <w:p w:rsidR="00FD2FB5" w:rsidRDefault="00FD2FB5" w:rsidP="00FD2FB5">
      <w:pPr>
        <w:ind w:firstLine="0"/>
      </w:pPr>
      <w:r>
        <w:tab/>
      </w:r>
      <w:r>
        <w:tab/>
        <w:t xml:space="preserve">      &lt;h3 class="box-title"&gt;Insert Title Here&lt;/h3&gt;</w:t>
      </w:r>
    </w:p>
    <w:p w:rsidR="00FD2FB5" w:rsidRDefault="00FD2FB5" w:rsidP="00FD2FB5">
      <w:pPr>
        <w:ind w:firstLine="0"/>
      </w:pPr>
      <w:r>
        <w:tab/>
      </w:r>
      <w:r>
        <w:tab/>
        <w:t xml:space="preserve">      &lt;div class="box-tools"&gt;</w:t>
      </w:r>
    </w:p>
    <w:p w:rsidR="00FD2FB5" w:rsidRDefault="00FD2FB5" w:rsidP="00FD2FB5">
      <w:pPr>
        <w:ind w:firstLine="0"/>
      </w:pPr>
      <w:r>
        <w:tab/>
      </w:r>
      <w:r>
        <w:tab/>
        <w:t xml:space="preserve">        &lt;div class="input-group" style="width: 150px;"&gt;</w:t>
      </w:r>
    </w:p>
    <w:p w:rsidR="00FD2FB5" w:rsidRDefault="00FD2FB5" w:rsidP="00FD2FB5">
      <w:pPr>
        <w:ind w:firstLine="0"/>
      </w:pPr>
      <w:r>
        <w:tab/>
      </w:r>
      <w:r>
        <w:tab/>
        <w:t xml:space="preserve">          &lt;input type="text" name="table_search" class="form-control input-sm pull-right" placeholder="Search"&gt;</w:t>
      </w:r>
    </w:p>
    <w:p w:rsidR="00FD2FB5" w:rsidRDefault="00FD2FB5" w:rsidP="00FD2FB5">
      <w:pPr>
        <w:ind w:firstLine="0"/>
      </w:pPr>
      <w:r>
        <w:tab/>
      </w:r>
      <w:r>
        <w:tab/>
        <w:t xml:space="preserve">          &lt;div class="input-group-btn"&gt;</w:t>
      </w:r>
    </w:p>
    <w:p w:rsidR="00FD2FB5" w:rsidRDefault="00FD2FB5" w:rsidP="00FD2FB5">
      <w:pPr>
        <w:ind w:firstLine="0"/>
      </w:pPr>
      <w:r>
        <w:tab/>
      </w:r>
      <w:r>
        <w:tab/>
        <w:t xml:space="preserve">            &lt;button class="btn btn-sm btn-default"&gt;&lt;i class="fa fa-search"&gt;&lt;/i&gt;&lt;/button&gt;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--&gt;</w:t>
      </w:r>
    </w:p>
    <w:p w:rsidR="00FD2FB5" w:rsidRDefault="00FD2FB5" w:rsidP="00FD2FB5">
      <w:pPr>
        <w:ind w:firstLine="0"/>
      </w:pPr>
      <w:r>
        <w:tab/>
      </w:r>
      <w:r>
        <w:tab/>
      </w:r>
      <w:r>
        <w:tab/>
      </w:r>
      <w:r>
        <w:tab/>
        <w:t>&lt;div class="box-body table-responsive no-padding"&gt;</w:t>
      </w:r>
    </w:p>
    <w:p w:rsidR="00FD2FB5" w:rsidRDefault="00FD2FB5" w:rsidP="00FD2FB5">
      <w:pPr>
        <w:ind w:firstLine="0"/>
      </w:pPr>
      <w:r>
        <w:tab/>
      </w:r>
      <w:r>
        <w:tab/>
      </w:r>
      <w:r>
        <w:tab/>
      </w:r>
      <w:r>
        <w:tab/>
      </w:r>
      <w:r>
        <w:tab/>
        <w:t>&lt;table class="table table-hover"&gt;</w:t>
      </w:r>
    </w:p>
    <w:p w:rsidR="00FD2FB5" w:rsidRDefault="00FD2FB5" w:rsidP="00FD2FB5">
      <w:pPr>
        <w:ind w:firstLine="0"/>
      </w:pPr>
      <w:r>
        <w:tab/>
      </w:r>
      <w:r>
        <w:tab/>
      </w:r>
      <w:r>
        <w:tab/>
      </w:r>
      <w:r>
        <w:tab/>
      </w:r>
      <w:r>
        <w:tab/>
      </w:r>
      <w:r>
        <w:tab/>
        <w:t>&lt;tr&gt;</w:t>
      </w:r>
    </w:p>
    <w:p w:rsidR="00FD2FB5" w:rsidRDefault="00FD2FB5" w:rsidP="00FD2FB5">
      <w:pPr>
        <w:ind w:firstLine="0"/>
      </w:pPr>
      <w:r>
        <w:tab/>
      </w:r>
      <w:r>
        <w:tab/>
      </w:r>
      <w:r>
        <w:tab/>
      </w:r>
      <w:r>
        <w:tab/>
      </w:r>
      <w:r>
        <w:tab/>
      </w:r>
      <w:r>
        <w:tab/>
      </w:r>
      <w:r>
        <w:tab/>
        <w:t>&lt;th&gt;List of Dress Code Violation&lt;/th&gt;</w:t>
      </w:r>
    </w:p>
    <w:p w:rsidR="00FD2FB5" w:rsidRDefault="00FD2FB5" w:rsidP="00FD2FB5">
      <w:pPr>
        <w:ind w:firstLine="0"/>
      </w:pPr>
      <w:r>
        <w:tab/>
      </w:r>
      <w:r>
        <w:tab/>
      </w:r>
      <w:r>
        <w:tab/>
      </w:r>
      <w:r>
        <w:tab/>
      </w:r>
      <w:r>
        <w:tab/>
        <w:t xml:space="preserve">        &lt;th&gt;Active&lt;/th&gt;</w:t>
      </w:r>
    </w:p>
    <w:p w:rsidR="00FD2FB5" w:rsidRDefault="00FD2FB5" w:rsidP="00FD2FB5">
      <w:pPr>
        <w:ind w:firstLine="0"/>
      </w:pPr>
      <w:r>
        <w:tab/>
      </w:r>
      <w:r>
        <w:tab/>
      </w:r>
      <w:r>
        <w:tab/>
      </w:r>
      <w:r>
        <w:tab/>
      </w:r>
      <w:r>
        <w:tab/>
        <w:t xml:space="preserve">        &lt;th&gt;Target Audience&lt;/th&gt;</w:t>
      </w:r>
    </w:p>
    <w:p w:rsidR="00FD2FB5" w:rsidRDefault="00FD2FB5" w:rsidP="00FD2FB5">
      <w:pPr>
        <w:ind w:firstLine="0"/>
      </w:pPr>
      <w:r>
        <w:lastRenderedPageBreak/>
        <w:tab/>
      </w:r>
      <w:r>
        <w:tab/>
      </w:r>
      <w:r>
        <w:tab/>
      </w:r>
      <w:r>
        <w:tab/>
      </w:r>
      <w:r>
        <w:tab/>
        <w:t xml:space="preserve">        &lt;th&gt;&lt;/th&gt;</w:t>
      </w:r>
    </w:p>
    <w:p w:rsidR="00FD2FB5" w:rsidRDefault="00FD2FB5" w:rsidP="00FD2FB5">
      <w:pPr>
        <w:ind w:firstLine="0"/>
      </w:pPr>
      <w:r>
        <w:tab/>
      </w:r>
      <w:r>
        <w:tab/>
      </w:r>
      <w:r>
        <w:tab/>
      </w:r>
      <w:r>
        <w:tab/>
      </w:r>
      <w:r>
        <w:tab/>
      </w:r>
      <w:r>
        <w:tab/>
        <w:t>&lt;/tr&gt;</w:t>
      </w:r>
    </w:p>
    <w:p w:rsidR="00FD2FB5" w:rsidRDefault="00FD2FB5" w:rsidP="00FD2FB5">
      <w:pPr>
        <w:ind w:firstLine="0"/>
      </w:pPr>
      <w:r>
        <w:tab/>
      </w:r>
      <w:r>
        <w:tab/>
      </w:r>
      <w:r>
        <w:tab/>
      </w:r>
      <w:r>
        <w:tab/>
      </w:r>
      <w:r>
        <w:tab/>
        <w:t>&lt;form action="male_dresscode_violation.php" method="POST"&gt;</w:t>
      </w:r>
    </w:p>
    <w:p w:rsidR="00FD2FB5" w:rsidRDefault="00FD2FB5" w:rsidP="00FD2FB5">
      <w:pPr>
        <w:ind w:firstLine="0"/>
      </w:pPr>
      <w:r>
        <w:tab/>
      </w:r>
      <w:r>
        <w:tab/>
      </w:r>
      <w:r>
        <w:tab/>
      </w:r>
      <w:r>
        <w:tab/>
      </w:r>
      <w:r>
        <w:tab/>
      </w:r>
      <w:r>
        <w:tab/>
        <w:t>&lt;tbody&gt;</w:t>
      </w:r>
    </w:p>
    <w:p w:rsidR="00FD2FB5" w:rsidRDefault="00FD2FB5" w:rsidP="00FD2FB5">
      <w:pPr>
        <w:ind w:firstLine="0"/>
      </w:pPr>
      <w:r>
        <w:tab/>
      </w:r>
      <w:r>
        <w:tab/>
      </w:r>
      <w:r>
        <w:tab/>
      </w:r>
      <w:r>
        <w:tab/>
      </w:r>
      <w:r>
        <w:tab/>
      </w:r>
      <w:r>
        <w:tab/>
      </w:r>
      <w:r>
        <w:tab/>
        <w:t>&lt;tr&gt;</w:t>
      </w:r>
    </w:p>
    <w:p w:rsidR="00FD2FB5" w:rsidRDefault="00FD2FB5" w:rsidP="00FD2FB5">
      <w:pPr>
        <w:ind w:firstLine="0"/>
      </w:pPr>
      <w:r>
        <w:tab/>
      </w:r>
      <w:r>
        <w:tab/>
      </w:r>
      <w:r>
        <w:tab/>
      </w:r>
      <w:r>
        <w:tab/>
      </w:r>
      <w:r>
        <w:tab/>
      </w:r>
      <w:r>
        <w:tab/>
      </w:r>
      <w:r>
        <w:tab/>
      </w:r>
      <w:r>
        <w:tab/>
        <w:t>&lt;td&gt;&lt;input type="text" class="form-control" name="optname" autocomplete="off" /&gt;&lt;/td&gt;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r>
      <w:r>
        <w:tab/>
        <w:t>&lt;div class="radio"&gt;</w:t>
      </w:r>
    </w:p>
    <w:p w:rsidR="00FD2FB5" w:rsidRDefault="00FD2FB5" w:rsidP="00FD2FB5">
      <w:pPr>
        <w:ind w:firstLine="0"/>
      </w:pPr>
      <w:r>
        <w:tab/>
      </w:r>
      <w:r>
        <w:tab/>
      </w:r>
      <w:r>
        <w:tab/>
      </w:r>
      <w:r>
        <w:tab/>
      </w:r>
      <w:r>
        <w:tab/>
      </w:r>
      <w:r>
        <w:tab/>
      </w:r>
      <w:r>
        <w:tab/>
      </w:r>
      <w:r>
        <w:tab/>
      </w:r>
      <w:r>
        <w:tab/>
      </w:r>
      <w:r>
        <w:tab/>
        <w:t>&lt;label style="margin-left: 30px;"&gt;&lt;input type="radio" name="optactive" value="YES"&gt;YES&lt;/label&gt;</w:t>
      </w:r>
    </w:p>
    <w:p w:rsidR="00FD2FB5" w:rsidRDefault="00FD2FB5" w:rsidP="00FD2FB5">
      <w:pPr>
        <w:ind w:firstLine="0"/>
      </w:pPr>
      <w:r>
        <w:tab/>
      </w:r>
      <w:r>
        <w:tab/>
      </w:r>
      <w:r>
        <w:tab/>
      </w:r>
      <w:r>
        <w:tab/>
      </w:r>
      <w:r>
        <w:tab/>
      </w:r>
      <w:r>
        <w:tab/>
      </w:r>
      <w:r>
        <w:tab/>
      </w:r>
      <w:r>
        <w:tab/>
      </w:r>
      <w:r>
        <w:tab/>
      </w:r>
      <w:r>
        <w:tab/>
        <w:t>&lt;label style="margin-left: 30px;"&gt;&lt;input type="radio" name="optactive" value="NO" &gt;NO&lt;/label&gt;</w:t>
      </w:r>
    </w:p>
    <w:p w:rsidR="00FD2FB5" w:rsidRDefault="00FD2FB5" w:rsidP="00FD2FB5">
      <w:pPr>
        <w:ind w:firstLine="0"/>
      </w:pPr>
      <w:r>
        <w:tab/>
      </w:r>
      <w:r>
        <w:tab/>
      </w:r>
      <w:r>
        <w:tab/>
      </w:r>
      <w:r>
        <w:tab/>
      </w:r>
      <w:r>
        <w:tab/>
      </w:r>
      <w:r>
        <w:tab/>
      </w:r>
      <w:r>
        <w:tab/>
      </w:r>
      <w:r>
        <w:tab/>
      </w:r>
      <w:r>
        <w:tab/>
        <w:t>&lt;/div&gt;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r>
      <w:r>
        <w:tab/>
        <w:t>&lt;div class="radio"&gt;</w:t>
      </w:r>
    </w:p>
    <w:p w:rsidR="00FD2FB5" w:rsidRDefault="00FD2FB5" w:rsidP="00FD2FB5">
      <w:pPr>
        <w:ind w:firstLine="0"/>
      </w:pPr>
      <w:r>
        <w:tab/>
      </w:r>
      <w:r>
        <w:tab/>
      </w:r>
      <w:r>
        <w:tab/>
      </w:r>
      <w:r>
        <w:tab/>
      </w:r>
      <w:r>
        <w:tab/>
      </w:r>
      <w:r>
        <w:tab/>
      </w:r>
      <w:r>
        <w:tab/>
      </w:r>
      <w:r>
        <w:tab/>
      </w:r>
      <w:r>
        <w:tab/>
      </w:r>
      <w:r>
        <w:tab/>
        <w:t>&lt;label style="margin-left: 30px;"&gt;&lt;input type="radio" name="optgender" value="EVERYONE"&gt;EVERYONE&lt;/label&gt;</w:t>
      </w:r>
    </w:p>
    <w:p w:rsidR="00FD2FB5" w:rsidRDefault="00FD2FB5" w:rsidP="00FD2FB5">
      <w:pPr>
        <w:ind w:firstLine="0"/>
      </w:pPr>
      <w:r>
        <w:tab/>
      </w:r>
      <w:r>
        <w:tab/>
      </w:r>
      <w:r>
        <w:tab/>
      </w:r>
      <w:r>
        <w:tab/>
      </w:r>
      <w:r>
        <w:tab/>
      </w:r>
      <w:r>
        <w:tab/>
      </w:r>
      <w:r>
        <w:tab/>
      </w:r>
      <w:r>
        <w:tab/>
      </w:r>
      <w:r>
        <w:tab/>
      </w:r>
      <w:r>
        <w:tab/>
        <w:t>&lt;label style="margin-left: 30px;"&gt;&lt;input type="radio" name="optgender" value="MALE" &gt;MALE&lt;/label&gt;</w:t>
      </w:r>
    </w:p>
    <w:p w:rsidR="00FD2FB5" w:rsidRDefault="00FD2FB5" w:rsidP="00FD2FB5">
      <w:pPr>
        <w:ind w:firstLine="0"/>
      </w:pPr>
      <w:r>
        <w:lastRenderedPageBreak/>
        <w:tab/>
      </w:r>
      <w:r>
        <w:tab/>
      </w:r>
      <w:r>
        <w:tab/>
      </w:r>
      <w:r>
        <w:tab/>
      </w:r>
      <w:r>
        <w:tab/>
      </w:r>
      <w:r>
        <w:tab/>
      </w:r>
      <w:r>
        <w:tab/>
      </w:r>
      <w:r>
        <w:tab/>
      </w:r>
      <w:r>
        <w:tab/>
        <w:t>&lt;/div&gt;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t>&lt;td&gt;&lt;button type="submit" name="add_violation_code_male" class="btn btn-primary"&gt;Submit&lt;/button&gt;&lt;/td&gt;</w:t>
      </w:r>
    </w:p>
    <w:p w:rsidR="00FD2FB5" w:rsidRDefault="00FD2FB5" w:rsidP="00FD2FB5">
      <w:pPr>
        <w:ind w:firstLine="0"/>
      </w:pPr>
      <w:r>
        <w:tab/>
      </w:r>
      <w:r>
        <w:tab/>
      </w:r>
      <w:r>
        <w:tab/>
      </w:r>
      <w:r>
        <w:tab/>
      </w:r>
      <w:r>
        <w:tab/>
      </w:r>
      <w:r>
        <w:tab/>
      </w:r>
      <w:r>
        <w:tab/>
        <w:t>&lt;/tr&gt;</w:t>
      </w:r>
    </w:p>
    <w:p w:rsidR="00FD2FB5" w:rsidRDefault="00FD2FB5" w:rsidP="00FD2FB5">
      <w:pPr>
        <w:ind w:firstLine="0"/>
      </w:pPr>
      <w:r>
        <w:tab/>
      </w:r>
      <w:r>
        <w:tab/>
      </w:r>
      <w:r>
        <w:tab/>
      </w:r>
      <w:r>
        <w:tab/>
      </w:r>
      <w:r>
        <w:tab/>
      </w:r>
      <w:r>
        <w:tab/>
        <w:t>&lt;/tbody&gt;</w:t>
      </w:r>
    </w:p>
    <w:p w:rsidR="00FD2FB5" w:rsidRDefault="00FD2FB5" w:rsidP="00FD2FB5">
      <w:pPr>
        <w:ind w:firstLine="0"/>
      </w:pPr>
      <w:r>
        <w:tab/>
      </w:r>
      <w:r>
        <w:tab/>
      </w:r>
      <w:r>
        <w:tab/>
      </w:r>
      <w:r>
        <w:tab/>
      </w:r>
      <w:r>
        <w:tab/>
        <w:t>&lt;/form&gt;</w:t>
      </w:r>
    </w:p>
    <w:p w:rsidR="00FD2FB5" w:rsidRDefault="00FD2FB5" w:rsidP="00FD2FB5">
      <w:pPr>
        <w:ind w:firstLine="0"/>
      </w:pPr>
      <w:r>
        <w:tab/>
      </w:r>
      <w:r>
        <w:tab/>
      </w:r>
      <w:r>
        <w:tab/>
      </w:r>
      <w:r>
        <w:tab/>
      </w:r>
      <w:r>
        <w:tab/>
        <w:t>&lt;/table&gt;</w:t>
      </w:r>
    </w:p>
    <w:p w:rsidR="00FD2FB5" w:rsidRDefault="00FD2FB5" w:rsidP="00FD2FB5">
      <w:pPr>
        <w:ind w:firstLine="0"/>
      </w:pPr>
      <w:r>
        <w:tab/>
      </w:r>
      <w:r>
        <w:tab/>
      </w:r>
      <w:r>
        <w:tab/>
      </w:r>
      <w:r>
        <w:tab/>
        <w:t>&lt;/div&gt;</w:t>
      </w:r>
    </w:p>
    <w:p w:rsidR="00FD2FB5" w:rsidRDefault="00FD2FB5" w:rsidP="00FD2FB5">
      <w:pPr>
        <w:ind w:firstLine="0"/>
      </w:pPr>
      <w:r>
        <w:tab/>
      </w:r>
      <w:r>
        <w:tab/>
      </w:r>
      <w:r>
        <w:tab/>
        <w:t>&lt;/div&gt;</w:t>
      </w:r>
    </w:p>
    <w:p w:rsidR="00FD2FB5" w:rsidRDefault="00FD2FB5" w:rsidP="00FD2FB5">
      <w:pPr>
        <w:ind w:firstLine="0"/>
      </w:pPr>
      <w:r>
        <w:tab/>
      </w:r>
      <w:r>
        <w:tab/>
        <w:t>&lt;/div&gt;</w:t>
      </w:r>
    </w:p>
    <w:p w:rsidR="00FD2FB5" w:rsidRDefault="00FD2FB5" w:rsidP="00FD2FB5">
      <w:pPr>
        <w:ind w:firstLine="0"/>
      </w:pPr>
      <w:r>
        <w:tab/>
        <w:t>&lt;/div&gt;</w:t>
      </w:r>
    </w:p>
    <w:p w:rsidR="00FD2FB5" w:rsidRDefault="00FD2FB5" w:rsidP="00FD2FB5">
      <w:pPr>
        <w:ind w:firstLine="0"/>
      </w:pPr>
      <w:r>
        <w:t>&lt;/section&gt;</w:t>
      </w:r>
    </w:p>
    <w:p w:rsidR="00FD2FB5" w:rsidRDefault="00FD2FB5" w:rsidP="00FD2FB5">
      <w:pPr>
        <w:ind w:firstLine="0"/>
      </w:pPr>
      <w:r>
        <w:t>&lt;?php</w:t>
      </w:r>
    </w:p>
    <w:p w:rsidR="00FD2FB5" w:rsidRDefault="00FD2FB5" w:rsidP="00FD2FB5">
      <w:pPr>
        <w:ind w:firstLine="0"/>
      </w:pPr>
      <w:r>
        <w:t>} elseif (isset($_POST['btn_add_female'])) {</w:t>
      </w:r>
    </w:p>
    <w:p w:rsidR="00FD2FB5" w:rsidRDefault="00FD2FB5" w:rsidP="00FD2FB5">
      <w:pPr>
        <w:ind w:firstLine="0"/>
      </w:pPr>
      <w:r>
        <w:t>?&gt;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Add Dress Code Violation Detail</w:t>
      </w:r>
    </w:p>
    <w:p w:rsidR="00FD2FB5" w:rsidRDefault="00FD2FB5" w:rsidP="00FD2FB5">
      <w:pPr>
        <w:ind w:firstLine="0"/>
      </w:pPr>
      <w:r>
        <w:tab/>
      </w:r>
      <w:r>
        <w:tab/>
        <w:t>&lt;small&gt;Female&lt;/small&gt;</w:t>
      </w:r>
    </w:p>
    <w:p w:rsidR="00FD2FB5" w:rsidRDefault="00FD2FB5" w:rsidP="00FD2FB5">
      <w:pPr>
        <w:ind w:firstLine="0"/>
      </w:pPr>
      <w:r>
        <w:tab/>
        <w:t>&lt;/h1&gt;</w:t>
      </w:r>
    </w:p>
    <w:p w:rsidR="00FD2FB5" w:rsidRDefault="00FD2FB5" w:rsidP="00FD2FB5">
      <w:pPr>
        <w:ind w:firstLine="0"/>
      </w:pPr>
      <w:r>
        <w:t>&lt;/section&gt;</w:t>
      </w:r>
    </w:p>
    <w:p w:rsidR="00FD2FB5" w:rsidRDefault="00FD2FB5" w:rsidP="00FD2FB5">
      <w:pPr>
        <w:ind w:firstLine="0"/>
      </w:pPr>
      <w:r>
        <w:t>&lt;section class="content"&gt;</w:t>
      </w:r>
    </w:p>
    <w:p w:rsidR="00FD2FB5" w:rsidRDefault="00FD2FB5" w:rsidP="00FD2FB5">
      <w:pPr>
        <w:ind w:firstLine="0"/>
      </w:pPr>
      <w:r>
        <w:lastRenderedPageBreak/>
        <w:tab/>
        <w:t>&lt;div class="row"&gt;</w:t>
      </w:r>
    </w:p>
    <w:p w:rsidR="00FD2FB5" w:rsidRDefault="00FD2FB5" w:rsidP="00FD2FB5">
      <w:pPr>
        <w:ind w:firstLine="0"/>
      </w:pPr>
      <w:r>
        <w:tab/>
      </w:r>
      <w:r>
        <w:tab/>
        <w:t>&lt;div class="col-xs-12"&gt;</w:t>
      </w:r>
    </w:p>
    <w:p w:rsidR="00FD2FB5" w:rsidRDefault="00FD2FB5" w:rsidP="00FD2FB5">
      <w:pPr>
        <w:ind w:firstLine="0"/>
      </w:pPr>
      <w:r>
        <w:tab/>
      </w:r>
      <w:r>
        <w:tab/>
        <w:t xml:space="preserve"> </w:t>
      </w:r>
      <w:r>
        <w:tab/>
        <w:t>&lt;div class="box"&gt;</w:t>
      </w:r>
    </w:p>
    <w:p w:rsidR="00FD2FB5" w:rsidRDefault="00FD2FB5" w:rsidP="00FD2FB5">
      <w:pPr>
        <w:ind w:firstLine="0"/>
      </w:pPr>
      <w:r>
        <w:tab/>
      </w:r>
      <w:r>
        <w:tab/>
        <w:t xml:space="preserve">  </w:t>
      </w:r>
      <w:r>
        <w:tab/>
        <w:t>&lt;!--</w:t>
      </w:r>
    </w:p>
    <w:p w:rsidR="00FD2FB5" w:rsidRDefault="00FD2FB5" w:rsidP="00FD2FB5">
      <w:pPr>
        <w:ind w:firstLine="0"/>
      </w:pPr>
      <w:r>
        <w:tab/>
      </w:r>
      <w:r>
        <w:tab/>
        <w:t xml:space="preserve">    &lt;div class="box-header"&gt;</w:t>
      </w:r>
    </w:p>
    <w:p w:rsidR="00FD2FB5" w:rsidRDefault="00FD2FB5" w:rsidP="00FD2FB5">
      <w:pPr>
        <w:ind w:firstLine="0"/>
      </w:pPr>
      <w:r>
        <w:tab/>
      </w:r>
      <w:r>
        <w:tab/>
        <w:t xml:space="preserve">      &lt;h3 class="box-title"&gt;Insert Title Here&lt;/h3&gt;</w:t>
      </w:r>
    </w:p>
    <w:p w:rsidR="00FD2FB5" w:rsidRDefault="00FD2FB5" w:rsidP="00FD2FB5">
      <w:pPr>
        <w:ind w:firstLine="0"/>
      </w:pPr>
      <w:r>
        <w:tab/>
      </w:r>
      <w:r>
        <w:tab/>
        <w:t xml:space="preserve">      &lt;div class="box-tools"&gt;</w:t>
      </w:r>
    </w:p>
    <w:p w:rsidR="00FD2FB5" w:rsidRDefault="00FD2FB5" w:rsidP="00FD2FB5">
      <w:pPr>
        <w:ind w:firstLine="0"/>
      </w:pPr>
      <w:r>
        <w:tab/>
      </w:r>
      <w:r>
        <w:tab/>
        <w:t xml:space="preserve">        &lt;div class="input-group" style="width: 150px;"&gt;</w:t>
      </w:r>
    </w:p>
    <w:p w:rsidR="00FD2FB5" w:rsidRDefault="00FD2FB5" w:rsidP="00FD2FB5">
      <w:pPr>
        <w:ind w:firstLine="0"/>
      </w:pPr>
      <w:r>
        <w:tab/>
      </w:r>
      <w:r>
        <w:tab/>
        <w:t xml:space="preserve">          &lt;input type="text" name="table_search" class="form-control input-sm pull-right" placeholder="Search"&gt;</w:t>
      </w:r>
    </w:p>
    <w:p w:rsidR="00FD2FB5" w:rsidRDefault="00FD2FB5" w:rsidP="00FD2FB5">
      <w:pPr>
        <w:ind w:firstLine="0"/>
      </w:pPr>
      <w:r>
        <w:tab/>
      </w:r>
      <w:r>
        <w:tab/>
        <w:t xml:space="preserve">          &lt;div class="input-group-btn"&gt;</w:t>
      </w:r>
    </w:p>
    <w:p w:rsidR="00FD2FB5" w:rsidRDefault="00FD2FB5" w:rsidP="00FD2FB5">
      <w:pPr>
        <w:ind w:firstLine="0"/>
      </w:pPr>
      <w:r>
        <w:tab/>
      </w:r>
      <w:r>
        <w:tab/>
        <w:t xml:space="preserve">            &lt;button class="btn btn-sm btn-default"&gt;&lt;i class="fa fa-search"&gt;&lt;/i&gt;&lt;/button&gt;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&lt;/div&gt;</w:t>
      </w:r>
    </w:p>
    <w:p w:rsidR="00FD2FB5" w:rsidRDefault="00FD2FB5" w:rsidP="00FD2FB5">
      <w:pPr>
        <w:ind w:firstLine="0"/>
      </w:pPr>
      <w:r>
        <w:tab/>
      </w:r>
      <w:r>
        <w:tab/>
        <w:t xml:space="preserve">    --&gt;</w:t>
      </w:r>
    </w:p>
    <w:p w:rsidR="00FD2FB5" w:rsidRDefault="00FD2FB5" w:rsidP="00FD2FB5">
      <w:pPr>
        <w:ind w:firstLine="0"/>
      </w:pPr>
      <w:r>
        <w:tab/>
      </w:r>
      <w:r>
        <w:tab/>
      </w:r>
      <w:r>
        <w:tab/>
      </w:r>
      <w:r>
        <w:tab/>
        <w:t>&lt;div class="box-body table-responsive no-padding"&gt;</w:t>
      </w:r>
    </w:p>
    <w:p w:rsidR="00FD2FB5" w:rsidRDefault="00FD2FB5" w:rsidP="00FD2FB5">
      <w:pPr>
        <w:ind w:firstLine="0"/>
      </w:pPr>
      <w:r>
        <w:tab/>
      </w:r>
      <w:r>
        <w:tab/>
      </w:r>
      <w:r>
        <w:tab/>
      </w:r>
      <w:r>
        <w:tab/>
      </w:r>
      <w:r>
        <w:tab/>
        <w:t>&lt;table class="table table-hover"&gt;</w:t>
      </w:r>
    </w:p>
    <w:p w:rsidR="00FD2FB5" w:rsidRDefault="00FD2FB5" w:rsidP="00FD2FB5">
      <w:pPr>
        <w:ind w:firstLine="0"/>
      </w:pPr>
      <w:r>
        <w:tab/>
      </w:r>
      <w:r>
        <w:tab/>
      </w:r>
      <w:r>
        <w:tab/>
      </w:r>
      <w:r>
        <w:tab/>
      </w:r>
      <w:r>
        <w:tab/>
      </w:r>
      <w:r>
        <w:tab/>
        <w:t>&lt;tr&gt;</w:t>
      </w:r>
    </w:p>
    <w:p w:rsidR="00FD2FB5" w:rsidRDefault="00FD2FB5" w:rsidP="00FD2FB5">
      <w:pPr>
        <w:ind w:firstLine="0"/>
      </w:pPr>
      <w:r>
        <w:tab/>
      </w:r>
      <w:r>
        <w:tab/>
      </w:r>
      <w:r>
        <w:tab/>
      </w:r>
      <w:r>
        <w:tab/>
      </w:r>
      <w:r>
        <w:tab/>
      </w:r>
      <w:r>
        <w:tab/>
      </w:r>
      <w:r>
        <w:tab/>
        <w:t>&lt;th&gt;List of Dress Code Violation&lt;/th&gt;</w:t>
      </w:r>
    </w:p>
    <w:p w:rsidR="00FD2FB5" w:rsidRDefault="00FD2FB5" w:rsidP="00FD2FB5">
      <w:pPr>
        <w:ind w:firstLine="0"/>
      </w:pPr>
      <w:r>
        <w:tab/>
      </w:r>
      <w:r>
        <w:tab/>
      </w:r>
      <w:r>
        <w:tab/>
      </w:r>
      <w:r>
        <w:tab/>
      </w:r>
      <w:r>
        <w:tab/>
        <w:t xml:space="preserve">        &lt;th&gt;Active&lt;/th&gt;</w:t>
      </w:r>
    </w:p>
    <w:p w:rsidR="00FD2FB5" w:rsidRDefault="00FD2FB5" w:rsidP="00FD2FB5">
      <w:pPr>
        <w:ind w:firstLine="0"/>
      </w:pPr>
      <w:r>
        <w:lastRenderedPageBreak/>
        <w:tab/>
      </w:r>
      <w:r>
        <w:tab/>
      </w:r>
      <w:r>
        <w:tab/>
      </w:r>
      <w:r>
        <w:tab/>
      </w:r>
      <w:r>
        <w:tab/>
        <w:t xml:space="preserve">        &lt;th&gt;Target Audience&lt;/th&gt;</w:t>
      </w:r>
    </w:p>
    <w:p w:rsidR="00FD2FB5" w:rsidRDefault="00FD2FB5" w:rsidP="00FD2FB5">
      <w:pPr>
        <w:ind w:firstLine="0"/>
      </w:pPr>
      <w:r>
        <w:tab/>
      </w:r>
      <w:r>
        <w:tab/>
      </w:r>
      <w:r>
        <w:tab/>
      </w:r>
      <w:r>
        <w:tab/>
      </w:r>
      <w:r>
        <w:tab/>
        <w:t xml:space="preserve">        &lt;th&gt;&lt;/th&gt;</w:t>
      </w:r>
    </w:p>
    <w:p w:rsidR="00FD2FB5" w:rsidRDefault="00FD2FB5" w:rsidP="00FD2FB5">
      <w:pPr>
        <w:ind w:firstLine="0"/>
      </w:pPr>
      <w:r>
        <w:tab/>
      </w:r>
      <w:r>
        <w:tab/>
      </w:r>
      <w:r>
        <w:tab/>
      </w:r>
      <w:r>
        <w:tab/>
      </w:r>
      <w:r>
        <w:tab/>
      </w:r>
      <w:r>
        <w:tab/>
        <w:t>&lt;/tr&gt;</w:t>
      </w:r>
    </w:p>
    <w:p w:rsidR="00FD2FB5" w:rsidRDefault="00FD2FB5" w:rsidP="00FD2FB5">
      <w:pPr>
        <w:ind w:firstLine="0"/>
      </w:pPr>
      <w:r>
        <w:tab/>
      </w:r>
      <w:r>
        <w:tab/>
      </w:r>
      <w:r>
        <w:tab/>
      </w:r>
      <w:r>
        <w:tab/>
      </w:r>
      <w:r>
        <w:tab/>
        <w:t>&lt;form action="female_dresscode_violation.php" method="POST"&gt;</w:t>
      </w:r>
    </w:p>
    <w:p w:rsidR="00FD2FB5" w:rsidRDefault="00FD2FB5" w:rsidP="00FD2FB5">
      <w:pPr>
        <w:ind w:firstLine="0"/>
      </w:pPr>
      <w:r>
        <w:tab/>
      </w:r>
      <w:r>
        <w:tab/>
      </w:r>
      <w:r>
        <w:tab/>
      </w:r>
      <w:r>
        <w:tab/>
      </w:r>
      <w:r>
        <w:tab/>
      </w:r>
      <w:r>
        <w:tab/>
        <w:t>&lt;tbody&gt;</w:t>
      </w:r>
    </w:p>
    <w:p w:rsidR="00FD2FB5" w:rsidRDefault="00FD2FB5" w:rsidP="00FD2FB5">
      <w:pPr>
        <w:ind w:firstLine="0"/>
      </w:pPr>
      <w:r>
        <w:tab/>
      </w:r>
      <w:r>
        <w:tab/>
      </w:r>
      <w:r>
        <w:tab/>
      </w:r>
      <w:r>
        <w:tab/>
      </w:r>
      <w:r>
        <w:tab/>
      </w:r>
      <w:r>
        <w:tab/>
      </w:r>
      <w:r>
        <w:tab/>
        <w:t>&lt;tr&gt;</w:t>
      </w:r>
    </w:p>
    <w:p w:rsidR="00FD2FB5" w:rsidRDefault="00FD2FB5" w:rsidP="00FD2FB5">
      <w:pPr>
        <w:ind w:firstLine="0"/>
      </w:pPr>
      <w:r>
        <w:tab/>
      </w:r>
      <w:r>
        <w:tab/>
      </w:r>
      <w:r>
        <w:tab/>
      </w:r>
      <w:r>
        <w:tab/>
      </w:r>
      <w:r>
        <w:tab/>
      </w:r>
      <w:r>
        <w:tab/>
      </w:r>
      <w:r>
        <w:tab/>
      </w:r>
      <w:r>
        <w:tab/>
        <w:t>&lt;td&gt;&lt;input type="text" class="form-control" name="optname" autocomplete="off" /&gt;&lt;/td&gt;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r>
      <w:r>
        <w:tab/>
        <w:t>&lt;div class="radio"&gt;</w:t>
      </w:r>
    </w:p>
    <w:p w:rsidR="00FD2FB5" w:rsidRDefault="00FD2FB5" w:rsidP="00FD2FB5">
      <w:pPr>
        <w:ind w:firstLine="0"/>
      </w:pPr>
      <w:r>
        <w:tab/>
      </w:r>
      <w:r>
        <w:tab/>
      </w:r>
      <w:r>
        <w:tab/>
      </w:r>
      <w:r>
        <w:tab/>
      </w:r>
      <w:r>
        <w:tab/>
      </w:r>
      <w:r>
        <w:tab/>
      </w:r>
      <w:r>
        <w:tab/>
      </w:r>
      <w:r>
        <w:tab/>
      </w:r>
      <w:r>
        <w:tab/>
      </w:r>
      <w:r>
        <w:tab/>
        <w:t>&lt;label style="margin-left: 30px;"&gt;&lt;input type="radio" name="optactive" value="YES"&gt;YES&lt;/label&gt;</w:t>
      </w:r>
    </w:p>
    <w:p w:rsidR="00FD2FB5" w:rsidRDefault="00FD2FB5" w:rsidP="00FD2FB5">
      <w:pPr>
        <w:ind w:firstLine="0"/>
      </w:pPr>
      <w:r>
        <w:tab/>
      </w:r>
      <w:r>
        <w:tab/>
      </w:r>
      <w:r>
        <w:tab/>
      </w:r>
      <w:r>
        <w:tab/>
      </w:r>
      <w:r>
        <w:tab/>
      </w:r>
      <w:r>
        <w:tab/>
      </w:r>
      <w:r>
        <w:tab/>
      </w:r>
      <w:r>
        <w:tab/>
      </w:r>
      <w:r>
        <w:tab/>
      </w:r>
      <w:r>
        <w:tab/>
        <w:t>&lt;label style="margin-left: 30px;"&gt;&lt;input type="radio" name="optactive" value="NO" &gt;NO&lt;/label&gt;</w:t>
      </w:r>
    </w:p>
    <w:p w:rsidR="00FD2FB5" w:rsidRDefault="00FD2FB5" w:rsidP="00FD2FB5">
      <w:pPr>
        <w:ind w:firstLine="0"/>
      </w:pPr>
      <w:r>
        <w:tab/>
      </w:r>
      <w:r>
        <w:tab/>
      </w:r>
      <w:r>
        <w:tab/>
      </w:r>
      <w:r>
        <w:tab/>
      </w:r>
      <w:r>
        <w:tab/>
      </w:r>
      <w:r>
        <w:tab/>
      </w:r>
      <w:r>
        <w:tab/>
      </w:r>
      <w:r>
        <w:tab/>
      </w:r>
      <w:r>
        <w:tab/>
        <w:t>&lt;/div&gt;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r>
      <w:r>
        <w:tab/>
        <w:t>&lt;div class="radio"&gt;</w:t>
      </w:r>
    </w:p>
    <w:p w:rsidR="00FD2FB5" w:rsidRDefault="00FD2FB5" w:rsidP="00FD2FB5">
      <w:pPr>
        <w:ind w:firstLine="0"/>
      </w:pPr>
      <w:r>
        <w:tab/>
      </w:r>
      <w:r>
        <w:tab/>
      </w:r>
      <w:r>
        <w:tab/>
      </w:r>
      <w:r>
        <w:tab/>
      </w:r>
      <w:r>
        <w:tab/>
      </w:r>
      <w:r>
        <w:tab/>
      </w:r>
      <w:r>
        <w:tab/>
      </w:r>
      <w:r>
        <w:tab/>
      </w:r>
      <w:r>
        <w:tab/>
      </w:r>
      <w:r>
        <w:tab/>
        <w:t>&lt;label style="margin-left: 30px;"&gt;&lt;input type="radio" name="optgender" value="EVERYONE"&gt;EVERYONE&lt;/label&gt;</w:t>
      </w:r>
    </w:p>
    <w:p w:rsidR="00FD2FB5" w:rsidRDefault="00FD2FB5" w:rsidP="00FD2FB5">
      <w:pPr>
        <w:ind w:firstLine="0"/>
      </w:pPr>
      <w:r>
        <w:lastRenderedPageBreak/>
        <w:tab/>
      </w:r>
      <w:r>
        <w:tab/>
      </w:r>
      <w:r>
        <w:tab/>
      </w:r>
      <w:r>
        <w:tab/>
      </w:r>
      <w:r>
        <w:tab/>
      </w:r>
      <w:r>
        <w:tab/>
      </w:r>
      <w:r>
        <w:tab/>
      </w:r>
      <w:r>
        <w:tab/>
      </w:r>
      <w:r>
        <w:tab/>
      </w:r>
      <w:r>
        <w:tab/>
        <w:t>&lt;label style="margin-left: 30px;"&gt;&lt;input type="radio" name="optgender" value="FEMALE" &gt;FEMALE&lt;/label&gt;</w:t>
      </w:r>
    </w:p>
    <w:p w:rsidR="00FD2FB5" w:rsidRDefault="00FD2FB5" w:rsidP="00FD2FB5">
      <w:pPr>
        <w:ind w:firstLine="0"/>
      </w:pPr>
      <w:r>
        <w:tab/>
      </w:r>
      <w:r>
        <w:tab/>
      </w:r>
      <w:r>
        <w:tab/>
      </w:r>
      <w:r>
        <w:tab/>
      </w:r>
      <w:r>
        <w:tab/>
      </w:r>
      <w:r>
        <w:tab/>
      </w:r>
      <w:r>
        <w:tab/>
      </w:r>
      <w:r>
        <w:tab/>
      </w:r>
      <w:r>
        <w:tab/>
        <w:t>&lt;/div&gt;</w:t>
      </w:r>
    </w:p>
    <w:p w:rsidR="00FD2FB5" w:rsidRDefault="00FD2FB5" w:rsidP="00FD2FB5">
      <w:pPr>
        <w:ind w:firstLine="0"/>
      </w:pPr>
      <w:r>
        <w:tab/>
      </w:r>
      <w:r>
        <w:tab/>
      </w:r>
      <w:r>
        <w:tab/>
      </w:r>
      <w:r>
        <w:tab/>
      </w:r>
      <w:r>
        <w:tab/>
      </w:r>
      <w:r>
        <w:tab/>
      </w:r>
      <w:r>
        <w:tab/>
      </w:r>
      <w:r>
        <w:tab/>
        <w:t>&lt;/td&gt;</w:t>
      </w:r>
    </w:p>
    <w:p w:rsidR="00FD2FB5" w:rsidRDefault="00FD2FB5" w:rsidP="00FD2FB5">
      <w:pPr>
        <w:ind w:firstLine="0"/>
      </w:pPr>
      <w:r>
        <w:tab/>
      </w:r>
      <w:r>
        <w:tab/>
      </w:r>
      <w:r>
        <w:tab/>
      </w:r>
      <w:r>
        <w:tab/>
      </w:r>
      <w:r>
        <w:tab/>
      </w:r>
      <w:r>
        <w:tab/>
      </w:r>
      <w:r>
        <w:tab/>
      </w:r>
      <w:r>
        <w:tab/>
        <w:t>&lt;td&gt;&lt;button type="submit" name="add_violation_code_male" class="btn btn-primary"&gt;Submit&lt;/button&gt;&lt;/td&gt;</w:t>
      </w:r>
    </w:p>
    <w:p w:rsidR="00FD2FB5" w:rsidRDefault="00FD2FB5" w:rsidP="00FD2FB5">
      <w:pPr>
        <w:ind w:firstLine="0"/>
      </w:pPr>
      <w:r>
        <w:tab/>
      </w:r>
      <w:r>
        <w:tab/>
      </w:r>
      <w:r>
        <w:tab/>
      </w:r>
      <w:r>
        <w:tab/>
      </w:r>
      <w:r>
        <w:tab/>
      </w:r>
      <w:r>
        <w:tab/>
      </w:r>
      <w:r>
        <w:tab/>
        <w:t>&lt;/tr&gt;</w:t>
      </w:r>
    </w:p>
    <w:p w:rsidR="00FD2FB5" w:rsidRDefault="00FD2FB5" w:rsidP="00FD2FB5">
      <w:pPr>
        <w:ind w:firstLine="0"/>
      </w:pPr>
      <w:r>
        <w:tab/>
      </w:r>
      <w:r>
        <w:tab/>
      </w:r>
      <w:r>
        <w:tab/>
      </w:r>
      <w:r>
        <w:tab/>
      </w:r>
      <w:r>
        <w:tab/>
      </w:r>
      <w:r>
        <w:tab/>
        <w:t>&lt;/tbody&gt;</w:t>
      </w:r>
    </w:p>
    <w:p w:rsidR="00FD2FB5" w:rsidRDefault="00FD2FB5" w:rsidP="00FD2FB5">
      <w:pPr>
        <w:ind w:firstLine="0"/>
      </w:pPr>
      <w:r>
        <w:tab/>
      </w:r>
      <w:r>
        <w:tab/>
      </w:r>
      <w:r>
        <w:tab/>
      </w:r>
      <w:r>
        <w:tab/>
      </w:r>
      <w:r>
        <w:tab/>
        <w:t>&lt;/form&gt;</w:t>
      </w:r>
    </w:p>
    <w:p w:rsidR="00FD2FB5" w:rsidRDefault="00FD2FB5" w:rsidP="00FD2FB5">
      <w:pPr>
        <w:ind w:firstLine="0"/>
      </w:pPr>
      <w:r>
        <w:tab/>
      </w:r>
      <w:r>
        <w:tab/>
      </w:r>
      <w:r>
        <w:tab/>
      </w:r>
      <w:r>
        <w:tab/>
      </w:r>
      <w:r>
        <w:tab/>
        <w:t>&lt;/table&gt;</w:t>
      </w:r>
    </w:p>
    <w:p w:rsidR="00FD2FB5" w:rsidRDefault="00FD2FB5" w:rsidP="00FD2FB5">
      <w:pPr>
        <w:ind w:firstLine="0"/>
      </w:pPr>
      <w:r>
        <w:tab/>
      </w:r>
      <w:r>
        <w:tab/>
      </w:r>
      <w:r>
        <w:tab/>
      </w:r>
      <w:r>
        <w:tab/>
        <w:t>&lt;/div&gt;</w:t>
      </w:r>
    </w:p>
    <w:p w:rsidR="00FD2FB5" w:rsidRDefault="00FD2FB5" w:rsidP="00FD2FB5">
      <w:pPr>
        <w:ind w:firstLine="0"/>
      </w:pPr>
      <w:r>
        <w:tab/>
      </w:r>
      <w:r>
        <w:tab/>
      </w:r>
      <w:r>
        <w:tab/>
        <w:t>&lt;/div&gt;</w:t>
      </w:r>
    </w:p>
    <w:p w:rsidR="00FD2FB5" w:rsidRDefault="00FD2FB5" w:rsidP="00FD2FB5">
      <w:pPr>
        <w:ind w:firstLine="0"/>
      </w:pPr>
      <w:r>
        <w:tab/>
      </w:r>
      <w:r>
        <w:tab/>
        <w:t>&lt;/div&gt;</w:t>
      </w:r>
    </w:p>
    <w:p w:rsidR="00FD2FB5" w:rsidRDefault="00FD2FB5" w:rsidP="00FD2FB5">
      <w:pPr>
        <w:ind w:firstLine="0"/>
      </w:pPr>
      <w:r>
        <w:tab/>
        <w:t>&lt;/div&gt;</w:t>
      </w:r>
    </w:p>
    <w:p w:rsidR="00FD2FB5" w:rsidRDefault="00FD2FB5" w:rsidP="00FD2FB5">
      <w:pPr>
        <w:ind w:firstLine="0"/>
      </w:pPr>
      <w:r>
        <w:t>&lt;/section&gt;</w:t>
      </w:r>
    </w:p>
    <w:p w:rsidR="00FD2FB5" w:rsidRDefault="00FD2FB5" w:rsidP="00FD2FB5">
      <w:pPr>
        <w:ind w:firstLine="0"/>
      </w:pPr>
      <w:r>
        <w:t>&lt;?php</w:t>
      </w:r>
    </w:p>
    <w:p w:rsidR="00FD2FB5" w:rsidRDefault="00FD2FB5" w:rsidP="00FD2FB5">
      <w:pPr>
        <w:ind w:firstLine="0"/>
      </w:pPr>
      <w:r>
        <w:t>}</w:t>
      </w:r>
    </w:p>
    <w:p w:rsidR="00FD2FB5" w:rsidRDefault="00FD2FB5" w:rsidP="00FD2FB5">
      <w:pPr>
        <w:ind w:firstLine="0"/>
      </w:pPr>
      <w:r>
        <w:t>?&gt;</w:t>
      </w:r>
    </w:p>
    <w:p w:rsidR="00FD2FB5" w:rsidRDefault="00FD2FB5" w:rsidP="00FD2FB5">
      <w:pPr>
        <w:ind w:firstLine="0"/>
      </w:pPr>
      <w:r>
        <w:t>&lt;!-- === [= NOTHING FOLLOWS =] === --&gt;</w:t>
      </w:r>
    </w:p>
    <w:p w:rsidR="00FD2FB5" w:rsidRDefault="00FD2FB5" w:rsidP="00FD2FB5">
      <w:pPr>
        <w:ind w:firstLine="0"/>
      </w:pPr>
      <w:r>
        <w:t xml:space="preserve">&lt;?php  </w:t>
      </w:r>
    </w:p>
    <w:p w:rsidR="00FD2FB5" w:rsidRDefault="00FD2FB5" w:rsidP="00FD2FB5">
      <w:pPr>
        <w:ind w:firstLine="0"/>
      </w:pPr>
      <w:r>
        <w:t>require 'app/view/administrator/overall-footer.php';</w:t>
      </w:r>
    </w:p>
    <w:p w:rsidR="00FD2FB5" w:rsidRDefault="00FD2FB5" w:rsidP="00FD2FB5">
      <w:pPr>
        <w:ind w:firstLine="0"/>
      </w:pPr>
      <w:r>
        <w:t>?&gt;</w:t>
      </w:r>
    </w:p>
    <w:p w:rsidR="00FD2FB5" w:rsidRDefault="00FD2FB5" w:rsidP="00FD2FB5">
      <w:pPr>
        <w:ind w:firstLine="0"/>
      </w:pPr>
    </w:p>
    <w:p w:rsidR="00FD2FB5" w:rsidRDefault="00FD2FB5" w:rsidP="00FD2FB5">
      <w:pPr>
        <w:ind w:firstLine="0"/>
        <w:rPr>
          <w:b/>
        </w:rPr>
      </w:pPr>
      <w:r>
        <w:lastRenderedPageBreak/>
        <w:tab/>
      </w:r>
      <w:r>
        <w:rPr>
          <w:b/>
        </w:rPr>
        <w:t>add_message_details.php</w:t>
      </w:r>
    </w:p>
    <w:p w:rsidR="00FD2FB5" w:rsidRDefault="00FD2FB5" w:rsidP="00FD2FB5">
      <w:pPr>
        <w:ind w:firstLine="0"/>
      </w:pPr>
      <w:r>
        <w:t>&lt;!-- This Page is/are for Administrator --&gt;</w:t>
      </w:r>
    </w:p>
    <w:p w:rsidR="00FD2FB5" w:rsidRDefault="00FD2FB5" w:rsidP="00FD2FB5">
      <w:pPr>
        <w:ind w:firstLine="0"/>
      </w:pPr>
      <w:r>
        <w:t xml:space="preserve">&lt;?php </w:t>
      </w:r>
    </w:p>
    <w:p w:rsidR="00FD2FB5" w:rsidRDefault="00FD2FB5" w:rsidP="00FD2FB5">
      <w:pPr>
        <w:ind w:firstLine="0"/>
      </w:pPr>
      <w:r>
        <w:t>require 'app/controller/init.php';</w:t>
      </w:r>
    </w:p>
    <w:p w:rsidR="00FD2FB5" w:rsidRDefault="00FD2FB5" w:rsidP="00FD2FB5">
      <w:pPr>
        <w:ind w:firstLine="0"/>
      </w:pPr>
      <w:r>
        <w:t>protect_page_profile_admin();</w:t>
      </w:r>
    </w:p>
    <w:p w:rsidR="00FD2FB5" w:rsidRDefault="00FD2FB5" w:rsidP="00FD2FB5">
      <w:pPr>
        <w:ind w:firstLine="0"/>
      </w:pPr>
      <w:r>
        <w:t>require 'app/controller/administrator/login-credential.php';</w:t>
      </w:r>
    </w:p>
    <w:p w:rsidR="00FD2FB5" w:rsidRDefault="00FD2FB5" w:rsidP="00FD2FB5">
      <w:pPr>
        <w:ind w:firstLine="0"/>
      </w:pPr>
      <w:r>
        <w:t>require 'app/view/administrator/overall-header.php';</w:t>
      </w:r>
    </w:p>
    <w:p w:rsidR="00FD2FB5" w:rsidRDefault="00FD2FB5" w:rsidP="00FD2FB5">
      <w:pPr>
        <w:ind w:firstLine="0"/>
      </w:pPr>
      <w:r>
        <w:t>?&gt;</w:t>
      </w:r>
    </w:p>
    <w:p w:rsidR="00FD2FB5" w:rsidRDefault="00FD2FB5" w:rsidP="00FD2FB5">
      <w:pPr>
        <w:ind w:firstLine="0"/>
      </w:pPr>
      <w:r>
        <w:t>&lt;!-- === Insert Administrator Content === --&gt;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Compose New Notification Detail</w:t>
      </w:r>
    </w:p>
    <w:p w:rsidR="00FD2FB5" w:rsidRDefault="00FD2FB5" w:rsidP="00FD2FB5">
      <w:pPr>
        <w:ind w:firstLine="0"/>
      </w:pPr>
      <w:r>
        <w:tab/>
        <w:t>&lt;/h1&gt;</w:t>
      </w:r>
    </w:p>
    <w:p w:rsidR="00FD2FB5" w:rsidRDefault="00FD2FB5" w:rsidP="00FD2FB5">
      <w:pPr>
        <w:ind w:firstLine="0"/>
      </w:pPr>
      <w:r>
        <w:tab/>
        <w:t>&lt;ol class="breadcrumb"&gt;</w:t>
      </w:r>
    </w:p>
    <w:p w:rsidR="00FD2FB5" w:rsidRDefault="00FD2FB5" w:rsidP="00FD2FB5">
      <w:pPr>
        <w:ind w:firstLine="0"/>
      </w:pPr>
      <w:r>
        <w:tab/>
      </w:r>
      <w:r>
        <w:tab/>
        <w:t>&lt;li&gt;&lt;a href="admin.php"&gt;&lt;i class="fa fa-home"&gt;&lt;/i&gt;Home&lt;/a&gt;&lt;/li&gt;</w:t>
      </w:r>
    </w:p>
    <w:p w:rsidR="00FD2FB5" w:rsidRDefault="00FD2FB5" w:rsidP="00FD2FB5">
      <w:pPr>
        <w:ind w:firstLine="0"/>
      </w:pPr>
      <w:r>
        <w:tab/>
        <w:t>&lt;/ol&gt;</w:t>
      </w:r>
    </w:p>
    <w:p w:rsidR="00FD2FB5" w:rsidRDefault="00FD2FB5" w:rsidP="00FD2FB5">
      <w:pPr>
        <w:ind w:firstLine="0"/>
      </w:pPr>
      <w:r>
        <w:t>&lt;/section&gt;</w:t>
      </w:r>
    </w:p>
    <w:p w:rsidR="00FD2FB5" w:rsidRDefault="00FD2FB5" w:rsidP="00FD2FB5">
      <w:pPr>
        <w:ind w:firstLine="0"/>
      </w:pPr>
    </w:p>
    <w:p w:rsidR="00FD2FB5" w:rsidRDefault="00FD2FB5" w:rsidP="00FD2FB5">
      <w:pPr>
        <w:ind w:firstLine="0"/>
      </w:pPr>
      <w:r>
        <w:t>&lt;section class="content"&gt;</w:t>
      </w:r>
    </w:p>
    <w:p w:rsidR="00FD2FB5" w:rsidRDefault="00FD2FB5" w:rsidP="00FD2FB5">
      <w:pPr>
        <w:ind w:firstLine="0"/>
      </w:pPr>
      <w:r>
        <w:t>&lt;form action="notification_details.php" method="POST"&gt;</w:t>
      </w:r>
    </w:p>
    <w:p w:rsidR="00FD2FB5" w:rsidRDefault="00FD2FB5" w:rsidP="00FD2FB5">
      <w:pPr>
        <w:ind w:firstLine="0"/>
      </w:pPr>
      <w:r>
        <w:tab/>
        <w:t>&lt;div class="box box-primary"&gt;</w:t>
      </w:r>
    </w:p>
    <w:p w:rsidR="00FD2FB5" w:rsidRDefault="00FD2FB5" w:rsidP="00FD2FB5">
      <w:pPr>
        <w:ind w:firstLine="0"/>
      </w:pPr>
      <w:r>
        <w:tab/>
        <w:t>&lt;div class="box-body"&gt;</w:t>
      </w:r>
    </w:p>
    <w:p w:rsidR="00FD2FB5" w:rsidRDefault="00FD2FB5" w:rsidP="00FD2FB5">
      <w:pPr>
        <w:ind w:firstLine="0"/>
      </w:pPr>
      <w:r>
        <w:tab/>
        <w:t xml:space="preserve">  &lt;div class="form-group"&gt;</w:t>
      </w:r>
    </w:p>
    <w:p w:rsidR="00FD2FB5" w:rsidRDefault="00FD2FB5" w:rsidP="00FD2FB5">
      <w:pPr>
        <w:ind w:firstLine="0"/>
      </w:pPr>
      <w:r>
        <w:lastRenderedPageBreak/>
        <w:tab/>
        <w:t xml:space="preserve">    &lt;input class="form-control" name="notification_input" placeholder="Notification Type:" autocomplete="off"&gt;</w:t>
      </w:r>
    </w:p>
    <w:p w:rsidR="00FD2FB5" w:rsidRDefault="00FD2FB5" w:rsidP="00FD2FB5">
      <w:pPr>
        <w:ind w:firstLine="0"/>
      </w:pPr>
      <w:r>
        <w:tab/>
        <w:t xml:space="preserve">  &lt;/div&gt;</w:t>
      </w:r>
    </w:p>
    <w:p w:rsidR="00FD2FB5" w:rsidRDefault="00FD2FB5" w:rsidP="00FD2FB5">
      <w:pPr>
        <w:ind w:firstLine="0"/>
      </w:pPr>
      <w:r>
        <w:tab/>
        <w:t xml:space="preserve">  &lt;div class="form-group"&gt;</w:t>
      </w:r>
    </w:p>
    <w:p w:rsidR="00FD2FB5" w:rsidRDefault="00FD2FB5" w:rsidP="00FD2FB5">
      <w:pPr>
        <w:ind w:firstLine="0"/>
      </w:pPr>
      <w:r>
        <w:tab/>
        <w:t xml:space="preserve">    &lt;textarea id="compose-textarea" name="notification_content" class="form-control" autocomplete="off" style="height: 300px"&gt;&lt;/textarea&gt;</w:t>
      </w:r>
    </w:p>
    <w:p w:rsidR="00FD2FB5" w:rsidRDefault="00FD2FB5" w:rsidP="00FD2FB5">
      <w:pPr>
        <w:ind w:firstLine="0"/>
      </w:pPr>
      <w:r>
        <w:tab/>
        <w:t xml:space="preserve">  &lt;/div&gt;</w:t>
      </w:r>
    </w:p>
    <w:p w:rsidR="00FD2FB5" w:rsidRDefault="00FD2FB5" w:rsidP="00FD2FB5">
      <w:pPr>
        <w:ind w:firstLine="0"/>
      </w:pPr>
      <w:r>
        <w:tab/>
        <w:t>&lt;/div&gt;&lt;!-- /.box-body --&gt;</w:t>
      </w:r>
    </w:p>
    <w:p w:rsidR="00FD2FB5" w:rsidRDefault="00FD2FB5" w:rsidP="00FD2FB5">
      <w:pPr>
        <w:ind w:firstLine="0"/>
      </w:pPr>
      <w:r>
        <w:tab/>
        <w:t>&lt;div class="box-footer"&gt;</w:t>
      </w:r>
    </w:p>
    <w:p w:rsidR="00FD2FB5" w:rsidRDefault="00FD2FB5" w:rsidP="00FD2FB5">
      <w:pPr>
        <w:ind w:firstLine="0"/>
      </w:pPr>
      <w:r>
        <w:tab/>
        <w:t xml:space="preserve">  &lt;div class="pull-right"&gt;</w:t>
      </w:r>
    </w:p>
    <w:p w:rsidR="00FD2FB5" w:rsidRDefault="00FD2FB5" w:rsidP="00FD2FB5">
      <w:pPr>
        <w:ind w:firstLine="0"/>
      </w:pPr>
      <w:r>
        <w:tab/>
        <w:t xml:space="preserve">    &lt;button type="submit" name="btn_add" class="btn btn-success"&gt;&lt;i class="fa fa-plus"&gt;&lt;/i&gt; Add&lt;/button&gt;</w:t>
      </w:r>
    </w:p>
    <w:p w:rsidR="00FD2FB5" w:rsidRDefault="00FD2FB5" w:rsidP="00FD2FB5">
      <w:pPr>
        <w:ind w:firstLine="0"/>
      </w:pPr>
      <w:r>
        <w:tab/>
        <w:t xml:space="preserve">  &lt;/div&gt;</w:t>
      </w:r>
    </w:p>
    <w:p w:rsidR="00FD2FB5" w:rsidRDefault="00FD2FB5" w:rsidP="00FD2FB5">
      <w:pPr>
        <w:ind w:firstLine="0"/>
      </w:pPr>
      <w:r>
        <w:tab/>
        <w:t>&lt;/div&gt;&lt;!-- /.box-footer --&gt;</w:t>
      </w:r>
    </w:p>
    <w:p w:rsidR="00FD2FB5" w:rsidRDefault="00FD2FB5" w:rsidP="00FD2FB5">
      <w:pPr>
        <w:ind w:firstLine="0"/>
      </w:pPr>
      <w:r>
        <w:tab/>
        <w:t>&lt;/div&gt;&lt;!-- /. box --&gt;</w:t>
      </w:r>
    </w:p>
    <w:p w:rsidR="00FD2FB5" w:rsidRDefault="00FD2FB5" w:rsidP="00FD2FB5">
      <w:pPr>
        <w:ind w:firstLine="0"/>
      </w:pPr>
      <w:r>
        <w:t>&lt;/form&gt;</w:t>
      </w:r>
    </w:p>
    <w:p w:rsidR="00FD2FB5" w:rsidRDefault="00FD2FB5" w:rsidP="00FD2FB5">
      <w:pPr>
        <w:ind w:firstLine="0"/>
      </w:pPr>
      <w:r>
        <w:t>&lt;/section&gt;</w:t>
      </w:r>
    </w:p>
    <w:p w:rsidR="00FD2FB5" w:rsidRDefault="00FD2FB5" w:rsidP="00FD2FB5">
      <w:pPr>
        <w:ind w:firstLine="0"/>
      </w:pPr>
      <w:r>
        <w:t>&lt;!-- === [= NOTHING FOLLOWS =] === --&gt;</w:t>
      </w:r>
    </w:p>
    <w:p w:rsidR="00FD2FB5" w:rsidRDefault="00FD2FB5" w:rsidP="00FD2FB5">
      <w:pPr>
        <w:ind w:firstLine="0"/>
      </w:pPr>
      <w:r>
        <w:t xml:space="preserve">&lt;?php  </w:t>
      </w:r>
    </w:p>
    <w:p w:rsidR="00FD2FB5" w:rsidRDefault="00FD2FB5" w:rsidP="00FD2FB5">
      <w:pPr>
        <w:ind w:firstLine="0"/>
      </w:pPr>
      <w:r>
        <w:t>require 'app/view/administrator/overall-footer.php';</w:t>
      </w:r>
    </w:p>
    <w:p w:rsidR="00FD2FB5" w:rsidRDefault="00FD2FB5" w:rsidP="00FD2FB5">
      <w:pPr>
        <w:ind w:firstLine="0"/>
      </w:pPr>
      <w:r>
        <w:t>?&gt;</w:t>
      </w:r>
    </w:p>
    <w:p w:rsidR="00FD2FB5" w:rsidRDefault="00FD2FB5" w:rsidP="00FD2FB5">
      <w:pPr>
        <w:ind w:firstLine="0"/>
      </w:pPr>
    </w:p>
    <w:p w:rsidR="00FD2FB5" w:rsidRDefault="00FD2FB5" w:rsidP="00FD2FB5">
      <w:pPr>
        <w:ind w:firstLine="0"/>
      </w:pPr>
    </w:p>
    <w:p w:rsidR="00FD2FB5" w:rsidRDefault="00FD2FB5" w:rsidP="00FD2FB5">
      <w:pPr>
        <w:ind w:firstLine="0"/>
        <w:rPr>
          <w:b/>
        </w:rPr>
      </w:pPr>
      <w:r>
        <w:lastRenderedPageBreak/>
        <w:tab/>
      </w:r>
      <w:r>
        <w:rPr>
          <w:b/>
        </w:rPr>
        <w:t>add_offense_details.php</w:t>
      </w:r>
    </w:p>
    <w:p w:rsidR="00FD2FB5" w:rsidRDefault="00FD2FB5" w:rsidP="00FD2FB5">
      <w:pPr>
        <w:ind w:firstLine="0"/>
      </w:pPr>
      <w:r>
        <w:t>&lt;!-- This Page is/are for Administrator --&gt;</w:t>
      </w:r>
    </w:p>
    <w:p w:rsidR="00FD2FB5" w:rsidRDefault="00FD2FB5" w:rsidP="00FD2FB5">
      <w:pPr>
        <w:ind w:firstLine="0"/>
      </w:pPr>
      <w:r>
        <w:t xml:space="preserve">&lt;?php </w:t>
      </w:r>
    </w:p>
    <w:p w:rsidR="00FD2FB5" w:rsidRDefault="00FD2FB5" w:rsidP="00FD2FB5">
      <w:pPr>
        <w:ind w:firstLine="0"/>
      </w:pPr>
      <w:r>
        <w:t>require 'app/controller/init.php';</w:t>
      </w:r>
    </w:p>
    <w:p w:rsidR="00FD2FB5" w:rsidRDefault="00FD2FB5" w:rsidP="00FD2FB5">
      <w:pPr>
        <w:ind w:firstLine="0"/>
      </w:pPr>
      <w:r>
        <w:t>protect_page_profile_admin();</w:t>
      </w:r>
    </w:p>
    <w:p w:rsidR="00FD2FB5" w:rsidRDefault="00FD2FB5" w:rsidP="00FD2FB5">
      <w:pPr>
        <w:ind w:firstLine="0"/>
      </w:pPr>
      <w:r>
        <w:t>require 'app/controller/administrator/login-credential.php';</w:t>
      </w:r>
    </w:p>
    <w:p w:rsidR="00FD2FB5" w:rsidRDefault="00FD2FB5" w:rsidP="00FD2FB5">
      <w:pPr>
        <w:ind w:firstLine="0"/>
      </w:pPr>
      <w:r>
        <w:t>require 'app/view/administrator/overall-header.php';</w:t>
      </w:r>
    </w:p>
    <w:p w:rsidR="00FD2FB5" w:rsidRDefault="00FD2FB5" w:rsidP="00FD2FB5">
      <w:pPr>
        <w:ind w:firstLine="0"/>
      </w:pPr>
      <w:r>
        <w:t>?&gt;</w:t>
      </w:r>
    </w:p>
    <w:p w:rsidR="00FD2FB5" w:rsidRDefault="00FD2FB5" w:rsidP="00FD2FB5">
      <w:pPr>
        <w:ind w:firstLine="0"/>
      </w:pPr>
      <w:r>
        <w:t>&lt;!-- === Insert Administrator Content === --&gt;</w:t>
      </w:r>
    </w:p>
    <w:p w:rsidR="00FD2FB5" w:rsidRDefault="00FD2FB5" w:rsidP="00FD2FB5">
      <w:pPr>
        <w:ind w:firstLine="0"/>
      </w:pPr>
      <w:r>
        <w:t xml:space="preserve">&lt;?php  </w:t>
      </w:r>
    </w:p>
    <w:p w:rsidR="00FD2FB5" w:rsidRDefault="00FD2FB5" w:rsidP="00FD2FB5">
      <w:pPr>
        <w:ind w:firstLine="0"/>
      </w:pPr>
      <w:r>
        <w:t>if (isset($_POST['btn_add_minor'])) {</w:t>
      </w:r>
    </w:p>
    <w:p w:rsidR="00FD2FB5" w:rsidRDefault="00FD2FB5" w:rsidP="00FD2FB5">
      <w:pPr>
        <w:ind w:firstLine="0"/>
      </w:pPr>
      <w:r>
        <w:t>?&gt;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Add Minor Offense Details</w:t>
      </w:r>
    </w:p>
    <w:p w:rsidR="00FD2FB5" w:rsidRDefault="00FD2FB5" w:rsidP="00FD2FB5">
      <w:pPr>
        <w:ind w:firstLine="0"/>
      </w:pPr>
      <w:r>
        <w:tab/>
        <w:t>&lt;/h1&gt;</w:t>
      </w:r>
    </w:p>
    <w:p w:rsidR="00FD2FB5" w:rsidRDefault="00FD2FB5" w:rsidP="00FD2FB5">
      <w:pPr>
        <w:ind w:firstLine="0"/>
      </w:pPr>
      <w:r>
        <w:tab/>
        <w:t>&lt;ol class="breadcrumb"&gt;</w:t>
      </w:r>
    </w:p>
    <w:p w:rsidR="00FD2FB5" w:rsidRDefault="00FD2FB5" w:rsidP="00FD2FB5">
      <w:pPr>
        <w:ind w:firstLine="0"/>
      </w:pPr>
      <w:r>
        <w:t xml:space="preserve">    &lt;li&gt;&lt;a href="admin.php"&gt;&lt;i class="fa fa-home"&gt;&lt;/i&gt;Home&lt;/a&gt;&lt;/li&gt;</w:t>
      </w:r>
    </w:p>
    <w:p w:rsidR="00FD2FB5" w:rsidRDefault="00FD2FB5" w:rsidP="00FD2FB5">
      <w:pPr>
        <w:ind w:firstLine="0"/>
      </w:pPr>
      <w:r>
        <w:t xml:space="preserve">  &lt;/ol&gt;</w:t>
      </w:r>
    </w:p>
    <w:p w:rsidR="00FD2FB5" w:rsidRDefault="00FD2FB5" w:rsidP="00FD2FB5">
      <w:pPr>
        <w:ind w:firstLine="0"/>
      </w:pPr>
      <w:r>
        <w:t>&lt;/section&gt;</w:t>
      </w:r>
    </w:p>
    <w:p w:rsidR="00FD2FB5" w:rsidRDefault="00FD2FB5" w:rsidP="00FD2FB5">
      <w:pPr>
        <w:ind w:firstLine="0"/>
      </w:pPr>
    </w:p>
    <w:p w:rsidR="00FD2FB5" w:rsidRDefault="00FD2FB5" w:rsidP="00FD2FB5">
      <w:pPr>
        <w:ind w:firstLine="0"/>
      </w:pPr>
      <w:r>
        <w:t>&lt;form action="minor_offense.php" method="POST"&gt;</w:t>
      </w:r>
    </w:p>
    <w:p w:rsidR="00FD2FB5" w:rsidRDefault="00FD2FB5" w:rsidP="00FD2FB5">
      <w:pPr>
        <w:ind w:firstLine="0"/>
      </w:pPr>
      <w:r>
        <w:t xml:space="preserve">  &lt;section class="content"&gt;</w:t>
      </w:r>
    </w:p>
    <w:p w:rsidR="00FD2FB5" w:rsidRDefault="00FD2FB5" w:rsidP="00FD2FB5">
      <w:pPr>
        <w:ind w:firstLine="0"/>
      </w:pPr>
      <w:r>
        <w:lastRenderedPageBreak/>
        <w:t xml:space="preserve">  &lt;div class="box box-default"&gt;</w:t>
      </w:r>
    </w:p>
    <w:p w:rsidR="00FD2FB5" w:rsidRDefault="00FD2FB5" w:rsidP="00FD2FB5">
      <w:pPr>
        <w:ind w:firstLine="0"/>
      </w:pPr>
      <w:r>
        <w:t xml:space="preserve">  &lt;div class="box-body"&gt;</w:t>
      </w:r>
    </w:p>
    <w:p w:rsidR="00FD2FB5" w:rsidRDefault="00FD2FB5" w:rsidP="00FD2FB5">
      <w:pPr>
        <w:ind w:firstLine="0"/>
      </w:pPr>
      <w:r>
        <w:t xml:space="preserve">    &lt;div class="row"&gt;</w:t>
      </w:r>
    </w:p>
    <w:p w:rsidR="00FD2FB5" w:rsidRDefault="00FD2FB5" w:rsidP="00FD2FB5">
      <w:pPr>
        <w:ind w:firstLine="0"/>
      </w:pPr>
      <w:r>
        <w:t xml:space="preserve">      &lt;div class="col-md-6"&gt;</w:t>
      </w:r>
    </w:p>
    <w:p w:rsidR="00FD2FB5" w:rsidRDefault="00FD2FB5" w:rsidP="00FD2FB5">
      <w:pPr>
        <w:ind w:firstLine="0"/>
      </w:pPr>
      <w:r>
        <w:t xml:space="preserve">        &lt;div class="form-group"&gt;</w:t>
      </w:r>
    </w:p>
    <w:p w:rsidR="00FD2FB5" w:rsidRDefault="00FD2FB5" w:rsidP="00FD2FB5">
      <w:pPr>
        <w:ind w:firstLine="0"/>
      </w:pPr>
      <w:r>
        <w:t xml:space="preserve">          &lt;label&gt;Reference Number&lt;/label&gt;</w:t>
      </w:r>
    </w:p>
    <w:p w:rsidR="00FD2FB5" w:rsidRDefault="00FD2FB5" w:rsidP="00FD2FB5">
      <w:pPr>
        <w:ind w:firstLine="0"/>
      </w:pPr>
      <w:r>
        <w:t xml:space="preserve">          &lt;input name="ref_number" type="text" class="form-control" autocomplete="off"&gt;</w:t>
      </w:r>
    </w:p>
    <w:p w:rsidR="00FD2FB5" w:rsidRDefault="00FD2FB5" w:rsidP="00FD2FB5">
      <w:pPr>
        <w:ind w:firstLine="0"/>
      </w:pPr>
      <w:r>
        <w:t xml:space="preserve">        &lt;/div&gt;&lt;!-- /.form-group --&gt;</w:t>
      </w:r>
    </w:p>
    <w:p w:rsidR="00FD2FB5" w:rsidRDefault="00FD2FB5" w:rsidP="00FD2FB5">
      <w:pPr>
        <w:ind w:firstLine="0"/>
      </w:pPr>
      <w:r>
        <w:t xml:space="preserve">      &lt;/div&gt;</w:t>
      </w:r>
    </w:p>
    <w:p w:rsidR="00FD2FB5" w:rsidRDefault="00FD2FB5" w:rsidP="00FD2FB5">
      <w:pPr>
        <w:ind w:firstLine="0"/>
      </w:pPr>
      <w:r>
        <w:t xml:space="preserve">      &lt;div class="col-md-6"&gt;</w:t>
      </w:r>
    </w:p>
    <w:p w:rsidR="00FD2FB5" w:rsidRDefault="00FD2FB5" w:rsidP="00FD2FB5">
      <w:pPr>
        <w:ind w:firstLine="0"/>
      </w:pPr>
      <w:r>
        <w:t xml:space="preserve">        &lt;div class="form-group"&gt;</w:t>
      </w:r>
    </w:p>
    <w:p w:rsidR="00FD2FB5" w:rsidRDefault="00FD2FB5" w:rsidP="00FD2FB5">
      <w:pPr>
        <w:ind w:firstLine="0"/>
      </w:pPr>
      <w:r>
        <w:t xml:space="preserve">          &lt;label&gt;Title&lt;/label&gt;</w:t>
      </w:r>
    </w:p>
    <w:p w:rsidR="00FD2FB5" w:rsidRDefault="00FD2FB5" w:rsidP="00FD2FB5">
      <w:pPr>
        <w:ind w:firstLine="0"/>
      </w:pPr>
      <w:r>
        <w:t xml:space="preserve">          &lt;input name="title" type="text" class="form-control" autocomplete="off"&gt;</w:t>
      </w:r>
    </w:p>
    <w:p w:rsidR="00FD2FB5" w:rsidRDefault="00FD2FB5" w:rsidP="00FD2FB5">
      <w:pPr>
        <w:ind w:firstLine="0"/>
      </w:pPr>
      <w:r>
        <w:t xml:space="preserve">        &lt;/div&gt;&lt;!-- /.form-group --&gt;</w:t>
      </w:r>
    </w:p>
    <w:p w:rsidR="00FD2FB5" w:rsidRDefault="00FD2FB5" w:rsidP="00FD2FB5">
      <w:pPr>
        <w:ind w:firstLine="0"/>
      </w:pPr>
      <w:r>
        <w:t xml:space="preserve">      &lt;/div&gt;</w:t>
      </w:r>
    </w:p>
    <w:p w:rsidR="00FD2FB5" w:rsidRDefault="00FD2FB5" w:rsidP="00FD2FB5">
      <w:pPr>
        <w:ind w:firstLine="0"/>
      </w:pPr>
      <w:r>
        <w:t xml:space="preserve">      &lt;div class="col-md-12"&gt;</w:t>
      </w:r>
    </w:p>
    <w:p w:rsidR="00FD2FB5" w:rsidRDefault="00FD2FB5" w:rsidP="00FD2FB5">
      <w:pPr>
        <w:ind w:firstLine="0"/>
      </w:pPr>
      <w:r>
        <w:t xml:space="preserve">        &lt;div class="form-group"&gt;</w:t>
      </w:r>
    </w:p>
    <w:p w:rsidR="00FD2FB5" w:rsidRDefault="00FD2FB5" w:rsidP="00FD2FB5">
      <w:pPr>
        <w:ind w:firstLine="0"/>
      </w:pPr>
      <w:r>
        <w:t xml:space="preserve">          &lt;label&gt;Description&lt;/label&gt;</w:t>
      </w:r>
    </w:p>
    <w:p w:rsidR="00FD2FB5" w:rsidRDefault="00FD2FB5" w:rsidP="00FD2FB5">
      <w:pPr>
        <w:ind w:firstLine="0"/>
      </w:pPr>
      <w:r>
        <w:t xml:space="preserve">          &lt;textarea name="description" class="form-control" rows="5"&gt;&lt;/textarea&gt;</w:t>
      </w:r>
    </w:p>
    <w:p w:rsidR="00FD2FB5" w:rsidRDefault="00FD2FB5" w:rsidP="00FD2FB5">
      <w:pPr>
        <w:ind w:firstLine="0"/>
      </w:pPr>
      <w:r>
        <w:t xml:space="preserve">        &lt;/div&gt;&lt;!-- /.form-group --&gt;</w:t>
      </w:r>
    </w:p>
    <w:p w:rsidR="00FD2FB5" w:rsidRDefault="00FD2FB5" w:rsidP="00FD2FB5">
      <w:pPr>
        <w:ind w:firstLine="0"/>
      </w:pPr>
      <w:r>
        <w:t xml:space="preserve">      &lt;div class="form-group"&gt;</w:t>
      </w:r>
    </w:p>
    <w:p w:rsidR="00FD2FB5" w:rsidRDefault="00FD2FB5" w:rsidP="00FD2FB5">
      <w:pPr>
        <w:ind w:firstLine="0"/>
      </w:pPr>
      <w:r>
        <w:t xml:space="preserve">        &lt;label&gt;Status&lt;/label&gt;</w:t>
      </w:r>
    </w:p>
    <w:p w:rsidR="00FD2FB5" w:rsidRDefault="00FD2FB5" w:rsidP="00FD2FB5">
      <w:pPr>
        <w:ind w:firstLine="0"/>
      </w:pPr>
      <w:r>
        <w:t xml:space="preserve">        &lt;select name="status" class="form-control"&gt;</w:t>
      </w:r>
    </w:p>
    <w:p w:rsidR="00FD2FB5" w:rsidRDefault="00FD2FB5" w:rsidP="00FD2FB5">
      <w:pPr>
        <w:ind w:firstLine="0"/>
      </w:pPr>
      <w:r>
        <w:lastRenderedPageBreak/>
        <w:t xml:space="preserve">          &lt;option value=""&gt;&lt;/option&gt;</w:t>
      </w:r>
    </w:p>
    <w:p w:rsidR="00FD2FB5" w:rsidRDefault="00FD2FB5" w:rsidP="00FD2FB5">
      <w:pPr>
        <w:ind w:firstLine="0"/>
      </w:pPr>
      <w:r>
        <w:t xml:space="preserve">          &lt;option value="Active"&gt;Active&lt;/option&gt;</w:t>
      </w:r>
    </w:p>
    <w:p w:rsidR="00FD2FB5" w:rsidRDefault="00FD2FB5" w:rsidP="00FD2FB5">
      <w:pPr>
        <w:ind w:firstLine="0"/>
      </w:pPr>
      <w:r>
        <w:t xml:space="preserve">          &lt;option value="Inactive"&gt;Inactive&lt;/option&gt;</w:t>
      </w:r>
    </w:p>
    <w:p w:rsidR="00FD2FB5" w:rsidRDefault="00FD2FB5" w:rsidP="00FD2FB5">
      <w:pPr>
        <w:ind w:firstLine="0"/>
      </w:pPr>
      <w:r>
        <w:t xml:space="preserve">        &lt;/select&gt;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 class="box-footer clearfix"&gt;</w:t>
      </w:r>
    </w:p>
    <w:p w:rsidR="00FD2FB5" w:rsidRDefault="00FD2FB5" w:rsidP="00FD2FB5">
      <w:pPr>
        <w:ind w:firstLine="0"/>
      </w:pPr>
      <w:r>
        <w:t xml:space="preserve">    </w:t>
      </w:r>
      <w:r>
        <w:tab/>
      </w:r>
      <w:r>
        <w:tab/>
        <w:t>&lt;button type="submit" name="btn_add_minor_offense" class="btn btn-default pull-left"&gt;&lt;i class="fa fa-plus"&gt;&lt;/i&gt; Add&lt;/button&gt;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&lt;/section&gt;</w:t>
      </w:r>
    </w:p>
    <w:p w:rsidR="00FD2FB5" w:rsidRDefault="00FD2FB5" w:rsidP="00FD2FB5">
      <w:pPr>
        <w:ind w:firstLine="0"/>
      </w:pPr>
      <w:r>
        <w:t>&lt;/form&gt;</w:t>
      </w:r>
      <w:r>
        <w:tab/>
      </w:r>
    </w:p>
    <w:p w:rsidR="00FD2FB5" w:rsidRDefault="00FD2FB5" w:rsidP="00FD2FB5">
      <w:pPr>
        <w:ind w:firstLine="0"/>
      </w:pPr>
      <w:r>
        <w:t xml:space="preserve">&lt;?php  </w:t>
      </w:r>
    </w:p>
    <w:p w:rsidR="00FD2FB5" w:rsidRDefault="00FD2FB5" w:rsidP="00FD2FB5">
      <w:pPr>
        <w:ind w:firstLine="0"/>
      </w:pPr>
      <w:r>
        <w:t>}</w:t>
      </w:r>
    </w:p>
    <w:p w:rsidR="00FD2FB5" w:rsidRDefault="00FD2FB5" w:rsidP="00FD2FB5">
      <w:pPr>
        <w:ind w:firstLine="0"/>
      </w:pPr>
    </w:p>
    <w:p w:rsidR="00FD2FB5" w:rsidRDefault="00FD2FB5" w:rsidP="00FD2FB5">
      <w:pPr>
        <w:ind w:firstLine="0"/>
      </w:pPr>
      <w:r>
        <w:t>if (isset($_POST['btn_add_major'])) {</w:t>
      </w:r>
    </w:p>
    <w:p w:rsidR="00FD2FB5" w:rsidRDefault="00FD2FB5" w:rsidP="00FD2FB5">
      <w:pPr>
        <w:ind w:firstLine="0"/>
      </w:pPr>
      <w:r>
        <w:t>?&gt;</w:t>
      </w:r>
    </w:p>
    <w:p w:rsidR="00FD2FB5" w:rsidRDefault="00FD2FB5" w:rsidP="00FD2FB5">
      <w:pPr>
        <w:ind w:firstLine="0"/>
      </w:pPr>
      <w:r>
        <w:t>&lt;section class="content-header"&gt;</w:t>
      </w:r>
    </w:p>
    <w:p w:rsidR="00FD2FB5" w:rsidRDefault="00FD2FB5" w:rsidP="00FD2FB5">
      <w:pPr>
        <w:ind w:firstLine="0"/>
      </w:pPr>
      <w:r>
        <w:tab/>
        <w:t>&lt;h1&gt;</w:t>
      </w:r>
    </w:p>
    <w:p w:rsidR="00FD2FB5" w:rsidRDefault="00FD2FB5" w:rsidP="00FD2FB5">
      <w:pPr>
        <w:ind w:firstLine="0"/>
      </w:pPr>
      <w:r>
        <w:tab/>
      </w:r>
      <w:r>
        <w:tab/>
        <w:t>Add Major Offense Details</w:t>
      </w:r>
    </w:p>
    <w:p w:rsidR="00FD2FB5" w:rsidRDefault="00FD2FB5" w:rsidP="00FD2FB5">
      <w:pPr>
        <w:ind w:firstLine="0"/>
      </w:pPr>
      <w:r>
        <w:lastRenderedPageBreak/>
        <w:tab/>
        <w:t>&lt;/h1&gt;</w:t>
      </w:r>
    </w:p>
    <w:p w:rsidR="00FD2FB5" w:rsidRDefault="00FD2FB5" w:rsidP="00FD2FB5">
      <w:pPr>
        <w:ind w:firstLine="0"/>
      </w:pPr>
      <w:r>
        <w:tab/>
        <w:t>&lt;ol class="breadcrumb"&gt;</w:t>
      </w:r>
    </w:p>
    <w:p w:rsidR="00FD2FB5" w:rsidRDefault="00FD2FB5" w:rsidP="00FD2FB5">
      <w:pPr>
        <w:ind w:firstLine="0"/>
      </w:pPr>
      <w:r>
        <w:tab/>
      </w:r>
      <w:r>
        <w:tab/>
        <w:t>&lt;li&gt;&lt;a href="admin.php"&gt;&lt;i class="fa fa-home"&gt;&lt;/i&gt;Home&lt;/a&gt;&lt;/li&gt;</w:t>
      </w:r>
    </w:p>
    <w:p w:rsidR="00FD2FB5" w:rsidRDefault="00FD2FB5" w:rsidP="00FD2FB5">
      <w:pPr>
        <w:ind w:firstLine="0"/>
      </w:pPr>
      <w:r>
        <w:tab/>
        <w:t>&lt;/ol&gt;</w:t>
      </w:r>
    </w:p>
    <w:p w:rsidR="00FD2FB5" w:rsidRDefault="00FD2FB5" w:rsidP="00FD2FB5">
      <w:pPr>
        <w:ind w:firstLine="0"/>
      </w:pPr>
      <w:r>
        <w:t>&lt;/section&gt;</w:t>
      </w:r>
    </w:p>
    <w:p w:rsidR="00FD2FB5" w:rsidRDefault="00FD2FB5" w:rsidP="00FD2FB5">
      <w:pPr>
        <w:ind w:firstLine="0"/>
      </w:pPr>
    </w:p>
    <w:p w:rsidR="00FD2FB5" w:rsidRDefault="00FD2FB5" w:rsidP="00FD2FB5">
      <w:pPr>
        <w:ind w:firstLine="0"/>
      </w:pPr>
      <w:r>
        <w:t>&lt;form action="major_offense.php" method="POST"&gt;</w:t>
      </w:r>
    </w:p>
    <w:p w:rsidR="00FD2FB5" w:rsidRDefault="00FD2FB5" w:rsidP="00FD2FB5">
      <w:pPr>
        <w:ind w:firstLine="0"/>
      </w:pPr>
      <w:r>
        <w:t xml:space="preserve">  &lt;section class="content"&gt;</w:t>
      </w:r>
    </w:p>
    <w:p w:rsidR="00FD2FB5" w:rsidRDefault="00FD2FB5" w:rsidP="00FD2FB5">
      <w:pPr>
        <w:ind w:firstLine="0"/>
      </w:pPr>
      <w:r>
        <w:t xml:space="preserve">  &lt;div class="box box-default"&gt;</w:t>
      </w:r>
    </w:p>
    <w:p w:rsidR="00FD2FB5" w:rsidRDefault="00FD2FB5" w:rsidP="00FD2FB5">
      <w:pPr>
        <w:ind w:firstLine="0"/>
      </w:pPr>
      <w:r>
        <w:t xml:space="preserve">  &lt;div class="box-body"&gt;</w:t>
      </w:r>
    </w:p>
    <w:p w:rsidR="00FD2FB5" w:rsidRDefault="00FD2FB5" w:rsidP="00FD2FB5">
      <w:pPr>
        <w:ind w:firstLine="0"/>
      </w:pPr>
      <w:r>
        <w:t xml:space="preserve">    &lt;div class="row"&gt;</w:t>
      </w:r>
    </w:p>
    <w:p w:rsidR="00FD2FB5" w:rsidRDefault="00FD2FB5" w:rsidP="00FD2FB5">
      <w:pPr>
        <w:ind w:firstLine="0"/>
      </w:pPr>
      <w:r>
        <w:t xml:space="preserve">      &lt;div class="col-md-6"&gt;</w:t>
      </w:r>
    </w:p>
    <w:p w:rsidR="00FD2FB5" w:rsidRDefault="00FD2FB5" w:rsidP="00FD2FB5">
      <w:pPr>
        <w:ind w:firstLine="0"/>
      </w:pPr>
      <w:r>
        <w:t xml:space="preserve">        &lt;div class="form-group"&gt;</w:t>
      </w:r>
    </w:p>
    <w:p w:rsidR="00FD2FB5" w:rsidRDefault="00FD2FB5" w:rsidP="00FD2FB5">
      <w:pPr>
        <w:ind w:firstLine="0"/>
      </w:pPr>
      <w:r>
        <w:t xml:space="preserve">          &lt;label&gt;Reference Number&lt;/label&gt;</w:t>
      </w:r>
    </w:p>
    <w:p w:rsidR="00FD2FB5" w:rsidRDefault="00FD2FB5" w:rsidP="00FD2FB5">
      <w:pPr>
        <w:ind w:firstLine="0"/>
      </w:pPr>
      <w:r>
        <w:t xml:space="preserve">          &lt;input name="ref_number" type="text" class="form-control" autocomplete="off"&gt;</w:t>
      </w:r>
    </w:p>
    <w:p w:rsidR="00FD2FB5" w:rsidRDefault="00FD2FB5" w:rsidP="00FD2FB5">
      <w:pPr>
        <w:ind w:firstLine="0"/>
      </w:pPr>
      <w:r>
        <w:t xml:space="preserve">        &lt;/div&gt;&lt;!-- /.form-group --&gt;</w:t>
      </w:r>
    </w:p>
    <w:p w:rsidR="00FD2FB5" w:rsidRDefault="00FD2FB5" w:rsidP="00FD2FB5">
      <w:pPr>
        <w:ind w:firstLine="0"/>
      </w:pPr>
      <w:r>
        <w:t xml:space="preserve">      &lt;/div&gt;</w:t>
      </w:r>
    </w:p>
    <w:p w:rsidR="00FD2FB5" w:rsidRDefault="00FD2FB5" w:rsidP="00FD2FB5">
      <w:pPr>
        <w:ind w:firstLine="0"/>
      </w:pPr>
      <w:r>
        <w:t xml:space="preserve">      &lt;div class="col-md-6"&gt;</w:t>
      </w:r>
    </w:p>
    <w:p w:rsidR="00FD2FB5" w:rsidRDefault="00FD2FB5" w:rsidP="00FD2FB5">
      <w:pPr>
        <w:ind w:firstLine="0"/>
      </w:pPr>
      <w:r>
        <w:t xml:space="preserve">        &lt;div class="form-group"&gt;</w:t>
      </w:r>
    </w:p>
    <w:p w:rsidR="00FD2FB5" w:rsidRDefault="00FD2FB5" w:rsidP="00FD2FB5">
      <w:pPr>
        <w:ind w:firstLine="0"/>
      </w:pPr>
      <w:r>
        <w:t xml:space="preserve">          &lt;label&gt;Title&lt;/label&gt;</w:t>
      </w:r>
    </w:p>
    <w:p w:rsidR="00FD2FB5" w:rsidRDefault="00FD2FB5" w:rsidP="00FD2FB5">
      <w:pPr>
        <w:ind w:firstLine="0"/>
      </w:pPr>
      <w:r>
        <w:t xml:space="preserve">          &lt;input name="title" type="text" class="form-control" autocomplete="off"&gt;</w:t>
      </w:r>
    </w:p>
    <w:p w:rsidR="00FD2FB5" w:rsidRDefault="00FD2FB5" w:rsidP="00FD2FB5">
      <w:pPr>
        <w:ind w:firstLine="0"/>
      </w:pPr>
      <w:r>
        <w:t xml:space="preserve">        &lt;/div&gt;&lt;!-- /.form-group --&gt;</w:t>
      </w:r>
    </w:p>
    <w:p w:rsidR="00FD2FB5" w:rsidRDefault="00FD2FB5" w:rsidP="00FD2FB5">
      <w:pPr>
        <w:ind w:firstLine="0"/>
      </w:pPr>
      <w:r>
        <w:t xml:space="preserve">      &lt;/div&gt;</w:t>
      </w:r>
    </w:p>
    <w:p w:rsidR="00FD2FB5" w:rsidRDefault="00FD2FB5" w:rsidP="00FD2FB5">
      <w:pPr>
        <w:ind w:firstLine="0"/>
      </w:pPr>
      <w:r>
        <w:lastRenderedPageBreak/>
        <w:t xml:space="preserve">      &lt;div class="col-md-12"&gt;</w:t>
      </w:r>
    </w:p>
    <w:p w:rsidR="00FD2FB5" w:rsidRDefault="00FD2FB5" w:rsidP="00FD2FB5">
      <w:pPr>
        <w:ind w:firstLine="0"/>
      </w:pPr>
      <w:r>
        <w:t xml:space="preserve">        &lt;div class="form-group"&gt;</w:t>
      </w:r>
    </w:p>
    <w:p w:rsidR="00FD2FB5" w:rsidRDefault="00FD2FB5" w:rsidP="00FD2FB5">
      <w:pPr>
        <w:ind w:firstLine="0"/>
      </w:pPr>
      <w:r>
        <w:t xml:space="preserve">          &lt;label&gt;Description&lt;/label&gt;</w:t>
      </w:r>
    </w:p>
    <w:p w:rsidR="00FD2FB5" w:rsidRDefault="00FD2FB5" w:rsidP="00FD2FB5">
      <w:pPr>
        <w:ind w:firstLine="0"/>
      </w:pPr>
      <w:r>
        <w:t xml:space="preserve">          &lt;textarea name="description" class="form-control" rows="5"&gt;&lt;/textarea&gt;</w:t>
      </w:r>
    </w:p>
    <w:p w:rsidR="00FD2FB5" w:rsidRDefault="00FD2FB5" w:rsidP="00FD2FB5">
      <w:pPr>
        <w:ind w:firstLine="0"/>
      </w:pPr>
      <w:r>
        <w:t xml:space="preserve">        &lt;/div&gt;&lt;!-- /.form-group --&gt;</w:t>
      </w:r>
    </w:p>
    <w:p w:rsidR="00FD2FB5" w:rsidRDefault="00FD2FB5" w:rsidP="00FD2FB5">
      <w:pPr>
        <w:ind w:firstLine="0"/>
      </w:pPr>
      <w:r>
        <w:t xml:space="preserve">      &lt;div class="form-group"&gt;</w:t>
      </w:r>
    </w:p>
    <w:p w:rsidR="00FD2FB5" w:rsidRDefault="00FD2FB5" w:rsidP="00FD2FB5">
      <w:pPr>
        <w:ind w:firstLine="0"/>
      </w:pPr>
      <w:r>
        <w:t xml:space="preserve">        &lt;label&gt;Status&lt;/label&gt;</w:t>
      </w:r>
    </w:p>
    <w:p w:rsidR="00FD2FB5" w:rsidRDefault="00FD2FB5" w:rsidP="00FD2FB5">
      <w:pPr>
        <w:ind w:firstLine="0"/>
      </w:pPr>
      <w:r>
        <w:t xml:space="preserve">        &lt;select name="status" class="form-control"&gt;</w:t>
      </w:r>
    </w:p>
    <w:p w:rsidR="00FD2FB5" w:rsidRDefault="00FD2FB5" w:rsidP="00FD2FB5">
      <w:pPr>
        <w:ind w:firstLine="0"/>
      </w:pPr>
      <w:r>
        <w:t xml:space="preserve">          &lt;option value=""&gt;&lt;/option&gt;</w:t>
      </w:r>
    </w:p>
    <w:p w:rsidR="00FD2FB5" w:rsidRDefault="00FD2FB5" w:rsidP="00FD2FB5">
      <w:pPr>
        <w:ind w:firstLine="0"/>
      </w:pPr>
      <w:r>
        <w:t xml:space="preserve">          &lt;option value="Active"&gt;Active&lt;/option&gt;</w:t>
      </w:r>
    </w:p>
    <w:p w:rsidR="00FD2FB5" w:rsidRDefault="00FD2FB5" w:rsidP="00FD2FB5">
      <w:pPr>
        <w:ind w:firstLine="0"/>
      </w:pPr>
      <w:r>
        <w:t xml:space="preserve">          &lt;option value="Inactive"&gt;Inactive&lt;/option&gt;</w:t>
      </w:r>
    </w:p>
    <w:p w:rsidR="00FD2FB5" w:rsidRDefault="00FD2FB5" w:rsidP="00FD2FB5">
      <w:pPr>
        <w:ind w:firstLine="0"/>
      </w:pPr>
      <w:r>
        <w:t xml:space="preserve">        &lt;/select&gt;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&lt;div class="box-footer clearfix"&gt;</w:t>
      </w:r>
    </w:p>
    <w:p w:rsidR="00FD2FB5" w:rsidRDefault="00FD2FB5" w:rsidP="00FD2FB5">
      <w:pPr>
        <w:ind w:firstLine="0"/>
      </w:pPr>
      <w:r>
        <w:t xml:space="preserve">        &lt;button type="submit" name="btn_add_major_offense" class="btn btn-default pull-left"&gt;&lt;i class="fa fa-plus"&gt;&lt;/i&gt; Add&lt;/button&gt;</w:t>
      </w:r>
    </w:p>
    <w:p w:rsidR="00FD2FB5" w:rsidRDefault="00FD2FB5" w:rsidP="00FD2FB5">
      <w:pPr>
        <w:ind w:firstLine="0"/>
      </w:pPr>
      <w:r>
        <w:t xml:space="preserve">      &lt;/div&gt;</w:t>
      </w:r>
    </w:p>
    <w:p w:rsidR="00FD2FB5" w:rsidRDefault="00FD2FB5" w:rsidP="00FD2FB5">
      <w:pPr>
        <w:ind w:firstLine="0"/>
      </w:pPr>
      <w:r>
        <w:t xml:space="preserve">  &lt;/div&gt;</w:t>
      </w:r>
    </w:p>
    <w:p w:rsidR="00FD2FB5" w:rsidRDefault="00FD2FB5" w:rsidP="00FD2FB5">
      <w:pPr>
        <w:ind w:firstLine="0"/>
      </w:pPr>
      <w:r>
        <w:t xml:space="preserve">  &lt;/section&gt;</w:t>
      </w:r>
    </w:p>
    <w:p w:rsidR="00FD2FB5" w:rsidRDefault="00FD2FB5" w:rsidP="00FD2FB5">
      <w:pPr>
        <w:ind w:firstLine="0"/>
      </w:pPr>
      <w:r>
        <w:t>&lt;/form&gt;</w:t>
      </w:r>
      <w:r>
        <w:tab/>
      </w:r>
    </w:p>
    <w:p w:rsidR="00FD2FB5" w:rsidRDefault="00FD2FB5" w:rsidP="00FD2FB5">
      <w:pPr>
        <w:ind w:firstLine="0"/>
      </w:pPr>
    </w:p>
    <w:p w:rsidR="00FD2FB5" w:rsidRDefault="00FD2FB5" w:rsidP="00FD2FB5">
      <w:pPr>
        <w:ind w:firstLine="0"/>
      </w:pPr>
      <w:r>
        <w:t>&lt;?php</w:t>
      </w:r>
    </w:p>
    <w:p w:rsidR="00FD2FB5" w:rsidRDefault="00FD2FB5" w:rsidP="00FD2FB5">
      <w:pPr>
        <w:ind w:firstLine="0"/>
      </w:pPr>
      <w:r>
        <w:t>}</w:t>
      </w:r>
    </w:p>
    <w:p w:rsidR="00FD2FB5" w:rsidRDefault="00FD2FB5" w:rsidP="00FD2FB5">
      <w:pPr>
        <w:ind w:firstLine="0"/>
      </w:pPr>
      <w:r>
        <w:t>?&gt;</w:t>
      </w:r>
    </w:p>
    <w:p w:rsidR="00FD2FB5" w:rsidRDefault="00FD2FB5" w:rsidP="00FD2FB5">
      <w:pPr>
        <w:ind w:firstLine="0"/>
      </w:pPr>
      <w:r>
        <w:t>&lt;!-- === [= NOTHING FOLLOWS =] === --&gt;</w:t>
      </w:r>
    </w:p>
    <w:p w:rsidR="00FD2FB5" w:rsidRDefault="00FD2FB5" w:rsidP="00FD2FB5">
      <w:pPr>
        <w:ind w:firstLine="0"/>
      </w:pPr>
      <w:r>
        <w:t xml:space="preserve">&lt;?php  </w:t>
      </w:r>
    </w:p>
    <w:p w:rsidR="00FD2FB5" w:rsidRDefault="00FD2FB5" w:rsidP="00FD2FB5">
      <w:pPr>
        <w:ind w:firstLine="0"/>
      </w:pPr>
      <w:r>
        <w:t>require 'app/view/administrator/overall-footer.php';</w:t>
      </w:r>
    </w:p>
    <w:p w:rsidR="00FD2FB5" w:rsidRDefault="00FD2FB5" w:rsidP="00FD2FB5">
      <w:pPr>
        <w:ind w:firstLine="0"/>
      </w:pPr>
      <w:r>
        <w:t>?&gt;</w:t>
      </w:r>
    </w:p>
    <w:p w:rsidR="00B2537B" w:rsidRDefault="00B2537B" w:rsidP="00FD2FB5">
      <w:pPr>
        <w:ind w:firstLine="0"/>
      </w:pPr>
    </w:p>
    <w:p w:rsidR="00B2537B" w:rsidRDefault="00B2537B" w:rsidP="00FD2FB5">
      <w:pPr>
        <w:ind w:firstLine="0"/>
        <w:rPr>
          <w:b/>
        </w:rPr>
      </w:pPr>
      <w:r>
        <w:tab/>
      </w:r>
      <w:r>
        <w:rPr>
          <w:b/>
        </w:rPr>
        <w:t>add_school_term.php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'app/view/administrator/select2-message.php';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School Term</w:t>
      </w:r>
    </w:p>
    <w:p w:rsidR="00B2537B" w:rsidRDefault="00B2537B" w:rsidP="00B2537B">
      <w:pPr>
        <w:ind w:firstLine="0"/>
      </w:pPr>
      <w:r>
        <w:t xml:space="preserve">    &lt;small&gt;&lt;/small&gt;</w:t>
      </w:r>
    </w:p>
    <w:p w:rsidR="00B2537B" w:rsidRDefault="00B2537B" w:rsidP="00B2537B">
      <w:pPr>
        <w:ind w:firstLine="0"/>
      </w:pPr>
      <w:r>
        <w:t xml:space="preserve">  &lt;/h1&gt;</w:t>
      </w:r>
    </w:p>
    <w:p w:rsidR="00B2537B" w:rsidRDefault="00B2537B" w:rsidP="00B2537B">
      <w:pPr>
        <w:ind w:firstLine="0"/>
      </w:pPr>
      <w:r>
        <w:lastRenderedPageBreak/>
        <w:t>&lt;/section&gt;</w:t>
      </w:r>
    </w:p>
    <w:p w:rsidR="00B2537B" w:rsidRDefault="00B2537B" w:rsidP="00B2537B">
      <w:pPr>
        <w:ind w:firstLine="0"/>
      </w:pPr>
      <w:r>
        <w:t>&lt;section class="content"&gt;</w:t>
      </w:r>
    </w:p>
    <w:p w:rsidR="00B2537B" w:rsidRDefault="00B2537B" w:rsidP="00B2537B">
      <w:pPr>
        <w:ind w:firstLine="0"/>
      </w:pPr>
      <w:r>
        <w:t xml:space="preserve">  &lt;div class="row"&gt;</w:t>
      </w:r>
    </w:p>
    <w:p w:rsidR="00B2537B" w:rsidRDefault="00B2537B" w:rsidP="00B2537B">
      <w:pPr>
        <w:ind w:firstLine="0"/>
      </w:pPr>
      <w:r>
        <w:t xml:space="preserve">    &lt;div class="col-xs-12"&gt;</w:t>
      </w:r>
    </w:p>
    <w:p w:rsidR="00B2537B" w:rsidRDefault="00B2537B" w:rsidP="00B2537B">
      <w:pPr>
        <w:ind w:firstLine="0"/>
      </w:pPr>
      <w:r>
        <w:t xml:space="preserve">      &lt;div class="box"&gt;</w:t>
      </w:r>
    </w:p>
    <w:p w:rsidR="00B2537B" w:rsidRDefault="00B2537B" w:rsidP="00B2537B">
      <w:pPr>
        <w:ind w:firstLine="0"/>
      </w:pPr>
      <w:r>
        <w:t xml:space="preserve">        &lt;!--</w:t>
      </w:r>
    </w:p>
    <w:p w:rsidR="00B2537B" w:rsidRDefault="00B2537B" w:rsidP="00B2537B">
      <w:pPr>
        <w:ind w:firstLine="0"/>
      </w:pPr>
      <w:r>
        <w:t xml:space="preserve">        &lt;div class="box-header"&gt;</w:t>
      </w:r>
    </w:p>
    <w:p w:rsidR="00B2537B" w:rsidRDefault="00B2537B" w:rsidP="00B2537B">
      <w:pPr>
        <w:ind w:firstLine="0"/>
      </w:pPr>
      <w:r>
        <w:t xml:space="preserve">          &lt;h3 class="box-title"&gt;Insert Title Here&lt;/h3&gt;</w:t>
      </w:r>
    </w:p>
    <w:p w:rsidR="00B2537B" w:rsidRDefault="00B2537B" w:rsidP="00B2537B">
      <w:pPr>
        <w:ind w:firstLine="0"/>
      </w:pPr>
      <w:r>
        <w:t xml:space="preserve">          &lt;div class="box-tools"&gt;</w:t>
      </w:r>
    </w:p>
    <w:p w:rsidR="00B2537B" w:rsidRDefault="00B2537B" w:rsidP="00B2537B">
      <w:pPr>
        <w:ind w:firstLine="0"/>
      </w:pPr>
      <w:r>
        <w:t xml:space="preserve">            &lt;div class="input-group" style="width: 150px;"&gt;</w:t>
      </w:r>
    </w:p>
    <w:p w:rsidR="00B2537B" w:rsidRDefault="00B2537B" w:rsidP="00B2537B">
      <w:pPr>
        <w:ind w:firstLine="0"/>
      </w:pPr>
      <w:r>
        <w:t xml:space="preserve">              &lt;input type="text" name="table_search" class="form-control input-sm pull-right" placeholder="Search"&gt;</w:t>
      </w:r>
    </w:p>
    <w:p w:rsidR="00B2537B" w:rsidRDefault="00B2537B" w:rsidP="00B2537B">
      <w:pPr>
        <w:ind w:firstLine="0"/>
      </w:pPr>
      <w:r>
        <w:t xml:space="preserve">              &lt;div class="input-group-btn"&gt;</w:t>
      </w:r>
    </w:p>
    <w:p w:rsidR="00B2537B" w:rsidRDefault="00B2537B" w:rsidP="00B2537B">
      <w:pPr>
        <w:ind w:firstLine="0"/>
      </w:pPr>
      <w:r>
        <w:t xml:space="preserve">                &lt;button class="btn btn-sm btn-default"&gt;&lt;i class="fa fa-search"&gt;&lt;/i&gt;&lt;/button&gt;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--&gt;</w:t>
      </w:r>
    </w:p>
    <w:p w:rsidR="00B2537B" w:rsidRDefault="00B2537B" w:rsidP="00B2537B">
      <w:pPr>
        <w:ind w:firstLine="0"/>
      </w:pPr>
      <w:r>
        <w:t xml:space="preserve">        &lt;div class="box-body table-responsive no-padding"&gt;</w:t>
      </w:r>
    </w:p>
    <w:p w:rsidR="00B2537B" w:rsidRDefault="00B2537B" w:rsidP="00B2537B">
      <w:pPr>
        <w:ind w:firstLine="0"/>
      </w:pPr>
      <w:r>
        <w:t xml:space="preserve">          &lt;table class="table table-hover"&gt;</w:t>
      </w:r>
    </w:p>
    <w:p w:rsidR="00B2537B" w:rsidRDefault="00B2537B" w:rsidP="00B2537B">
      <w:pPr>
        <w:ind w:firstLine="0"/>
      </w:pPr>
      <w:r>
        <w:t xml:space="preserve">            &lt;tr&gt;</w:t>
      </w:r>
    </w:p>
    <w:p w:rsidR="00B2537B" w:rsidRDefault="00B2537B" w:rsidP="00B2537B">
      <w:pPr>
        <w:ind w:firstLine="0"/>
      </w:pPr>
      <w:r>
        <w:t xml:space="preserve">              &lt;th&gt;Term&lt;/th&gt;</w:t>
      </w:r>
    </w:p>
    <w:p w:rsidR="00B2537B" w:rsidRDefault="00B2537B" w:rsidP="00B2537B">
      <w:pPr>
        <w:ind w:firstLine="0"/>
      </w:pPr>
      <w:r>
        <w:lastRenderedPageBreak/>
        <w:t xml:space="preserve">              &lt;th&gt;Status&lt;/th&gt;</w:t>
      </w:r>
    </w:p>
    <w:p w:rsidR="00B2537B" w:rsidRDefault="00B2537B" w:rsidP="00B2537B">
      <w:pPr>
        <w:ind w:firstLine="0"/>
      </w:pPr>
      <w:r>
        <w:t xml:space="preserve">              &lt;th&gt;Start Date&lt;/th&gt;</w:t>
      </w:r>
    </w:p>
    <w:p w:rsidR="00B2537B" w:rsidRDefault="00B2537B" w:rsidP="00B2537B">
      <w:pPr>
        <w:ind w:firstLine="0"/>
      </w:pPr>
      <w:r>
        <w:t xml:space="preserve">              &lt;th&gt;End Date&lt;/th&gt;</w:t>
      </w:r>
    </w:p>
    <w:p w:rsidR="00B2537B" w:rsidRDefault="00B2537B" w:rsidP="00B2537B">
      <w:pPr>
        <w:ind w:firstLine="0"/>
      </w:pPr>
      <w:r>
        <w:t xml:space="preserve">              &lt;th&gt;&lt;/th&gt;</w:t>
      </w:r>
    </w:p>
    <w:p w:rsidR="00B2537B" w:rsidRDefault="00B2537B" w:rsidP="00B2537B">
      <w:pPr>
        <w:ind w:firstLine="0"/>
      </w:pPr>
      <w:r>
        <w:t xml:space="preserve">            &lt;/tr&gt;</w:t>
      </w:r>
    </w:p>
    <w:p w:rsidR="00B2537B" w:rsidRDefault="00B2537B" w:rsidP="00B2537B">
      <w:pPr>
        <w:ind w:firstLine="0"/>
      </w:pPr>
      <w:r>
        <w:t xml:space="preserve">          &lt;form action="school_term.php" method="POST"&gt;</w:t>
      </w:r>
    </w:p>
    <w:p w:rsidR="00B2537B" w:rsidRDefault="00B2537B" w:rsidP="00B2537B">
      <w:pPr>
        <w:ind w:firstLine="0"/>
      </w:pPr>
      <w:r>
        <w:t xml:space="preserve">            &lt;tbody&gt;</w:t>
      </w:r>
    </w:p>
    <w:p w:rsidR="00B2537B" w:rsidRDefault="00B2537B" w:rsidP="00B2537B">
      <w:pPr>
        <w:ind w:firstLine="0"/>
      </w:pPr>
      <w:r>
        <w:t xml:space="preserve">              &lt;tr&gt;</w:t>
      </w:r>
    </w:p>
    <w:p w:rsidR="00B2537B" w:rsidRDefault="00B2537B" w:rsidP="00B2537B">
      <w:pPr>
        <w:ind w:firstLine="0"/>
      </w:pPr>
      <w:r>
        <w:t xml:space="preserve">                &lt;td&gt;&lt;input type="text" class="form-control" name="name_term" autocomplete="off" /&gt;&lt;/td&gt;</w:t>
      </w:r>
    </w:p>
    <w:p w:rsidR="00B2537B" w:rsidRDefault="00B2537B" w:rsidP="00B2537B">
      <w:pPr>
        <w:ind w:firstLine="0"/>
      </w:pPr>
      <w:r>
        <w:t xml:space="preserve">                &lt;td&gt;</w:t>
      </w:r>
    </w:p>
    <w:p w:rsidR="00B2537B" w:rsidRDefault="00B2537B" w:rsidP="00B2537B">
      <w:pPr>
        <w:ind w:firstLine="0"/>
      </w:pPr>
      <w:r>
        <w:t xml:space="preserve">                  &lt;div class="radio"&gt;</w:t>
      </w:r>
    </w:p>
    <w:p w:rsidR="00B2537B" w:rsidRDefault="00B2537B" w:rsidP="00B2537B">
      <w:pPr>
        <w:ind w:firstLine="0"/>
      </w:pPr>
      <w:r>
        <w:t xml:space="preserve">                    &lt;label style="margin-left: 30px;"&gt;&lt;input type="radio" name="optactive" value="Active"&gt;Active&lt;/label&gt;</w:t>
      </w:r>
    </w:p>
    <w:p w:rsidR="00B2537B" w:rsidRDefault="00B2537B" w:rsidP="00B2537B">
      <w:pPr>
        <w:ind w:firstLine="0"/>
      </w:pPr>
      <w:r>
        <w:t xml:space="preserve">                    &lt;label style="margin-left: 30px;"&gt;&lt;input type="radio" name="optactive" value="Inactive" &gt;Inactive&lt;/label&gt;</w:t>
      </w:r>
    </w:p>
    <w:p w:rsidR="00B2537B" w:rsidRDefault="00B2537B" w:rsidP="00B2537B">
      <w:pPr>
        <w:ind w:firstLine="0"/>
      </w:pPr>
      <w:r>
        <w:t xml:space="preserve">                  &lt;/div&gt;</w:t>
      </w:r>
    </w:p>
    <w:p w:rsidR="00B2537B" w:rsidRDefault="00B2537B" w:rsidP="00B2537B">
      <w:pPr>
        <w:ind w:firstLine="0"/>
      </w:pPr>
      <w:r>
        <w:t xml:space="preserve">                &lt;/td&gt;</w:t>
      </w:r>
    </w:p>
    <w:p w:rsidR="00B2537B" w:rsidRDefault="00B2537B" w:rsidP="00B2537B">
      <w:pPr>
        <w:ind w:firstLine="0"/>
      </w:pPr>
      <w:r>
        <w:t xml:space="preserve">                &lt;td class="col-md-3"&gt;</w:t>
      </w:r>
    </w:p>
    <w:p w:rsidR="00B2537B" w:rsidRDefault="00B2537B" w:rsidP="00B2537B">
      <w:pPr>
        <w:ind w:firstLine="0"/>
      </w:pPr>
      <w:r>
        <w:t xml:space="preserve">                  &lt;div class="input-group"&gt;</w:t>
      </w:r>
    </w:p>
    <w:p w:rsidR="00B2537B" w:rsidRDefault="00B2537B" w:rsidP="00B2537B">
      <w:pPr>
        <w:ind w:firstLine="0"/>
      </w:pPr>
      <w:r>
        <w:t xml:space="preserve">                    &lt;div class="input-group-addon"&gt;</w:t>
      </w:r>
    </w:p>
    <w:p w:rsidR="00B2537B" w:rsidRDefault="00B2537B" w:rsidP="00B2537B">
      <w:pPr>
        <w:ind w:firstLine="0"/>
      </w:pPr>
      <w:r>
        <w:t xml:space="preserve">                      &lt;i class="fa fa-calendar"&gt;&lt;/i&gt;</w:t>
      </w:r>
    </w:p>
    <w:p w:rsidR="00B2537B" w:rsidRDefault="00B2537B" w:rsidP="00B2537B">
      <w:pPr>
        <w:ind w:firstLine="0"/>
      </w:pPr>
      <w:r>
        <w:t xml:space="preserve">                    &lt;/div&gt;</w:t>
      </w:r>
    </w:p>
    <w:p w:rsidR="00B2537B" w:rsidRDefault="00B2537B" w:rsidP="00B2537B">
      <w:pPr>
        <w:ind w:firstLine="0"/>
      </w:pPr>
      <w:r>
        <w:lastRenderedPageBreak/>
        <w:t xml:space="preserve">                    &lt;input type="text" class="form-control" name="start_date" data-inputmask="'alias': 'yyyy-mm-dd'" data-mask&gt;</w:t>
      </w:r>
    </w:p>
    <w:p w:rsidR="00B2537B" w:rsidRDefault="00B2537B" w:rsidP="00B2537B">
      <w:pPr>
        <w:ind w:firstLine="0"/>
      </w:pPr>
      <w:r>
        <w:t xml:space="preserve">                  &lt;/div&gt;&lt;!-- /.input group --&gt;</w:t>
      </w:r>
    </w:p>
    <w:p w:rsidR="00B2537B" w:rsidRDefault="00B2537B" w:rsidP="00B2537B">
      <w:pPr>
        <w:ind w:firstLine="0"/>
      </w:pPr>
      <w:r>
        <w:t xml:space="preserve">                &lt;/td&gt;</w:t>
      </w:r>
    </w:p>
    <w:p w:rsidR="00B2537B" w:rsidRDefault="00B2537B" w:rsidP="00B2537B">
      <w:pPr>
        <w:ind w:firstLine="0"/>
      </w:pPr>
      <w:r>
        <w:t xml:space="preserve">                &lt;td class="col-md-3"&gt;</w:t>
      </w:r>
    </w:p>
    <w:p w:rsidR="00B2537B" w:rsidRDefault="00B2537B" w:rsidP="00B2537B">
      <w:pPr>
        <w:ind w:firstLine="0"/>
      </w:pPr>
      <w:r>
        <w:t xml:space="preserve">                  &lt;div class="input-group"&gt;</w:t>
      </w:r>
    </w:p>
    <w:p w:rsidR="00B2537B" w:rsidRDefault="00B2537B" w:rsidP="00B2537B">
      <w:pPr>
        <w:ind w:firstLine="0"/>
      </w:pPr>
      <w:r>
        <w:t xml:space="preserve">                    &lt;div class="input-group-addon"&gt;</w:t>
      </w:r>
    </w:p>
    <w:p w:rsidR="00B2537B" w:rsidRDefault="00B2537B" w:rsidP="00B2537B">
      <w:pPr>
        <w:ind w:firstLine="0"/>
      </w:pPr>
      <w:r>
        <w:t xml:space="preserve">                      &lt;i class="fa fa-calendar"&gt;&lt;/i&gt;</w:t>
      </w:r>
    </w:p>
    <w:p w:rsidR="00B2537B" w:rsidRDefault="00B2537B" w:rsidP="00B2537B">
      <w:pPr>
        <w:ind w:firstLine="0"/>
      </w:pPr>
      <w:r>
        <w:t xml:space="preserve">                    &lt;/div&gt;</w:t>
      </w:r>
    </w:p>
    <w:p w:rsidR="00B2537B" w:rsidRDefault="00B2537B" w:rsidP="00B2537B">
      <w:pPr>
        <w:ind w:firstLine="0"/>
      </w:pPr>
      <w:r>
        <w:t xml:space="preserve">                    &lt;input type="text" class="form-control" name="end_date" data-inputmask="'alias': 'yyyy-mm-dd'" data-mask&gt;</w:t>
      </w:r>
    </w:p>
    <w:p w:rsidR="00B2537B" w:rsidRDefault="00B2537B" w:rsidP="00B2537B">
      <w:pPr>
        <w:ind w:firstLine="0"/>
      </w:pPr>
      <w:r>
        <w:t xml:space="preserve">                  &lt;/div&gt;&lt;!-- /.input group --&gt;</w:t>
      </w:r>
    </w:p>
    <w:p w:rsidR="00B2537B" w:rsidRDefault="00B2537B" w:rsidP="00B2537B">
      <w:pPr>
        <w:ind w:firstLine="0"/>
      </w:pPr>
      <w:r>
        <w:t xml:space="preserve">                &lt;/td&gt;</w:t>
      </w:r>
    </w:p>
    <w:p w:rsidR="00B2537B" w:rsidRDefault="00B2537B" w:rsidP="00B2537B">
      <w:pPr>
        <w:ind w:firstLine="0"/>
      </w:pPr>
      <w:r>
        <w:t xml:space="preserve">                &lt;td&gt;&lt;button type="submit" name="add_term" class="btn btn-primary"&gt;Submit&lt;/button&gt;&lt;/td&gt;</w:t>
      </w:r>
    </w:p>
    <w:p w:rsidR="00B2537B" w:rsidRDefault="00B2537B" w:rsidP="00B2537B">
      <w:pPr>
        <w:ind w:firstLine="0"/>
      </w:pPr>
      <w:r>
        <w:t xml:space="preserve">              &lt;/tr&gt;</w:t>
      </w:r>
    </w:p>
    <w:p w:rsidR="00B2537B" w:rsidRDefault="00B2537B" w:rsidP="00B2537B">
      <w:pPr>
        <w:ind w:firstLine="0"/>
      </w:pPr>
      <w:r>
        <w:t xml:space="preserve">            &lt;/tbody&gt;</w:t>
      </w:r>
    </w:p>
    <w:p w:rsidR="00B2537B" w:rsidRDefault="00B2537B" w:rsidP="00B2537B">
      <w:pPr>
        <w:ind w:firstLine="0"/>
      </w:pPr>
      <w:r>
        <w:t xml:space="preserve">          &lt;/form&gt;</w:t>
      </w:r>
    </w:p>
    <w:p w:rsidR="00B2537B" w:rsidRDefault="00B2537B" w:rsidP="00B2537B">
      <w:pPr>
        <w:ind w:firstLine="0"/>
      </w:pPr>
      <w:r>
        <w:t xml:space="preserve">          &lt;/table&gt;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t xml:space="preserve">  &lt;/div&gt;</w:t>
      </w:r>
    </w:p>
    <w:p w:rsidR="00B2537B" w:rsidRDefault="00B2537B" w:rsidP="00B2537B">
      <w:pPr>
        <w:ind w:firstLine="0"/>
      </w:pPr>
      <w:r>
        <w:lastRenderedPageBreak/>
        <w:t>&lt;/section&gt;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'app/view/administrator/select2-footer.php';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admin.php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'app/view/administrator/overall-header.php';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ab/>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p>
    <w:p w:rsidR="00B2537B" w:rsidRDefault="00B2537B" w:rsidP="00B2537B">
      <w:pPr>
        <w:ind w:firstLine="0"/>
      </w:pPr>
      <w:r>
        <w:t>&lt;/section&gt;</w:t>
      </w:r>
    </w:p>
    <w:p w:rsidR="00B2537B" w:rsidRDefault="00B2537B" w:rsidP="00B2537B">
      <w:pPr>
        <w:ind w:firstLine="0"/>
      </w:pPr>
      <w:r>
        <w:t>&lt;!-- === [= NOTHING FOLLOWS =] === --&gt;</w:t>
      </w:r>
    </w:p>
    <w:p w:rsidR="00B2537B" w:rsidRDefault="00B2537B" w:rsidP="00B2537B">
      <w:pPr>
        <w:ind w:firstLine="0"/>
      </w:pPr>
      <w:r>
        <w:lastRenderedPageBreak/>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appeal.php</w:t>
      </w:r>
    </w:p>
    <w:p w:rsidR="00B2537B" w:rsidRDefault="00B2537B" w:rsidP="00B2537B">
      <w:pPr>
        <w:ind w:firstLine="0"/>
      </w:pPr>
      <w:r>
        <w:t>&lt;!-- This Page is/are for Students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w:t>
      </w:r>
    </w:p>
    <w:p w:rsidR="00B2537B" w:rsidRDefault="00B2537B" w:rsidP="00B2537B">
      <w:pPr>
        <w:ind w:firstLine="0"/>
      </w:pPr>
      <w:r>
        <w:t>require 'app/controller/student/login_credential.php';</w:t>
      </w:r>
    </w:p>
    <w:p w:rsidR="00B2537B" w:rsidRDefault="00B2537B" w:rsidP="00B2537B">
      <w:pPr>
        <w:ind w:firstLine="0"/>
      </w:pPr>
      <w:r>
        <w:t>require 'app/view/student/overall-header.php';</w:t>
      </w:r>
    </w:p>
    <w:p w:rsidR="00B2537B" w:rsidRDefault="00B2537B" w:rsidP="00B2537B">
      <w:pPr>
        <w:ind w:firstLine="0"/>
      </w:pPr>
      <w:r>
        <w:t>?&gt;</w:t>
      </w:r>
    </w:p>
    <w:p w:rsidR="00B2537B" w:rsidRDefault="00B2537B" w:rsidP="00B2537B">
      <w:pPr>
        <w:ind w:firstLine="0"/>
      </w:pPr>
      <w:r>
        <w:t>&lt;!-- === Insert Student Content === --&gt;</w:t>
      </w:r>
    </w:p>
    <w:p w:rsidR="00B2537B" w:rsidRDefault="00B2537B" w:rsidP="00B2537B">
      <w:pPr>
        <w:ind w:firstLine="0"/>
      </w:pPr>
      <w:r>
        <w:t>&lt;section class="content-header"&gt;</w:t>
      </w:r>
    </w:p>
    <w:p w:rsidR="00B2537B" w:rsidRDefault="00B2537B" w:rsidP="00B2537B">
      <w:pPr>
        <w:ind w:firstLine="0"/>
      </w:pPr>
      <w:r>
        <w:tab/>
        <w:t>&lt;h1&gt;Appeal Ticket&lt;/h1&gt;</w:t>
      </w:r>
    </w:p>
    <w:p w:rsidR="00B2537B" w:rsidRDefault="00B2537B" w:rsidP="00B2537B">
      <w:pPr>
        <w:ind w:firstLine="0"/>
      </w:pPr>
      <w:r>
        <w:tab/>
        <w:t>&lt;ol class="breadcrumb"&gt;</w:t>
      </w:r>
    </w:p>
    <w:p w:rsidR="00B2537B" w:rsidRDefault="00B2537B" w:rsidP="00B2537B">
      <w:pPr>
        <w:ind w:firstLine="0"/>
      </w:pPr>
      <w:r>
        <w:tab/>
      </w:r>
      <w:r>
        <w:tab/>
        <w:t>&lt;li&gt;&lt;a href="index.php"&gt;&lt;i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r>
        <w:t xml:space="preserve">&lt;?php </w:t>
      </w:r>
    </w:p>
    <w:p w:rsidR="00B2537B" w:rsidRDefault="00B2537B" w:rsidP="00B2537B">
      <w:pPr>
        <w:ind w:firstLine="0"/>
      </w:pPr>
      <w:r>
        <w:t>if (isset($_POST['btn_appeal'])) {</w:t>
      </w:r>
    </w:p>
    <w:p w:rsidR="00B2537B" w:rsidRDefault="00B2537B" w:rsidP="00B2537B">
      <w:pPr>
        <w:ind w:firstLine="0"/>
      </w:pPr>
      <w:r>
        <w:tab/>
        <w:t>global $conn;</w:t>
      </w:r>
    </w:p>
    <w:p w:rsidR="00B2537B" w:rsidRDefault="00B2537B" w:rsidP="00B2537B">
      <w:pPr>
        <w:ind w:firstLine="0"/>
      </w:pPr>
      <w:r>
        <w:tab/>
        <w:t>$id = $_POST['btn_appeal'];</w:t>
      </w:r>
    </w:p>
    <w:p w:rsidR="00B2537B" w:rsidRDefault="00B2537B" w:rsidP="00B2537B">
      <w:pPr>
        <w:ind w:firstLine="0"/>
      </w:pPr>
      <w:r>
        <w:lastRenderedPageBreak/>
        <w:tab/>
      </w:r>
    </w:p>
    <w:p w:rsidR="00B2537B" w:rsidRDefault="00B2537B" w:rsidP="00B2537B">
      <w:pPr>
        <w:ind w:firstLine="0"/>
      </w:pPr>
      <w:r>
        <w:tab/>
        <w:t xml:space="preserve">$select = "SELECT </w:t>
      </w:r>
      <w:r>
        <w:tab/>
      </w:r>
      <w:r>
        <w:tab/>
        <w:t xml:space="preserve">violation_details.id, </w:t>
      </w:r>
    </w:p>
    <w:p w:rsidR="00B2537B" w:rsidRDefault="00B2537B" w:rsidP="00B2537B">
      <w:pPr>
        <w:ind w:firstLine="0"/>
      </w:pPr>
      <w:r>
        <w:tab/>
      </w:r>
      <w:r>
        <w:tab/>
      </w:r>
      <w:r>
        <w:tab/>
      </w:r>
      <w:r>
        <w:tab/>
      </w:r>
      <w:r>
        <w:tab/>
      </w:r>
      <w:r>
        <w:tab/>
      </w:r>
      <w:r>
        <w:tab/>
        <w:t xml:space="preserve">violation_details.remarks, </w:t>
      </w:r>
    </w:p>
    <w:p w:rsidR="00B2537B" w:rsidRDefault="00B2537B" w:rsidP="00B2537B">
      <w:pPr>
        <w:ind w:firstLine="0"/>
      </w:pPr>
      <w:r>
        <w:tab/>
      </w:r>
      <w:r>
        <w:tab/>
      </w:r>
      <w:r>
        <w:tab/>
      </w:r>
      <w:r>
        <w:tab/>
      </w:r>
      <w:r>
        <w:tab/>
      </w:r>
      <w:r>
        <w:tab/>
      </w:r>
      <w:r>
        <w:tab/>
        <w:t>DATE_FORMAT(violation_details.valid_date, '%a - %b %d, %Y - %h:%i %p') AS valid_date,</w:t>
      </w:r>
    </w:p>
    <w:p w:rsidR="00B2537B" w:rsidRDefault="00B2537B" w:rsidP="00B2537B">
      <w:pPr>
        <w:ind w:firstLine="0"/>
      </w:pPr>
      <w:r>
        <w:tab/>
      </w:r>
      <w:r>
        <w:tab/>
      </w:r>
      <w:r>
        <w:tab/>
      </w:r>
      <w:r>
        <w:tab/>
        <w:t xml:space="preserve">            violation_details.violation_picture</w:t>
      </w:r>
    </w:p>
    <w:p w:rsidR="00B2537B" w:rsidRDefault="00B2537B" w:rsidP="00B2537B">
      <w:pPr>
        <w:ind w:firstLine="0"/>
      </w:pPr>
    </w:p>
    <w:p w:rsidR="00B2537B" w:rsidRDefault="00B2537B" w:rsidP="00B2537B">
      <w:pPr>
        <w:ind w:firstLine="0"/>
      </w:pPr>
      <w:r>
        <w:tab/>
      </w:r>
      <w:r>
        <w:tab/>
      </w:r>
      <w:r>
        <w:tab/>
      </w:r>
      <w:r>
        <w:tab/>
        <w:t xml:space="preserve">FROM </w:t>
      </w:r>
      <w:r>
        <w:tab/>
      </w:r>
      <w:r>
        <w:tab/>
        <w:t>violation_details</w:t>
      </w:r>
    </w:p>
    <w:p w:rsidR="00B2537B" w:rsidRDefault="00B2537B" w:rsidP="00B2537B">
      <w:pPr>
        <w:ind w:firstLine="0"/>
      </w:pPr>
    </w:p>
    <w:p w:rsidR="00B2537B" w:rsidRDefault="00B2537B" w:rsidP="00B2537B">
      <w:pPr>
        <w:ind w:firstLine="0"/>
      </w:pPr>
      <w:r>
        <w:tab/>
      </w:r>
      <w:r>
        <w:tab/>
      </w:r>
      <w:r>
        <w:tab/>
      </w:r>
      <w:r>
        <w:tab/>
        <w:t>WHERE violation_details.id = '$id'";</w:t>
      </w:r>
    </w:p>
    <w:p w:rsidR="00B2537B" w:rsidRDefault="00B2537B" w:rsidP="00B2537B">
      <w:pPr>
        <w:ind w:firstLine="0"/>
      </w:pPr>
      <w:r>
        <w:tab/>
        <w:t>$result = $conn-&gt;query($select);</w:t>
      </w:r>
    </w:p>
    <w:p w:rsidR="00B2537B" w:rsidRDefault="00B2537B" w:rsidP="00B2537B">
      <w:pPr>
        <w:ind w:firstLine="0"/>
      </w:pPr>
      <w:r>
        <w:tab/>
        <w:t>while ($row = $result-&gt;fetch_object()) {</w:t>
      </w:r>
    </w:p>
    <w:p w:rsidR="00B2537B" w:rsidRDefault="00B2537B" w:rsidP="00B2537B">
      <w:pPr>
        <w:ind w:firstLine="0"/>
      </w:pPr>
      <w:r>
        <w:tab/>
      </w:r>
      <w:r>
        <w:tab/>
        <w:t>$violation_details_remarks = $row-&gt;remarks;</w:t>
      </w:r>
    </w:p>
    <w:p w:rsidR="00B2537B" w:rsidRDefault="00B2537B" w:rsidP="00B2537B">
      <w:pPr>
        <w:ind w:firstLine="0"/>
      </w:pPr>
      <w:r>
        <w:tab/>
      </w:r>
      <w:r>
        <w:tab/>
        <w:t>$violation_details_valid_date = $row-&gt;valid_date;</w:t>
      </w:r>
    </w:p>
    <w:p w:rsidR="00B2537B" w:rsidRDefault="00B2537B" w:rsidP="00B2537B">
      <w:pPr>
        <w:ind w:firstLine="0"/>
      </w:pPr>
      <w:r>
        <w:tab/>
      </w:r>
      <w:r>
        <w:tab/>
        <w:t>$violation_details_id = $row-&gt;id;</w:t>
      </w:r>
    </w:p>
    <w:p w:rsidR="00B2537B" w:rsidRDefault="00B2537B" w:rsidP="00B2537B">
      <w:pPr>
        <w:ind w:firstLine="0"/>
      </w:pPr>
      <w:r>
        <w:tab/>
        <w:t>}</w:t>
      </w:r>
    </w:p>
    <w:p w:rsidR="00B2537B" w:rsidRDefault="00B2537B" w:rsidP="00B2537B">
      <w:pPr>
        <w:ind w:firstLine="0"/>
      </w:pPr>
      <w:r>
        <w:t>?&gt;</w:t>
      </w:r>
    </w:p>
    <w:p w:rsidR="00B2537B" w:rsidRDefault="00B2537B" w:rsidP="00B2537B">
      <w:pPr>
        <w:ind w:firstLine="0"/>
      </w:pPr>
      <w:r>
        <w:t>&lt;section class="content"&gt;</w:t>
      </w:r>
    </w:p>
    <w:p w:rsidR="00B2537B" w:rsidRDefault="00B2537B" w:rsidP="00B2537B">
      <w:pPr>
        <w:ind w:firstLine="0"/>
      </w:pPr>
      <w:r>
        <w:tab/>
        <w:t>&lt;div class="row"&gt;</w:t>
      </w:r>
    </w:p>
    <w:p w:rsidR="00B2537B" w:rsidRDefault="00B2537B" w:rsidP="00B2537B">
      <w:pPr>
        <w:ind w:firstLine="0"/>
      </w:pPr>
      <w:r>
        <w:tab/>
      </w:r>
      <w:r>
        <w:tab/>
        <w:t>&lt;div class="col-xs-12"&gt;</w:t>
      </w:r>
    </w:p>
    <w:p w:rsidR="00B2537B" w:rsidRDefault="00B2537B" w:rsidP="00B2537B">
      <w:pPr>
        <w:ind w:firstLine="0"/>
      </w:pPr>
      <w:r>
        <w:tab/>
      </w:r>
      <w:r>
        <w:tab/>
        <w:t xml:space="preserve"> </w:t>
      </w:r>
      <w:r>
        <w:tab/>
        <w:t>&lt;div class="box"&gt;</w:t>
      </w:r>
    </w:p>
    <w:p w:rsidR="00B2537B" w:rsidRDefault="00B2537B" w:rsidP="00B2537B">
      <w:pPr>
        <w:ind w:firstLine="0"/>
      </w:pPr>
      <w:r>
        <w:tab/>
      </w:r>
      <w:r>
        <w:tab/>
      </w:r>
      <w:r>
        <w:tab/>
        <w:t xml:space="preserve">  </w:t>
      </w:r>
      <w:r>
        <w:tab/>
        <w:t>&lt;!--</w:t>
      </w:r>
    </w:p>
    <w:p w:rsidR="00B2537B" w:rsidRDefault="00B2537B" w:rsidP="00B2537B">
      <w:pPr>
        <w:ind w:firstLine="0"/>
      </w:pPr>
      <w:r>
        <w:lastRenderedPageBreak/>
        <w:tab/>
      </w:r>
      <w:r>
        <w:tab/>
      </w:r>
      <w:r>
        <w:tab/>
        <w:t xml:space="preserve">    &lt;div class="box-header"&gt;</w:t>
      </w:r>
    </w:p>
    <w:p w:rsidR="00B2537B" w:rsidRDefault="00B2537B" w:rsidP="00B2537B">
      <w:pPr>
        <w:ind w:firstLine="0"/>
      </w:pPr>
      <w:r>
        <w:tab/>
      </w:r>
      <w:r>
        <w:tab/>
      </w:r>
      <w:r>
        <w:tab/>
        <w:t xml:space="preserve">      &lt;h3 class="box-title"&gt;Insert Title Here&lt;/h3&gt;</w:t>
      </w:r>
    </w:p>
    <w:p w:rsidR="00B2537B" w:rsidRDefault="00B2537B" w:rsidP="00B2537B">
      <w:pPr>
        <w:ind w:firstLine="0"/>
      </w:pPr>
      <w:r>
        <w:tab/>
      </w:r>
      <w:r>
        <w:tab/>
      </w:r>
      <w:r>
        <w:tab/>
        <w:t xml:space="preserve">      &lt;div class="box-tools"&gt;</w:t>
      </w:r>
    </w:p>
    <w:p w:rsidR="00B2537B" w:rsidRDefault="00B2537B" w:rsidP="00B2537B">
      <w:pPr>
        <w:ind w:firstLine="0"/>
      </w:pPr>
      <w:r>
        <w:tab/>
      </w:r>
      <w:r>
        <w:tab/>
      </w:r>
      <w:r>
        <w:tab/>
        <w:t xml:space="preserve">        &lt;div class="input-group" style="width: 150px;"&gt;</w:t>
      </w:r>
    </w:p>
    <w:p w:rsidR="00B2537B" w:rsidRDefault="00B2537B" w:rsidP="00B2537B">
      <w:pPr>
        <w:ind w:firstLine="0"/>
      </w:pPr>
      <w:r>
        <w:tab/>
      </w:r>
      <w:r>
        <w:tab/>
      </w:r>
      <w:r>
        <w:tab/>
        <w:t xml:space="preserve">          &lt;input type="text" name="table_search" class="form-control input-sm pull-right" placeholder="Search"&gt;</w:t>
      </w:r>
    </w:p>
    <w:p w:rsidR="00B2537B" w:rsidRDefault="00B2537B" w:rsidP="00B2537B">
      <w:pPr>
        <w:ind w:firstLine="0"/>
      </w:pPr>
      <w:r>
        <w:tab/>
      </w:r>
      <w:r>
        <w:tab/>
      </w:r>
      <w:r>
        <w:tab/>
        <w:t xml:space="preserve">          &lt;div class="input-group-btn"&gt;</w:t>
      </w:r>
    </w:p>
    <w:p w:rsidR="00B2537B" w:rsidRDefault="00B2537B" w:rsidP="00B2537B">
      <w:pPr>
        <w:ind w:firstLine="0"/>
      </w:pPr>
      <w:r>
        <w:tab/>
      </w:r>
      <w:r>
        <w:tab/>
      </w:r>
      <w:r>
        <w:tab/>
        <w:t xml:space="preserve">            &lt;button class="btn btn-sm btn-default"&gt;&lt;i class="fa fa-search"&gt;&lt;/i&gt;&lt;/button&gt;</w:t>
      </w:r>
    </w:p>
    <w:p w:rsidR="00B2537B" w:rsidRDefault="00B2537B" w:rsidP="00B2537B">
      <w:pPr>
        <w:ind w:firstLine="0"/>
      </w:pPr>
      <w:r>
        <w:tab/>
      </w:r>
      <w:r>
        <w:tab/>
      </w:r>
      <w:r>
        <w:tab/>
        <w:t xml:space="preserve">          &lt;/div&gt;</w:t>
      </w:r>
    </w:p>
    <w:p w:rsidR="00B2537B" w:rsidRDefault="00B2537B" w:rsidP="00B2537B">
      <w:pPr>
        <w:ind w:firstLine="0"/>
      </w:pPr>
      <w:r>
        <w:tab/>
      </w:r>
      <w:r>
        <w:tab/>
      </w:r>
      <w:r>
        <w:tab/>
        <w:t xml:space="preserve">        &lt;/div&gt;</w:t>
      </w:r>
    </w:p>
    <w:p w:rsidR="00B2537B" w:rsidRDefault="00B2537B" w:rsidP="00B2537B">
      <w:pPr>
        <w:ind w:firstLine="0"/>
      </w:pPr>
      <w:r>
        <w:tab/>
      </w:r>
      <w:r>
        <w:tab/>
      </w:r>
      <w:r>
        <w:tab/>
        <w:t xml:space="preserve">      &lt;/div&gt;</w:t>
      </w:r>
    </w:p>
    <w:p w:rsidR="00B2537B" w:rsidRDefault="00B2537B" w:rsidP="00B2537B">
      <w:pPr>
        <w:ind w:firstLine="0"/>
      </w:pPr>
      <w:r>
        <w:tab/>
      </w:r>
      <w:r>
        <w:tab/>
      </w:r>
      <w:r>
        <w:tab/>
        <w:t xml:space="preserve">    &lt;/div&gt;</w:t>
      </w:r>
    </w:p>
    <w:p w:rsidR="00B2537B" w:rsidRDefault="00B2537B" w:rsidP="00B2537B">
      <w:pPr>
        <w:ind w:firstLine="0"/>
      </w:pPr>
      <w:r>
        <w:tab/>
      </w:r>
      <w:r>
        <w:tab/>
      </w:r>
      <w:r>
        <w:tab/>
        <w:t xml:space="preserve">    --&gt;</w:t>
      </w:r>
    </w:p>
    <w:p w:rsidR="00B2537B" w:rsidRDefault="00B2537B" w:rsidP="00B2537B">
      <w:pPr>
        <w:ind w:firstLine="0"/>
      </w:pPr>
      <w:r>
        <w:tab/>
      </w:r>
      <w:r>
        <w:tab/>
      </w:r>
      <w:r>
        <w:tab/>
      </w:r>
      <w:r>
        <w:tab/>
        <w:t>&lt;form method="POST" action="details.php"&gt;</w:t>
      </w:r>
    </w:p>
    <w:p w:rsidR="00B2537B" w:rsidRDefault="00B2537B" w:rsidP="00B2537B">
      <w:pPr>
        <w:ind w:firstLine="0"/>
      </w:pPr>
      <w:r>
        <w:tab/>
      </w:r>
      <w:r>
        <w:tab/>
      </w:r>
      <w:r>
        <w:tab/>
      </w:r>
      <w:r>
        <w:tab/>
        <w:t xml:space="preserve">    &lt;div class="box-body table-responsive no-padding"&gt;</w:t>
      </w:r>
    </w:p>
    <w:p w:rsidR="00B2537B" w:rsidRDefault="00B2537B" w:rsidP="00B2537B">
      <w:pPr>
        <w:ind w:firstLine="0"/>
      </w:pPr>
      <w:r>
        <w:tab/>
      </w:r>
      <w:r>
        <w:tab/>
      </w:r>
      <w:r>
        <w:tab/>
      </w:r>
      <w:r>
        <w:tab/>
        <w:t xml:space="preserve">      &lt;table class="table table-hover"&gt;</w:t>
      </w:r>
    </w:p>
    <w:p w:rsidR="00B2537B" w:rsidRDefault="00B2537B" w:rsidP="00B2537B">
      <w:pPr>
        <w:ind w:firstLine="0"/>
      </w:pPr>
      <w:r>
        <w:tab/>
      </w:r>
      <w:r>
        <w:tab/>
      </w:r>
      <w:r>
        <w:tab/>
      </w:r>
      <w:r>
        <w:tab/>
        <w:t xml:space="preserve">        &lt;tr&gt;</w:t>
      </w:r>
    </w:p>
    <w:p w:rsidR="00B2537B" w:rsidRDefault="00B2537B" w:rsidP="00B2537B">
      <w:pPr>
        <w:ind w:firstLine="0"/>
      </w:pPr>
      <w:r>
        <w:tab/>
      </w:r>
      <w:r>
        <w:tab/>
      </w:r>
      <w:r>
        <w:tab/>
      </w:r>
      <w:r>
        <w:tab/>
      </w:r>
      <w:r>
        <w:tab/>
      </w:r>
      <w:r>
        <w:tab/>
      </w:r>
      <w:r>
        <w:tab/>
        <w:t>&lt;th&gt;List of Violation&lt;/th&gt;</w:t>
      </w:r>
    </w:p>
    <w:p w:rsidR="00B2537B" w:rsidRDefault="00B2537B" w:rsidP="00B2537B">
      <w:pPr>
        <w:ind w:firstLine="0"/>
      </w:pPr>
      <w:r>
        <w:tab/>
      </w:r>
      <w:r>
        <w:tab/>
      </w:r>
      <w:r>
        <w:tab/>
      </w:r>
      <w:r>
        <w:tab/>
      </w:r>
      <w:r>
        <w:tab/>
      </w:r>
      <w:r>
        <w:tab/>
      </w:r>
      <w:r>
        <w:tab/>
        <w:t>&lt;th&gt;Remarks&lt;/th&gt;</w:t>
      </w:r>
    </w:p>
    <w:p w:rsidR="00B2537B" w:rsidRDefault="00B2537B" w:rsidP="00B2537B">
      <w:pPr>
        <w:ind w:firstLine="0"/>
      </w:pPr>
      <w:r>
        <w:tab/>
      </w:r>
      <w:r>
        <w:tab/>
      </w:r>
      <w:r>
        <w:tab/>
      </w:r>
      <w:r>
        <w:tab/>
      </w:r>
      <w:r>
        <w:tab/>
      </w:r>
      <w:r>
        <w:tab/>
      </w:r>
      <w:r>
        <w:tab/>
        <w:t>&lt;th&gt;Valid Thru&lt;/th&gt;</w:t>
      </w:r>
    </w:p>
    <w:p w:rsidR="00B2537B" w:rsidRDefault="00B2537B" w:rsidP="00B2537B">
      <w:pPr>
        <w:ind w:firstLine="0"/>
      </w:pPr>
      <w:r>
        <w:tab/>
      </w:r>
      <w:r>
        <w:tab/>
      </w:r>
      <w:r>
        <w:tab/>
      </w:r>
      <w:r>
        <w:tab/>
      </w:r>
      <w:r>
        <w:tab/>
      </w:r>
      <w:r>
        <w:tab/>
      </w:r>
      <w:r>
        <w:tab/>
        <w:t>&lt;th&gt;Appeal Statement&lt;/th&gt;</w:t>
      </w:r>
    </w:p>
    <w:p w:rsidR="00B2537B" w:rsidRDefault="00B2537B" w:rsidP="00B2537B">
      <w:pPr>
        <w:ind w:firstLine="0"/>
      </w:pPr>
      <w:r>
        <w:tab/>
      </w:r>
      <w:r>
        <w:tab/>
      </w:r>
      <w:r>
        <w:tab/>
      </w:r>
      <w:r>
        <w:tab/>
      </w:r>
      <w:r>
        <w:tab/>
      </w:r>
      <w:r>
        <w:tab/>
      </w:r>
      <w:r>
        <w:tab/>
        <w:t>&lt;th&gt;&lt;/th&gt;</w:t>
      </w:r>
    </w:p>
    <w:p w:rsidR="00B2537B" w:rsidRDefault="00B2537B" w:rsidP="00B2537B">
      <w:pPr>
        <w:ind w:firstLine="0"/>
      </w:pPr>
      <w:r>
        <w:lastRenderedPageBreak/>
        <w:tab/>
      </w:r>
      <w:r>
        <w:tab/>
      </w:r>
      <w:r>
        <w:tab/>
      </w:r>
      <w:r>
        <w:tab/>
        <w:t xml:space="preserve">        &lt;/tr&gt;</w:t>
      </w:r>
    </w:p>
    <w:p w:rsidR="00B2537B" w:rsidRDefault="00B2537B" w:rsidP="00B2537B">
      <w:pPr>
        <w:ind w:firstLine="0"/>
      </w:pPr>
      <w:r>
        <w:tab/>
      </w:r>
      <w:r>
        <w:tab/>
      </w:r>
      <w:r>
        <w:tab/>
      </w:r>
      <w:r>
        <w:tab/>
      </w:r>
      <w:r>
        <w:tab/>
      </w:r>
      <w:r>
        <w:tab/>
        <w:t>&lt;tbody&gt;</w:t>
      </w:r>
    </w:p>
    <w:p w:rsidR="00B2537B" w:rsidRDefault="00B2537B" w:rsidP="00B2537B">
      <w:pPr>
        <w:ind w:firstLine="0"/>
      </w:pPr>
      <w:r>
        <w:tab/>
      </w:r>
      <w:r>
        <w:tab/>
      </w:r>
      <w:r>
        <w:tab/>
      </w:r>
      <w:r>
        <w:tab/>
      </w:r>
      <w:r>
        <w:tab/>
      </w:r>
      <w:r>
        <w:tab/>
      </w:r>
      <w:r>
        <w:tab/>
        <w:t>&lt;tr&gt;</w:t>
      </w:r>
    </w:p>
    <w:p w:rsidR="00B2537B" w:rsidRDefault="00B2537B" w:rsidP="00B2537B">
      <w:pPr>
        <w:ind w:firstLine="0"/>
      </w:pPr>
      <w:r>
        <w:tab/>
      </w:r>
      <w:r>
        <w:tab/>
      </w:r>
      <w:r>
        <w:tab/>
      </w:r>
      <w:r>
        <w:tab/>
      </w:r>
      <w:r>
        <w:tab/>
      </w:r>
      <w:r>
        <w:tab/>
      </w:r>
      <w:r>
        <w:tab/>
        <w:t>&lt;td&gt;&lt;?php violation_of_student($id); ?&gt;&lt;/td&gt;</w:t>
      </w:r>
    </w:p>
    <w:p w:rsidR="00B2537B" w:rsidRDefault="00B2537B" w:rsidP="00B2537B">
      <w:pPr>
        <w:ind w:firstLine="0"/>
      </w:pPr>
      <w:r>
        <w:tab/>
      </w:r>
      <w:r>
        <w:tab/>
      </w:r>
      <w:r>
        <w:tab/>
      </w:r>
      <w:r>
        <w:tab/>
      </w:r>
      <w:r>
        <w:tab/>
      </w:r>
      <w:r>
        <w:tab/>
      </w:r>
      <w:r>
        <w:tab/>
        <w:t>&lt;td&gt;&lt;?php echo $violation_details_remarks ?&gt;&lt;/td&gt;</w:t>
      </w:r>
    </w:p>
    <w:p w:rsidR="00B2537B" w:rsidRDefault="00B2537B" w:rsidP="00B2537B">
      <w:pPr>
        <w:ind w:firstLine="0"/>
      </w:pPr>
      <w:r>
        <w:tab/>
      </w:r>
      <w:r>
        <w:tab/>
      </w:r>
      <w:r>
        <w:tab/>
      </w:r>
      <w:r>
        <w:tab/>
      </w:r>
      <w:r>
        <w:tab/>
      </w:r>
      <w:r>
        <w:tab/>
      </w:r>
      <w:r>
        <w:tab/>
        <w:t>&lt;td&gt;&lt;?php echo $violation_details_valid_date ?&gt;&lt;/td&gt;</w:t>
      </w:r>
    </w:p>
    <w:p w:rsidR="00B2537B" w:rsidRDefault="00B2537B" w:rsidP="00B2537B">
      <w:pPr>
        <w:ind w:firstLine="0"/>
      </w:pPr>
      <w:r>
        <w:tab/>
      </w:r>
      <w:r>
        <w:tab/>
      </w:r>
      <w:r>
        <w:tab/>
      </w:r>
      <w:r>
        <w:tab/>
      </w:r>
      <w:r>
        <w:tab/>
      </w:r>
      <w:r>
        <w:tab/>
      </w:r>
      <w:r>
        <w:tab/>
        <w:t>&lt;td&gt;&lt;textarea name="txt_area" rows="5" cols="40" style="resize: none"&gt;&lt;/textarea&gt;&lt;/td&gt;</w:t>
      </w:r>
    </w:p>
    <w:p w:rsidR="00B2537B" w:rsidRDefault="00B2537B" w:rsidP="00B2537B">
      <w:pPr>
        <w:ind w:firstLine="0"/>
      </w:pPr>
      <w:r>
        <w:tab/>
      </w:r>
      <w:r>
        <w:tab/>
      </w:r>
      <w:r>
        <w:tab/>
      </w:r>
      <w:r>
        <w:tab/>
      </w:r>
      <w:r>
        <w:tab/>
      </w:r>
      <w:r>
        <w:tab/>
      </w:r>
      <w:r>
        <w:tab/>
        <w:t>&lt;td&gt;&lt;button name="btn_submit" type="submit" value="&lt;?php echo $violation_details_id; ?&gt;" class="btn btn-primary"&gt;Submit&lt;/button&gt;&lt;/td&gt;</w:t>
      </w:r>
    </w:p>
    <w:p w:rsidR="00B2537B" w:rsidRDefault="00B2537B" w:rsidP="00B2537B">
      <w:pPr>
        <w:ind w:firstLine="0"/>
      </w:pPr>
      <w:r>
        <w:tab/>
      </w:r>
      <w:r>
        <w:tab/>
      </w:r>
      <w:r>
        <w:tab/>
      </w:r>
      <w:r>
        <w:tab/>
      </w:r>
      <w:r>
        <w:tab/>
        <w:t xml:space="preserve">        &lt;/tr&gt;</w:t>
      </w:r>
    </w:p>
    <w:p w:rsidR="00B2537B" w:rsidRDefault="00B2537B" w:rsidP="00B2537B">
      <w:pPr>
        <w:ind w:firstLine="0"/>
      </w:pPr>
      <w:r>
        <w:tab/>
      </w:r>
      <w:r>
        <w:tab/>
      </w:r>
      <w:r>
        <w:tab/>
      </w:r>
      <w:r>
        <w:tab/>
        <w:t xml:space="preserve">        &lt;/tbody&gt;</w:t>
      </w:r>
    </w:p>
    <w:p w:rsidR="00B2537B" w:rsidRDefault="00B2537B" w:rsidP="00B2537B">
      <w:pPr>
        <w:ind w:firstLine="0"/>
      </w:pPr>
      <w:r>
        <w:tab/>
      </w:r>
      <w:r>
        <w:tab/>
      </w:r>
      <w:r>
        <w:tab/>
      </w:r>
      <w:r>
        <w:tab/>
        <w:t xml:space="preserve">      &lt;/table&gt;</w:t>
      </w:r>
    </w:p>
    <w:p w:rsidR="00B2537B" w:rsidRDefault="00B2537B" w:rsidP="00B2537B">
      <w:pPr>
        <w:ind w:firstLine="0"/>
      </w:pPr>
      <w:r>
        <w:tab/>
      </w:r>
      <w:r>
        <w:tab/>
      </w:r>
      <w:r>
        <w:tab/>
      </w:r>
      <w:r>
        <w:tab/>
        <w:t xml:space="preserve">    &lt;/div&gt;</w:t>
      </w:r>
    </w:p>
    <w:p w:rsidR="00B2537B" w:rsidRDefault="00B2537B" w:rsidP="00B2537B">
      <w:pPr>
        <w:ind w:firstLine="0"/>
      </w:pPr>
      <w:r>
        <w:tab/>
      </w:r>
      <w:r>
        <w:tab/>
      </w:r>
      <w:r>
        <w:tab/>
        <w:t xml:space="preserve">    &lt;/form&gt;</w:t>
      </w:r>
    </w:p>
    <w:p w:rsidR="00B2537B" w:rsidRDefault="00B2537B" w:rsidP="00B2537B">
      <w:pPr>
        <w:ind w:firstLine="0"/>
      </w:pPr>
      <w:r>
        <w:tab/>
      </w:r>
      <w:r>
        <w:tab/>
        <w:t xml:space="preserve">    &lt;/div&gt;&lt;!-- /.box-body --&gt;</w:t>
      </w:r>
    </w:p>
    <w:p w:rsidR="00B2537B" w:rsidRDefault="00B2537B" w:rsidP="00B2537B">
      <w:pPr>
        <w:ind w:firstLine="0"/>
      </w:pPr>
      <w:r>
        <w:tab/>
      </w:r>
      <w:r>
        <w:tab/>
      </w:r>
      <w:r>
        <w:tab/>
        <w:t xml:space="preserve">&lt;?php </w:t>
      </w:r>
    </w:p>
    <w:p w:rsidR="00B2537B" w:rsidRDefault="00B2537B" w:rsidP="00B2537B">
      <w:pPr>
        <w:ind w:firstLine="0"/>
      </w:pPr>
      <w:r>
        <w:tab/>
      </w:r>
      <w:r>
        <w:tab/>
      </w:r>
      <w:r>
        <w:tab/>
        <w:t xml:space="preserve">} </w:t>
      </w:r>
    </w:p>
    <w:p w:rsidR="00B2537B" w:rsidRDefault="00B2537B" w:rsidP="00B2537B">
      <w:pPr>
        <w:ind w:firstLine="0"/>
      </w:pPr>
      <w:r>
        <w:tab/>
      </w:r>
      <w:r>
        <w:tab/>
      </w:r>
      <w:r>
        <w:tab/>
        <w:t>if (isset($_POST['btn_update'])) {</w:t>
      </w:r>
    </w:p>
    <w:p w:rsidR="00B2537B" w:rsidRDefault="00B2537B" w:rsidP="00B2537B">
      <w:pPr>
        <w:ind w:firstLine="0"/>
      </w:pPr>
      <w:r>
        <w:lastRenderedPageBreak/>
        <w:tab/>
      </w:r>
      <w:r>
        <w:tab/>
      </w:r>
      <w:r>
        <w:tab/>
      </w:r>
      <w:r>
        <w:tab/>
        <w:t>global $conn;</w:t>
      </w:r>
    </w:p>
    <w:p w:rsidR="00B2537B" w:rsidRDefault="00B2537B" w:rsidP="00B2537B">
      <w:pPr>
        <w:ind w:firstLine="0"/>
      </w:pPr>
      <w:r>
        <w:tab/>
      </w:r>
      <w:r>
        <w:tab/>
      </w:r>
      <w:r>
        <w:tab/>
      </w:r>
      <w:r>
        <w:tab/>
        <w:t>$update_ticket = $_POST['btn_update'];</w:t>
      </w:r>
    </w:p>
    <w:p w:rsidR="00B2537B" w:rsidRDefault="00B2537B" w:rsidP="00B2537B">
      <w:pPr>
        <w:ind w:firstLine="0"/>
      </w:pPr>
      <w:r>
        <w:tab/>
      </w:r>
      <w:r>
        <w:tab/>
      </w:r>
      <w:r>
        <w:tab/>
      </w:r>
      <w:r>
        <w:tab/>
      </w:r>
    </w:p>
    <w:p w:rsidR="00B2537B" w:rsidRDefault="00B2537B" w:rsidP="00B2537B">
      <w:pPr>
        <w:ind w:firstLine="0"/>
      </w:pPr>
      <w:r>
        <w:tab/>
      </w:r>
      <w:r>
        <w:tab/>
      </w:r>
      <w:r>
        <w:tab/>
      </w:r>
      <w:r>
        <w:tab/>
      </w:r>
      <w:r>
        <w:tab/>
        <w:t xml:space="preserve">$select =  "SELECT </w:t>
      </w:r>
      <w:r>
        <w:tab/>
      </w:r>
      <w:r>
        <w:tab/>
        <w:t xml:space="preserve"> violation_details.id AS vio_id,</w:t>
      </w:r>
    </w:p>
    <w:p w:rsidR="00B2537B" w:rsidRDefault="00B2537B" w:rsidP="00B2537B">
      <w:pPr>
        <w:ind w:firstLine="0"/>
      </w:pPr>
      <w:r>
        <w:tab/>
      </w:r>
      <w:r>
        <w:tab/>
      </w:r>
      <w:r>
        <w:tab/>
      </w:r>
      <w:r>
        <w:tab/>
      </w:r>
      <w:r>
        <w:tab/>
      </w:r>
      <w:r>
        <w:tab/>
      </w:r>
      <w:r>
        <w:tab/>
      </w:r>
      <w:r>
        <w:tab/>
        <w:t xml:space="preserve">       </w:t>
      </w:r>
      <w:r>
        <w:tab/>
      </w:r>
      <w:r>
        <w:tab/>
        <w:t xml:space="preserve"> violation_details.remarks,</w:t>
      </w:r>
    </w:p>
    <w:p w:rsidR="00B2537B" w:rsidRDefault="00B2537B" w:rsidP="00B2537B">
      <w:pPr>
        <w:ind w:firstLine="0"/>
      </w:pPr>
      <w:r>
        <w:tab/>
      </w:r>
      <w:r>
        <w:tab/>
      </w:r>
      <w:r>
        <w:tab/>
      </w:r>
      <w:r>
        <w:tab/>
      </w:r>
      <w:r>
        <w:tab/>
      </w:r>
      <w:r>
        <w:tab/>
      </w:r>
      <w:r>
        <w:tab/>
      </w:r>
      <w:r>
        <w:tab/>
        <w:t xml:space="preserve">       </w:t>
      </w:r>
      <w:r>
        <w:tab/>
      </w:r>
      <w:r>
        <w:tab/>
        <w:t xml:space="preserve"> DATE_FORMAT  (violation_details.valid_date, '%a - %b %d, %Y - %h:%i %p') AS valid_date,</w:t>
      </w:r>
    </w:p>
    <w:p w:rsidR="00B2537B" w:rsidRDefault="00B2537B" w:rsidP="00B2537B">
      <w:pPr>
        <w:ind w:firstLine="0"/>
      </w:pPr>
      <w:r>
        <w:tab/>
      </w:r>
      <w:r>
        <w:tab/>
      </w:r>
      <w:r>
        <w:tab/>
      </w:r>
      <w:r>
        <w:tab/>
      </w:r>
      <w:r>
        <w:tab/>
      </w:r>
      <w:r>
        <w:tab/>
      </w:r>
      <w:r>
        <w:tab/>
      </w:r>
      <w:r>
        <w:tab/>
        <w:t xml:space="preserve">       </w:t>
      </w:r>
      <w:r>
        <w:tab/>
      </w:r>
      <w:r>
        <w:tab/>
        <w:t xml:space="preserve"> appeal_ticket.appeal_statement,</w:t>
      </w:r>
    </w:p>
    <w:p w:rsidR="00B2537B" w:rsidRDefault="00B2537B" w:rsidP="00B2537B">
      <w:pPr>
        <w:ind w:firstLine="0"/>
      </w:pPr>
      <w:r>
        <w:tab/>
      </w:r>
      <w:r>
        <w:tab/>
      </w:r>
      <w:r>
        <w:tab/>
      </w:r>
      <w:r>
        <w:tab/>
      </w:r>
      <w:r>
        <w:tab/>
      </w:r>
      <w:r>
        <w:tab/>
      </w:r>
      <w:r>
        <w:tab/>
      </w:r>
      <w:r>
        <w:tab/>
        <w:t xml:space="preserve">       </w:t>
      </w:r>
      <w:r>
        <w:tab/>
      </w:r>
      <w:r>
        <w:tab/>
        <w:t xml:space="preserve"> DATE_FORMAT (appeal_ticket.created_at, '%a - %b %d, %Y - %h:%i %p') AS created_at</w:t>
      </w:r>
    </w:p>
    <w:p w:rsidR="00B2537B" w:rsidRDefault="00B2537B" w:rsidP="00B2537B">
      <w:pPr>
        <w:ind w:firstLine="0"/>
      </w:pPr>
      <w:r>
        <w:tab/>
      </w:r>
      <w:r>
        <w:tab/>
      </w:r>
      <w:r>
        <w:tab/>
      </w:r>
      <w:r>
        <w:tab/>
      </w:r>
      <w:r>
        <w:tab/>
      </w:r>
      <w:r>
        <w:tab/>
      </w:r>
      <w:r>
        <w:tab/>
      </w:r>
      <w:r>
        <w:tab/>
        <w:t xml:space="preserve">FROM </w:t>
      </w:r>
      <w:r>
        <w:tab/>
        <w:t xml:space="preserve">     violation_details</w:t>
      </w:r>
    </w:p>
    <w:p w:rsidR="00B2537B" w:rsidRDefault="00B2537B" w:rsidP="00B2537B">
      <w:pPr>
        <w:ind w:firstLine="0"/>
      </w:pPr>
      <w:r>
        <w:tab/>
      </w:r>
      <w:r>
        <w:tab/>
      </w:r>
      <w:r>
        <w:tab/>
      </w:r>
      <w:r>
        <w:tab/>
      </w:r>
      <w:r>
        <w:tab/>
      </w:r>
      <w:r>
        <w:tab/>
      </w:r>
      <w:r>
        <w:tab/>
      </w:r>
      <w:r>
        <w:tab/>
        <w:t xml:space="preserve">LEFT JOIN </w:t>
      </w:r>
      <w:r>
        <w:tab/>
        <w:t xml:space="preserve"> appeal_ticket ON appeal_ticket.vio_id = violation_details.id</w:t>
      </w:r>
    </w:p>
    <w:p w:rsidR="00B2537B" w:rsidRDefault="00B2537B" w:rsidP="00B2537B">
      <w:pPr>
        <w:ind w:firstLine="0"/>
      </w:pPr>
      <w:r>
        <w:tab/>
      </w:r>
      <w:r>
        <w:tab/>
      </w:r>
      <w:r>
        <w:tab/>
      </w:r>
      <w:r>
        <w:tab/>
      </w:r>
      <w:r>
        <w:tab/>
      </w:r>
      <w:r>
        <w:tab/>
      </w:r>
      <w:r>
        <w:tab/>
      </w:r>
      <w:r>
        <w:tab/>
        <w:t>WHERE</w:t>
      </w:r>
      <w:r>
        <w:tab/>
      </w:r>
      <w:r>
        <w:tab/>
        <w:t xml:space="preserve"> appeal_ticket.vio_id = '$update_ticket'";</w:t>
      </w:r>
    </w:p>
    <w:p w:rsidR="00B2537B" w:rsidRDefault="00B2537B" w:rsidP="00B2537B">
      <w:pPr>
        <w:ind w:firstLine="0"/>
      </w:pPr>
      <w:r>
        <w:tab/>
      </w:r>
      <w:r>
        <w:tab/>
      </w:r>
      <w:r>
        <w:tab/>
      </w:r>
      <w:r>
        <w:tab/>
        <w:t>$result = $conn-&gt;query($select);</w:t>
      </w:r>
    </w:p>
    <w:p w:rsidR="00B2537B" w:rsidRDefault="00B2537B" w:rsidP="00B2537B">
      <w:pPr>
        <w:ind w:firstLine="0"/>
      </w:pPr>
      <w:r>
        <w:tab/>
      </w:r>
      <w:r>
        <w:tab/>
      </w:r>
      <w:r>
        <w:tab/>
      </w:r>
      <w:r>
        <w:tab/>
        <w:t>while ($row = $result-&gt;fetch_object()) {</w:t>
      </w:r>
    </w:p>
    <w:p w:rsidR="00B2537B" w:rsidRDefault="00B2537B" w:rsidP="00B2537B">
      <w:pPr>
        <w:ind w:firstLine="0"/>
      </w:pPr>
      <w:r>
        <w:tab/>
      </w:r>
      <w:r>
        <w:tab/>
      </w:r>
      <w:r>
        <w:tab/>
      </w:r>
      <w:r>
        <w:tab/>
      </w:r>
      <w:r>
        <w:tab/>
        <w:t>$id = $row-&gt;vio_id;</w:t>
      </w:r>
    </w:p>
    <w:p w:rsidR="00B2537B" w:rsidRDefault="00B2537B" w:rsidP="00B2537B">
      <w:pPr>
        <w:ind w:firstLine="0"/>
      </w:pPr>
      <w:r>
        <w:tab/>
      </w:r>
      <w:r>
        <w:tab/>
      </w:r>
      <w:r>
        <w:tab/>
        <w:t>?&gt;</w:t>
      </w:r>
    </w:p>
    <w:p w:rsidR="00B2537B" w:rsidRDefault="00B2537B" w:rsidP="00B2537B">
      <w:pPr>
        <w:ind w:firstLine="0"/>
      </w:pPr>
      <w:r>
        <w:tab/>
      </w:r>
      <w:r>
        <w:tab/>
        <w:t xml:space="preserve"> </w:t>
      </w:r>
      <w:r>
        <w:tab/>
        <w:t>&lt;div class="box"&gt;</w:t>
      </w:r>
    </w:p>
    <w:p w:rsidR="00B2537B" w:rsidRDefault="00B2537B" w:rsidP="00B2537B">
      <w:pPr>
        <w:ind w:firstLine="0"/>
      </w:pPr>
      <w:r>
        <w:lastRenderedPageBreak/>
        <w:tab/>
      </w:r>
      <w:r>
        <w:tab/>
      </w:r>
      <w:r>
        <w:tab/>
      </w:r>
      <w:r>
        <w:tab/>
        <w:t>&lt;form method="POST" action="details.php"&gt;</w:t>
      </w:r>
    </w:p>
    <w:p w:rsidR="00B2537B" w:rsidRDefault="00B2537B" w:rsidP="00B2537B">
      <w:pPr>
        <w:ind w:firstLine="0"/>
      </w:pPr>
      <w:r>
        <w:tab/>
      </w:r>
      <w:r>
        <w:tab/>
      </w:r>
      <w:r>
        <w:tab/>
      </w:r>
      <w:r>
        <w:tab/>
        <w:t xml:space="preserve">    &lt;div class="box-body table-responsive no-padding"&gt;</w:t>
      </w:r>
    </w:p>
    <w:p w:rsidR="00B2537B" w:rsidRDefault="00B2537B" w:rsidP="00B2537B">
      <w:pPr>
        <w:ind w:firstLine="0"/>
      </w:pPr>
      <w:r>
        <w:tab/>
      </w:r>
      <w:r>
        <w:tab/>
      </w:r>
      <w:r>
        <w:tab/>
      </w:r>
      <w:r>
        <w:tab/>
      </w:r>
      <w:r>
        <w:tab/>
      </w:r>
      <w:r>
        <w:tab/>
        <w:t>&lt;table class="table"&gt;</w:t>
      </w:r>
    </w:p>
    <w:p w:rsidR="00B2537B" w:rsidRDefault="00B2537B" w:rsidP="00B2537B">
      <w:pPr>
        <w:ind w:firstLine="0"/>
      </w:pPr>
      <w:r>
        <w:tab/>
      </w:r>
      <w:r>
        <w:tab/>
      </w:r>
      <w:r>
        <w:tab/>
      </w:r>
      <w:r>
        <w:tab/>
      </w:r>
      <w:r>
        <w:tab/>
      </w:r>
      <w:r>
        <w:tab/>
      </w:r>
      <w:r>
        <w:tab/>
        <w:t>&lt;thead&gt;</w:t>
      </w:r>
    </w:p>
    <w:p w:rsidR="00B2537B" w:rsidRDefault="00B2537B" w:rsidP="00B2537B">
      <w:pPr>
        <w:ind w:firstLine="0"/>
      </w:pPr>
      <w:r>
        <w:tab/>
      </w:r>
      <w:r>
        <w:tab/>
      </w:r>
      <w:r>
        <w:tab/>
      </w:r>
      <w:r>
        <w:tab/>
      </w:r>
      <w:r>
        <w:tab/>
      </w:r>
      <w:r>
        <w:tab/>
      </w:r>
      <w:r>
        <w:tab/>
      </w:r>
      <w:r>
        <w:tab/>
        <w:t>&lt;tr&gt;</w:t>
      </w:r>
    </w:p>
    <w:p w:rsidR="00B2537B" w:rsidRDefault="00B2537B" w:rsidP="00B2537B">
      <w:pPr>
        <w:ind w:firstLine="0"/>
      </w:pPr>
      <w:r>
        <w:tab/>
      </w:r>
      <w:r>
        <w:tab/>
      </w:r>
      <w:r>
        <w:tab/>
      </w:r>
      <w:r>
        <w:tab/>
      </w:r>
      <w:r>
        <w:tab/>
      </w:r>
      <w:r>
        <w:tab/>
      </w:r>
      <w:r>
        <w:tab/>
      </w:r>
      <w:r>
        <w:tab/>
      </w:r>
      <w:r>
        <w:tab/>
        <w:t>&lt;th&gt;List of Violation&lt;/th&gt;</w:t>
      </w:r>
    </w:p>
    <w:p w:rsidR="00B2537B" w:rsidRDefault="00B2537B" w:rsidP="00B2537B">
      <w:pPr>
        <w:ind w:firstLine="0"/>
      </w:pPr>
      <w:r>
        <w:tab/>
      </w:r>
      <w:r>
        <w:tab/>
      </w:r>
      <w:r>
        <w:tab/>
      </w:r>
      <w:r>
        <w:tab/>
      </w:r>
      <w:r>
        <w:tab/>
      </w:r>
      <w:r>
        <w:tab/>
      </w:r>
      <w:r>
        <w:tab/>
      </w:r>
      <w:r>
        <w:tab/>
      </w:r>
      <w:r>
        <w:tab/>
        <w:t>&lt;th&gt;Remarks&lt;/th&gt;</w:t>
      </w:r>
    </w:p>
    <w:p w:rsidR="00B2537B" w:rsidRDefault="00B2537B" w:rsidP="00B2537B">
      <w:pPr>
        <w:ind w:firstLine="0"/>
      </w:pPr>
      <w:r>
        <w:tab/>
      </w:r>
      <w:r>
        <w:tab/>
      </w:r>
      <w:r>
        <w:tab/>
      </w:r>
      <w:r>
        <w:tab/>
      </w:r>
      <w:r>
        <w:tab/>
      </w:r>
      <w:r>
        <w:tab/>
      </w:r>
      <w:r>
        <w:tab/>
      </w:r>
      <w:r>
        <w:tab/>
      </w:r>
      <w:r>
        <w:tab/>
        <w:t>&lt;th&gt;Appeal Ticket Created&lt;/th&gt;</w:t>
      </w:r>
    </w:p>
    <w:p w:rsidR="00B2537B" w:rsidRDefault="00B2537B" w:rsidP="00B2537B">
      <w:pPr>
        <w:ind w:firstLine="0"/>
      </w:pPr>
      <w:r>
        <w:tab/>
      </w:r>
      <w:r>
        <w:tab/>
      </w:r>
      <w:r>
        <w:tab/>
      </w:r>
      <w:r>
        <w:tab/>
      </w:r>
      <w:r>
        <w:tab/>
      </w:r>
      <w:r>
        <w:tab/>
      </w:r>
      <w:r>
        <w:tab/>
      </w:r>
      <w:r>
        <w:tab/>
      </w:r>
      <w:r>
        <w:tab/>
        <w:t>&lt;th&gt;Valid Thru&lt;/th&gt;</w:t>
      </w:r>
    </w:p>
    <w:p w:rsidR="00B2537B" w:rsidRDefault="00B2537B" w:rsidP="00B2537B">
      <w:pPr>
        <w:ind w:firstLine="0"/>
      </w:pPr>
      <w:r>
        <w:tab/>
      </w:r>
      <w:r>
        <w:tab/>
      </w:r>
      <w:r>
        <w:tab/>
      </w:r>
      <w:r>
        <w:tab/>
      </w:r>
      <w:r>
        <w:tab/>
      </w:r>
      <w:r>
        <w:tab/>
      </w:r>
      <w:r>
        <w:tab/>
      </w:r>
      <w:r>
        <w:tab/>
      </w:r>
      <w:r>
        <w:tab/>
        <w:t>&lt;th&gt;Appeal Statement&lt;/th&gt;</w:t>
      </w:r>
    </w:p>
    <w:p w:rsidR="00B2537B" w:rsidRDefault="00B2537B" w:rsidP="00B2537B">
      <w:pPr>
        <w:ind w:firstLine="0"/>
      </w:pPr>
      <w:r>
        <w:tab/>
      </w:r>
      <w:r>
        <w:tab/>
      </w:r>
      <w:r>
        <w:tab/>
      </w:r>
      <w:r>
        <w:tab/>
      </w:r>
      <w:r>
        <w:tab/>
      </w:r>
      <w:r>
        <w:tab/>
      </w:r>
      <w:r>
        <w:tab/>
      </w:r>
      <w:r>
        <w:tab/>
      </w:r>
      <w:r>
        <w:tab/>
        <w:t>&lt;th&gt;&lt;/th&gt;</w:t>
      </w:r>
    </w:p>
    <w:p w:rsidR="00B2537B" w:rsidRDefault="00B2537B" w:rsidP="00B2537B">
      <w:pPr>
        <w:ind w:firstLine="0"/>
      </w:pPr>
      <w:r>
        <w:tab/>
      </w:r>
      <w:r>
        <w:tab/>
      </w:r>
      <w:r>
        <w:tab/>
      </w:r>
      <w:r>
        <w:tab/>
      </w:r>
      <w:r>
        <w:tab/>
      </w:r>
      <w:r>
        <w:tab/>
      </w:r>
      <w:r>
        <w:tab/>
      </w:r>
      <w:r>
        <w:tab/>
        <w:t>&lt;/tr&gt;</w:t>
      </w:r>
    </w:p>
    <w:p w:rsidR="00B2537B" w:rsidRDefault="00B2537B" w:rsidP="00B2537B">
      <w:pPr>
        <w:ind w:firstLine="0"/>
      </w:pPr>
      <w:r>
        <w:tab/>
      </w:r>
      <w:r>
        <w:tab/>
      </w:r>
      <w:r>
        <w:tab/>
      </w:r>
      <w:r>
        <w:tab/>
      </w:r>
      <w:r>
        <w:tab/>
      </w:r>
      <w:r>
        <w:tab/>
      </w:r>
      <w:r>
        <w:tab/>
        <w:t>&lt;/thead&gt;</w:t>
      </w:r>
    </w:p>
    <w:p w:rsidR="00B2537B" w:rsidRDefault="00B2537B" w:rsidP="00B2537B">
      <w:pPr>
        <w:ind w:firstLine="0"/>
      </w:pPr>
      <w:r>
        <w:tab/>
      </w:r>
      <w:r>
        <w:tab/>
      </w:r>
      <w:r>
        <w:tab/>
      </w:r>
      <w:r>
        <w:tab/>
      </w:r>
      <w:r>
        <w:tab/>
      </w:r>
      <w:r>
        <w:tab/>
      </w:r>
      <w:r>
        <w:tab/>
        <w:t>&lt;tbody&gt;</w:t>
      </w:r>
    </w:p>
    <w:p w:rsidR="00B2537B" w:rsidRDefault="00B2537B" w:rsidP="00B2537B">
      <w:pPr>
        <w:ind w:firstLine="0"/>
      </w:pPr>
      <w:r>
        <w:tab/>
      </w:r>
      <w:r>
        <w:tab/>
      </w:r>
      <w:r>
        <w:tab/>
      </w:r>
      <w:r>
        <w:tab/>
      </w:r>
      <w:r>
        <w:tab/>
      </w:r>
      <w:r>
        <w:tab/>
      </w:r>
      <w:r>
        <w:tab/>
      </w:r>
      <w:r>
        <w:tab/>
        <w:t>&lt;tr&gt;</w:t>
      </w:r>
    </w:p>
    <w:p w:rsidR="00B2537B" w:rsidRDefault="00B2537B" w:rsidP="00B2537B">
      <w:pPr>
        <w:ind w:firstLine="0"/>
      </w:pPr>
      <w:r>
        <w:tab/>
      </w:r>
      <w:r>
        <w:tab/>
      </w:r>
      <w:r>
        <w:tab/>
      </w:r>
      <w:r>
        <w:tab/>
      </w:r>
      <w:r>
        <w:tab/>
      </w:r>
      <w:r>
        <w:tab/>
      </w:r>
      <w:r>
        <w:tab/>
      </w:r>
      <w:r>
        <w:tab/>
      </w:r>
      <w:r>
        <w:tab/>
        <w:t>&lt;td&gt;&lt;?php violation_of_student($id); ?&gt;&lt;/td&gt;</w:t>
      </w:r>
    </w:p>
    <w:p w:rsidR="00B2537B" w:rsidRDefault="00B2537B" w:rsidP="00B2537B">
      <w:pPr>
        <w:ind w:firstLine="0"/>
      </w:pPr>
      <w:r>
        <w:tab/>
      </w:r>
      <w:r>
        <w:tab/>
      </w:r>
      <w:r>
        <w:tab/>
      </w:r>
      <w:r>
        <w:tab/>
      </w:r>
      <w:r>
        <w:tab/>
      </w:r>
      <w:r>
        <w:tab/>
      </w:r>
      <w:r>
        <w:tab/>
      </w:r>
      <w:r>
        <w:tab/>
      </w:r>
      <w:r>
        <w:tab/>
        <w:t>&lt;td style="width: 200px;"&gt;&lt;?php echo $row-&gt;remarks ?&gt;&lt;/td&gt;</w:t>
      </w:r>
    </w:p>
    <w:p w:rsidR="00B2537B" w:rsidRDefault="00B2537B" w:rsidP="00B2537B">
      <w:pPr>
        <w:ind w:firstLine="0"/>
      </w:pPr>
      <w:r>
        <w:tab/>
      </w:r>
      <w:r>
        <w:tab/>
      </w:r>
      <w:r>
        <w:tab/>
      </w:r>
      <w:r>
        <w:tab/>
      </w:r>
      <w:r>
        <w:tab/>
      </w:r>
      <w:r>
        <w:tab/>
      </w:r>
      <w:r>
        <w:tab/>
      </w:r>
      <w:r>
        <w:tab/>
      </w:r>
      <w:r>
        <w:tab/>
        <w:t>&lt;td&gt;&lt;?php echo $row-&gt;created_at ?&gt;&lt;/td&gt;</w:t>
      </w:r>
    </w:p>
    <w:p w:rsidR="00B2537B" w:rsidRDefault="00B2537B" w:rsidP="00B2537B">
      <w:pPr>
        <w:ind w:firstLine="0"/>
      </w:pPr>
      <w:r>
        <w:lastRenderedPageBreak/>
        <w:tab/>
      </w:r>
      <w:r>
        <w:tab/>
      </w:r>
      <w:r>
        <w:tab/>
      </w:r>
      <w:r>
        <w:tab/>
      </w:r>
      <w:r>
        <w:tab/>
      </w:r>
      <w:r>
        <w:tab/>
      </w:r>
      <w:r>
        <w:tab/>
      </w:r>
      <w:r>
        <w:tab/>
      </w:r>
      <w:r>
        <w:tab/>
        <w:t>&lt;td&gt;&lt;?php echo $row-&gt;valid_date ?&gt;&lt;/td&gt;</w:t>
      </w:r>
    </w:p>
    <w:p w:rsidR="00B2537B" w:rsidRDefault="00B2537B" w:rsidP="00B2537B">
      <w:pPr>
        <w:ind w:firstLine="0"/>
      </w:pPr>
      <w:r>
        <w:tab/>
      </w:r>
      <w:r>
        <w:tab/>
      </w:r>
      <w:r>
        <w:tab/>
      </w:r>
      <w:r>
        <w:tab/>
      </w:r>
      <w:r>
        <w:tab/>
      </w:r>
      <w:r>
        <w:tab/>
      </w:r>
      <w:r>
        <w:tab/>
      </w:r>
      <w:r>
        <w:tab/>
      </w:r>
      <w:r>
        <w:tab/>
        <w:t>&lt;td&gt;&lt;textarea name="txt_area" rows="5" cols="40" style="resize: none"&gt;&lt;?php echo $row-&gt;appeal_statement; ?&gt;&lt;/textarea&gt;&lt;/td&gt;</w:t>
      </w:r>
    </w:p>
    <w:p w:rsidR="00B2537B" w:rsidRDefault="00B2537B" w:rsidP="00B2537B">
      <w:pPr>
        <w:ind w:firstLine="0"/>
      </w:pPr>
      <w:r>
        <w:tab/>
      </w:r>
      <w:r>
        <w:tab/>
      </w:r>
      <w:r>
        <w:tab/>
      </w:r>
      <w:r>
        <w:tab/>
      </w:r>
      <w:r>
        <w:tab/>
      </w:r>
      <w:r>
        <w:tab/>
      </w:r>
      <w:r>
        <w:tab/>
      </w:r>
      <w:r>
        <w:tab/>
      </w:r>
      <w:r>
        <w:tab/>
        <w:t>&lt;td&gt;&lt;button name="btn_update_ticket" type="submit" value="&lt;?php echo $row-&gt;vio_id; ?&gt;" class="btn btn-primary"&gt;Submit&lt;/button&gt;&lt;/td&gt;</w:t>
      </w:r>
    </w:p>
    <w:p w:rsidR="00B2537B" w:rsidRDefault="00B2537B" w:rsidP="00B2537B">
      <w:pPr>
        <w:ind w:firstLine="0"/>
      </w:pPr>
      <w:r>
        <w:tab/>
      </w:r>
      <w:r>
        <w:tab/>
      </w:r>
      <w:r>
        <w:tab/>
      </w:r>
      <w:r>
        <w:tab/>
      </w:r>
      <w:r>
        <w:tab/>
      </w:r>
      <w:r>
        <w:tab/>
      </w:r>
      <w:r>
        <w:tab/>
      </w:r>
      <w:r>
        <w:tab/>
        <w:t>&lt;/tr&gt;</w:t>
      </w:r>
    </w:p>
    <w:p w:rsidR="00B2537B" w:rsidRDefault="00B2537B" w:rsidP="00B2537B">
      <w:pPr>
        <w:ind w:firstLine="0"/>
      </w:pPr>
      <w:r>
        <w:tab/>
      </w:r>
      <w:r>
        <w:tab/>
      </w:r>
      <w:r>
        <w:tab/>
      </w:r>
      <w:r>
        <w:tab/>
      </w:r>
      <w:r>
        <w:tab/>
      </w:r>
      <w:r>
        <w:tab/>
      </w:r>
      <w:r>
        <w:tab/>
        <w:t>&lt;/tbody&gt;</w:t>
      </w:r>
    </w:p>
    <w:p w:rsidR="00B2537B" w:rsidRDefault="00B2537B" w:rsidP="00B2537B">
      <w:pPr>
        <w:ind w:firstLine="0"/>
      </w:pPr>
      <w:r>
        <w:tab/>
      </w:r>
      <w:r>
        <w:tab/>
      </w:r>
      <w:r>
        <w:tab/>
      </w:r>
      <w:r>
        <w:tab/>
      </w:r>
      <w:r>
        <w:tab/>
      </w:r>
      <w:r>
        <w:tab/>
        <w:t>&lt;/table&gt;</w:t>
      </w:r>
    </w:p>
    <w:p w:rsidR="00B2537B" w:rsidRDefault="00B2537B" w:rsidP="00B2537B">
      <w:pPr>
        <w:ind w:firstLine="0"/>
      </w:pPr>
      <w:r>
        <w:tab/>
      </w:r>
      <w:r>
        <w:tab/>
      </w:r>
      <w:r>
        <w:tab/>
      </w:r>
      <w:r>
        <w:tab/>
      </w:r>
      <w:r>
        <w:tab/>
        <w:t>&lt;/div&gt;</w:t>
      </w:r>
    </w:p>
    <w:p w:rsidR="00B2537B" w:rsidRDefault="00B2537B" w:rsidP="00B2537B">
      <w:pPr>
        <w:ind w:firstLine="0"/>
      </w:pPr>
      <w:r>
        <w:tab/>
      </w:r>
      <w:r>
        <w:tab/>
      </w:r>
      <w:r>
        <w:tab/>
      </w:r>
      <w:r>
        <w:tab/>
        <w:t>&lt;/form&gt;</w:t>
      </w:r>
    </w:p>
    <w:p w:rsidR="00B2537B" w:rsidRDefault="00B2537B" w:rsidP="00B2537B">
      <w:pPr>
        <w:ind w:firstLine="0"/>
      </w:pPr>
      <w:r>
        <w:tab/>
      </w:r>
      <w:r>
        <w:tab/>
        <w:t xml:space="preserve">    &lt;/div&gt;&lt;!-- /.box-body --&gt;</w:t>
      </w:r>
    </w:p>
    <w:p w:rsidR="00B2537B" w:rsidRDefault="00B2537B" w:rsidP="00B2537B">
      <w:pPr>
        <w:ind w:firstLine="0"/>
      </w:pPr>
      <w:r>
        <w:t xml:space="preserve">&lt;?php  </w:t>
      </w:r>
    </w:p>
    <w:p w:rsidR="00B2537B" w:rsidRDefault="00B2537B" w:rsidP="00B2537B">
      <w:pPr>
        <w:ind w:firstLine="0"/>
      </w:pPr>
      <w:r>
        <w:tab/>
      </w:r>
      <w:r>
        <w:tab/>
      </w:r>
      <w:r>
        <w:tab/>
      </w:r>
      <w:r>
        <w:tab/>
        <w:t>}</w:t>
      </w:r>
    </w:p>
    <w:p w:rsidR="00B2537B" w:rsidRDefault="00B2537B" w:rsidP="00B2537B">
      <w:pPr>
        <w:ind w:firstLine="0"/>
      </w:pPr>
      <w:r>
        <w:tab/>
      </w:r>
      <w:r>
        <w:tab/>
      </w:r>
      <w:r>
        <w:tab/>
        <w:t>}</w:t>
      </w:r>
    </w:p>
    <w:p w:rsidR="00B2537B" w:rsidRDefault="00B2537B" w:rsidP="00B2537B">
      <w:pPr>
        <w:ind w:firstLine="0"/>
      </w:pPr>
      <w:r>
        <w:t>?&gt;</w:t>
      </w:r>
    </w:p>
    <w:p w:rsidR="00B2537B" w:rsidRDefault="00B2537B" w:rsidP="00B2537B">
      <w:pPr>
        <w:ind w:firstLine="0"/>
      </w:pPr>
      <w:r>
        <w:tab/>
      </w:r>
      <w:r>
        <w:tab/>
        <w:t xml:space="preserve">    &lt;/div&gt;&lt;!-- /.box-body --&gt;</w:t>
      </w:r>
    </w:p>
    <w:p w:rsidR="00B2537B" w:rsidRDefault="00B2537B" w:rsidP="00B2537B">
      <w:pPr>
        <w:ind w:firstLine="0"/>
      </w:pPr>
      <w:r>
        <w:tab/>
      </w:r>
      <w:r>
        <w:tab/>
        <w:t xml:space="preserve">  &lt;/div&gt;&lt;!-- /.box --&gt;</w:t>
      </w:r>
    </w:p>
    <w:p w:rsidR="00B2537B" w:rsidRDefault="00B2537B" w:rsidP="00B2537B">
      <w:pPr>
        <w:ind w:firstLine="0"/>
      </w:pPr>
      <w:r>
        <w:tab/>
      </w:r>
      <w:r>
        <w:tab/>
        <w:t>&lt;/div&gt;</w:t>
      </w:r>
    </w:p>
    <w:p w:rsidR="00B2537B" w:rsidRDefault="00B2537B" w:rsidP="00B2537B">
      <w:pPr>
        <w:ind w:firstLine="0"/>
      </w:pPr>
      <w:r>
        <w:tab/>
        <w:t>&lt;/div&gt;</w:t>
      </w:r>
    </w:p>
    <w:p w:rsidR="00B2537B" w:rsidRDefault="00B2537B" w:rsidP="00B2537B">
      <w:pPr>
        <w:ind w:firstLine="0"/>
      </w:pPr>
      <w:r>
        <w:t>&lt;/section&gt;</w:t>
      </w:r>
    </w:p>
    <w:p w:rsidR="00B2537B" w:rsidRDefault="00B2537B" w:rsidP="00B2537B">
      <w:pPr>
        <w:ind w:firstLine="0"/>
      </w:pPr>
      <w:r>
        <w:lastRenderedPageBreak/>
        <w:t>&lt;!-- === [= NOTHING FOLLOWS =] === --&gt;</w:t>
      </w:r>
    </w:p>
    <w:p w:rsidR="00B2537B" w:rsidRDefault="00B2537B" w:rsidP="00B2537B">
      <w:pPr>
        <w:ind w:firstLine="0"/>
      </w:pPr>
      <w:r>
        <w:t xml:space="preserve">&lt;?php  </w:t>
      </w:r>
    </w:p>
    <w:p w:rsidR="00B2537B" w:rsidRDefault="00B2537B" w:rsidP="00B2537B">
      <w:pPr>
        <w:ind w:firstLine="0"/>
      </w:pPr>
      <w:r>
        <w:t>require 'app/view/student/overall-footer.php';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compose.php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'app/view/administrator/overall-header.php';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Student Notification Mailbox</w:t>
      </w:r>
    </w:p>
    <w:p w:rsidR="00B2537B" w:rsidRDefault="00B2537B" w:rsidP="00B2537B">
      <w:pPr>
        <w:ind w:firstLine="0"/>
      </w:pPr>
      <w:r>
        <w:t xml:space="preserve">  &lt;/h1&gt;</w:t>
      </w:r>
    </w:p>
    <w:p w:rsidR="00B2537B" w:rsidRDefault="00B2537B" w:rsidP="00B2537B">
      <w:pPr>
        <w:ind w:firstLine="0"/>
      </w:pPr>
      <w:r>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r>
        <w:tab/>
      </w:r>
    </w:p>
    <w:p w:rsidR="00B2537B" w:rsidRDefault="00B2537B" w:rsidP="00B2537B">
      <w:pPr>
        <w:ind w:firstLine="0"/>
      </w:pPr>
      <w:r>
        <w:t>&lt;/section&gt;</w:t>
      </w:r>
    </w:p>
    <w:p w:rsidR="00B2537B" w:rsidRDefault="00B2537B" w:rsidP="00B2537B">
      <w:pPr>
        <w:ind w:firstLine="0"/>
      </w:pPr>
      <w:r>
        <w:t>&lt;section class="content"&gt;</w:t>
      </w:r>
    </w:p>
    <w:p w:rsidR="00B2537B" w:rsidRDefault="00B2537B" w:rsidP="00B2537B">
      <w:pPr>
        <w:ind w:firstLine="0"/>
      </w:pPr>
      <w:r>
        <w:lastRenderedPageBreak/>
        <w:t xml:space="preserve">  &lt;div class="row"&gt;</w:t>
      </w:r>
    </w:p>
    <w:p w:rsidR="00B2537B" w:rsidRDefault="00B2537B" w:rsidP="00B2537B">
      <w:pPr>
        <w:ind w:firstLine="0"/>
      </w:pPr>
      <w:r>
        <w:t xml:space="preserve">    &lt;div class="col-md-3"&gt;</w:t>
      </w:r>
    </w:p>
    <w:p w:rsidR="00B2537B" w:rsidRDefault="00B2537B" w:rsidP="00B2537B">
      <w:pPr>
        <w:ind w:firstLine="0"/>
      </w:pPr>
      <w:r>
        <w:t xml:space="preserve">      &lt;a href="student_notification.php" class="btn btn-primary btn-block margin-bottom"&gt;Back to Notification Mailbox&lt;/a&gt;</w:t>
      </w:r>
    </w:p>
    <w:p w:rsidR="00B2537B" w:rsidRDefault="00B2537B" w:rsidP="00B2537B">
      <w:pPr>
        <w:ind w:firstLine="0"/>
      </w:pPr>
      <w:r>
        <w:t xml:space="preserve">      &lt;div class="box box-solid"&gt;</w:t>
      </w:r>
    </w:p>
    <w:p w:rsidR="00B2537B" w:rsidRDefault="00B2537B" w:rsidP="00B2537B">
      <w:pPr>
        <w:ind w:firstLine="0"/>
      </w:pPr>
      <w:r>
        <w:t xml:space="preserve">        &lt;div class="box-body no-padding"&gt;</w:t>
      </w:r>
    </w:p>
    <w:p w:rsidR="00B2537B" w:rsidRDefault="00B2537B" w:rsidP="00B2537B">
      <w:pPr>
        <w:ind w:firstLine="0"/>
      </w:pPr>
      <w:r>
        <w:t xml:space="preserve">          &lt;ul class="nav nav-pills nav-stacked"&gt;</w:t>
      </w:r>
    </w:p>
    <w:p w:rsidR="00B2537B" w:rsidRDefault="00B2537B" w:rsidP="00B2537B">
      <w:pPr>
        <w:ind w:firstLine="0"/>
      </w:pPr>
      <w:r>
        <w:t xml:space="preserve">            &lt;li&gt;&lt;a href="student_notification.php"&gt;&lt;i class="fa fa-envelope-o"&gt;&lt;/i&gt; Sent&lt;/a&gt;&lt;/li&gt;</w:t>
      </w:r>
    </w:p>
    <w:p w:rsidR="00B2537B" w:rsidRDefault="00B2537B" w:rsidP="00B2537B">
      <w:pPr>
        <w:ind w:firstLine="0"/>
      </w:pPr>
      <w:r>
        <w:t xml:space="preserve">            &lt;li&gt;&lt;a href="inbox.php?r=inbox_details"&gt;&lt;i class="fa fa-inbox"&gt;&lt;/i&gt; Archieve&lt;/a&gt;&lt;/li&gt;</w:t>
      </w:r>
    </w:p>
    <w:p w:rsidR="00B2537B" w:rsidRDefault="00B2537B" w:rsidP="00B2537B">
      <w:pPr>
        <w:ind w:firstLine="0"/>
      </w:pPr>
      <w:r>
        <w:t xml:space="preserve">          &lt;/ul&gt;</w:t>
      </w:r>
    </w:p>
    <w:p w:rsidR="00B2537B" w:rsidRDefault="00B2537B" w:rsidP="00B2537B">
      <w:pPr>
        <w:ind w:firstLine="0"/>
      </w:pPr>
      <w:r>
        <w:t xml:space="preserve">        &lt;/div&gt;&lt;!-- /.box-body --&gt;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 class="col-md-9"&gt;</w:t>
      </w:r>
    </w:p>
    <w:p w:rsidR="00B2537B" w:rsidRDefault="00B2537B" w:rsidP="00B2537B">
      <w:pPr>
        <w:ind w:firstLine="0"/>
      </w:pPr>
      <w:r>
        <w:t xml:space="preserve">      &lt;div class="box box-primary"&gt;</w:t>
      </w:r>
    </w:p>
    <w:p w:rsidR="00B2537B" w:rsidRDefault="00B2537B" w:rsidP="00B2537B">
      <w:pPr>
        <w:ind w:firstLine="0"/>
      </w:pPr>
      <w:r>
        <w:t xml:space="preserve">        &lt;div class="box-header with-border"&gt;</w:t>
      </w:r>
    </w:p>
    <w:p w:rsidR="00B2537B" w:rsidRDefault="00B2537B" w:rsidP="00B2537B">
      <w:pPr>
        <w:ind w:firstLine="0"/>
      </w:pPr>
      <w:r>
        <w:t xml:space="preserve">          &lt;h3 class="box-title"&gt;Compose New Message&lt;/h3&gt;</w:t>
      </w:r>
    </w:p>
    <w:p w:rsidR="00B2537B" w:rsidRDefault="00B2537B" w:rsidP="00B2537B">
      <w:pPr>
        <w:ind w:firstLine="0"/>
      </w:pPr>
      <w:r>
        <w:t xml:space="preserve">        &lt;/div&gt;&lt;!-- /.box-header --&gt;</w:t>
      </w:r>
    </w:p>
    <w:p w:rsidR="00B2537B" w:rsidRDefault="00B2537B" w:rsidP="00B2537B">
      <w:pPr>
        <w:ind w:firstLine="0"/>
      </w:pPr>
      <w:r>
        <w:t xml:space="preserve">        &lt;div class="box-body"&gt;</w:t>
      </w:r>
    </w:p>
    <w:p w:rsidR="00B2537B" w:rsidRDefault="00B2537B" w:rsidP="00B2537B">
      <w:pPr>
        <w:ind w:firstLine="0"/>
      </w:pPr>
      <w:r>
        <w:t xml:space="preserve">        &lt;label&gt;Subject:&lt;/label&gt;</w:t>
      </w:r>
    </w:p>
    <w:p w:rsidR="00B2537B" w:rsidRDefault="00B2537B" w:rsidP="00B2537B">
      <w:pPr>
        <w:ind w:firstLine="0"/>
      </w:pPr>
      <w:r>
        <w:t xml:space="preserve">        &lt;form action="compose_details.php" method="POST"&gt;</w:t>
      </w:r>
    </w:p>
    <w:p w:rsidR="00B2537B" w:rsidRDefault="00B2537B" w:rsidP="00B2537B">
      <w:pPr>
        <w:ind w:firstLine="0"/>
      </w:pPr>
      <w:r>
        <w:t xml:space="preserve">        &lt;div class="input-group input-group"&gt;</w:t>
      </w:r>
    </w:p>
    <w:p w:rsidR="00B2537B" w:rsidRDefault="00B2537B" w:rsidP="00B2537B">
      <w:pPr>
        <w:ind w:firstLine="0"/>
      </w:pPr>
      <w:r>
        <w:lastRenderedPageBreak/>
        <w:t xml:space="preserve">          &lt;select name="message_type" class="form-control"&gt;</w:t>
      </w:r>
    </w:p>
    <w:p w:rsidR="00B2537B" w:rsidRDefault="00B2537B" w:rsidP="00B2537B">
      <w:pPr>
        <w:ind w:firstLine="0"/>
      </w:pPr>
      <w:r>
        <w:t xml:space="preserve">            &lt;option&gt;&lt;/option&gt;</w:t>
      </w:r>
    </w:p>
    <w:p w:rsidR="00B2537B" w:rsidRDefault="00B2537B" w:rsidP="00B2537B">
      <w:pPr>
        <w:ind w:firstLine="0"/>
      </w:pPr>
      <w:r>
        <w:t xml:space="preserve">            &lt;?php</w:t>
      </w:r>
    </w:p>
    <w:p w:rsidR="00B2537B" w:rsidRDefault="00B2537B" w:rsidP="00B2537B">
      <w:pPr>
        <w:ind w:firstLine="0"/>
      </w:pPr>
      <w:r>
        <w:t xml:space="preserve">              global $conn;</w:t>
      </w:r>
    </w:p>
    <w:p w:rsidR="00B2537B" w:rsidRDefault="00B2537B" w:rsidP="00B2537B">
      <w:pPr>
        <w:ind w:firstLine="0"/>
      </w:pPr>
      <w:r>
        <w:t xml:space="preserve">              $select = "SELECT id, message_type from message";</w:t>
      </w:r>
    </w:p>
    <w:p w:rsidR="00B2537B" w:rsidRDefault="00B2537B" w:rsidP="00B2537B">
      <w:pPr>
        <w:ind w:firstLine="0"/>
      </w:pPr>
      <w:r>
        <w:t xml:space="preserve">              $result = $conn-&gt;query($select);</w:t>
      </w:r>
    </w:p>
    <w:p w:rsidR="00B2537B" w:rsidRDefault="00B2537B" w:rsidP="00B2537B">
      <w:pPr>
        <w:ind w:firstLine="0"/>
      </w:pPr>
      <w:r>
        <w:t xml:space="preserve">              while ($row = $result-&gt;fetch_object()) {</w:t>
      </w:r>
    </w:p>
    <w:p w:rsidR="00B2537B" w:rsidRDefault="00B2537B" w:rsidP="00B2537B">
      <w:pPr>
        <w:ind w:firstLine="0"/>
      </w:pPr>
      <w:r>
        <w:t xml:space="preserve">            ?&gt;</w:t>
      </w:r>
    </w:p>
    <w:p w:rsidR="00B2537B" w:rsidRDefault="00B2537B" w:rsidP="00B2537B">
      <w:pPr>
        <w:ind w:firstLine="0"/>
      </w:pPr>
      <w:r>
        <w:t xml:space="preserve">                &lt;option value="&lt;?php echo $row-&gt;id; ?&gt;"&gt;&lt;?php echo $row-&gt;message_type; ?&gt;&lt;/option&gt;</w:t>
      </w:r>
    </w:p>
    <w:p w:rsidR="00B2537B" w:rsidRDefault="00B2537B" w:rsidP="00B2537B">
      <w:pPr>
        <w:ind w:firstLine="0"/>
      </w:pPr>
      <w:r>
        <w:t xml:space="preserve">            &lt;?php</w:t>
      </w:r>
    </w:p>
    <w:p w:rsidR="00B2537B" w:rsidRDefault="00B2537B" w:rsidP="00B2537B">
      <w:pPr>
        <w:ind w:firstLine="0"/>
      </w:pPr>
      <w:r>
        <w:t xml:space="preserve">              }</w:t>
      </w:r>
    </w:p>
    <w:p w:rsidR="00B2537B" w:rsidRDefault="00B2537B" w:rsidP="00B2537B">
      <w:pPr>
        <w:ind w:firstLine="0"/>
      </w:pPr>
      <w:r>
        <w:t xml:space="preserve">            ?&gt;</w:t>
      </w:r>
    </w:p>
    <w:p w:rsidR="00B2537B" w:rsidRDefault="00B2537B" w:rsidP="00B2537B">
      <w:pPr>
        <w:ind w:firstLine="0"/>
      </w:pPr>
      <w:r>
        <w:t xml:space="preserve">          &lt;/select&gt;</w:t>
      </w:r>
    </w:p>
    <w:p w:rsidR="00B2537B" w:rsidRDefault="00B2537B" w:rsidP="00B2537B">
      <w:pPr>
        <w:ind w:firstLine="0"/>
      </w:pPr>
      <w:r>
        <w:t xml:space="preserve">            &lt;span class="input-group-btn"&gt;</w:t>
      </w:r>
    </w:p>
    <w:p w:rsidR="00B2537B" w:rsidRDefault="00B2537B" w:rsidP="00B2537B">
      <w:pPr>
        <w:ind w:firstLine="0"/>
      </w:pPr>
      <w:r>
        <w:t xml:space="preserve">              &lt;button name="btn_submit" class="btn btn-primary btn-flat" type="submit"&gt;Submit&lt;/button&gt;</w:t>
      </w:r>
    </w:p>
    <w:p w:rsidR="00B2537B" w:rsidRDefault="00B2537B" w:rsidP="00B2537B">
      <w:pPr>
        <w:ind w:firstLine="0"/>
      </w:pPr>
      <w:r>
        <w:t xml:space="preserve">            &lt;/span&gt;</w:t>
      </w:r>
    </w:p>
    <w:p w:rsidR="00B2537B" w:rsidRDefault="00B2537B" w:rsidP="00B2537B">
      <w:pPr>
        <w:ind w:firstLine="0"/>
      </w:pPr>
      <w:r>
        <w:t xml:space="preserve">        &lt;/div&gt;</w:t>
      </w:r>
    </w:p>
    <w:p w:rsidR="00B2537B" w:rsidRDefault="00B2537B" w:rsidP="00B2537B">
      <w:pPr>
        <w:ind w:firstLine="0"/>
      </w:pPr>
      <w:r>
        <w:t xml:space="preserve">        &lt;/form&gt;</w:t>
      </w:r>
    </w:p>
    <w:p w:rsidR="00B2537B" w:rsidRDefault="00B2537B" w:rsidP="00B2537B">
      <w:pPr>
        <w:ind w:firstLine="0"/>
      </w:pPr>
      <w:r>
        <w:t xml:space="preserve">        &lt;/div&gt;&lt;!-- /.box-body --&gt;</w:t>
      </w:r>
    </w:p>
    <w:p w:rsidR="00B2537B" w:rsidRDefault="00B2537B" w:rsidP="00B2537B">
      <w:pPr>
        <w:ind w:firstLine="0"/>
      </w:pPr>
      <w:r>
        <w:t xml:space="preserve">      &lt;/div&gt;&lt;!-- /.col --&gt;</w:t>
      </w:r>
    </w:p>
    <w:p w:rsidR="00B2537B" w:rsidRDefault="00B2537B" w:rsidP="00B2537B">
      <w:pPr>
        <w:ind w:firstLine="0"/>
      </w:pPr>
      <w:r>
        <w:t xml:space="preserve">    &lt;/div&gt;&lt;!-- /.col --&gt;</w:t>
      </w:r>
    </w:p>
    <w:p w:rsidR="00B2537B" w:rsidRDefault="00B2537B" w:rsidP="00B2537B">
      <w:pPr>
        <w:ind w:firstLine="0"/>
      </w:pPr>
      <w:r>
        <w:lastRenderedPageBreak/>
        <w:t xml:space="preserve">  &lt;/div&gt;&lt;!-- /.row --&gt;</w:t>
      </w:r>
    </w:p>
    <w:p w:rsidR="00B2537B" w:rsidRDefault="00B2537B" w:rsidP="00B2537B">
      <w:pPr>
        <w:ind w:firstLine="0"/>
      </w:pPr>
      <w:r>
        <w:t>&lt;/section&gt;&lt;!-- /.content --&gt;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r>
        <w:t xml:space="preserve">&lt;?php  </w:t>
      </w:r>
    </w:p>
    <w:p w:rsidR="00B2537B" w:rsidRDefault="00B2537B" w:rsidP="00B2537B">
      <w:pPr>
        <w:ind w:firstLine="0"/>
      </w:pPr>
      <w:r>
        <w:t>if (isset($_POST['send'])) {</w:t>
      </w:r>
    </w:p>
    <w:p w:rsidR="00B2537B" w:rsidRDefault="00B2537B" w:rsidP="00B2537B">
      <w:pPr>
        <w:ind w:firstLine="0"/>
      </w:pPr>
      <w:r>
        <w:t xml:space="preserve">  $id = $_POST['message_id'];</w:t>
      </w:r>
    </w:p>
    <w:p w:rsidR="00B2537B" w:rsidRDefault="00B2537B" w:rsidP="00B2537B">
      <w:pPr>
        <w:ind w:firstLine="0"/>
      </w:pPr>
      <w:r>
        <w:t xml:space="preserve">  $date = $_POST['btn_date'];</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compose_details.php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p>
    <w:p w:rsidR="00B2537B" w:rsidRDefault="00B2537B" w:rsidP="00B2537B">
      <w:pPr>
        <w:ind w:firstLine="0"/>
      </w:pPr>
      <w:r>
        <w:t>if (isset($_POST['btn_submit'])) {</w:t>
      </w:r>
    </w:p>
    <w:p w:rsidR="00B2537B" w:rsidRDefault="00B2537B" w:rsidP="00B2537B">
      <w:pPr>
        <w:ind w:firstLine="0"/>
      </w:pPr>
      <w:r>
        <w:t xml:space="preserve">  $id = $_POST['message_type'];</w:t>
      </w:r>
    </w:p>
    <w:p w:rsidR="00B2537B" w:rsidRDefault="00B2537B" w:rsidP="00B2537B">
      <w:pPr>
        <w:ind w:firstLine="0"/>
      </w:pPr>
    </w:p>
    <w:p w:rsidR="00B2537B" w:rsidRDefault="00B2537B" w:rsidP="00B2537B">
      <w:pPr>
        <w:ind w:firstLine="0"/>
      </w:pPr>
      <w:r>
        <w:lastRenderedPageBreak/>
        <w:t xml:space="preserve">  $select = "SELECT message_type, body from message where id = '$id'"; </w:t>
      </w:r>
    </w:p>
    <w:p w:rsidR="00B2537B" w:rsidRDefault="00B2537B" w:rsidP="00B2537B">
      <w:pPr>
        <w:ind w:firstLine="0"/>
      </w:pPr>
      <w:r>
        <w:t xml:space="preserve">  $result = $conn-&gt;query($select);</w:t>
      </w:r>
    </w:p>
    <w:p w:rsidR="00B2537B" w:rsidRDefault="00B2537B" w:rsidP="00B2537B">
      <w:pPr>
        <w:ind w:firstLine="0"/>
      </w:pPr>
    </w:p>
    <w:p w:rsidR="00B2537B" w:rsidRDefault="00B2537B" w:rsidP="00B2537B">
      <w:pPr>
        <w:ind w:firstLine="0"/>
      </w:pPr>
      <w:r>
        <w:t xml:space="preserve">  while ($row = $result-&gt;fetch_object()) {</w:t>
      </w:r>
    </w:p>
    <w:p w:rsidR="00B2537B" w:rsidRDefault="00B2537B" w:rsidP="00B2537B">
      <w:pPr>
        <w:ind w:firstLine="0"/>
      </w:pPr>
      <w:r>
        <w:t xml:space="preserve">    $type = $row-&gt;message_type;</w:t>
      </w:r>
    </w:p>
    <w:p w:rsidR="00B2537B" w:rsidRDefault="00B2537B" w:rsidP="00B2537B">
      <w:pPr>
        <w:ind w:firstLine="0"/>
      </w:pPr>
      <w:r>
        <w:t xml:space="preserve">    $body = $row-&gt;body;</w:t>
      </w:r>
    </w:p>
    <w:p w:rsidR="00B2537B" w:rsidRDefault="00B2537B" w:rsidP="00B2537B">
      <w:pPr>
        <w:ind w:firstLine="0"/>
      </w:pPr>
      <w:r>
        <w:t xml:space="preserve">  }</w:t>
      </w:r>
    </w:p>
    <w:p w:rsidR="00B2537B" w:rsidRDefault="00B2537B" w:rsidP="00B2537B">
      <w:pPr>
        <w:ind w:firstLine="0"/>
      </w:pPr>
      <w:r>
        <w:t>}</w:t>
      </w:r>
    </w:p>
    <w:p w:rsidR="00B2537B" w:rsidRDefault="00B2537B" w:rsidP="00B2537B">
      <w:pPr>
        <w:ind w:firstLine="0"/>
      </w:pPr>
    </w:p>
    <w:p w:rsidR="00B2537B" w:rsidRDefault="00B2537B" w:rsidP="00B2537B">
      <w:pPr>
        <w:ind w:firstLine="0"/>
      </w:pPr>
      <w:r>
        <w:t>require 'app/view/administrator/select2-message.php';</w:t>
      </w:r>
    </w:p>
    <w:p w:rsidR="00B2537B" w:rsidRDefault="00B2537B" w:rsidP="00B2537B">
      <w:pPr>
        <w:ind w:firstLine="0"/>
      </w:pPr>
      <w:r>
        <w:t>?&gt;</w:t>
      </w:r>
    </w:p>
    <w:p w:rsidR="00B2537B" w:rsidRDefault="00B2537B" w:rsidP="00B2537B">
      <w:pPr>
        <w:ind w:firstLine="0"/>
      </w:pPr>
      <w:r>
        <w:t>&lt;!-- Content Header (Page header)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Student Notification Mailbox</w:t>
      </w:r>
    </w:p>
    <w:p w:rsidR="00B2537B" w:rsidRDefault="00B2537B" w:rsidP="00B2537B">
      <w:pPr>
        <w:ind w:firstLine="0"/>
      </w:pPr>
      <w:r>
        <w:t xml:space="preserve">  &lt;/h1&gt;</w:t>
      </w:r>
    </w:p>
    <w:p w:rsidR="00B2537B" w:rsidRDefault="00B2537B" w:rsidP="00B2537B">
      <w:pPr>
        <w:ind w:firstLine="0"/>
      </w:pPr>
      <w:r>
        <w:t xml:space="preserve">  &lt;ol class="breadcrumb"&gt;</w:t>
      </w:r>
    </w:p>
    <w:p w:rsidR="00B2537B" w:rsidRDefault="00B2537B" w:rsidP="00B2537B">
      <w:pPr>
        <w:ind w:firstLine="0"/>
      </w:pPr>
      <w:r>
        <w:t xml:space="preserve">    &lt;li&gt;&lt;a href="admin.php"&gt;&lt;i class="fa fa-home"&gt;&lt;/i&gt;Home&lt;/a&gt;&lt;/li&gt;</w:t>
      </w:r>
    </w:p>
    <w:p w:rsidR="00B2537B" w:rsidRDefault="00B2537B" w:rsidP="00B2537B">
      <w:pPr>
        <w:ind w:firstLine="0"/>
      </w:pPr>
      <w:r>
        <w:t xml:space="preserve">  &lt;/ol&gt; </w:t>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 Main content --&gt;</w:t>
      </w:r>
    </w:p>
    <w:p w:rsidR="00B2537B" w:rsidRDefault="00B2537B" w:rsidP="00B2537B">
      <w:pPr>
        <w:ind w:firstLine="0"/>
      </w:pPr>
      <w:r>
        <w:t>&lt;section class="content"&gt;</w:t>
      </w:r>
    </w:p>
    <w:p w:rsidR="00B2537B" w:rsidRDefault="00B2537B" w:rsidP="00B2537B">
      <w:pPr>
        <w:ind w:firstLine="0"/>
      </w:pPr>
    </w:p>
    <w:p w:rsidR="00B2537B" w:rsidRDefault="00B2537B" w:rsidP="00B2537B">
      <w:pPr>
        <w:ind w:firstLine="0"/>
      </w:pPr>
      <w:r>
        <w:t>&lt;div class="row"&gt;</w:t>
      </w:r>
    </w:p>
    <w:p w:rsidR="00B2537B" w:rsidRDefault="00B2537B" w:rsidP="00B2537B">
      <w:pPr>
        <w:ind w:firstLine="0"/>
      </w:pPr>
      <w:r>
        <w:t xml:space="preserve">  &lt;div class="col-md-3"&gt;</w:t>
      </w:r>
    </w:p>
    <w:p w:rsidR="00B2537B" w:rsidRDefault="00B2537B" w:rsidP="00B2537B">
      <w:pPr>
        <w:ind w:firstLine="0"/>
      </w:pPr>
      <w:r>
        <w:t xml:space="preserve">    &lt;a href="student_notification.php" class="btn btn-primary btn-block margin-bottom"&gt;Back to Notification Mailbox&lt;/a&gt;</w:t>
      </w:r>
    </w:p>
    <w:p w:rsidR="00B2537B" w:rsidRDefault="00B2537B" w:rsidP="00B2537B">
      <w:pPr>
        <w:ind w:firstLine="0"/>
      </w:pPr>
      <w:r>
        <w:t xml:space="preserve">    &lt;div class="box box-solid"&gt;</w:t>
      </w:r>
    </w:p>
    <w:p w:rsidR="00B2537B" w:rsidRDefault="00B2537B" w:rsidP="00B2537B">
      <w:pPr>
        <w:ind w:firstLine="0"/>
      </w:pPr>
      <w:r>
        <w:t xml:space="preserve">      &lt;div class="box-body no-padding"&gt;</w:t>
      </w:r>
    </w:p>
    <w:p w:rsidR="00B2537B" w:rsidRDefault="00B2537B" w:rsidP="00B2537B">
      <w:pPr>
        <w:ind w:firstLine="0"/>
      </w:pPr>
      <w:r>
        <w:t xml:space="preserve">        &lt;ul class="nav nav-pills nav-stacked"&gt;</w:t>
      </w:r>
    </w:p>
    <w:p w:rsidR="00B2537B" w:rsidRDefault="00B2537B" w:rsidP="00B2537B">
      <w:pPr>
        <w:ind w:firstLine="0"/>
      </w:pPr>
      <w:r>
        <w:t xml:space="preserve">          &lt;li&gt;&lt;a href="student_notification.php"&gt;&lt;i class="fa fa-envelope-o"&gt;&lt;/i&gt; Sent&lt;/a&gt;&lt;/li&gt;</w:t>
      </w:r>
    </w:p>
    <w:p w:rsidR="00B2537B" w:rsidRDefault="00B2537B" w:rsidP="00B2537B">
      <w:pPr>
        <w:ind w:firstLine="0"/>
      </w:pPr>
      <w:r>
        <w:t xml:space="preserve">          &lt;li&gt;&lt;a href="inbox.php?r=inbox_details"&gt;&lt;i class="fa fa-inbox"&gt;&lt;/i&gt; Archieve&lt;/a&gt;&lt;/li&gt;</w:t>
      </w:r>
    </w:p>
    <w:p w:rsidR="00B2537B" w:rsidRDefault="00B2537B" w:rsidP="00B2537B">
      <w:pPr>
        <w:ind w:firstLine="0"/>
      </w:pPr>
      <w:r>
        <w:t xml:space="preserve">        &lt;/ul&gt;</w:t>
      </w:r>
    </w:p>
    <w:p w:rsidR="00B2537B" w:rsidRDefault="00B2537B" w:rsidP="00B2537B">
      <w:pPr>
        <w:ind w:firstLine="0"/>
      </w:pPr>
      <w:r>
        <w:t xml:space="preserve">      &lt;/div&gt;&lt;!-- /.box-body --&gt;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 class="col-md-9"&gt;</w:t>
      </w:r>
    </w:p>
    <w:p w:rsidR="00B2537B" w:rsidRDefault="00B2537B" w:rsidP="00B2537B">
      <w:pPr>
        <w:ind w:firstLine="0"/>
      </w:pPr>
      <w:r>
        <w:t xml:space="preserve">    &lt;div class="box box-primary"&gt;</w:t>
      </w:r>
    </w:p>
    <w:p w:rsidR="00B2537B" w:rsidRDefault="00B2537B" w:rsidP="00B2537B">
      <w:pPr>
        <w:ind w:firstLine="0"/>
      </w:pPr>
      <w:r>
        <w:t xml:space="preserve">      &lt;div class="box-header with-border"&gt;</w:t>
      </w:r>
    </w:p>
    <w:p w:rsidR="00B2537B" w:rsidRDefault="00B2537B" w:rsidP="00B2537B">
      <w:pPr>
        <w:ind w:firstLine="0"/>
      </w:pPr>
      <w:r>
        <w:t xml:space="preserve">        &lt;h3 class="box-title"&gt;Compose New Message&lt;/h3&gt;</w:t>
      </w:r>
    </w:p>
    <w:p w:rsidR="00B2537B" w:rsidRDefault="00B2537B" w:rsidP="00B2537B">
      <w:pPr>
        <w:ind w:firstLine="0"/>
      </w:pPr>
      <w:r>
        <w:t xml:space="preserve">      &lt;/div&gt;&lt;!-- /.box-header --&gt;</w:t>
      </w:r>
    </w:p>
    <w:p w:rsidR="00B2537B" w:rsidRDefault="00B2537B" w:rsidP="00B2537B">
      <w:pPr>
        <w:ind w:firstLine="0"/>
      </w:pPr>
      <w:r>
        <w:t xml:space="preserve">      &lt;form action="student_notification.php" method="POST"&gt;</w:t>
      </w:r>
    </w:p>
    <w:p w:rsidR="00B2537B" w:rsidRDefault="00B2537B" w:rsidP="00B2537B">
      <w:pPr>
        <w:ind w:firstLine="0"/>
      </w:pPr>
      <w:r>
        <w:t xml:space="preserve">      &lt;div class="box-body"&gt;</w:t>
      </w:r>
    </w:p>
    <w:p w:rsidR="00B2537B" w:rsidRDefault="00B2537B" w:rsidP="00B2537B">
      <w:pPr>
        <w:ind w:firstLine="0"/>
      </w:pPr>
      <w:r>
        <w:t xml:space="preserve">        &lt;div class="form-group"&gt;</w:t>
      </w:r>
    </w:p>
    <w:p w:rsidR="00B2537B" w:rsidRDefault="00B2537B" w:rsidP="00B2537B">
      <w:pPr>
        <w:ind w:firstLine="0"/>
      </w:pPr>
      <w:r>
        <w:t xml:space="preserve">        &lt;label&gt;To:&lt;/label&gt;</w:t>
      </w:r>
    </w:p>
    <w:p w:rsidR="00B2537B" w:rsidRDefault="00B2537B" w:rsidP="00B2537B">
      <w:pPr>
        <w:ind w:firstLine="0"/>
      </w:pPr>
      <w:r>
        <w:lastRenderedPageBreak/>
        <w:t xml:space="preserve">        &lt;select name="message_id" class="form-control select2" style="width: 100%;"&gt;</w:t>
      </w:r>
    </w:p>
    <w:p w:rsidR="00B2537B" w:rsidRDefault="00B2537B" w:rsidP="00B2537B">
      <w:pPr>
        <w:ind w:firstLine="0"/>
      </w:pPr>
      <w:r>
        <w:t xml:space="preserve">          &lt;option&gt;&lt;/option&gt;</w:t>
      </w:r>
    </w:p>
    <w:p w:rsidR="00B2537B" w:rsidRDefault="00B2537B" w:rsidP="00B2537B">
      <w:pPr>
        <w:ind w:firstLine="0"/>
      </w:pPr>
      <w:r>
        <w:t xml:space="preserve">          &lt;?php</w:t>
      </w:r>
    </w:p>
    <w:p w:rsidR="00B2537B" w:rsidRDefault="00B2537B" w:rsidP="00B2537B">
      <w:pPr>
        <w:ind w:firstLine="0"/>
      </w:pPr>
      <w:r>
        <w:t xml:space="preserve">            global $conn;</w:t>
      </w:r>
    </w:p>
    <w:p w:rsidR="00B2537B" w:rsidRDefault="00B2537B" w:rsidP="00B2537B">
      <w:pPr>
        <w:ind w:firstLine="0"/>
      </w:pPr>
      <w:r>
        <w:t xml:space="preserve">            $select = "SELECT id, last_name, first_name, middle_name from students";</w:t>
      </w:r>
    </w:p>
    <w:p w:rsidR="00B2537B" w:rsidRDefault="00B2537B" w:rsidP="00B2537B">
      <w:pPr>
        <w:ind w:firstLine="0"/>
      </w:pPr>
      <w:r>
        <w:t xml:space="preserve">            $result = $conn-&gt;query($select);</w:t>
      </w:r>
    </w:p>
    <w:p w:rsidR="00B2537B" w:rsidRDefault="00B2537B" w:rsidP="00B2537B">
      <w:pPr>
        <w:ind w:firstLine="0"/>
      </w:pPr>
      <w:r>
        <w:t xml:space="preserve">            while ($row = $result-&gt;fetch_object()) {</w:t>
      </w:r>
    </w:p>
    <w:p w:rsidR="00B2537B" w:rsidRDefault="00B2537B" w:rsidP="00B2537B">
      <w:pPr>
        <w:ind w:firstLine="0"/>
      </w:pPr>
      <w:r>
        <w:t xml:space="preserve">          ?&gt;</w:t>
      </w:r>
    </w:p>
    <w:p w:rsidR="00B2537B" w:rsidRDefault="00B2537B" w:rsidP="00B2537B">
      <w:pPr>
        <w:ind w:firstLine="0"/>
      </w:pPr>
      <w:r>
        <w:t xml:space="preserve">              &lt;option value="&lt;?php echo $row-&gt;id; ?&gt;"&gt;&lt;?php echo $row-&gt;last_name . ", " . $row-&gt;first_name . " " . $row-&gt;middle_name; ?&gt;&lt;/option&gt;</w:t>
      </w:r>
    </w:p>
    <w:p w:rsidR="00B2537B" w:rsidRDefault="00B2537B" w:rsidP="00B2537B">
      <w:pPr>
        <w:ind w:firstLine="0"/>
      </w:pPr>
      <w:r>
        <w:t xml:space="preserve">          &lt;?php</w:t>
      </w:r>
    </w:p>
    <w:p w:rsidR="00B2537B" w:rsidRDefault="00B2537B" w:rsidP="00B2537B">
      <w:pPr>
        <w:ind w:firstLine="0"/>
      </w:pPr>
      <w:r>
        <w:t xml:space="preserve">            }</w:t>
      </w:r>
    </w:p>
    <w:p w:rsidR="00B2537B" w:rsidRDefault="00B2537B" w:rsidP="00B2537B">
      <w:pPr>
        <w:ind w:firstLine="0"/>
      </w:pPr>
      <w:r>
        <w:t xml:space="preserve">          ?&gt;</w:t>
      </w:r>
    </w:p>
    <w:p w:rsidR="00B2537B" w:rsidRDefault="00B2537B" w:rsidP="00B2537B">
      <w:pPr>
        <w:ind w:firstLine="0"/>
      </w:pPr>
      <w:r>
        <w:t xml:space="preserve">        &lt;/select&gt;</w:t>
      </w:r>
    </w:p>
    <w:p w:rsidR="00B2537B" w:rsidRDefault="00B2537B" w:rsidP="00B2537B">
      <w:pPr>
        <w:ind w:firstLine="0"/>
      </w:pPr>
      <w:r>
        <w:t xml:space="preserve">        &lt;/div&gt;</w:t>
      </w:r>
    </w:p>
    <w:p w:rsidR="00B2537B" w:rsidRDefault="00B2537B" w:rsidP="00B2537B">
      <w:pPr>
        <w:ind w:firstLine="0"/>
      </w:pPr>
      <w:r>
        <w:t xml:space="preserve">        &lt;div class="form-group"&gt;</w:t>
      </w:r>
    </w:p>
    <w:p w:rsidR="00B2537B" w:rsidRDefault="00B2537B" w:rsidP="00B2537B">
      <w:pPr>
        <w:ind w:firstLine="0"/>
      </w:pPr>
      <w:r>
        <w:t xml:space="preserve">          &lt;label&gt;Message Type:&lt;/label&gt;</w:t>
      </w:r>
    </w:p>
    <w:p w:rsidR="00B2537B" w:rsidRDefault="00B2537B" w:rsidP="00B2537B">
      <w:pPr>
        <w:ind w:firstLine="0"/>
      </w:pPr>
      <w:r>
        <w:t xml:space="preserve">          &lt;input class="form-control" disabled value="&lt;?php echo $type; ?&gt;"&gt;</w:t>
      </w:r>
    </w:p>
    <w:p w:rsidR="00B2537B" w:rsidRDefault="00B2537B" w:rsidP="00B2537B">
      <w:pPr>
        <w:ind w:firstLine="0"/>
      </w:pPr>
      <w:r>
        <w:t xml:space="preserve">        &lt;/div&gt;</w:t>
      </w:r>
    </w:p>
    <w:p w:rsidR="00B2537B" w:rsidRDefault="00B2537B" w:rsidP="00B2537B">
      <w:pPr>
        <w:ind w:firstLine="0"/>
      </w:pPr>
      <w:r>
        <w:t xml:space="preserve">        &lt;div class="form-group"&gt;</w:t>
      </w:r>
    </w:p>
    <w:p w:rsidR="00B2537B" w:rsidRDefault="00B2537B" w:rsidP="00B2537B">
      <w:pPr>
        <w:ind w:firstLine="0"/>
      </w:pPr>
      <w:r>
        <w:t xml:space="preserve">          &lt;label&gt;Content:&lt;/label&gt;</w:t>
      </w:r>
    </w:p>
    <w:p w:rsidR="00B2537B" w:rsidRDefault="00B2537B" w:rsidP="00B2537B">
      <w:pPr>
        <w:ind w:firstLine="0"/>
      </w:pPr>
      <w:r>
        <w:t xml:space="preserve">          &lt;textarea id="compose-textarea" class="form-control" style="height: 150px"&gt;&lt;?php echo $body; ?&gt;&lt;/textarea&gt;</w:t>
      </w:r>
    </w:p>
    <w:p w:rsidR="00B2537B" w:rsidRDefault="00B2537B" w:rsidP="00B2537B">
      <w:pPr>
        <w:ind w:firstLine="0"/>
      </w:pPr>
      <w:r>
        <w:lastRenderedPageBreak/>
        <w:t xml:space="preserve">        &lt;/div&gt;</w:t>
      </w:r>
    </w:p>
    <w:p w:rsidR="00B2537B" w:rsidRDefault="00B2537B" w:rsidP="00B2537B">
      <w:pPr>
        <w:ind w:firstLine="0"/>
      </w:pPr>
      <w:r>
        <w:t xml:space="preserve">          &lt;label&gt;Schedule:&lt;/label&gt;</w:t>
      </w:r>
    </w:p>
    <w:p w:rsidR="00B2537B" w:rsidRDefault="00B2537B" w:rsidP="00B2537B">
      <w:pPr>
        <w:ind w:firstLine="0"/>
      </w:pPr>
      <w:r>
        <w:t xml:space="preserve">          &lt;div class="input-group"&gt;</w:t>
      </w:r>
    </w:p>
    <w:p w:rsidR="00B2537B" w:rsidRDefault="00B2537B" w:rsidP="00B2537B">
      <w:pPr>
        <w:ind w:firstLine="0"/>
      </w:pPr>
      <w:r>
        <w:t xml:space="preserve">            &lt;div class="input-group-addon"&gt;</w:t>
      </w:r>
    </w:p>
    <w:p w:rsidR="00B2537B" w:rsidRDefault="00B2537B" w:rsidP="00B2537B">
      <w:pPr>
        <w:ind w:firstLine="0"/>
      </w:pPr>
      <w:r>
        <w:t xml:space="preserve">              &lt;i class="fa fa-calendar"&gt;&lt;/i&gt;</w:t>
      </w:r>
    </w:p>
    <w:p w:rsidR="00B2537B" w:rsidRDefault="00B2537B" w:rsidP="00B2537B">
      <w:pPr>
        <w:ind w:firstLine="0"/>
      </w:pPr>
      <w:r>
        <w:t xml:space="preserve">            &lt;/div&gt;</w:t>
      </w:r>
    </w:p>
    <w:p w:rsidR="00B2537B" w:rsidRDefault="00B2537B" w:rsidP="00B2537B">
      <w:pPr>
        <w:ind w:firstLine="0"/>
      </w:pPr>
      <w:r>
        <w:t xml:space="preserve">            &lt;input name="btn_date" type="text" class="form-control pull-right" id="reservationtime"&gt;</w:t>
      </w:r>
    </w:p>
    <w:p w:rsidR="00B2537B" w:rsidRDefault="00B2537B" w:rsidP="00B2537B">
      <w:pPr>
        <w:ind w:firstLine="0"/>
      </w:pPr>
      <w:r>
        <w:t xml:space="preserve">          &lt;/div&gt;&lt;!-- /.input group --&gt;</w:t>
      </w:r>
    </w:p>
    <w:p w:rsidR="00B2537B" w:rsidRDefault="00B2537B" w:rsidP="00B2537B">
      <w:pPr>
        <w:ind w:firstLine="0"/>
      </w:pPr>
      <w:r>
        <w:t xml:space="preserve">      &lt;/div&gt;&lt;!-- /.box-body --&gt;</w:t>
      </w:r>
    </w:p>
    <w:p w:rsidR="00B2537B" w:rsidRDefault="00B2537B" w:rsidP="00B2537B">
      <w:pPr>
        <w:ind w:firstLine="0"/>
      </w:pPr>
      <w:r>
        <w:t xml:space="preserve">      &lt;div class="box-footer"&gt;</w:t>
      </w:r>
    </w:p>
    <w:p w:rsidR="00B2537B" w:rsidRDefault="00B2537B" w:rsidP="00B2537B">
      <w:pPr>
        <w:ind w:firstLine="0"/>
      </w:pPr>
      <w:r>
        <w:t xml:space="preserve">        &lt;div class="pull-right"&gt;</w:t>
      </w:r>
    </w:p>
    <w:p w:rsidR="00B2537B" w:rsidRDefault="00B2537B" w:rsidP="00B2537B">
      <w:pPr>
        <w:ind w:firstLine="0"/>
      </w:pPr>
      <w:r>
        <w:t xml:space="preserve">          &lt;button name="send" value="&lt;?php echo $id; ?&gt;" type="submit" class="btn btn-primary"&gt;&lt;i class="fa fa-envelope-o"&gt;&lt;/i&gt; Send&lt;/button&gt;</w:t>
      </w:r>
    </w:p>
    <w:p w:rsidR="00B2537B" w:rsidRDefault="00B2537B" w:rsidP="00B2537B">
      <w:pPr>
        <w:ind w:firstLine="0"/>
      </w:pPr>
      <w:r>
        <w:t xml:space="preserve">        &lt;/div&gt;</w:t>
      </w:r>
    </w:p>
    <w:p w:rsidR="00B2537B" w:rsidRDefault="00B2537B" w:rsidP="00B2537B">
      <w:pPr>
        <w:ind w:firstLine="0"/>
      </w:pPr>
      <w:r>
        <w:t xml:space="preserve">      &lt;/div&gt;&lt;!-- /.box-footer --&gt;</w:t>
      </w:r>
    </w:p>
    <w:p w:rsidR="00B2537B" w:rsidRDefault="00B2537B" w:rsidP="00B2537B">
      <w:pPr>
        <w:ind w:firstLine="0"/>
      </w:pPr>
      <w:r>
        <w:t xml:space="preserve">      &lt;/form&gt;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&lt;/div&gt;&lt;!-- /.col --&gt;</w:t>
      </w:r>
    </w:p>
    <w:p w:rsidR="00B2537B" w:rsidRDefault="00B2537B" w:rsidP="00B2537B">
      <w:pPr>
        <w:ind w:firstLine="0"/>
      </w:pPr>
    </w:p>
    <w:p w:rsidR="00B2537B" w:rsidRDefault="00B2537B" w:rsidP="00B2537B">
      <w:pPr>
        <w:ind w:firstLine="0"/>
      </w:pPr>
      <w:r>
        <w:t>&lt;/section&gt;&lt;!-- /.content --&gt;</w:t>
      </w:r>
    </w:p>
    <w:p w:rsidR="00B2537B" w:rsidRDefault="00B2537B" w:rsidP="00B2537B">
      <w:pPr>
        <w:ind w:firstLine="0"/>
      </w:pPr>
      <w:r>
        <w:t xml:space="preserve">&lt;?php  </w:t>
      </w:r>
    </w:p>
    <w:p w:rsidR="00B2537B" w:rsidRDefault="00B2537B" w:rsidP="00B2537B">
      <w:pPr>
        <w:ind w:firstLine="0"/>
      </w:pPr>
      <w:r>
        <w:lastRenderedPageBreak/>
        <w:t>require 'app/view/administrator/select2-footer.php';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details.php</w:t>
      </w:r>
    </w:p>
    <w:p w:rsidR="00B2537B" w:rsidRDefault="00B2537B" w:rsidP="00B2537B">
      <w:pPr>
        <w:ind w:firstLine="0"/>
      </w:pPr>
      <w:r>
        <w:t>&lt;!-- This Page is/are for Students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w:t>
      </w:r>
    </w:p>
    <w:p w:rsidR="00B2537B" w:rsidRDefault="00B2537B" w:rsidP="00B2537B">
      <w:pPr>
        <w:ind w:firstLine="0"/>
      </w:pPr>
      <w:r>
        <w:t>require 'app/controller/student/login_credential.php';</w:t>
      </w:r>
    </w:p>
    <w:p w:rsidR="00B2537B" w:rsidRDefault="00B2537B" w:rsidP="00B2537B">
      <w:pPr>
        <w:ind w:firstLine="0"/>
      </w:pPr>
      <w:r>
        <w:t>require 'app/view/student/overall-header.php';</w:t>
      </w:r>
    </w:p>
    <w:p w:rsidR="00B2537B" w:rsidRDefault="00B2537B" w:rsidP="00B2537B">
      <w:pPr>
        <w:ind w:firstLine="0"/>
      </w:pPr>
    </w:p>
    <w:p w:rsidR="00B2537B" w:rsidRDefault="00B2537B" w:rsidP="00B2537B">
      <w:pPr>
        <w:ind w:firstLine="0"/>
      </w:pPr>
      <w:r>
        <w:t>if (isset($_GET['r'])) {</w:t>
      </w:r>
    </w:p>
    <w:p w:rsidR="00B2537B" w:rsidRDefault="00B2537B" w:rsidP="00B2537B">
      <w:pPr>
        <w:ind w:firstLine="0"/>
      </w:pPr>
      <w:r>
        <w:tab/>
        <w:t>$seen = 1;</w:t>
      </w:r>
    </w:p>
    <w:p w:rsidR="00B2537B" w:rsidRDefault="00B2537B" w:rsidP="00B2537B">
      <w:pPr>
        <w:ind w:firstLine="0"/>
      </w:pPr>
      <w:r>
        <w:tab/>
        <w:t>seen_clicked_violation_pending($seen, $student_id);</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t>&lt;!-- === Insert Student Content === --&gt;</w:t>
      </w:r>
    </w:p>
    <w:p w:rsidR="00B2537B" w:rsidRDefault="00B2537B" w:rsidP="00B2537B">
      <w:pPr>
        <w:ind w:firstLine="0"/>
      </w:pPr>
      <w:r>
        <w:t>&lt;section class="content-header"&gt;</w:t>
      </w:r>
    </w:p>
    <w:p w:rsidR="00B2537B" w:rsidRDefault="00B2537B" w:rsidP="00B2537B">
      <w:pPr>
        <w:ind w:firstLine="0"/>
      </w:pPr>
      <w:r>
        <w:tab/>
        <w:t>&lt;h1&gt;Dresscode Violation Details&lt;/h1&gt;</w:t>
      </w:r>
    </w:p>
    <w:p w:rsidR="00B2537B" w:rsidRDefault="00B2537B" w:rsidP="00B2537B">
      <w:pPr>
        <w:ind w:firstLine="0"/>
      </w:pPr>
      <w:r>
        <w:tab/>
        <w:t>&lt;ol class="breadcrumb"&gt;</w:t>
      </w:r>
    </w:p>
    <w:p w:rsidR="00B2537B" w:rsidRDefault="00B2537B" w:rsidP="00B2537B">
      <w:pPr>
        <w:ind w:firstLine="0"/>
      </w:pPr>
      <w:r>
        <w:tab/>
      </w:r>
      <w:r>
        <w:tab/>
        <w:t>&lt;li&gt;&lt;a href="index.php"&gt;&lt;i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r>
        <w:lastRenderedPageBreak/>
        <w:t>&lt;!-- === Dresscode Violation Detail Content === --&gt;</w:t>
      </w: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if (isset($_POST['btn_submit'])) {</w:t>
      </w:r>
    </w:p>
    <w:p w:rsidR="00B2537B" w:rsidRDefault="00B2537B" w:rsidP="00B2537B">
      <w:pPr>
        <w:ind w:firstLine="0"/>
      </w:pPr>
      <w:r>
        <w:tab/>
        <w:t>$comment = $_POST['txt_area'];</w:t>
      </w:r>
    </w:p>
    <w:p w:rsidR="00B2537B" w:rsidRDefault="00B2537B" w:rsidP="00B2537B">
      <w:pPr>
        <w:ind w:firstLine="0"/>
      </w:pPr>
      <w:r>
        <w:tab/>
        <w:t>$vio_id = $_POST['btn_submit'];</w:t>
      </w:r>
    </w:p>
    <w:p w:rsidR="00B2537B" w:rsidRDefault="00B2537B" w:rsidP="00B2537B">
      <w:pPr>
        <w:ind w:firstLine="0"/>
      </w:pPr>
    </w:p>
    <w:p w:rsidR="00B2537B" w:rsidRDefault="00B2537B" w:rsidP="00B2537B">
      <w:pPr>
        <w:ind w:firstLine="0"/>
      </w:pPr>
      <w:r>
        <w:tab/>
        <w:t>appeal_ticket($vio_id, $comment);</w:t>
      </w:r>
    </w:p>
    <w:p w:rsidR="00B2537B" w:rsidRDefault="00B2537B" w:rsidP="00B2537B">
      <w:pPr>
        <w:ind w:firstLine="0"/>
      </w:pPr>
      <w:r>
        <w:t>?&gt;</w:t>
      </w:r>
      <w:r>
        <w:tab/>
      </w:r>
    </w:p>
    <w:p w:rsidR="00B2537B" w:rsidRDefault="00B2537B" w:rsidP="00B2537B">
      <w:pPr>
        <w:ind w:firstLine="0"/>
      </w:pPr>
      <w:r>
        <w:t>&lt;div class="alert alert-warning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&lt;h4&gt;&lt;i class="icon fa fa-warning"&gt;&lt;/i&gt; Appeal Ticket Created&lt;/h4&gt;</w:t>
      </w:r>
    </w:p>
    <w:p w:rsidR="00B2537B" w:rsidRDefault="00B2537B" w:rsidP="00B2537B">
      <w:pPr>
        <w:ind w:firstLine="0"/>
      </w:pPr>
      <w:r>
        <w:tab/>
        <w:t>&lt;p&gt;Your concerns will be further reviewed upon on by the Disciplinary Officer and please take note that you can only update this ticket &lt;strong&gt;once&lt;/strong&gt;.&lt;/p&gt;</w:t>
      </w:r>
    </w:p>
    <w:p w:rsidR="00B2537B" w:rsidRDefault="00B2537B" w:rsidP="00B2537B">
      <w:pPr>
        <w:ind w:firstLine="0"/>
      </w:pPr>
      <w:r>
        <w:t>&lt;/div&gt;</w:t>
      </w:r>
      <w:r>
        <w:tab/>
      </w:r>
      <w:r>
        <w:tab/>
      </w:r>
      <w:r>
        <w:tab/>
      </w:r>
    </w:p>
    <w:p w:rsidR="00B2537B" w:rsidRDefault="00B2537B" w:rsidP="00B2537B">
      <w:pPr>
        <w:ind w:firstLine="0"/>
      </w:pPr>
      <w:r>
        <w:t>&lt;?php</w:t>
      </w:r>
    </w:p>
    <w:p w:rsidR="00B2537B" w:rsidRDefault="00B2537B" w:rsidP="00B2537B">
      <w:pPr>
        <w:ind w:firstLine="0"/>
      </w:pPr>
      <w:r>
        <w:t>} else if (isset($_POST['btn_update_ticket'])) {</w:t>
      </w:r>
    </w:p>
    <w:p w:rsidR="00B2537B" w:rsidRDefault="00B2537B" w:rsidP="00B2537B">
      <w:pPr>
        <w:ind w:firstLine="0"/>
      </w:pPr>
      <w:r>
        <w:tab/>
        <w:t>$vio_id_update = $_POST['btn_update_ticket'];</w:t>
      </w:r>
    </w:p>
    <w:p w:rsidR="00B2537B" w:rsidRDefault="00B2537B" w:rsidP="00B2537B">
      <w:pPr>
        <w:ind w:firstLine="0"/>
      </w:pPr>
      <w:r>
        <w:tab/>
        <w:t>$update_comment = $_POST['txt_area'];</w:t>
      </w:r>
    </w:p>
    <w:p w:rsidR="00B2537B" w:rsidRDefault="00B2537B" w:rsidP="00B2537B">
      <w:pPr>
        <w:ind w:firstLine="0"/>
      </w:pPr>
    </w:p>
    <w:p w:rsidR="00B2537B" w:rsidRDefault="00B2537B" w:rsidP="00B2537B">
      <w:pPr>
        <w:ind w:firstLine="0"/>
      </w:pPr>
      <w:r>
        <w:tab/>
        <w:t>update_appeal_ticket($vio_id_update, $update_comment);</w:t>
      </w:r>
    </w:p>
    <w:p w:rsidR="00B2537B" w:rsidRDefault="00B2537B" w:rsidP="00B2537B">
      <w:pPr>
        <w:ind w:firstLine="0"/>
      </w:pPr>
      <w:r>
        <w:t>?&gt;</w:t>
      </w:r>
    </w:p>
    <w:p w:rsidR="00B2537B" w:rsidRDefault="00B2537B" w:rsidP="00B2537B">
      <w:pPr>
        <w:ind w:firstLine="0"/>
      </w:pPr>
      <w:r>
        <w:lastRenderedPageBreak/>
        <w:t>&lt;div class="alert alert-success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&lt;h4&gt;&lt;i class="icon fa fa-check"&gt;&lt;/i&gt; Appeal Ticket Updated&lt;/h4&gt;</w:t>
      </w:r>
    </w:p>
    <w:p w:rsidR="00B2537B" w:rsidRDefault="00B2537B" w:rsidP="00B2537B">
      <w:pPr>
        <w:ind w:firstLine="0"/>
      </w:pPr>
      <w:r>
        <w:tab/>
        <w:t>&lt;p&gt;Please wait for any further notification imposed by the Disciplinary Officer.&lt;/p&gt;</w:t>
      </w:r>
    </w:p>
    <w:p w:rsidR="00B2537B" w:rsidRDefault="00B2537B" w:rsidP="00B2537B">
      <w:pPr>
        <w:ind w:firstLine="0"/>
      </w:pPr>
      <w:r>
        <w:t>&lt;/div&gt;</w:t>
      </w:r>
      <w:r>
        <w:tab/>
      </w:r>
    </w:p>
    <w:p w:rsidR="00B2537B" w:rsidRDefault="00B2537B" w:rsidP="00B2537B">
      <w:pPr>
        <w:ind w:firstLine="0"/>
      </w:pPr>
      <w:r>
        <w:t>&lt;?php</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tab/>
        <w:t>&lt;div class="row"&gt;</w:t>
      </w:r>
    </w:p>
    <w:p w:rsidR="00B2537B" w:rsidRDefault="00B2537B" w:rsidP="00B2537B">
      <w:pPr>
        <w:ind w:firstLine="0"/>
      </w:pPr>
      <w:r>
        <w:tab/>
      </w:r>
      <w:r>
        <w:tab/>
        <w:t>&lt;div class="col-xs-12"&gt;</w:t>
      </w:r>
    </w:p>
    <w:p w:rsidR="00B2537B" w:rsidRDefault="00B2537B" w:rsidP="00B2537B">
      <w:pPr>
        <w:ind w:firstLine="0"/>
      </w:pPr>
      <w:r>
        <w:tab/>
      </w:r>
      <w:r>
        <w:tab/>
        <w:t xml:space="preserve">  &lt;div class="box"&gt;</w:t>
      </w:r>
    </w:p>
    <w:p w:rsidR="00B2537B" w:rsidRDefault="00B2537B" w:rsidP="00B2537B">
      <w:pPr>
        <w:ind w:firstLine="0"/>
      </w:pPr>
      <w:r>
        <w:tab/>
      </w:r>
      <w:r>
        <w:tab/>
        <w:t xml:space="preserve">  </w:t>
      </w:r>
      <w:r>
        <w:tab/>
        <w:t>&lt;!--</w:t>
      </w:r>
    </w:p>
    <w:p w:rsidR="00B2537B" w:rsidRDefault="00B2537B" w:rsidP="00B2537B">
      <w:pPr>
        <w:ind w:firstLine="0"/>
      </w:pPr>
      <w:r>
        <w:tab/>
      </w:r>
      <w:r>
        <w:tab/>
        <w:t xml:space="preserve">    &lt;div class="box-header"&gt;</w:t>
      </w:r>
    </w:p>
    <w:p w:rsidR="00B2537B" w:rsidRDefault="00B2537B" w:rsidP="00B2537B">
      <w:pPr>
        <w:ind w:firstLine="0"/>
      </w:pPr>
      <w:r>
        <w:tab/>
      </w:r>
      <w:r>
        <w:tab/>
        <w:t xml:space="preserve">      &lt;h3 class="box-title"&gt;Insert Title Here&lt;/h3&gt;</w:t>
      </w:r>
    </w:p>
    <w:p w:rsidR="00B2537B" w:rsidRDefault="00B2537B" w:rsidP="00B2537B">
      <w:pPr>
        <w:ind w:firstLine="0"/>
      </w:pPr>
      <w:r>
        <w:tab/>
      </w:r>
      <w:r>
        <w:tab/>
        <w:t xml:space="preserve">      &lt;div class="box-tools"&gt;</w:t>
      </w:r>
    </w:p>
    <w:p w:rsidR="00B2537B" w:rsidRDefault="00B2537B" w:rsidP="00B2537B">
      <w:pPr>
        <w:ind w:firstLine="0"/>
      </w:pPr>
      <w:r>
        <w:tab/>
      </w:r>
      <w:r>
        <w:tab/>
        <w:t xml:space="preserve">        &lt;div class="input-group" style="width: 150px;"&gt;</w:t>
      </w:r>
    </w:p>
    <w:p w:rsidR="00B2537B" w:rsidRDefault="00B2537B" w:rsidP="00B2537B">
      <w:pPr>
        <w:ind w:firstLine="0"/>
      </w:pPr>
      <w:r>
        <w:tab/>
      </w:r>
      <w:r>
        <w:tab/>
        <w:t xml:space="preserve">          &lt;input type="text" name="table_search" class="form-control input-sm pull-right" placeholder="Search"&gt;</w:t>
      </w:r>
    </w:p>
    <w:p w:rsidR="00B2537B" w:rsidRDefault="00B2537B" w:rsidP="00B2537B">
      <w:pPr>
        <w:ind w:firstLine="0"/>
      </w:pPr>
      <w:r>
        <w:tab/>
      </w:r>
      <w:r>
        <w:tab/>
        <w:t xml:space="preserve">          &lt;div class="input-group-btn"&gt;</w:t>
      </w:r>
    </w:p>
    <w:p w:rsidR="00B2537B" w:rsidRDefault="00B2537B" w:rsidP="00B2537B">
      <w:pPr>
        <w:ind w:firstLine="0"/>
      </w:pPr>
      <w:r>
        <w:tab/>
      </w:r>
      <w:r>
        <w:tab/>
        <w:t xml:space="preserve">            &lt;button class="btn btn-sm btn-default"&gt;&lt;i class="fa fa-search"&gt;&lt;/i&gt;&lt;/button&gt;</w:t>
      </w:r>
    </w:p>
    <w:p w:rsidR="00B2537B" w:rsidRDefault="00B2537B" w:rsidP="00B2537B">
      <w:pPr>
        <w:ind w:firstLine="0"/>
      </w:pPr>
      <w:r>
        <w:tab/>
      </w:r>
      <w:r>
        <w:tab/>
        <w:t xml:space="preserve">          &lt;/div&gt;</w:t>
      </w:r>
    </w:p>
    <w:p w:rsidR="00B2537B" w:rsidRDefault="00B2537B" w:rsidP="00B2537B">
      <w:pPr>
        <w:ind w:firstLine="0"/>
      </w:pPr>
      <w:r>
        <w:lastRenderedPageBreak/>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--&gt;</w:t>
      </w:r>
    </w:p>
    <w:p w:rsidR="00B2537B" w:rsidRDefault="00B2537B" w:rsidP="00B2537B">
      <w:pPr>
        <w:ind w:firstLine="0"/>
      </w:pPr>
      <w:r>
        <w:tab/>
      </w:r>
      <w:r>
        <w:tab/>
      </w:r>
      <w:r>
        <w:tab/>
        <w:t>&lt;form method="POST" action="appeal.php"&gt;</w:t>
      </w:r>
    </w:p>
    <w:p w:rsidR="00B2537B" w:rsidRDefault="00B2537B" w:rsidP="00B2537B">
      <w:pPr>
        <w:ind w:firstLine="0"/>
      </w:pPr>
      <w:r>
        <w:tab/>
      </w:r>
      <w:r>
        <w:tab/>
        <w:t xml:space="preserve">    &lt;div class="box-body table-responsive no-padding"&gt;</w:t>
      </w:r>
    </w:p>
    <w:p w:rsidR="00B2537B" w:rsidRDefault="00B2537B" w:rsidP="00B2537B">
      <w:pPr>
        <w:ind w:firstLine="0"/>
      </w:pPr>
      <w:r>
        <w:tab/>
      </w:r>
      <w:r>
        <w:tab/>
      </w:r>
      <w:r>
        <w:tab/>
        <w:t xml:space="preserve">&lt;?php  </w:t>
      </w:r>
    </w:p>
    <w:p w:rsidR="00B2537B" w:rsidRDefault="00B2537B" w:rsidP="00B2537B">
      <w:pPr>
        <w:ind w:firstLine="0"/>
      </w:pPr>
      <w:r>
        <w:tab/>
      </w:r>
      <w:r>
        <w:tab/>
      </w:r>
      <w:r>
        <w:tab/>
      </w:r>
      <w:r>
        <w:tab/>
        <w:t>if (initialize_token() === TRUE) {</w:t>
      </w:r>
    </w:p>
    <w:p w:rsidR="00B2537B" w:rsidRDefault="00B2537B" w:rsidP="00B2537B">
      <w:pPr>
        <w:ind w:firstLine="0"/>
      </w:pPr>
      <w:r>
        <w:tab/>
      </w:r>
      <w:r>
        <w:tab/>
      </w:r>
      <w:r>
        <w:tab/>
      </w:r>
      <w:r>
        <w:tab/>
      </w:r>
      <w:r>
        <w:tab/>
        <w:t>global $conn;</w:t>
      </w:r>
    </w:p>
    <w:p w:rsidR="00B2537B" w:rsidRDefault="00B2537B" w:rsidP="00B2537B">
      <w:pPr>
        <w:ind w:firstLine="0"/>
      </w:pPr>
    </w:p>
    <w:p w:rsidR="00B2537B" w:rsidRDefault="00B2537B" w:rsidP="00B2537B">
      <w:pPr>
        <w:ind w:firstLine="0"/>
      </w:pPr>
      <w:r>
        <w:tab/>
      </w:r>
      <w:r>
        <w:tab/>
      </w:r>
      <w:r>
        <w:tab/>
      </w:r>
      <w:r>
        <w:tab/>
      </w:r>
      <w:r>
        <w:tab/>
        <w:t>$student_id = $_SESSION['student_id'];</w:t>
      </w:r>
    </w:p>
    <w:p w:rsidR="00B2537B" w:rsidRDefault="00B2537B" w:rsidP="00B2537B">
      <w:pPr>
        <w:ind w:firstLine="0"/>
      </w:pPr>
      <w:r>
        <w:tab/>
      </w:r>
      <w:r>
        <w:tab/>
      </w:r>
      <w:r>
        <w:tab/>
        <w:t>?&gt;</w:t>
      </w:r>
    </w:p>
    <w:p w:rsidR="00B2537B" w:rsidRDefault="00B2537B" w:rsidP="00B2537B">
      <w:pPr>
        <w:ind w:firstLine="0"/>
      </w:pPr>
      <w:r>
        <w:tab/>
      </w:r>
      <w:r>
        <w:tab/>
        <w:t xml:space="preserve">      &lt;table class="table table-hover"&gt;</w:t>
      </w:r>
    </w:p>
    <w:p w:rsidR="00B2537B" w:rsidRDefault="00B2537B" w:rsidP="00B2537B">
      <w:pPr>
        <w:ind w:firstLine="0"/>
      </w:pPr>
      <w:r>
        <w:tab/>
      </w:r>
      <w:r>
        <w:tab/>
        <w:t xml:space="preserve">        &lt;tr&gt;</w:t>
      </w:r>
    </w:p>
    <w:p w:rsidR="00B2537B" w:rsidRDefault="00B2537B" w:rsidP="00B2537B">
      <w:pPr>
        <w:ind w:firstLine="0"/>
      </w:pPr>
      <w:r>
        <w:tab/>
      </w:r>
      <w:r>
        <w:tab/>
      </w:r>
      <w:r>
        <w:tab/>
      </w:r>
      <w:r>
        <w:tab/>
      </w:r>
      <w:r>
        <w:tab/>
        <w:t>&lt;th&gt;&lt;/th&gt;</w:t>
      </w:r>
    </w:p>
    <w:p w:rsidR="00B2537B" w:rsidRDefault="00B2537B" w:rsidP="00B2537B">
      <w:pPr>
        <w:ind w:firstLine="0"/>
      </w:pPr>
      <w:r>
        <w:tab/>
      </w:r>
      <w:r>
        <w:tab/>
      </w:r>
      <w:r>
        <w:tab/>
      </w:r>
      <w:r>
        <w:tab/>
      </w:r>
      <w:r>
        <w:tab/>
        <w:t>&lt;th&gt;Disciplinary in Charge&lt;/th&gt;</w:t>
      </w:r>
    </w:p>
    <w:p w:rsidR="00B2537B" w:rsidRDefault="00B2537B" w:rsidP="00B2537B">
      <w:pPr>
        <w:ind w:firstLine="0"/>
      </w:pPr>
      <w:r>
        <w:tab/>
      </w:r>
      <w:r>
        <w:tab/>
      </w:r>
      <w:r>
        <w:tab/>
      </w:r>
      <w:r>
        <w:tab/>
      </w:r>
      <w:r>
        <w:tab/>
        <w:t>&lt;th&gt;Status&lt;/th&gt;</w:t>
      </w:r>
    </w:p>
    <w:p w:rsidR="00B2537B" w:rsidRDefault="00B2537B" w:rsidP="00B2537B">
      <w:pPr>
        <w:ind w:firstLine="0"/>
      </w:pPr>
      <w:r>
        <w:tab/>
      </w:r>
      <w:r>
        <w:tab/>
      </w:r>
      <w:r>
        <w:tab/>
      </w:r>
      <w:r>
        <w:tab/>
      </w:r>
      <w:r>
        <w:tab/>
        <w:t>&lt;th&gt;Date of Incident&lt;/th&gt;</w:t>
      </w:r>
    </w:p>
    <w:p w:rsidR="00B2537B" w:rsidRDefault="00B2537B" w:rsidP="00B2537B">
      <w:pPr>
        <w:ind w:firstLine="0"/>
      </w:pPr>
      <w:r>
        <w:tab/>
      </w:r>
      <w:r>
        <w:tab/>
      </w:r>
      <w:r>
        <w:tab/>
      </w:r>
      <w:r>
        <w:tab/>
      </w:r>
      <w:r>
        <w:tab/>
        <w:t>&lt;th&gt;Valid Thru&lt;/th&gt;</w:t>
      </w:r>
    </w:p>
    <w:p w:rsidR="00B2537B" w:rsidRDefault="00B2537B" w:rsidP="00B2537B">
      <w:pPr>
        <w:ind w:firstLine="0"/>
      </w:pPr>
      <w:r>
        <w:tab/>
      </w:r>
      <w:r>
        <w:tab/>
      </w:r>
      <w:r>
        <w:tab/>
      </w:r>
      <w:r>
        <w:tab/>
      </w:r>
      <w:r>
        <w:tab/>
        <w:t>&lt;th&gt;&lt;/th&gt;</w:t>
      </w:r>
    </w:p>
    <w:p w:rsidR="00B2537B" w:rsidRDefault="00B2537B" w:rsidP="00B2537B">
      <w:pPr>
        <w:ind w:firstLine="0"/>
      </w:pPr>
      <w:r>
        <w:tab/>
      </w:r>
      <w:r>
        <w:tab/>
        <w:t xml:space="preserve">        &lt;/tr&gt;</w:t>
      </w:r>
    </w:p>
    <w:p w:rsidR="00B2537B" w:rsidRDefault="00B2537B" w:rsidP="00B2537B">
      <w:pPr>
        <w:ind w:firstLine="0"/>
      </w:pPr>
      <w:r>
        <w:tab/>
      </w:r>
      <w:r>
        <w:tab/>
      </w:r>
      <w:r>
        <w:tab/>
        <w:t xml:space="preserve">&lt;?php  </w:t>
      </w:r>
    </w:p>
    <w:p w:rsidR="00B2537B" w:rsidRDefault="00B2537B" w:rsidP="00B2537B">
      <w:pPr>
        <w:ind w:firstLine="0"/>
      </w:pPr>
      <w:r>
        <w:tab/>
      </w:r>
      <w:r>
        <w:tab/>
      </w:r>
      <w:r>
        <w:tab/>
      </w:r>
      <w:r>
        <w:tab/>
      </w:r>
      <w:r>
        <w:tab/>
        <w:t>if (student_has_violation($student_id)) {</w:t>
      </w:r>
    </w:p>
    <w:p w:rsidR="00B2537B" w:rsidRDefault="00B2537B" w:rsidP="00B2537B">
      <w:pPr>
        <w:ind w:firstLine="0"/>
      </w:pPr>
      <w:r>
        <w:lastRenderedPageBreak/>
        <w:tab/>
      </w:r>
      <w:r>
        <w:tab/>
      </w:r>
      <w:r>
        <w:tab/>
      </w:r>
      <w:r>
        <w:tab/>
      </w:r>
      <w:r>
        <w:tab/>
      </w:r>
      <w:r>
        <w:tab/>
        <w:t xml:space="preserve">$select = "SELECT disciplinary_personnels.dp_id, </w:t>
      </w:r>
    </w:p>
    <w:p w:rsidR="00B2537B" w:rsidRDefault="00B2537B" w:rsidP="00B2537B">
      <w:pPr>
        <w:ind w:firstLine="0"/>
      </w:pPr>
      <w:r>
        <w:tab/>
      </w:r>
      <w:r>
        <w:tab/>
      </w:r>
      <w:r>
        <w:tab/>
      </w:r>
      <w:r>
        <w:tab/>
      </w:r>
      <w:r>
        <w:tab/>
      </w:r>
      <w:r>
        <w:tab/>
      </w:r>
      <w:r>
        <w:tab/>
      </w:r>
      <w:r>
        <w:tab/>
      </w:r>
      <w:r>
        <w:tab/>
      </w:r>
      <w:r>
        <w:tab/>
        <w:t xml:space="preserve">  DATE_FORMAT(violation_details.valid_date, '%a - %b %d, %Y - %h:%i %p') AS valid_date, </w:t>
      </w:r>
    </w:p>
    <w:p w:rsidR="00B2537B" w:rsidRDefault="00B2537B" w:rsidP="00B2537B">
      <w:pPr>
        <w:ind w:firstLine="0"/>
      </w:pPr>
      <w:r>
        <w:tab/>
      </w:r>
      <w:r>
        <w:tab/>
      </w:r>
      <w:r>
        <w:tab/>
      </w:r>
      <w:r>
        <w:tab/>
      </w:r>
      <w:r>
        <w:tab/>
      </w:r>
      <w:r>
        <w:tab/>
      </w:r>
      <w:r>
        <w:tab/>
      </w:r>
      <w:r>
        <w:tab/>
      </w:r>
      <w:r>
        <w:tab/>
      </w:r>
      <w:r>
        <w:tab/>
        <w:t xml:space="preserve">  violation_details.status, </w:t>
      </w:r>
    </w:p>
    <w:p w:rsidR="00B2537B" w:rsidRDefault="00B2537B" w:rsidP="00B2537B">
      <w:pPr>
        <w:ind w:firstLine="0"/>
      </w:pPr>
      <w:r>
        <w:tab/>
      </w:r>
      <w:r>
        <w:tab/>
      </w:r>
      <w:r>
        <w:tab/>
      </w:r>
      <w:r>
        <w:tab/>
      </w:r>
      <w:r>
        <w:tab/>
      </w:r>
      <w:r>
        <w:tab/>
      </w:r>
      <w:r>
        <w:tab/>
      </w:r>
      <w:r>
        <w:tab/>
      </w:r>
      <w:r>
        <w:tab/>
      </w:r>
      <w:r>
        <w:tab/>
        <w:t xml:space="preserve">  violation_details.id,</w:t>
      </w:r>
    </w:p>
    <w:p w:rsidR="00B2537B" w:rsidRDefault="00B2537B" w:rsidP="00B2537B">
      <w:pPr>
        <w:ind w:firstLine="0"/>
      </w:pPr>
      <w:r>
        <w:tab/>
      </w:r>
      <w:r>
        <w:tab/>
      </w:r>
      <w:r>
        <w:tab/>
      </w:r>
      <w:r>
        <w:tab/>
      </w:r>
      <w:r>
        <w:tab/>
      </w:r>
      <w:r>
        <w:tab/>
      </w:r>
      <w:r>
        <w:tab/>
      </w:r>
      <w:r>
        <w:tab/>
      </w:r>
      <w:r>
        <w:tab/>
      </w:r>
      <w:r>
        <w:tab/>
        <w:t xml:space="preserve">  DATE_FORMAT(violation_details.created_at, '%a - %b %d, %Y - %h:%i %p') AS created_at, </w:t>
      </w:r>
    </w:p>
    <w:p w:rsidR="00B2537B" w:rsidRDefault="00B2537B" w:rsidP="00B2537B">
      <w:pPr>
        <w:ind w:firstLine="0"/>
      </w:pPr>
      <w:r>
        <w:tab/>
      </w:r>
      <w:r>
        <w:tab/>
      </w:r>
      <w:r>
        <w:tab/>
      </w:r>
      <w:r>
        <w:tab/>
      </w:r>
      <w:r>
        <w:tab/>
      </w:r>
      <w:r>
        <w:tab/>
      </w:r>
      <w:r>
        <w:tab/>
      </w:r>
      <w:r>
        <w:tab/>
      </w:r>
      <w:r>
        <w:tab/>
      </w:r>
      <w:r>
        <w:tab/>
        <w:t xml:space="preserve">  disciplinary_personnels.last_name, </w:t>
      </w:r>
    </w:p>
    <w:p w:rsidR="00B2537B" w:rsidRDefault="00B2537B" w:rsidP="00B2537B">
      <w:pPr>
        <w:ind w:firstLine="0"/>
      </w:pPr>
      <w:r>
        <w:tab/>
      </w:r>
      <w:r>
        <w:tab/>
      </w:r>
      <w:r>
        <w:tab/>
      </w:r>
      <w:r>
        <w:tab/>
      </w:r>
      <w:r>
        <w:tab/>
      </w:r>
      <w:r>
        <w:tab/>
      </w:r>
      <w:r>
        <w:tab/>
      </w:r>
      <w:r>
        <w:tab/>
      </w:r>
      <w:r>
        <w:tab/>
      </w:r>
      <w:r>
        <w:tab/>
        <w:t xml:space="preserve">  disciplinary_personnels.first_name, </w:t>
      </w:r>
    </w:p>
    <w:p w:rsidR="00B2537B" w:rsidRDefault="00B2537B" w:rsidP="00B2537B">
      <w:pPr>
        <w:ind w:firstLine="0"/>
      </w:pPr>
      <w:r>
        <w:tab/>
      </w:r>
      <w:r>
        <w:tab/>
      </w:r>
      <w:r>
        <w:tab/>
      </w:r>
      <w:r>
        <w:tab/>
      </w:r>
      <w:r>
        <w:tab/>
      </w:r>
      <w:r>
        <w:tab/>
      </w:r>
      <w:r>
        <w:tab/>
      </w:r>
      <w:r>
        <w:tab/>
      </w:r>
      <w:r>
        <w:tab/>
      </w:r>
      <w:r>
        <w:tab/>
        <w:t xml:space="preserve">  disciplinary_personnels.middle_name, </w:t>
      </w:r>
    </w:p>
    <w:p w:rsidR="00B2537B" w:rsidRDefault="00B2537B" w:rsidP="00B2537B">
      <w:pPr>
        <w:ind w:firstLine="0"/>
      </w:pPr>
      <w:r>
        <w:tab/>
      </w:r>
      <w:r>
        <w:tab/>
      </w:r>
      <w:r>
        <w:tab/>
      </w:r>
      <w:r>
        <w:tab/>
      </w:r>
      <w:r>
        <w:tab/>
      </w:r>
      <w:r>
        <w:tab/>
      </w:r>
      <w:r>
        <w:tab/>
      </w:r>
      <w:r>
        <w:tab/>
      </w:r>
      <w:r>
        <w:tab/>
      </w:r>
      <w:r>
        <w:tab/>
        <w:t xml:space="preserve">  disciplinary_personnels.dp_picture </w:t>
      </w:r>
    </w:p>
    <w:p w:rsidR="00B2537B" w:rsidRDefault="00B2537B" w:rsidP="00B2537B">
      <w:pPr>
        <w:ind w:firstLine="0"/>
      </w:pPr>
      <w:r>
        <w:tab/>
      </w:r>
      <w:r>
        <w:tab/>
      </w:r>
      <w:r>
        <w:tab/>
      </w:r>
      <w:r>
        <w:tab/>
      </w:r>
      <w:r>
        <w:tab/>
      </w:r>
      <w:r>
        <w:tab/>
      </w:r>
      <w:r>
        <w:tab/>
      </w:r>
      <w:r>
        <w:tab/>
        <w:t xml:space="preserve">   FROM disciplinary_personnels </w:t>
      </w:r>
    </w:p>
    <w:p w:rsidR="00B2537B" w:rsidRDefault="00B2537B" w:rsidP="00B2537B">
      <w:pPr>
        <w:ind w:firstLine="0"/>
      </w:pPr>
      <w:r>
        <w:tab/>
      </w:r>
      <w:r>
        <w:tab/>
      </w:r>
      <w:r>
        <w:tab/>
      </w:r>
      <w:r>
        <w:tab/>
      </w:r>
      <w:r>
        <w:tab/>
      </w:r>
      <w:r>
        <w:tab/>
      </w:r>
      <w:r>
        <w:tab/>
      </w:r>
      <w:r>
        <w:tab/>
        <w:t xml:space="preserve">   LEFT JOIN violation_details </w:t>
      </w:r>
    </w:p>
    <w:p w:rsidR="00B2537B" w:rsidRDefault="00B2537B" w:rsidP="00B2537B">
      <w:pPr>
        <w:ind w:firstLine="0"/>
      </w:pPr>
      <w:r>
        <w:tab/>
      </w:r>
      <w:r>
        <w:tab/>
      </w:r>
      <w:r>
        <w:tab/>
      </w:r>
      <w:r>
        <w:tab/>
      </w:r>
      <w:r>
        <w:tab/>
      </w:r>
      <w:r>
        <w:tab/>
      </w:r>
      <w:r>
        <w:tab/>
      </w:r>
      <w:r>
        <w:tab/>
        <w:t xml:space="preserve">   ON disciplinary_personnels.dp_id = violation_details.dp_id </w:t>
      </w:r>
    </w:p>
    <w:p w:rsidR="00B2537B" w:rsidRDefault="00B2537B" w:rsidP="00B2537B">
      <w:pPr>
        <w:ind w:firstLine="0"/>
      </w:pPr>
      <w:r>
        <w:tab/>
      </w:r>
      <w:r>
        <w:tab/>
      </w:r>
      <w:r>
        <w:tab/>
      </w:r>
      <w:r>
        <w:tab/>
      </w:r>
      <w:r>
        <w:tab/>
      </w:r>
      <w:r>
        <w:tab/>
      </w:r>
      <w:r>
        <w:tab/>
      </w:r>
      <w:r>
        <w:tab/>
        <w:t xml:space="preserve">   WHERE violation_details.student_id = '$student_id' AND status = 'Pending'";</w:t>
      </w:r>
    </w:p>
    <w:p w:rsidR="00B2537B" w:rsidRDefault="00B2537B" w:rsidP="00B2537B">
      <w:pPr>
        <w:ind w:firstLine="0"/>
      </w:pPr>
      <w:r>
        <w:tab/>
      </w:r>
      <w:r>
        <w:tab/>
      </w:r>
      <w:r>
        <w:tab/>
      </w:r>
      <w:r>
        <w:tab/>
      </w:r>
      <w:r>
        <w:tab/>
      </w:r>
      <w:r>
        <w:tab/>
        <w:t>$result = $conn-&gt;query($select);</w:t>
      </w:r>
    </w:p>
    <w:p w:rsidR="00B2537B" w:rsidRDefault="00B2537B" w:rsidP="00B2537B">
      <w:pPr>
        <w:ind w:firstLine="0"/>
      </w:pPr>
      <w:r>
        <w:lastRenderedPageBreak/>
        <w:tab/>
      </w:r>
      <w:r>
        <w:tab/>
      </w:r>
      <w:r>
        <w:tab/>
      </w:r>
      <w:r>
        <w:tab/>
      </w:r>
      <w:r>
        <w:tab/>
      </w:r>
      <w:r>
        <w:tab/>
        <w:t>while ($row = $result-&gt;fetch_object()) {</w:t>
      </w:r>
    </w:p>
    <w:p w:rsidR="00B2537B" w:rsidRDefault="00B2537B" w:rsidP="00B2537B">
      <w:pPr>
        <w:ind w:firstLine="0"/>
      </w:pPr>
      <w:r>
        <w:tab/>
      </w:r>
      <w:r>
        <w:tab/>
      </w:r>
      <w:r>
        <w:tab/>
      </w:r>
      <w:r>
        <w:tab/>
      </w:r>
      <w:r>
        <w:tab/>
      </w:r>
      <w:r>
        <w:tab/>
      </w:r>
      <w:r>
        <w:tab/>
        <w:t>$id = $row-&gt;id;</w:t>
      </w:r>
    </w:p>
    <w:p w:rsidR="00B2537B" w:rsidRDefault="00B2537B" w:rsidP="00B2537B">
      <w:pPr>
        <w:ind w:firstLine="0"/>
      </w:pPr>
      <w:r>
        <w:tab/>
      </w:r>
      <w:r>
        <w:tab/>
      </w:r>
      <w:r>
        <w:tab/>
      </w:r>
      <w:r>
        <w:tab/>
      </w:r>
      <w:r>
        <w:tab/>
      </w:r>
      <w:r>
        <w:tab/>
      </w:r>
      <w:r>
        <w:tab/>
        <w:t>$status = $row-&gt;status;</w:t>
      </w:r>
    </w:p>
    <w:p w:rsidR="00B2537B" w:rsidRDefault="00B2537B" w:rsidP="00B2537B">
      <w:pPr>
        <w:ind w:firstLine="0"/>
      </w:pPr>
      <w:r>
        <w:tab/>
      </w:r>
      <w:r>
        <w:tab/>
      </w:r>
      <w:r>
        <w:tab/>
        <w:t>?&gt;</w:t>
      </w:r>
      <w:r>
        <w:tab/>
      </w:r>
    </w:p>
    <w:p w:rsidR="00B2537B" w:rsidRDefault="00B2537B" w:rsidP="00B2537B">
      <w:pPr>
        <w:ind w:firstLine="0"/>
      </w:pPr>
      <w:r>
        <w:tab/>
      </w:r>
      <w:r>
        <w:tab/>
      </w:r>
      <w:r>
        <w:tab/>
      </w:r>
      <w:r>
        <w:tab/>
        <w:t>&lt;tbody&gt;</w:t>
      </w:r>
    </w:p>
    <w:p w:rsidR="00B2537B" w:rsidRDefault="00B2537B" w:rsidP="00B2537B">
      <w:pPr>
        <w:ind w:firstLine="0"/>
      </w:pPr>
      <w:r>
        <w:tab/>
      </w:r>
      <w:r>
        <w:tab/>
      </w:r>
      <w:r>
        <w:tab/>
      </w:r>
      <w:r>
        <w:tab/>
      </w:r>
      <w:r>
        <w:tab/>
        <w:t>&lt;tr&gt;</w:t>
      </w:r>
    </w:p>
    <w:p w:rsidR="00B2537B" w:rsidRDefault="00B2537B" w:rsidP="00B2537B">
      <w:pPr>
        <w:ind w:firstLine="0"/>
      </w:pPr>
      <w:r>
        <w:tab/>
      </w:r>
      <w:r>
        <w:tab/>
      </w:r>
      <w:r>
        <w:tab/>
        <w:t xml:space="preserve">          &lt;td&gt;&lt;img src="&lt;?php echo $row-&gt;dp_picture; ?&gt;" width="60" height="60"&gt;&lt;/td&gt;</w:t>
      </w:r>
    </w:p>
    <w:p w:rsidR="00B2537B" w:rsidRDefault="00B2537B" w:rsidP="00B2537B">
      <w:pPr>
        <w:ind w:firstLine="0"/>
      </w:pPr>
      <w:r>
        <w:tab/>
      </w:r>
      <w:r>
        <w:tab/>
      </w:r>
      <w:r>
        <w:tab/>
        <w:t xml:space="preserve">          &lt;td&gt;&lt;?php echo $row-&gt;last_name . ", " . $row-&gt;first_name . " " . $row-&gt;middle_name; ?&gt;&lt;/td&gt;</w:t>
      </w:r>
    </w:p>
    <w:p w:rsidR="00B2537B" w:rsidRDefault="00B2537B" w:rsidP="00B2537B">
      <w:pPr>
        <w:ind w:firstLine="0"/>
      </w:pPr>
      <w:r>
        <w:tab/>
      </w:r>
      <w:r>
        <w:tab/>
      </w:r>
      <w:r>
        <w:tab/>
      </w:r>
      <w:r>
        <w:tab/>
      </w:r>
      <w:r>
        <w:tab/>
      </w:r>
      <w:r>
        <w:tab/>
        <w:t xml:space="preserve">&lt;?php </w:t>
      </w:r>
    </w:p>
    <w:p w:rsidR="00B2537B" w:rsidRDefault="00B2537B" w:rsidP="00B2537B">
      <w:pPr>
        <w:ind w:firstLine="0"/>
      </w:pPr>
      <w:r>
        <w:tab/>
      </w:r>
      <w:r>
        <w:tab/>
      </w:r>
      <w:r>
        <w:tab/>
      </w:r>
      <w:r>
        <w:tab/>
      </w:r>
      <w:r>
        <w:tab/>
      </w:r>
      <w:r>
        <w:tab/>
      </w:r>
      <w:r>
        <w:tab/>
        <w:t>if ($status == 'Violated') {</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r>
      <w:r>
        <w:tab/>
      </w:r>
      <w:r>
        <w:tab/>
        <w:t>&lt;td&gt;&lt;span class="label label-danger"&gt;&lt;?php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 else if ($status == 'Excused') {</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r>
      <w:r>
        <w:tab/>
      </w:r>
      <w:r>
        <w:tab/>
        <w:t>&lt;td&gt;&lt;span class="label label-success"&gt;&lt;?php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 else {</w:t>
      </w:r>
    </w:p>
    <w:p w:rsidR="00B2537B" w:rsidRDefault="00B2537B" w:rsidP="00B2537B">
      <w:pPr>
        <w:ind w:firstLine="0"/>
      </w:pPr>
      <w:r>
        <w:tab/>
      </w:r>
      <w:r>
        <w:tab/>
      </w:r>
      <w:r>
        <w:tab/>
      </w:r>
      <w:r>
        <w:tab/>
      </w:r>
      <w:r>
        <w:tab/>
      </w:r>
      <w:r>
        <w:tab/>
        <w:t>?&gt;</w:t>
      </w:r>
    </w:p>
    <w:p w:rsidR="00B2537B" w:rsidRDefault="00B2537B" w:rsidP="00B2537B">
      <w:pPr>
        <w:ind w:firstLine="0"/>
      </w:pPr>
      <w:r>
        <w:lastRenderedPageBreak/>
        <w:tab/>
      </w:r>
      <w:r>
        <w:tab/>
      </w:r>
      <w:r>
        <w:tab/>
      </w:r>
      <w:r>
        <w:tab/>
      </w:r>
      <w:r>
        <w:tab/>
      </w:r>
      <w:r>
        <w:tab/>
      </w:r>
      <w:r>
        <w:tab/>
      </w:r>
      <w:r>
        <w:tab/>
        <w:t>&lt;td&gt;&lt;span class="label label-warning"&gt;&lt;?php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t>&lt;td&gt;&lt;?php echo $row-&gt;created_at; ?&gt;&lt;/td&gt;</w:t>
      </w:r>
    </w:p>
    <w:p w:rsidR="00B2537B" w:rsidRDefault="00B2537B" w:rsidP="00B2537B">
      <w:pPr>
        <w:ind w:firstLine="0"/>
      </w:pPr>
      <w:r>
        <w:tab/>
      </w:r>
      <w:r>
        <w:tab/>
      </w:r>
      <w:r>
        <w:tab/>
      </w:r>
      <w:r>
        <w:tab/>
      </w:r>
      <w:r>
        <w:tab/>
      </w:r>
      <w:r>
        <w:tab/>
        <w:t>&lt;td&gt;&lt;?php echo $row-&gt;valid_date; ?&gt;&lt;/td&gt;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$count = number_appeal_ticket($id);</w:t>
      </w:r>
    </w:p>
    <w:p w:rsidR="00B2537B" w:rsidRDefault="00B2537B" w:rsidP="00B2537B">
      <w:pPr>
        <w:ind w:firstLine="0"/>
      </w:pPr>
      <w:r>
        <w:tab/>
      </w:r>
      <w:r>
        <w:tab/>
      </w:r>
      <w:r>
        <w:tab/>
      </w:r>
      <w:r>
        <w:tab/>
      </w:r>
      <w:r>
        <w:tab/>
      </w:r>
      <w:r>
        <w:tab/>
      </w:r>
      <w:r>
        <w:tab/>
        <w:t>$update_count = determine_update_ticket($id);</w:t>
      </w:r>
    </w:p>
    <w:p w:rsidR="00B2537B" w:rsidRDefault="00B2537B" w:rsidP="00B2537B">
      <w:pPr>
        <w:ind w:firstLine="0"/>
      </w:pPr>
      <w:r>
        <w:tab/>
      </w:r>
      <w:r>
        <w:tab/>
      </w:r>
      <w:r>
        <w:tab/>
      </w:r>
      <w:r>
        <w:tab/>
      </w:r>
      <w:r>
        <w:tab/>
      </w:r>
      <w:r>
        <w:tab/>
      </w:r>
      <w:r>
        <w:tab/>
      </w:r>
    </w:p>
    <w:p w:rsidR="00B2537B" w:rsidRDefault="00B2537B" w:rsidP="00B2537B">
      <w:pPr>
        <w:ind w:firstLine="0"/>
      </w:pPr>
      <w:r>
        <w:tab/>
      </w:r>
      <w:r>
        <w:tab/>
      </w:r>
      <w:r>
        <w:tab/>
      </w:r>
      <w:r>
        <w:tab/>
      </w:r>
      <w:r>
        <w:tab/>
      </w:r>
      <w:r>
        <w:tab/>
      </w:r>
      <w:r>
        <w:tab/>
        <w:t>if ($count == 0 &amp;&amp; $status == 'Pending') {</w:t>
      </w:r>
    </w:p>
    <w:p w:rsidR="00B2537B" w:rsidRDefault="00B2537B" w:rsidP="00B2537B">
      <w:pPr>
        <w:ind w:firstLine="0"/>
      </w:pPr>
      <w:r>
        <w:tab/>
      </w:r>
      <w:r>
        <w:tab/>
      </w:r>
      <w:r>
        <w:tab/>
      </w:r>
      <w:r>
        <w:tab/>
      </w:r>
      <w:r>
        <w:tab/>
      </w:r>
      <w:r>
        <w:tab/>
      </w:r>
      <w:r>
        <w:tab/>
      </w:r>
      <w:r>
        <w:tab/>
        <w:t>include 'app/view/widgets/buttons/button_appeal_ticket.php';</w:t>
      </w:r>
    </w:p>
    <w:p w:rsidR="00B2537B" w:rsidRDefault="00B2537B" w:rsidP="00B2537B">
      <w:pPr>
        <w:ind w:firstLine="0"/>
      </w:pPr>
      <w:r>
        <w:tab/>
      </w:r>
      <w:r>
        <w:tab/>
      </w:r>
      <w:r>
        <w:tab/>
      </w:r>
      <w:r>
        <w:tab/>
      </w:r>
      <w:r>
        <w:tab/>
      </w:r>
      <w:r>
        <w:tab/>
      </w:r>
      <w:r>
        <w:tab/>
        <w:t>} else if ($count &amp;&amp; $update_count) {</w:t>
      </w:r>
    </w:p>
    <w:p w:rsidR="00B2537B" w:rsidRDefault="00B2537B" w:rsidP="00B2537B">
      <w:pPr>
        <w:ind w:firstLine="0"/>
      </w:pPr>
      <w:r>
        <w:tab/>
      </w:r>
      <w:r>
        <w:tab/>
      </w:r>
      <w:r>
        <w:tab/>
      </w:r>
      <w:r>
        <w:tab/>
      </w:r>
      <w:r>
        <w:tab/>
      </w:r>
      <w:r>
        <w:tab/>
      </w:r>
      <w:r>
        <w:tab/>
      </w:r>
      <w:r>
        <w:tab/>
        <w:t>include 'app/view/widgets/buttons/danger_appeal_ticket.php';</w:t>
      </w:r>
    </w:p>
    <w:p w:rsidR="00B2537B" w:rsidRDefault="00B2537B" w:rsidP="00B2537B">
      <w:pPr>
        <w:ind w:firstLine="0"/>
      </w:pPr>
      <w:r>
        <w:tab/>
      </w:r>
      <w:r>
        <w:tab/>
      </w:r>
      <w:r>
        <w:tab/>
      </w:r>
      <w:r>
        <w:tab/>
      </w:r>
      <w:r>
        <w:tab/>
      </w:r>
      <w:r>
        <w:tab/>
      </w:r>
      <w:r>
        <w:tab/>
        <w:t>} else if ($count == 1 &amp;&amp; $status == 'Pending') {</w:t>
      </w:r>
    </w:p>
    <w:p w:rsidR="00B2537B" w:rsidRDefault="00B2537B" w:rsidP="00B2537B">
      <w:pPr>
        <w:ind w:firstLine="0"/>
      </w:pPr>
      <w:r>
        <w:tab/>
      </w:r>
      <w:r>
        <w:tab/>
      </w:r>
      <w:r>
        <w:tab/>
      </w:r>
      <w:r>
        <w:tab/>
      </w:r>
      <w:r>
        <w:tab/>
      </w:r>
      <w:r>
        <w:tab/>
      </w:r>
      <w:r>
        <w:tab/>
      </w:r>
      <w:r>
        <w:tab/>
        <w:t>include 'app/view/widgets/buttons/update_appeal_ticket.php';</w:t>
      </w:r>
    </w:p>
    <w:p w:rsidR="00B2537B" w:rsidRDefault="00B2537B" w:rsidP="00B2537B">
      <w:pPr>
        <w:ind w:firstLine="0"/>
      </w:pPr>
      <w:r>
        <w:lastRenderedPageBreak/>
        <w:tab/>
      </w:r>
      <w:r>
        <w:tab/>
      </w:r>
      <w:r>
        <w:tab/>
      </w:r>
      <w:r>
        <w:tab/>
      </w:r>
      <w:r>
        <w:tab/>
      </w:r>
      <w:r>
        <w:tab/>
      </w:r>
      <w:r>
        <w:tab/>
        <w:t>} else if ($status == 'Excused' || $status == 'Violated') {</w:t>
      </w:r>
    </w:p>
    <w:p w:rsidR="00B2537B" w:rsidRDefault="00B2537B" w:rsidP="00B2537B">
      <w:pPr>
        <w:ind w:firstLine="0"/>
      </w:pPr>
      <w:r>
        <w:tab/>
      </w:r>
      <w:r>
        <w:tab/>
      </w:r>
      <w:r>
        <w:tab/>
      </w:r>
      <w:r>
        <w:tab/>
      </w:r>
      <w:r>
        <w:tab/>
      </w:r>
      <w:r>
        <w:tab/>
      </w:r>
      <w:r>
        <w:tab/>
      </w:r>
      <w:r>
        <w:tab/>
        <w:t>include 'app/view/widgets/buttons/danger_appeal_ticket.php';</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t xml:space="preserve">        &lt;/tr&gt;</w:t>
      </w:r>
    </w:p>
    <w:p w:rsidR="00B2537B" w:rsidRDefault="00B2537B" w:rsidP="00B2537B">
      <w:pPr>
        <w:ind w:firstLine="0"/>
      </w:pPr>
      <w:r>
        <w:tab/>
      </w:r>
      <w:r>
        <w:tab/>
        <w:t xml:space="preserve">        &lt;/tbody&gt;</w:t>
      </w:r>
    </w:p>
    <w:p w:rsidR="00B2537B" w:rsidRDefault="00B2537B" w:rsidP="00B2537B">
      <w:pPr>
        <w:ind w:firstLine="0"/>
      </w:pPr>
      <w:r>
        <w:tab/>
        <w:t xml:space="preserve">&lt;?php  </w:t>
      </w:r>
    </w:p>
    <w:p w:rsidR="00B2537B" w:rsidRDefault="00B2537B" w:rsidP="00B2537B">
      <w:pPr>
        <w:ind w:firstLine="0"/>
      </w:pPr>
      <w:r>
        <w:tab/>
      </w:r>
      <w:r>
        <w:tab/>
      </w:r>
      <w:r>
        <w:tab/>
      </w:r>
      <w:r>
        <w:tab/>
        <w:t>}</w:t>
      </w:r>
    </w:p>
    <w:p w:rsidR="00B2537B" w:rsidRDefault="00B2537B" w:rsidP="00B2537B">
      <w:pPr>
        <w:ind w:firstLine="0"/>
      </w:pPr>
      <w:r>
        <w:tab/>
      </w:r>
      <w:r>
        <w:tab/>
      </w:r>
      <w:r>
        <w:tab/>
        <w:t>}</w:t>
      </w:r>
    </w:p>
    <w:p w:rsidR="00B2537B" w:rsidRDefault="00B2537B" w:rsidP="00B2537B">
      <w:pPr>
        <w:ind w:firstLine="0"/>
      </w:pPr>
      <w:r>
        <w:tab/>
      </w:r>
      <w:r>
        <w:tab/>
        <w:t>}</w:t>
      </w:r>
    </w:p>
    <w:p w:rsidR="00B2537B" w:rsidRDefault="00B2537B" w:rsidP="00B2537B">
      <w:pPr>
        <w:ind w:firstLine="0"/>
      </w:pPr>
      <w:r>
        <w:tab/>
        <w:t>?&gt;</w:t>
      </w:r>
    </w:p>
    <w:p w:rsidR="00B2537B" w:rsidRDefault="00B2537B" w:rsidP="00B2537B">
      <w:pPr>
        <w:ind w:firstLine="0"/>
      </w:pPr>
      <w:r>
        <w:tab/>
      </w:r>
      <w:r>
        <w:tab/>
        <w:t xml:space="preserve">      &lt;/table&gt;</w:t>
      </w:r>
    </w:p>
    <w:p w:rsidR="00B2537B" w:rsidRDefault="00B2537B" w:rsidP="00B2537B">
      <w:pPr>
        <w:ind w:firstLine="0"/>
      </w:pPr>
      <w:r>
        <w:tab/>
      </w:r>
      <w:r>
        <w:tab/>
        <w:t xml:space="preserve">    &lt;/form&gt;</w:t>
      </w:r>
    </w:p>
    <w:p w:rsidR="00B2537B" w:rsidRDefault="00B2537B" w:rsidP="00B2537B">
      <w:pPr>
        <w:ind w:firstLine="0"/>
      </w:pPr>
      <w:r>
        <w:tab/>
      </w:r>
      <w:r>
        <w:tab/>
        <w:t xml:space="preserve">    &lt;/div&gt;&lt;!-- /.box-body --&gt;</w:t>
      </w:r>
    </w:p>
    <w:p w:rsidR="00B2537B" w:rsidRDefault="00B2537B" w:rsidP="00B2537B">
      <w:pPr>
        <w:ind w:firstLine="0"/>
      </w:pPr>
      <w:r>
        <w:tab/>
      </w:r>
      <w:r>
        <w:tab/>
        <w:t xml:space="preserve">  &lt;/div&gt;&lt;!-- /.box --&gt;</w:t>
      </w:r>
    </w:p>
    <w:p w:rsidR="00B2537B" w:rsidRDefault="00B2537B" w:rsidP="00B2537B">
      <w:pPr>
        <w:ind w:firstLine="0"/>
      </w:pPr>
      <w:r>
        <w:tab/>
      </w:r>
      <w:r>
        <w:tab/>
        <w:t>&lt;/div&gt;</w:t>
      </w:r>
    </w:p>
    <w:p w:rsidR="00B2537B" w:rsidRDefault="00B2537B" w:rsidP="00B2537B">
      <w:pPr>
        <w:ind w:firstLine="0"/>
      </w:pPr>
      <w:r>
        <w:tab/>
        <w:t>&lt;/div&gt;</w:t>
      </w:r>
    </w:p>
    <w:p w:rsidR="00B2537B" w:rsidRDefault="00B2537B" w:rsidP="00B2537B">
      <w:pPr>
        <w:ind w:firstLine="0"/>
      </w:pPr>
      <w:r>
        <w:t>&lt;/section&gt;</w:t>
      </w:r>
    </w:p>
    <w:p w:rsidR="00B2537B" w:rsidRDefault="00B2537B" w:rsidP="00B2537B">
      <w:pPr>
        <w:ind w:firstLine="0"/>
      </w:pPr>
      <w:r>
        <w:t>&lt;!-- === Dresscode Violation Detail Content === --&gt;</w:t>
      </w:r>
    </w:p>
    <w:p w:rsidR="00B2537B" w:rsidRDefault="00B2537B" w:rsidP="00B2537B">
      <w:pPr>
        <w:ind w:firstLine="0"/>
      </w:pPr>
    </w:p>
    <w:p w:rsidR="00B2537B" w:rsidRDefault="00B2537B" w:rsidP="00B2537B">
      <w:pPr>
        <w:ind w:firstLine="0"/>
      </w:pPr>
      <w:r>
        <w:t>&lt;!-- === [= NOTHING FOLLOWS =] === --&gt;</w:t>
      </w:r>
    </w:p>
    <w:p w:rsidR="00B2537B" w:rsidRDefault="00B2537B" w:rsidP="00B2537B">
      <w:pPr>
        <w:ind w:firstLine="0"/>
      </w:pPr>
      <w:r>
        <w:lastRenderedPageBreak/>
        <w:t xml:space="preserve">&lt;?php  </w:t>
      </w:r>
    </w:p>
    <w:p w:rsidR="00B2537B" w:rsidRDefault="00B2537B" w:rsidP="00B2537B">
      <w:pPr>
        <w:ind w:firstLine="0"/>
      </w:pPr>
      <w:r>
        <w:t>require 'app/view/student/overall-footer.php'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dresscode_report.php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ab/>
        <w:t>if (isset($_GET['r'])) {</w:t>
      </w:r>
    </w:p>
    <w:p w:rsidR="00B2537B" w:rsidRDefault="00B2537B" w:rsidP="00B2537B">
      <w:pPr>
        <w:ind w:firstLine="0"/>
      </w:pPr>
      <w:r>
        <w:tab/>
      </w:r>
      <w:r>
        <w:tab/>
        <w:t>global $conn;</w:t>
      </w:r>
    </w:p>
    <w:p w:rsidR="00B2537B" w:rsidRDefault="00B2537B" w:rsidP="00B2537B">
      <w:pPr>
        <w:ind w:firstLine="0"/>
      </w:pPr>
      <w:r>
        <w:tab/>
      </w:r>
      <w:r>
        <w:tab/>
        <w:t>$violation_id = base64_decode($_GET['r']);</w:t>
      </w:r>
    </w:p>
    <w:p w:rsidR="00B2537B" w:rsidRDefault="00B2537B" w:rsidP="00B2537B">
      <w:pPr>
        <w:ind w:firstLine="0"/>
      </w:pPr>
      <w:r>
        <w:tab/>
      </w:r>
      <w:r>
        <w:tab/>
        <w:t>status($violation_id);</w:t>
      </w:r>
    </w:p>
    <w:p w:rsidR="00B2537B" w:rsidRDefault="00B2537B" w:rsidP="00B2537B">
      <w:pPr>
        <w:ind w:firstLine="0"/>
      </w:pPr>
      <w:r>
        <w:t>require 'app/view/administrator/overall-header.php';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ab/>
        <w:t>&lt;h1&gt;</w:t>
      </w:r>
    </w:p>
    <w:p w:rsidR="00B2537B" w:rsidRDefault="00B2537B" w:rsidP="00B2537B">
      <w:pPr>
        <w:ind w:firstLine="0"/>
      </w:pPr>
      <w:r>
        <w:tab/>
      </w:r>
      <w:r>
        <w:tab/>
        <w:t>Dress Code Violation Report</w:t>
      </w:r>
    </w:p>
    <w:p w:rsidR="00B2537B" w:rsidRDefault="00B2537B" w:rsidP="00B2537B">
      <w:pPr>
        <w:ind w:firstLine="0"/>
      </w:pPr>
      <w:r>
        <w:tab/>
      </w:r>
      <w:r>
        <w:tab/>
        <w:t>&lt;small&gt;Infringement of Dress Code&lt;/small&gt;</w:t>
      </w:r>
    </w:p>
    <w:p w:rsidR="00B2537B" w:rsidRDefault="00B2537B" w:rsidP="00B2537B">
      <w:pPr>
        <w:ind w:firstLine="0"/>
      </w:pPr>
      <w:r>
        <w:tab/>
        <w:t>&lt;/h1&gt;</w:t>
      </w:r>
    </w:p>
    <w:p w:rsidR="00B2537B" w:rsidRDefault="00B2537B" w:rsidP="00B2537B">
      <w:pPr>
        <w:ind w:firstLine="0"/>
      </w:pPr>
      <w:r>
        <w:tab/>
        <w:t>&lt;ol class="breadcrumb"&gt;</w:t>
      </w:r>
    </w:p>
    <w:p w:rsidR="00B2537B" w:rsidRDefault="00B2537B" w:rsidP="00B2537B">
      <w:pPr>
        <w:ind w:firstLine="0"/>
      </w:pPr>
      <w:r>
        <w:lastRenderedPageBreak/>
        <w:tab/>
      </w:r>
      <w:r>
        <w:tab/>
        <w:t>&lt;li&gt;&lt;a href="admin.php"&gt;&lt;i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ab/>
      </w:r>
      <w:r>
        <w:tab/>
        <w:t>$select = "SELECT</w:t>
      </w:r>
      <w:r>
        <w:tab/>
      </w:r>
      <w:r>
        <w:tab/>
        <w:t>violation_details.id,</w:t>
      </w:r>
    </w:p>
    <w:p w:rsidR="00B2537B" w:rsidRDefault="00B2537B" w:rsidP="00B2537B">
      <w:pPr>
        <w:ind w:firstLine="0"/>
      </w:pPr>
      <w:r>
        <w:tab/>
      </w:r>
      <w:r>
        <w:tab/>
      </w:r>
      <w:r>
        <w:tab/>
      </w:r>
      <w:r>
        <w:tab/>
      </w:r>
      <w:r>
        <w:tab/>
        <w:t xml:space="preserve">            violation_details.remarks,</w:t>
      </w:r>
    </w:p>
    <w:p w:rsidR="00B2537B" w:rsidRDefault="00B2537B" w:rsidP="00B2537B">
      <w:pPr>
        <w:ind w:firstLine="0"/>
      </w:pPr>
      <w:r>
        <w:tab/>
      </w:r>
      <w:r>
        <w:tab/>
      </w:r>
      <w:r>
        <w:tab/>
      </w:r>
      <w:r>
        <w:tab/>
      </w:r>
      <w:r>
        <w:tab/>
        <w:t xml:space="preserve">            violation_details.status,</w:t>
      </w:r>
    </w:p>
    <w:p w:rsidR="00B2537B" w:rsidRDefault="00B2537B" w:rsidP="00B2537B">
      <w:pPr>
        <w:ind w:firstLine="0"/>
      </w:pPr>
      <w:r>
        <w:tab/>
      </w:r>
      <w:r>
        <w:tab/>
      </w:r>
      <w:r>
        <w:tab/>
      </w:r>
      <w:r>
        <w:tab/>
      </w:r>
      <w:r>
        <w:tab/>
        <w:t xml:space="preserve">            violation_details.violation_picture,</w:t>
      </w:r>
    </w:p>
    <w:p w:rsidR="00B2537B" w:rsidRDefault="00B2537B" w:rsidP="00B2537B">
      <w:pPr>
        <w:ind w:firstLine="0"/>
      </w:pPr>
      <w:r>
        <w:tab/>
      </w:r>
      <w:r>
        <w:tab/>
      </w:r>
      <w:r>
        <w:tab/>
      </w:r>
      <w:r>
        <w:tab/>
      </w:r>
      <w:r>
        <w:tab/>
        <w:t xml:space="preserve">            </w:t>
      </w:r>
    </w:p>
    <w:p w:rsidR="00B2537B" w:rsidRDefault="00B2537B" w:rsidP="00B2537B">
      <w:pPr>
        <w:ind w:firstLine="0"/>
      </w:pPr>
      <w:r>
        <w:tab/>
      </w:r>
      <w:r>
        <w:tab/>
      </w:r>
      <w:r>
        <w:tab/>
      </w:r>
      <w:r>
        <w:tab/>
      </w:r>
      <w:r>
        <w:tab/>
        <w:t xml:space="preserve">            students.student_id,</w:t>
      </w:r>
    </w:p>
    <w:p w:rsidR="00B2537B" w:rsidRDefault="00B2537B" w:rsidP="00B2537B">
      <w:pPr>
        <w:ind w:firstLine="0"/>
      </w:pPr>
      <w:r>
        <w:tab/>
      </w:r>
      <w:r>
        <w:tab/>
      </w:r>
      <w:r>
        <w:tab/>
      </w:r>
      <w:r>
        <w:tab/>
      </w:r>
      <w:r>
        <w:tab/>
        <w:t xml:space="preserve">            students.last_name,</w:t>
      </w:r>
    </w:p>
    <w:p w:rsidR="00B2537B" w:rsidRDefault="00B2537B" w:rsidP="00B2537B">
      <w:pPr>
        <w:ind w:firstLine="0"/>
      </w:pPr>
      <w:r>
        <w:tab/>
      </w:r>
      <w:r>
        <w:tab/>
      </w:r>
      <w:r>
        <w:tab/>
      </w:r>
      <w:r>
        <w:tab/>
      </w:r>
      <w:r>
        <w:tab/>
        <w:t xml:space="preserve">            students.first_name,</w:t>
      </w:r>
    </w:p>
    <w:p w:rsidR="00B2537B" w:rsidRDefault="00B2537B" w:rsidP="00B2537B">
      <w:pPr>
        <w:ind w:firstLine="0"/>
      </w:pPr>
      <w:r>
        <w:tab/>
      </w:r>
      <w:r>
        <w:tab/>
      </w:r>
      <w:r>
        <w:tab/>
      </w:r>
      <w:r>
        <w:tab/>
      </w:r>
      <w:r>
        <w:tab/>
        <w:t xml:space="preserve">            students.middle_name,</w:t>
      </w:r>
    </w:p>
    <w:p w:rsidR="00B2537B" w:rsidRDefault="00B2537B" w:rsidP="00B2537B">
      <w:pPr>
        <w:ind w:firstLine="0"/>
      </w:pPr>
      <w:r>
        <w:tab/>
      </w:r>
      <w:r>
        <w:tab/>
      </w:r>
      <w:r>
        <w:tab/>
      </w:r>
      <w:r>
        <w:tab/>
      </w:r>
      <w:r>
        <w:tab/>
        <w:t xml:space="preserve">            students.id_picture,</w:t>
      </w:r>
    </w:p>
    <w:p w:rsidR="00B2537B" w:rsidRDefault="00B2537B" w:rsidP="00B2537B">
      <w:pPr>
        <w:ind w:firstLine="0"/>
      </w:pPr>
      <w:r>
        <w:tab/>
      </w:r>
      <w:r>
        <w:tab/>
      </w:r>
      <w:r>
        <w:tab/>
      </w:r>
      <w:r>
        <w:tab/>
      </w:r>
      <w:r>
        <w:tab/>
        <w:t xml:space="preserve">            </w:t>
      </w:r>
    </w:p>
    <w:p w:rsidR="00B2537B" w:rsidRDefault="00B2537B" w:rsidP="00B2537B">
      <w:pPr>
        <w:ind w:firstLine="0"/>
      </w:pPr>
      <w:r>
        <w:tab/>
      </w:r>
      <w:r>
        <w:tab/>
      </w:r>
      <w:r>
        <w:tab/>
      </w:r>
      <w:r>
        <w:tab/>
      </w:r>
      <w:r>
        <w:tab/>
        <w:t xml:space="preserve">            appeal_ticket.appeal_statement</w:t>
      </w:r>
    </w:p>
    <w:p w:rsidR="00B2537B" w:rsidRDefault="00B2537B" w:rsidP="00B2537B">
      <w:pPr>
        <w:ind w:firstLine="0"/>
      </w:pPr>
    </w:p>
    <w:p w:rsidR="00B2537B" w:rsidRDefault="00B2537B" w:rsidP="00B2537B">
      <w:pPr>
        <w:ind w:firstLine="0"/>
      </w:pPr>
      <w:r>
        <w:tab/>
      </w:r>
      <w:r>
        <w:tab/>
      </w:r>
      <w:r>
        <w:tab/>
      </w:r>
      <w:r>
        <w:tab/>
      </w:r>
      <w:r>
        <w:tab/>
        <w:t>FROM</w:t>
      </w:r>
      <w:r>
        <w:tab/>
      </w:r>
      <w:r>
        <w:tab/>
        <w:t>violation_details</w:t>
      </w:r>
    </w:p>
    <w:p w:rsidR="00B2537B" w:rsidRDefault="00B2537B" w:rsidP="00B2537B">
      <w:pPr>
        <w:ind w:firstLine="0"/>
      </w:pPr>
    </w:p>
    <w:p w:rsidR="00B2537B" w:rsidRDefault="00B2537B" w:rsidP="00B2537B">
      <w:pPr>
        <w:ind w:firstLine="0"/>
      </w:pPr>
      <w:r>
        <w:tab/>
      </w:r>
      <w:r>
        <w:tab/>
      </w:r>
      <w:r>
        <w:tab/>
      </w:r>
      <w:r>
        <w:tab/>
      </w:r>
      <w:r>
        <w:tab/>
        <w:t>INNER JOIN</w:t>
      </w:r>
      <w:r>
        <w:tab/>
        <w:t>students</w:t>
      </w:r>
    </w:p>
    <w:p w:rsidR="00B2537B" w:rsidRDefault="00B2537B" w:rsidP="00B2537B">
      <w:pPr>
        <w:ind w:firstLine="0"/>
      </w:pPr>
      <w:r>
        <w:lastRenderedPageBreak/>
        <w:tab/>
      </w:r>
      <w:r>
        <w:tab/>
      </w:r>
      <w:r>
        <w:tab/>
      </w:r>
      <w:r>
        <w:tab/>
      </w:r>
      <w:r>
        <w:tab/>
        <w:t>ON</w:t>
      </w:r>
      <w:r>
        <w:tab/>
      </w:r>
      <w:r>
        <w:tab/>
      </w:r>
      <w:r>
        <w:tab/>
        <w:t>students.student_id = violation_details.student_id</w:t>
      </w:r>
    </w:p>
    <w:p w:rsidR="00B2537B" w:rsidRDefault="00B2537B" w:rsidP="00B2537B">
      <w:pPr>
        <w:ind w:firstLine="0"/>
      </w:pPr>
    </w:p>
    <w:p w:rsidR="00B2537B" w:rsidRDefault="00B2537B" w:rsidP="00B2537B">
      <w:pPr>
        <w:ind w:firstLine="0"/>
      </w:pPr>
      <w:r>
        <w:tab/>
      </w:r>
      <w:r>
        <w:tab/>
      </w:r>
      <w:r>
        <w:tab/>
      </w:r>
      <w:r>
        <w:tab/>
      </w:r>
      <w:r>
        <w:tab/>
        <w:t>LEFT JOIN</w:t>
      </w:r>
      <w:r>
        <w:tab/>
        <w:t>appeal_ticket</w:t>
      </w:r>
    </w:p>
    <w:p w:rsidR="00B2537B" w:rsidRDefault="00B2537B" w:rsidP="00B2537B">
      <w:pPr>
        <w:ind w:firstLine="0"/>
      </w:pPr>
      <w:r>
        <w:tab/>
      </w:r>
      <w:r>
        <w:tab/>
      </w:r>
      <w:r>
        <w:tab/>
      </w:r>
      <w:r>
        <w:tab/>
      </w:r>
      <w:r>
        <w:tab/>
        <w:t>ON</w:t>
      </w:r>
      <w:r>
        <w:tab/>
      </w:r>
      <w:r>
        <w:tab/>
      </w:r>
      <w:r>
        <w:tab/>
        <w:t>violation_details.id = appeal_ticket.vio_id</w:t>
      </w:r>
    </w:p>
    <w:p w:rsidR="00B2537B" w:rsidRDefault="00B2537B" w:rsidP="00B2537B">
      <w:pPr>
        <w:ind w:firstLine="0"/>
      </w:pPr>
    </w:p>
    <w:p w:rsidR="00B2537B" w:rsidRDefault="00B2537B" w:rsidP="00B2537B">
      <w:pPr>
        <w:ind w:firstLine="0"/>
      </w:pPr>
      <w:r>
        <w:tab/>
      </w:r>
      <w:r>
        <w:tab/>
      </w:r>
      <w:r>
        <w:tab/>
      </w:r>
      <w:r>
        <w:tab/>
      </w:r>
      <w:r>
        <w:tab/>
        <w:t>WHERE</w:t>
      </w:r>
      <w:r>
        <w:tab/>
      </w:r>
      <w:r>
        <w:tab/>
        <w:t>violation_details.id = $violation_id";</w:t>
      </w:r>
    </w:p>
    <w:p w:rsidR="00B2537B" w:rsidRDefault="00B2537B" w:rsidP="00B2537B">
      <w:pPr>
        <w:ind w:firstLine="0"/>
      </w:pPr>
    </w:p>
    <w:p w:rsidR="00B2537B" w:rsidRDefault="00B2537B" w:rsidP="00B2537B">
      <w:pPr>
        <w:ind w:firstLine="0"/>
      </w:pPr>
      <w:r>
        <w:tab/>
      </w:r>
      <w:r>
        <w:tab/>
        <w:t>$result = $conn-&gt;query($select);</w:t>
      </w:r>
    </w:p>
    <w:p w:rsidR="00B2537B" w:rsidRDefault="00B2537B" w:rsidP="00B2537B">
      <w:pPr>
        <w:ind w:firstLine="0"/>
      </w:pPr>
      <w:r>
        <w:tab/>
      </w:r>
      <w:r>
        <w:tab/>
        <w:t>if ($result) {</w:t>
      </w:r>
    </w:p>
    <w:p w:rsidR="00B2537B" w:rsidRDefault="00B2537B" w:rsidP="00B2537B">
      <w:pPr>
        <w:ind w:firstLine="0"/>
      </w:pPr>
      <w:r>
        <w:tab/>
      </w:r>
      <w:r>
        <w:tab/>
      </w:r>
      <w:r>
        <w:tab/>
        <w:t>while ($row = $result-&gt;fetch_object()) {</w:t>
      </w:r>
    </w:p>
    <w:p w:rsidR="00B2537B" w:rsidRDefault="00B2537B" w:rsidP="00B2537B">
      <w:pPr>
        <w:ind w:firstLine="0"/>
      </w:pPr>
      <w:r>
        <w:tab/>
      </w:r>
      <w:r>
        <w:tab/>
      </w:r>
      <w:r>
        <w:tab/>
      </w:r>
      <w:r>
        <w:tab/>
        <w:t>$id = $row-&gt;id;</w:t>
      </w:r>
    </w:p>
    <w:p w:rsidR="00B2537B" w:rsidRDefault="00B2537B" w:rsidP="00B2537B">
      <w:pPr>
        <w:ind w:firstLine="0"/>
      </w:pPr>
      <w:r>
        <w:tab/>
      </w:r>
      <w:r>
        <w:tab/>
      </w:r>
      <w:r>
        <w:tab/>
      </w:r>
      <w:r>
        <w:tab/>
        <w:t>$violation_picture = $row-&gt;violation_picture;</w:t>
      </w:r>
    </w:p>
    <w:p w:rsidR="00B2537B" w:rsidRDefault="00B2537B" w:rsidP="00B2537B">
      <w:pPr>
        <w:ind w:firstLine="0"/>
      </w:pPr>
      <w:r>
        <w:t>?&gt;</w:t>
      </w:r>
    </w:p>
    <w:p w:rsidR="00B2537B" w:rsidRDefault="00B2537B" w:rsidP="00B2537B">
      <w:pPr>
        <w:ind w:firstLine="0"/>
      </w:pPr>
      <w:r>
        <w:t>&lt;section class="content"&gt;</w:t>
      </w:r>
    </w:p>
    <w:p w:rsidR="00B2537B" w:rsidRDefault="00B2537B" w:rsidP="00B2537B">
      <w:pPr>
        <w:ind w:firstLine="0"/>
      </w:pPr>
      <w:r>
        <w:t>&lt;div class="row"&gt;</w:t>
      </w:r>
    </w:p>
    <w:p w:rsidR="00B2537B" w:rsidRDefault="00B2537B" w:rsidP="00B2537B">
      <w:pPr>
        <w:ind w:firstLine="0"/>
      </w:pPr>
      <w:r>
        <w:t xml:space="preserve">    &lt;div class="box-body table-responsive no-padding"&gt;</w:t>
      </w:r>
    </w:p>
    <w:p w:rsidR="00B2537B" w:rsidRDefault="00B2537B" w:rsidP="00B2537B">
      <w:pPr>
        <w:ind w:firstLine="0"/>
      </w:pPr>
      <w:r>
        <w:t xml:space="preserve">    </w:t>
      </w:r>
      <w:r>
        <w:tab/>
        <w:t>&lt;div class="box box-danger"&gt;</w:t>
      </w:r>
    </w:p>
    <w:p w:rsidR="00B2537B" w:rsidRDefault="00B2537B" w:rsidP="00B2537B">
      <w:pPr>
        <w:ind w:firstLine="0"/>
      </w:pPr>
      <w:r>
        <w:t xml:space="preserve">    </w:t>
      </w:r>
      <w:r>
        <w:tab/>
      </w:r>
      <w:r>
        <w:tab/>
        <w:t>&lt;div class="box-header"&gt;</w:t>
      </w:r>
    </w:p>
    <w:p w:rsidR="00B2537B" w:rsidRDefault="00B2537B" w:rsidP="00B2537B">
      <w:pPr>
        <w:ind w:firstLine="0"/>
      </w:pPr>
      <w:r>
        <w:t xml:space="preserve">    </w:t>
      </w:r>
      <w:r>
        <w:tab/>
      </w:r>
      <w:r>
        <w:tab/>
      </w:r>
      <w:r>
        <w:tab/>
        <w:t>&lt;img src="&lt;?php echo $row-&gt;id_picture; ?&gt;" width="90" height="90"&gt;</w:t>
      </w:r>
    </w:p>
    <w:p w:rsidR="00B2537B" w:rsidRDefault="00B2537B" w:rsidP="00B2537B">
      <w:pPr>
        <w:ind w:firstLine="0"/>
      </w:pPr>
      <w:r>
        <w:t xml:space="preserve">    </w:t>
      </w:r>
      <w:r>
        <w:tab/>
      </w:r>
      <w:r>
        <w:tab/>
      </w:r>
      <w:r>
        <w:tab/>
        <w:t>&lt;h3 class="box-title" style="margin-left: 2%;"&gt;&lt;?php echo $row-&gt;last_name . ', ' . $row-&gt;first_name . ' ' . $row-&gt;middle_name; ?&gt;&lt;/h3&gt;</w:t>
      </w:r>
    </w:p>
    <w:p w:rsidR="00B2537B" w:rsidRDefault="00B2537B" w:rsidP="00B2537B">
      <w:pPr>
        <w:ind w:firstLine="0"/>
      </w:pPr>
      <w:r>
        <w:lastRenderedPageBreak/>
        <w:t xml:space="preserve">    </w:t>
      </w:r>
      <w:r>
        <w:tab/>
      </w:r>
      <w:r>
        <w:tab/>
        <w:t>&lt;/div&gt;</w:t>
      </w:r>
    </w:p>
    <w:p w:rsidR="00B2537B" w:rsidRDefault="00B2537B" w:rsidP="00B2537B">
      <w:pPr>
        <w:ind w:firstLine="0"/>
      </w:pPr>
      <w:r>
        <w:t xml:space="preserve">    </w:t>
      </w:r>
      <w:r>
        <w:tab/>
      </w:r>
      <w:r>
        <w:tab/>
        <w:t>&lt;div class="box-body"&gt;</w:t>
      </w:r>
    </w:p>
    <w:p w:rsidR="00B2537B" w:rsidRDefault="00B2537B" w:rsidP="00B2537B">
      <w:pPr>
        <w:ind w:firstLine="0"/>
      </w:pPr>
      <w:r>
        <w:t xml:space="preserve">    </w:t>
      </w:r>
      <w:r>
        <w:tab/>
      </w:r>
      <w:r>
        <w:tab/>
      </w:r>
      <w:r>
        <w:tab/>
        <w:t>&lt;div class="box-body table-responsive no-padding"&gt;</w:t>
      </w:r>
    </w:p>
    <w:p w:rsidR="00B2537B" w:rsidRDefault="00B2537B" w:rsidP="00B2537B">
      <w:pPr>
        <w:ind w:firstLine="0"/>
      </w:pPr>
      <w:r>
        <w:tab/>
      </w:r>
      <w:r>
        <w:tab/>
      </w:r>
      <w:r>
        <w:tab/>
      </w:r>
      <w:r>
        <w:tab/>
      </w:r>
      <w:r>
        <w:tab/>
        <w:t>&lt;table class="table table-hover"&gt;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r>
      <w:r>
        <w:tab/>
      </w:r>
      <w:r>
        <w:tab/>
        <w:t>&lt;th&gt;List of Violations&lt;/th&gt;</w:t>
      </w:r>
    </w:p>
    <w:p w:rsidR="00B2537B" w:rsidRDefault="00B2537B" w:rsidP="00B2537B">
      <w:pPr>
        <w:ind w:firstLine="0"/>
      </w:pPr>
      <w:r>
        <w:tab/>
      </w:r>
      <w:r>
        <w:tab/>
      </w:r>
      <w:r>
        <w:tab/>
      </w:r>
      <w:r>
        <w:tab/>
      </w:r>
      <w:r>
        <w:tab/>
      </w:r>
      <w:r>
        <w:tab/>
      </w:r>
      <w:r>
        <w:tab/>
        <w:t>&lt;th&gt;Remarks&lt;/th&gt;</w:t>
      </w:r>
    </w:p>
    <w:p w:rsidR="00B2537B" w:rsidRDefault="00B2537B" w:rsidP="00B2537B">
      <w:pPr>
        <w:ind w:firstLine="0"/>
      </w:pPr>
      <w:r>
        <w:tab/>
      </w:r>
      <w:r>
        <w:tab/>
      </w:r>
      <w:r>
        <w:tab/>
      </w:r>
      <w:r>
        <w:tab/>
      </w:r>
      <w:r>
        <w:tab/>
      </w:r>
      <w:r>
        <w:tab/>
      </w:r>
      <w:r>
        <w:tab/>
        <w:t>&lt;th&gt;Appeal Statement&lt;/th&gt;</w:t>
      </w:r>
    </w:p>
    <w:p w:rsidR="00B2537B" w:rsidRDefault="00B2537B" w:rsidP="00B2537B">
      <w:pPr>
        <w:ind w:firstLine="0"/>
      </w:pPr>
      <w:r>
        <w:tab/>
      </w:r>
      <w:r>
        <w:tab/>
      </w:r>
      <w:r>
        <w:tab/>
      </w:r>
      <w:r>
        <w:tab/>
      </w:r>
      <w:r>
        <w:tab/>
      </w:r>
      <w:r>
        <w:tab/>
      </w:r>
      <w:r>
        <w:tab/>
        <w:t>&lt;th&gt;Status&lt;/th&gt;</w:t>
      </w:r>
    </w:p>
    <w:p w:rsidR="00B2537B" w:rsidRDefault="00B2537B" w:rsidP="00B2537B">
      <w:pPr>
        <w:ind w:firstLine="0"/>
      </w:pPr>
      <w:r>
        <w:tab/>
      </w:r>
      <w:r>
        <w:tab/>
      </w:r>
      <w:r>
        <w:tab/>
      </w:r>
      <w:r>
        <w:tab/>
      </w:r>
      <w:r>
        <w:tab/>
      </w:r>
      <w:r>
        <w:tab/>
      </w:r>
      <w:r>
        <w:tab/>
        <w:t>&lt;th&gt;&lt;/th&gt;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t xml:space="preserve">    &lt;tbody&gt;</w:t>
      </w:r>
    </w:p>
    <w:p w:rsidR="00B2537B" w:rsidRDefault="00B2537B" w:rsidP="00B2537B">
      <w:pPr>
        <w:ind w:firstLine="0"/>
      </w:pPr>
      <w:r>
        <w:tab/>
      </w:r>
      <w:r>
        <w:tab/>
      </w:r>
      <w:r>
        <w:tab/>
      </w:r>
      <w:r>
        <w:tab/>
      </w:r>
      <w:r>
        <w:tab/>
      </w:r>
      <w:r>
        <w:tab/>
      </w:r>
      <w:r>
        <w:tab/>
        <w:t>&lt;tr&gt;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t>&lt;?php</w:t>
      </w:r>
    </w:p>
    <w:p w:rsidR="00B2537B" w:rsidRDefault="00B2537B" w:rsidP="00B2537B">
      <w:pPr>
        <w:ind w:firstLine="0"/>
      </w:pPr>
      <w:r>
        <w:tab/>
      </w:r>
      <w:r>
        <w:tab/>
      </w:r>
      <w:r>
        <w:tab/>
      </w:r>
      <w:r>
        <w:tab/>
      </w:r>
      <w:r>
        <w:tab/>
      </w:r>
      <w:r>
        <w:tab/>
      </w:r>
      <w:r>
        <w:tab/>
      </w:r>
      <w:r>
        <w:tab/>
      </w:r>
      <w:r>
        <w:tab/>
      </w:r>
      <w:r>
        <w:tab/>
        <w:t>error_reporting(0);</w:t>
      </w:r>
    </w:p>
    <w:p w:rsidR="00B2537B" w:rsidRDefault="00B2537B" w:rsidP="00B2537B">
      <w:pPr>
        <w:ind w:firstLine="0"/>
      </w:pPr>
      <w:r>
        <w:tab/>
      </w:r>
      <w:r>
        <w:tab/>
      </w:r>
      <w:r>
        <w:tab/>
      </w:r>
      <w:r>
        <w:tab/>
      </w:r>
      <w:r>
        <w:tab/>
      </w:r>
      <w:r>
        <w:tab/>
      </w:r>
      <w:r>
        <w:tab/>
      </w:r>
      <w:r>
        <w:tab/>
      </w:r>
      <w:r>
        <w:tab/>
      </w:r>
      <w:r>
        <w:tab/>
        <w:t>violation_of_student($id);</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r>
      <w:r>
        <w:tab/>
      </w:r>
      <w:r>
        <w:tab/>
      </w:r>
      <w:r>
        <w:tab/>
        <w:t>&lt;td style="width: 400px;"&gt;&lt;?php echo $row-&gt;remarks ?&gt;&lt;/td&gt;</w:t>
      </w:r>
    </w:p>
    <w:p w:rsidR="00B2537B" w:rsidRDefault="00B2537B" w:rsidP="00B2537B">
      <w:pPr>
        <w:ind w:firstLine="0"/>
      </w:pPr>
      <w:r>
        <w:lastRenderedPageBreak/>
        <w:tab/>
      </w:r>
      <w:r>
        <w:tab/>
      </w:r>
      <w:r>
        <w:tab/>
      </w:r>
      <w:r>
        <w:tab/>
      </w:r>
      <w:r>
        <w:tab/>
      </w:r>
      <w:r>
        <w:tab/>
      </w:r>
      <w:r>
        <w:tab/>
      </w:r>
      <w:r>
        <w:tab/>
        <w:t>&lt;td style="width: 200px;"&gt;&lt;?php echo $row-&gt;appeal_statement ?&gt;&lt;/td&gt;</w:t>
      </w:r>
    </w:p>
    <w:p w:rsidR="00B2537B" w:rsidRDefault="00B2537B" w:rsidP="00B2537B">
      <w:pPr>
        <w:ind w:firstLine="0"/>
      </w:pPr>
      <w:r>
        <w:tab/>
      </w:r>
      <w:r>
        <w:tab/>
      </w:r>
      <w:r>
        <w:tab/>
      </w:r>
      <w:r>
        <w:tab/>
      </w:r>
      <w:r>
        <w:tab/>
      </w:r>
      <w:r>
        <w:tab/>
      </w:r>
      <w:r>
        <w:tab/>
      </w:r>
      <w:r>
        <w:tab/>
        <w:t>&lt;form action="process_dresscode.php?p=&lt;?php echo base64_encode($row-&gt;first_name); ?&gt;" method="POST"&gt;</w:t>
      </w:r>
    </w:p>
    <w:p w:rsidR="00B2537B" w:rsidRDefault="00B2537B" w:rsidP="00B2537B">
      <w:pPr>
        <w:ind w:firstLine="0"/>
      </w:pPr>
      <w:r>
        <w:tab/>
      </w: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r>
      <w:r>
        <w:tab/>
        <w:t>&lt;div class="radio"&gt;</w:t>
      </w:r>
    </w:p>
    <w:p w:rsidR="00B2537B" w:rsidRDefault="00B2537B" w:rsidP="00B2537B">
      <w:pPr>
        <w:ind w:firstLine="0"/>
      </w:pPr>
      <w:r>
        <w:tab/>
      </w:r>
      <w:r>
        <w:tab/>
      </w:r>
      <w:r>
        <w:tab/>
      </w:r>
      <w:r>
        <w:tab/>
      </w:r>
      <w:r>
        <w:tab/>
      </w:r>
      <w:r>
        <w:tab/>
      </w:r>
      <w:r>
        <w:tab/>
      </w:r>
      <w:r>
        <w:tab/>
      </w:r>
      <w:r>
        <w:tab/>
      </w:r>
      <w:r>
        <w:tab/>
        <w:t xml:space="preserve">  &lt;label&gt;&lt;input type="radio" name="optradio" value="Violated" checked&gt;Issue Dress Code Violation&lt;/label&gt;</w:t>
      </w:r>
    </w:p>
    <w:p w:rsidR="00B2537B" w:rsidRDefault="00B2537B" w:rsidP="00B2537B">
      <w:pPr>
        <w:ind w:firstLine="0"/>
      </w:pPr>
      <w:r>
        <w:tab/>
      </w:r>
      <w:r>
        <w:tab/>
      </w:r>
      <w:r>
        <w:tab/>
      </w:r>
      <w:r>
        <w:tab/>
      </w:r>
      <w:r>
        <w:tab/>
      </w:r>
      <w:r>
        <w:tab/>
      </w:r>
      <w:r>
        <w:tab/>
      </w:r>
      <w:r>
        <w:tab/>
      </w:r>
      <w:r>
        <w:tab/>
      </w:r>
      <w:r>
        <w:tab/>
        <w:t>&lt;/div&gt;</w:t>
      </w:r>
    </w:p>
    <w:p w:rsidR="00B2537B" w:rsidRDefault="00B2537B" w:rsidP="00B2537B">
      <w:pPr>
        <w:ind w:firstLine="0"/>
      </w:pPr>
      <w:r>
        <w:tab/>
      </w:r>
      <w:r>
        <w:tab/>
      </w:r>
      <w:r>
        <w:tab/>
      </w:r>
      <w:r>
        <w:tab/>
      </w:r>
      <w:r>
        <w:tab/>
      </w:r>
      <w:r>
        <w:tab/>
      </w:r>
      <w:r>
        <w:tab/>
      </w:r>
      <w:r>
        <w:tab/>
      </w:r>
      <w:r>
        <w:tab/>
      </w:r>
      <w:r>
        <w:tab/>
        <w:t>&lt;div class="radio"&gt;</w:t>
      </w:r>
    </w:p>
    <w:p w:rsidR="00B2537B" w:rsidRDefault="00B2537B" w:rsidP="00B2537B">
      <w:pPr>
        <w:ind w:firstLine="0"/>
      </w:pPr>
      <w:r>
        <w:tab/>
      </w:r>
      <w:r>
        <w:tab/>
      </w:r>
      <w:r>
        <w:tab/>
      </w:r>
      <w:r>
        <w:tab/>
      </w:r>
      <w:r>
        <w:tab/>
      </w:r>
      <w:r>
        <w:tab/>
      </w:r>
      <w:r>
        <w:tab/>
      </w:r>
      <w:r>
        <w:tab/>
      </w:r>
      <w:r>
        <w:tab/>
      </w:r>
      <w:r>
        <w:tab/>
        <w:t xml:space="preserve">  &lt;label&gt;&lt;input type="radio" name="optradio" value="Excused"&gt;Excused&lt;/label&gt;</w:t>
      </w:r>
    </w:p>
    <w:p w:rsidR="00B2537B" w:rsidRDefault="00B2537B" w:rsidP="00B2537B">
      <w:pPr>
        <w:ind w:firstLine="0"/>
      </w:pPr>
      <w:r>
        <w:tab/>
      </w:r>
      <w:r>
        <w:tab/>
      </w:r>
      <w:r>
        <w:tab/>
      </w:r>
      <w:r>
        <w:tab/>
      </w:r>
      <w:r>
        <w:tab/>
      </w:r>
      <w:r>
        <w:tab/>
      </w:r>
      <w:r>
        <w:tab/>
      </w:r>
      <w:r>
        <w:tab/>
      </w:r>
      <w:r>
        <w:tab/>
      </w:r>
      <w:r>
        <w:tab/>
        <w:t>&lt;/div&gt;</w:t>
      </w:r>
    </w:p>
    <w:p w:rsidR="00B2537B" w:rsidRDefault="00B2537B" w:rsidP="00B2537B">
      <w:pPr>
        <w:ind w:firstLine="0"/>
      </w:pPr>
      <w:r>
        <w:tab/>
      </w: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t>&lt;td&gt;&lt;button name="btn_submit" type="submit" value="&lt;?php echo $row-&gt;id ?&gt;" class="btn btn-primary"&gt;Submit&lt;/button&gt;&lt;/td&gt;</w:t>
      </w:r>
    </w:p>
    <w:p w:rsidR="00B2537B" w:rsidRDefault="00B2537B" w:rsidP="00B2537B">
      <w:pPr>
        <w:ind w:firstLine="0"/>
      </w:pPr>
      <w:r>
        <w:tab/>
      </w:r>
      <w:r>
        <w:tab/>
      </w:r>
      <w:r>
        <w:tab/>
      </w:r>
      <w:r>
        <w:tab/>
      </w:r>
      <w:r>
        <w:tab/>
      </w:r>
      <w:r>
        <w:tab/>
      </w:r>
      <w:r>
        <w:tab/>
      </w:r>
      <w:r>
        <w:tab/>
        <w:t>&lt;/form&gt;</w:t>
      </w:r>
    </w:p>
    <w:p w:rsidR="00B2537B" w:rsidRDefault="00B2537B" w:rsidP="00B2537B">
      <w:pPr>
        <w:ind w:firstLine="0"/>
      </w:pPr>
      <w:r>
        <w:tab/>
      </w:r>
      <w:r>
        <w:tab/>
      </w:r>
      <w:r>
        <w:tab/>
      </w:r>
      <w:r>
        <w:tab/>
      </w:r>
      <w:r>
        <w:tab/>
        <w:t xml:space="preserve">     </w:t>
      </w:r>
      <w:r>
        <w:tab/>
        <w:t>&lt;/tr&gt;</w:t>
      </w:r>
    </w:p>
    <w:p w:rsidR="00B2537B" w:rsidRDefault="00B2537B" w:rsidP="00B2537B">
      <w:pPr>
        <w:ind w:firstLine="0"/>
      </w:pPr>
      <w:r>
        <w:tab/>
      </w:r>
      <w:r>
        <w:tab/>
      </w:r>
      <w:r>
        <w:tab/>
      </w:r>
      <w:r>
        <w:tab/>
        <w:t xml:space="preserve">    </w:t>
      </w:r>
      <w:r>
        <w:tab/>
        <w:t>&lt;/tbody&gt;</w:t>
      </w:r>
    </w:p>
    <w:p w:rsidR="00B2537B" w:rsidRDefault="00B2537B" w:rsidP="00B2537B">
      <w:pPr>
        <w:ind w:firstLine="0"/>
      </w:pPr>
      <w:r>
        <w:tab/>
      </w:r>
      <w:r>
        <w:tab/>
      </w:r>
      <w:r>
        <w:tab/>
      </w:r>
      <w:r>
        <w:tab/>
      </w:r>
      <w:r>
        <w:tab/>
        <w:t>&lt;/table&gt;</w:t>
      </w:r>
    </w:p>
    <w:p w:rsidR="00B2537B" w:rsidRDefault="00B2537B" w:rsidP="00B2537B">
      <w:pPr>
        <w:ind w:firstLine="0"/>
      </w:pPr>
      <w:r>
        <w:tab/>
      </w:r>
      <w:r>
        <w:tab/>
      </w:r>
      <w:r>
        <w:tab/>
      </w:r>
      <w:r>
        <w:tab/>
        <w:t>&lt;/div&gt;</w:t>
      </w:r>
    </w:p>
    <w:p w:rsidR="00B2537B" w:rsidRDefault="00B2537B" w:rsidP="00B2537B">
      <w:pPr>
        <w:ind w:firstLine="0"/>
      </w:pPr>
      <w:r>
        <w:lastRenderedPageBreak/>
        <w:tab/>
      </w:r>
      <w:r>
        <w:tab/>
      </w:r>
      <w:r>
        <w:tab/>
      </w:r>
      <w:r>
        <w:tab/>
        <w:t xml:space="preserve">&lt;?php  </w:t>
      </w:r>
    </w:p>
    <w:p w:rsidR="00B2537B" w:rsidRDefault="00B2537B" w:rsidP="00B2537B">
      <w:pPr>
        <w:ind w:firstLine="0"/>
      </w:pPr>
      <w:r>
        <w:tab/>
      </w:r>
      <w:r>
        <w:tab/>
      </w:r>
      <w:r>
        <w:tab/>
      </w:r>
      <w:r>
        <w:tab/>
      </w:r>
      <w:r>
        <w:tab/>
        <w:t>if ($violation_picture == Null) {</w:t>
      </w:r>
    </w:p>
    <w:p w:rsidR="00B2537B" w:rsidRDefault="00B2537B" w:rsidP="00B2537B">
      <w:pPr>
        <w:ind w:firstLine="0"/>
      </w:pPr>
      <w:r>
        <w:tab/>
      </w:r>
      <w:r>
        <w:tab/>
      </w:r>
      <w:r>
        <w:tab/>
      </w:r>
      <w:r>
        <w:tab/>
      </w:r>
      <w:r>
        <w:tab/>
      </w:r>
      <w:r>
        <w:tab/>
      </w:r>
    </w:p>
    <w:p w:rsidR="00B2537B" w:rsidRDefault="00B2537B" w:rsidP="00B2537B">
      <w:pPr>
        <w:ind w:firstLine="0"/>
      </w:pPr>
      <w:r>
        <w:tab/>
      </w:r>
      <w:r>
        <w:tab/>
      </w:r>
      <w:r>
        <w:tab/>
      </w:r>
      <w:r>
        <w:tab/>
      </w:r>
      <w:r>
        <w:tab/>
        <w:t>} else {</w:t>
      </w:r>
    </w:p>
    <w:p w:rsidR="00B2537B" w:rsidRDefault="00B2537B" w:rsidP="00B2537B">
      <w:pPr>
        <w:ind w:firstLine="0"/>
      </w:pPr>
      <w:r>
        <w:tab/>
      </w:r>
      <w:r>
        <w:tab/>
      </w:r>
      <w:r>
        <w:tab/>
      </w:r>
      <w:r>
        <w:tab/>
        <w:t>?&gt;</w:t>
      </w:r>
    </w:p>
    <w:p w:rsidR="00B2537B" w:rsidRDefault="00B2537B" w:rsidP="00B2537B">
      <w:pPr>
        <w:ind w:firstLine="0"/>
      </w:pPr>
      <w:r>
        <w:tab/>
      </w:r>
      <w:r>
        <w:tab/>
      </w:r>
      <w:r>
        <w:tab/>
      </w:r>
      <w:r>
        <w:tab/>
        <w:t>&lt;div class="panel panel-primary"&gt;</w:t>
      </w:r>
    </w:p>
    <w:p w:rsidR="00B2537B" w:rsidRDefault="00B2537B" w:rsidP="00B2537B">
      <w:pPr>
        <w:ind w:firstLine="0"/>
      </w:pPr>
      <w:r>
        <w:tab/>
      </w:r>
      <w:r>
        <w:tab/>
        <w:t xml:space="preserve"> </w:t>
      </w:r>
      <w:r>
        <w:tab/>
      </w:r>
      <w:r>
        <w:tab/>
        <w:t xml:space="preserve"> </w:t>
      </w:r>
      <w:r>
        <w:tab/>
        <w:t>&lt;!-- Default panel contents --&gt;</w:t>
      </w:r>
    </w:p>
    <w:p w:rsidR="00B2537B" w:rsidRDefault="00B2537B" w:rsidP="00B2537B">
      <w:pPr>
        <w:ind w:firstLine="0"/>
      </w:pPr>
      <w:r>
        <w:tab/>
      </w:r>
      <w:r>
        <w:tab/>
        <w:t xml:space="preserve"> </w:t>
      </w:r>
      <w:r>
        <w:tab/>
      </w:r>
      <w:r>
        <w:tab/>
      </w:r>
      <w:r>
        <w:tab/>
        <w:t>&lt;div class="panel-heading"&gt;Screenshot Violation&lt;/div&gt;</w:t>
      </w:r>
    </w:p>
    <w:p w:rsidR="00B2537B" w:rsidRDefault="00B2537B" w:rsidP="00B2537B">
      <w:pPr>
        <w:ind w:firstLine="0"/>
      </w:pPr>
      <w:r>
        <w:tab/>
      </w:r>
      <w:r>
        <w:tab/>
      </w:r>
      <w:r>
        <w:tab/>
        <w:t xml:space="preserve"> </w:t>
      </w:r>
      <w:r>
        <w:tab/>
      </w:r>
      <w:r>
        <w:tab/>
        <w:t>&lt;div class="panel-body"&gt;</w:t>
      </w:r>
    </w:p>
    <w:p w:rsidR="00B2537B" w:rsidRDefault="00B2537B" w:rsidP="00B2537B">
      <w:pPr>
        <w:ind w:firstLine="0"/>
      </w:pPr>
      <w:r>
        <w:tab/>
      </w:r>
      <w:r>
        <w:tab/>
      </w:r>
      <w:r>
        <w:tab/>
        <w:t xml:space="preserve"> </w:t>
      </w:r>
      <w:r>
        <w:tab/>
      </w:r>
      <w:r>
        <w:tab/>
      </w:r>
      <w:r>
        <w:tab/>
        <w:t>&lt;center&gt;</w:t>
      </w:r>
    </w:p>
    <w:p w:rsidR="00B2537B" w:rsidRDefault="00B2537B" w:rsidP="00B2537B">
      <w:pPr>
        <w:ind w:firstLine="0"/>
      </w:pPr>
      <w:r>
        <w:tab/>
      </w:r>
      <w:r>
        <w:tab/>
        <w:t xml:space="preserve"> </w:t>
      </w:r>
      <w:r>
        <w:tab/>
      </w:r>
      <w:r>
        <w:tab/>
      </w:r>
      <w:r>
        <w:tab/>
      </w:r>
      <w:r>
        <w:tab/>
      </w:r>
      <w:r>
        <w:tab/>
        <w:t>&lt;img src="&lt;?php echo $violation_picture; ?&gt;" height="250px" width="270px"&gt;</w:t>
      </w:r>
    </w:p>
    <w:p w:rsidR="00B2537B" w:rsidRDefault="00B2537B" w:rsidP="00B2537B">
      <w:pPr>
        <w:ind w:firstLine="0"/>
      </w:pPr>
      <w:r>
        <w:tab/>
      </w:r>
      <w:r>
        <w:tab/>
      </w:r>
      <w:r>
        <w:tab/>
        <w:t xml:space="preserve"> </w:t>
      </w:r>
      <w:r>
        <w:tab/>
      </w:r>
      <w:r>
        <w:tab/>
      </w:r>
      <w:r>
        <w:tab/>
        <w:t>&lt;/center&gt;</w:t>
      </w:r>
    </w:p>
    <w:p w:rsidR="00B2537B" w:rsidRDefault="00B2537B" w:rsidP="00B2537B">
      <w:pPr>
        <w:ind w:firstLine="0"/>
      </w:pPr>
      <w:r>
        <w:tab/>
      </w:r>
      <w:r>
        <w:tab/>
      </w:r>
      <w:r>
        <w:tab/>
      </w:r>
      <w:r>
        <w:tab/>
        <w:t xml:space="preserve">  </w:t>
      </w:r>
      <w:r>
        <w:tab/>
        <w:t>&lt;/div&gt;</w:t>
      </w:r>
    </w:p>
    <w:p w:rsidR="00B2537B" w:rsidRDefault="00B2537B" w:rsidP="00B2537B">
      <w:pPr>
        <w:ind w:firstLine="0"/>
      </w:pPr>
      <w:r>
        <w:tab/>
      </w:r>
      <w:r>
        <w:tab/>
      </w:r>
      <w:r>
        <w:tab/>
      </w:r>
      <w:r>
        <w:tab/>
        <w:t>&lt;/div&gt;</w:t>
      </w:r>
    </w:p>
    <w:p w:rsidR="00B2537B" w:rsidRDefault="00B2537B" w:rsidP="00B2537B">
      <w:pPr>
        <w:ind w:firstLine="0"/>
      </w:pPr>
      <w:r>
        <w:tab/>
      </w:r>
      <w:r>
        <w:tab/>
      </w:r>
      <w:r>
        <w:tab/>
      </w:r>
      <w:r>
        <w:tab/>
        <w:t xml:space="preserve">&lt;?php  </w:t>
      </w:r>
    </w:p>
    <w:p w:rsidR="00B2537B" w:rsidRDefault="00B2537B" w:rsidP="00B2537B">
      <w:pPr>
        <w:ind w:firstLine="0"/>
      </w:pPr>
      <w:r>
        <w:tab/>
      </w:r>
      <w:r>
        <w:tab/>
      </w:r>
      <w:r>
        <w:tab/>
      </w:r>
      <w:r>
        <w:tab/>
      </w:r>
      <w:r>
        <w:tab/>
        <w:t>}</w:t>
      </w:r>
    </w:p>
    <w:p w:rsidR="00B2537B" w:rsidRDefault="00B2537B" w:rsidP="00B2537B">
      <w:pPr>
        <w:ind w:firstLine="0"/>
      </w:pPr>
      <w:r>
        <w:tab/>
      </w:r>
      <w:r>
        <w:tab/>
      </w:r>
      <w:r>
        <w:tab/>
      </w:r>
      <w:r>
        <w:tab/>
        <w:t>?&gt;</w:t>
      </w:r>
    </w:p>
    <w:p w:rsidR="00B2537B" w:rsidRDefault="00B2537B" w:rsidP="00B2537B">
      <w:pPr>
        <w:ind w:firstLine="0"/>
      </w:pPr>
      <w:r>
        <w:t xml:space="preserve">    </w:t>
      </w:r>
      <w:r>
        <w:tab/>
      </w:r>
      <w:r>
        <w:tab/>
        <w:t>&lt;/div&gt;</w:t>
      </w:r>
    </w:p>
    <w:p w:rsidR="00B2537B" w:rsidRDefault="00B2537B" w:rsidP="00B2537B">
      <w:pPr>
        <w:ind w:firstLine="0"/>
      </w:pPr>
      <w:r>
        <w:t xml:space="preserve">    </w:t>
      </w:r>
      <w:r>
        <w:tab/>
        <w:t>&lt;/div&gt;</w:t>
      </w:r>
    </w:p>
    <w:p w:rsidR="00B2537B" w:rsidRDefault="00B2537B" w:rsidP="00B2537B">
      <w:pPr>
        <w:ind w:firstLine="0"/>
      </w:pPr>
      <w:r>
        <w:tab/>
        <w:t>&lt;/div&gt;</w:t>
      </w:r>
    </w:p>
    <w:p w:rsidR="00B2537B" w:rsidRDefault="00B2537B" w:rsidP="00B2537B">
      <w:pPr>
        <w:ind w:firstLine="0"/>
      </w:pPr>
      <w:r>
        <w:t>&lt;/div&gt;</w:t>
      </w:r>
    </w:p>
    <w:p w:rsidR="00B2537B" w:rsidRDefault="00B2537B" w:rsidP="00B2537B">
      <w:pPr>
        <w:ind w:firstLine="0"/>
      </w:pPr>
      <w:r>
        <w:t>&lt;?php</w:t>
      </w:r>
    </w:p>
    <w:p w:rsidR="00B2537B" w:rsidRDefault="00B2537B" w:rsidP="00B2537B">
      <w:pPr>
        <w:ind w:firstLine="0"/>
      </w:pPr>
      <w:r>
        <w:lastRenderedPageBreak/>
        <w:tab/>
      </w:r>
      <w:r>
        <w:tab/>
      </w:r>
      <w:r>
        <w:tab/>
        <w:t>}</w:t>
      </w:r>
    </w:p>
    <w:p w:rsidR="00B2537B" w:rsidRDefault="00B2537B" w:rsidP="00B2537B">
      <w:pPr>
        <w:ind w:firstLine="0"/>
      </w:pPr>
      <w:r>
        <w:tab/>
      </w:r>
      <w:r>
        <w:tab/>
        <w:t>}</w:t>
      </w:r>
    </w:p>
    <w:p w:rsidR="00B2537B" w:rsidRDefault="00B2537B" w:rsidP="00B2537B">
      <w:pPr>
        <w:ind w:firstLine="0"/>
      </w:pPr>
      <w:r>
        <w:tab/>
        <w:t>}</w:t>
      </w:r>
    </w:p>
    <w:p w:rsidR="00B2537B" w:rsidRDefault="00B2537B" w:rsidP="00B2537B">
      <w:pPr>
        <w:ind w:firstLine="0"/>
      </w:pPr>
      <w:r>
        <w:t>?&gt;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dresscode_report_root.php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protect_page_profile_root();</w:t>
      </w:r>
    </w:p>
    <w:p w:rsidR="00B2537B" w:rsidRDefault="00B2537B" w:rsidP="00B2537B">
      <w:pPr>
        <w:ind w:firstLine="0"/>
      </w:pPr>
      <w:r>
        <w:t>require 'app/controller/root/login-credential-root.php';</w:t>
      </w:r>
    </w:p>
    <w:p w:rsidR="00B2537B" w:rsidRDefault="00B2537B" w:rsidP="00B2537B">
      <w:pPr>
        <w:ind w:firstLine="0"/>
      </w:pPr>
      <w:r>
        <w:tab/>
        <w:t>if (isset($_GET['r'])) {</w:t>
      </w:r>
    </w:p>
    <w:p w:rsidR="00B2537B" w:rsidRDefault="00B2537B" w:rsidP="00B2537B">
      <w:pPr>
        <w:ind w:firstLine="0"/>
      </w:pPr>
      <w:r>
        <w:tab/>
      </w:r>
      <w:r>
        <w:tab/>
        <w:t>global $conn;</w:t>
      </w:r>
    </w:p>
    <w:p w:rsidR="00B2537B" w:rsidRDefault="00B2537B" w:rsidP="00B2537B">
      <w:pPr>
        <w:ind w:firstLine="0"/>
      </w:pPr>
      <w:r>
        <w:tab/>
      </w:r>
      <w:r>
        <w:tab/>
        <w:t>$violation_id = base64_decode($_GET['r']);</w:t>
      </w:r>
    </w:p>
    <w:p w:rsidR="00B2537B" w:rsidRDefault="00B2537B" w:rsidP="00B2537B">
      <w:pPr>
        <w:ind w:firstLine="0"/>
      </w:pPr>
      <w:r>
        <w:tab/>
      </w:r>
      <w:r>
        <w:tab/>
        <w:t>status_root($violation_id);</w:t>
      </w:r>
    </w:p>
    <w:p w:rsidR="00B2537B" w:rsidRDefault="00B2537B" w:rsidP="00B2537B">
      <w:pPr>
        <w:ind w:firstLine="0"/>
      </w:pPr>
      <w:r>
        <w:t>require 'app/view/root/overall-header.php';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lastRenderedPageBreak/>
        <w:tab/>
        <w:t>&lt;h1&gt;</w:t>
      </w:r>
    </w:p>
    <w:p w:rsidR="00B2537B" w:rsidRDefault="00B2537B" w:rsidP="00B2537B">
      <w:pPr>
        <w:ind w:firstLine="0"/>
      </w:pPr>
      <w:r>
        <w:tab/>
      </w:r>
      <w:r>
        <w:tab/>
        <w:t>Dress Code Violation Report</w:t>
      </w:r>
    </w:p>
    <w:p w:rsidR="00B2537B" w:rsidRDefault="00B2537B" w:rsidP="00B2537B">
      <w:pPr>
        <w:ind w:firstLine="0"/>
      </w:pPr>
      <w:r>
        <w:tab/>
      </w:r>
      <w:r>
        <w:tab/>
        <w:t>&lt;small&gt;Infringement of Dress Code&lt;/small&gt;</w:t>
      </w:r>
    </w:p>
    <w:p w:rsidR="00B2537B" w:rsidRDefault="00B2537B" w:rsidP="00B2537B">
      <w:pPr>
        <w:ind w:firstLine="0"/>
      </w:pPr>
      <w:r>
        <w:tab/>
        <w:t>&lt;/h1&gt;</w:t>
      </w:r>
    </w:p>
    <w:p w:rsidR="00B2537B" w:rsidRDefault="00B2537B" w:rsidP="00B2537B">
      <w:pPr>
        <w:ind w:firstLine="0"/>
      </w:pPr>
      <w:r>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ab/>
      </w:r>
      <w:r>
        <w:tab/>
        <w:t>$select = "SELECT</w:t>
      </w:r>
      <w:r>
        <w:tab/>
      </w:r>
      <w:r>
        <w:tab/>
        <w:t>violation_details.id,</w:t>
      </w:r>
    </w:p>
    <w:p w:rsidR="00B2537B" w:rsidRDefault="00B2537B" w:rsidP="00B2537B">
      <w:pPr>
        <w:ind w:firstLine="0"/>
      </w:pPr>
      <w:r>
        <w:tab/>
      </w:r>
      <w:r>
        <w:tab/>
      </w:r>
      <w:r>
        <w:tab/>
      </w:r>
      <w:r>
        <w:tab/>
      </w:r>
      <w:r>
        <w:tab/>
        <w:t xml:space="preserve">            violation_details.remarks,</w:t>
      </w:r>
    </w:p>
    <w:p w:rsidR="00B2537B" w:rsidRDefault="00B2537B" w:rsidP="00B2537B">
      <w:pPr>
        <w:ind w:firstLine="0"/>
      </w:pPr>
      <w:r>
        <w:tab/>
      </w:r>
      <w:r>
        <w:tab/>
      </w:r>
      <w:r>
        <w:tab/>
      </w:r>
      <w:r>
        <w:tab/>
      </w:r>
      <w:r>
        <w:tab/>
        <w:t xml:space="preserve">            violation_details.status,</w:t>
      </w:r>
    </w:p>
    <w:p w:rsidR="00B2537B" w:rsidRDefault="00B2537B" w:rsidP="00B2537B">
      <w:pPr>
        <w:ind w:firstLine="0"/>
      </w:pPr>
      <w:r>
        <w:tab/>
      </w:r>
      <w:r>
        <w:tab/>
      </w:r>
      <w:r>
        <w:tab/>
      </w:r>
      <w:r>
        <w:tab/>
      </w:r>
      <w:r>
        <w:tab/>
        <w:t xml:space="preserve">            violation_details.violation_picture,</w:t>
      </w:r>
    </w:p>
    <w:p w:rsidR="00B2537B" w:rsidRDefault="00B2537B" w:rsidP="00B2537B">
      <w:pPr>
        <w:ind w:firstLine="0"/>
      </w:pPr>
      <w:r>
        <w:tab/>
      </w:r>
      <w:r>
        <w:tab/>
      </w:r>
      <w:r>
        <w:tab/>
      </w:r>
      <w:r>
        <w:tab/>
      </w:r>
      <w:r>
        <w:tab/>
        <w:t xml:space="preserve">            </w:t>
      </w:r>
    </w:p>
    <w:p w:rsidR="00B2537B" w:rsidRDefault="00B2537B" w:rsidP="00B2537B">
      <w:pPr>
        <w:ind w:firstLine="0"/>
      </w:pPr>
      <w:r>
        <w:tab/>
      </w:r>
      <w:r>
        <w:tab/>
      </w:r>
      <w:r>
        <w:tab/>
      </w:r>
      <w:r>
        <w:tab/>
      </w:r>
      <w:r>
        <w:tab/>
        <w:t xml:space="preserve">            students.student_id,</w:t>
      </w:r>
    </w:p>
    <w:p w:rsidR="00B2537B" w:rsidRDefault="00B2537B" w:rsidP="00B2537B">
      <w:pPr>
        <w:ind w:firstLine="0"/>
      </w:pPr>
      <w:r>
        <w:tab/>
      </w:r>
      <w:r>
        <w:tab/>
      </w:r>
      <w:r>
        <w:tab/>
      </w:r>
      <w:r>
        <w:tab/>
      </w:r>
      <w:r>
        <w:tab/>
        <w:t xml:space="preserve">            students.last_name,</w:t>
      </w:r>
    </w:p>
    <w:p w:rsidR="00B2537B" w:rsidRDefault="00B2537B" w:rsidP="00B2537B">
      <w:pPr>
        <w:ind w:firstLine="0"/>
      </w:pPr>
      <w:r>
        <w:tab/>
      </w:r>
      <w:r>
        <w:tab/>
      </w:r>
      <w:r>
        <w:tab/>
      </w:r>
      <w:r>
        <w:tab/>
      </w:r>
      <w:r>
        <w:tab/>
        <w:t xml:space="preserve">            students.first_name,</w:t>
      </w:r>
    </w:p>
    <w:p w:rsidR="00B2537B" w:rsidRDefault="00B2537B" w:rsidP="00B2537B">
      <w:pPr>
        <w:ind w:firstLine="0"/>
      </w:pPr>
      <w:r>
        <w:tab/>
      </w:r>
      <w:r>
        <w:tab/>
      </w:r>
      <w:r>
        <w:tab/>
      </w:r>
      <w:r>
        <w:tab/>
      </w:r>
      <w:r>
        <w:tab/>
        <w:t xml:space="preserve">            students.middle_name,</w:t>
      </w:r>
    </w:p>
    <w:p w:rsidR="00B2537B" w:rsidRDefault="00B2537B" w:rsidP="00B2537B">
      <w:pPr>
        <w:ind w:firstLine="0"/>
      </w:pPr>
      <w:r>
        <w:tab/>
      </w:r>
      <w:r>
        <w:tab/>
      </w:r>
      <w:r>
        <w:tab/>
      </w:r>
      <w:r>
        <w:tab/>
      </w:r>
      <w:r>
        <w:tab/>
        <w:t xml:space="preserve">            students.id_picture,</w:t>
      </w:r>
    </w:p>
    <w:p w:rsidR="00B2537B" w:rsidRDefault="00B2537B" w:rsidP="00B2537B">
      <w:pPr>
        <w:ind w:firstLine="0"/>
      </w:pPr>
      <w:r>
        <w:tab/>
      </w:r>
      <w:r>
        <w:tab/>
      </w:r>
      <w:r>
        <w:tab/>
      </w:r>
      <w:r>
        <w:tab/>
      </w:r>
      <w:r>
        <w:tab/>
        <w:t xml:space="preserve">            </w:t>
      </w:r>
    </w:p>
    <w:p w:rsidR="00B2537B" w:rsidRDefault="00B2537B" w:rsidP="00B2537B">
      <w:pPr>
        <w:ind w:firstLine="0"/>
      </w:pPr>
      <w:r>
        <w:tab/>
      </w:r>
      <w:r>
        <w:tab/>
      </w:r>
      <w:r>
        <w:tab/>
      </w:r>
      <w:r>
        <w:tab/>
      </w:r>
      <w:r>
        <w:tab/>
        <w:t xml:space="preserve">            appeal_ticket.appeal_statement</w:t>
      </w:r>
    </w:p>
    <w:p w:rsidR="00B2537B" w:rsidRDefault="00B2537B" w:rsidP="00B2537B">
      <w:pPr>
        <w:ind w:firstLine="0"/>
      </w:pPr>
    </w:p>
    <w:p w:rsidR="00B2537B" w:rsidRDefault="00B2537B" w:rsidP="00B2537B">
      <w:pPr>
        <w:ind w:firstLine="0"/>
      </w:pPr>
      <w:r>
        <w:tab/>
      </w:r>
      <w:r>
        <w:tab/>
      </w:r>
      <w:r>
        <w:tab/>
      </w:r>
      <w:r>
        <w:tab/>
      </w:r>
      <w:r>
        <w:tab/>
        <w:t>FROM</w:t>
      </w:r>
      <w:r>
        <w:tab/>
      </w:r>
      <w:r>
        <w:tab/>
        <w:t>violation_details</w:t>
      </w:r>
    </w:p>
    <w:p w:rsidR="00B2537B" w:rsidRDefault="00B2537B" w:rsidP="00B2537B">
      <w:pPr>
        <w:ind w:firstLine="0"/>
      </w:pPr>
    </w:p>
    <w:p w:rsidR="00B2537B" w:rsidRDefault="00B2537B" w:rsidP="00B2537B">
      <w:pPr>
        <w:ind w:firstLine="0"/>
      </w:pPr>
      <w:r>
        <w:tab/>
      </w:r>
      <w:r>
        <w:tab/>
      </w:r>
      <w:r>
        <w:tab/>
      </w:r>
      <w:r>
        <w:tab/>
      </w:r>
      <w:r>
        <w:tab/>
        <w:t>INNER JOIN</w:t>
      </w:r>
      <w:r>
        <w:tab/>
        <w:t>students</w:t>
      </w:r>
    </w:p>
    <w:p w:rsidR="00B2537B" w:rsidRDefault="00B2537B" w:rsidP="00B2537B">
      <w:pPr>
        <w:ind w:firstLine="0"/>
      </w:pPr>
      <w:r>
        <w:tab/>
      </w:r>
      <w:r>
        <w:tab/>
      </w:r>
      <w:r>
        <w:tab/>
      </w:r>
      <w:r>
        <w:tab/>
      </w:r>
      <w:r>
        <w:tab/>
        <w:t>ON</w:t>
      </w:r>
      <w:r>
        <w:tab/>
      </w:r>
      <w:r>
        <w:tab/>
      </w:r>
      <w:r>
        <w:tab/>
        <w:t>students.student_id = violation_details.student_id</w:t>
      </w:r>
    </w:p>
    <w:p w:rsidR="00B2537B" w:rsidRDefault="00B2537B" w:rsidP="00B2537B">
      <w:pPr>
        <w:ind w:firstLine="0"/>
      </w:pPr>
    </w:p>
    <w:p w:rsidR="00B2537B" w:rsidRDefault="00B2537B" w:rsidP="00B2537B">
      <w:pPr>
        <w:ind w:firstLine="0"/>
      </w:pPr>
      <w:r>
        <w:tab/>
      </w:r>
      <w:r>
        <w:tab/>
      </w:r>
      <w:r>
        <w:tab/>
      </w:r>
      <w:r>
        <w:tab/>
      </w:r>
      <w:r>
        <w:tab/>
        <w:t>LEFT JOIN</w:t>
      </w:r>
      <w:r>
        <w:tab/>
        <w:t>appeal_ticket</w:t>
      </w:r>
    </w:p>
    <w:p w:rsidR="00B2537B" w:rsidRDefault="00B2537B" w:rsidP="00B2537B">
      <w:pPr>
        <w:ind w:firstLine="0"/>
      </w:pPr>
      <w:r>
        <w:tab/>
      </w:r>
      <w:r>
        <w:tab/>
      </w:r>
      <w:r>
        <w:tab/>
      </w:r>
      <w:r>
        <w:tab/>
      </w:r>
      <w:r>
        <w:tab/>
        <w:t>ON</w:t>
      </w:r>
      <w:r>
        <w:tab/>
      </w:r>
      <w:r>
        <w:tab/>
      </w:r>
      <w:r>
        <w:tab/>
        <w:t>violation_details.id = appeal_ticket.vio_id</w:t>
      </w:r>
    </w:p>
    <w:p w:rsidR="00B2537B" w:rsidRDefault="00B2537B" w:rsidP="00B2537B">
      <w:pPr>
        <w:ind w:firstLine="0"/>
      </w:pPr>
    </w:p>
    <w:p w:rsidR="00B2537B" w:rsidRDefault="00B2537B" w:rsidP="00B2537B">
      <w:pPr>
        <w:ind w:firstLine="0"/>
      </w:pPr>
      <w:r>
        <w:tab/>
      </w:r>
      <w:r>
        <w:tab/>
      </w:r>
      <w:r>
        <w:tab/>
      </w:r>
      <w:r>
        <w:tab/>
      </w:r>
      <w:r>
        <w:tab/>
        <w:t>WHERE</w:t>
      </w:r>
      <w:r>
        <w:tab/>
      </w:r>
      <w:r>
        <w:tab/>
        <w:t>violation_details.id = $violation_id";</w:t>
      </w:r>
    </w:p>
    <w:p w:rsidR="00B2537B" w:rsidRDefault="00B2537B" w:rsidP="00B2537B">
      <w:pPr>
        <w:ind w:firstLine="0"/>
      </w:pPr>
    </w:p>
    <w:p w:rsidR="00B2537B" w:rsidRDefault="00B2537B" w:rsidP="00B2537B">
      <w:pPr>
        <w:ind w:firstLine="0"/>
      </w:pPr>
      <w:r>
        <w:tab/>
      </w:r>
      <w:r>
        <w:tab/>
        <w:t>$result = $conn-&gt;query($select);</w:t>
      </w:r>
    </w:p>
    <w:p w:rsidR="00B2537B" w:rsidRDefault="00B2537B" w:rsidP="00B2537B">
      <w:pPr>
        <w:ind w:firstLine="0"/>
      </w:pPr>
      <w:r>
        <w:tab/>
      </w:r>
      <w:r>
        <w:tab/>
        <w:t>if ($result) {</w:t>
      </w:r>
    </w:p>
    <w:p w:rsidR="00B2537B" w:rsidRDefault="00B2537B" w:rsidP="00B2537B">
      <w:pPr>
        <w:ind w:firstLine="0"/>
      </w:pPr>
      <w:r>
        <w:tab/>
      </w:r>
      <w:r>
        <w:tab/>
      </w:r>
      <w:r>
        <w:tab/>
        <w:t>while ($row = $result-&gt;fetch_object()) {</w:t>
      </w:r>
    </w:p>
    <w:p w:rsidR="00B2537B" w:rsidRDefault="00B2537B" w:rsidP="00B2537B">
      <w:pPr>
        <w:ind w:firstLine="0"/>
      </w:pPr>
      <w:r>
        <w:tab/>
      </w:r>
      <w:r>
        <w:tab/>
      </w:r>
      <w:r>
        <w:tab/>
      </w:r>
      <w:r>
        <w:tab/>
        <w:t>$id = $row-&gt;id;</w:t>
      </w:r>
    </w:p>
    <w:p w:rsidR="00B2537B" w:rsidRDefault="00B2537B" w:rsidP="00B2537B">
      <w:pPr>
        <w:ind w:firstLine="0"/>
      </w:pPr>
      <w:r>
        <w:tab/>
      </w:r>
      <w:r>
        <w:tab/>
      </w:r>
      <w:r>
        <w:tab/>
      </w:r>
      <w:r>
        <w:tab/>
        <w:t>$violation_picture = $row-&gt;violation_picture;</w:t>
      </w:r>
    </w:p>
    <w:p w:rsidR="00B2537B" w:rsidRDefault="00B2537B" w:rsidP="00B2537B">
      <w:pPr>
        <w:ind w:firstLine="0"/>
      </w:pPr>
      <w:r>
        <w:t>?&gt;</w:t>
      </w:r>
    </w:p>
    <w:p w:rsidR="00B2537B" w:rsidRDefault="00B2537B" w:rsidP="00B2537B">
      <w:pPr>
        <w:ind w:firstLine="0"/>
      </w:pPr>
      <w:r>
        <w:t>&lt;section class="content"&gt;</w:t>
      </w:r>
    </w:p>
    <w:p w:rsidR="00B2537B" w:rsidRDefault="00B2537B" w:rsidP="00B2537B">
      <w:pPr>
        <w:ind w:firstLine="0"/>
      </w:pPr>
      <w:r>
        <w:t>&lt;div class="row"&gt;</w:t>
      </w:r>
    </w:p>
    <w:p w:rsidR="00B2537B" w:rsidRDefault="00B2537B" w:rsidP="00B2537B">
      <w:pPr>
        <w:ind w:firstLine="0"/>
      </w:pPr>
      <w:r>
        <w:t xml:space="preserve">    &lt;div class="box-body table-responsive no-padding"&gt;</w:t>
      </w:r>
    </w:p>
    <w:p w:rsidR="00B2537B" w:rsidRDefault="00B2537B" w:rsidP="00B2537B">
      <w:pPr>
        <w:ind w:firstLine="0"/>
      </w:pPr>
      <w:r>
        <w:t xml:space="preserve">    </w:t>
      </w:r>
      <w:r>
        <w:tab/>
        <w:t>&lt;div class="box box-danger"&gt;</w:t>
      </w:r>
    </w:p>
    <w:p w:rsidR="00B2537B" w:rsidRDefault="00B2537B" w:rsidP="00B2537B">
      <w:pPr>
        <w:ind w:firstLine="0"/>
      </w:pPr>
      <w:r>
        <w:lastRenderedPageBreak/>
        <w:t xml:space="preserve">    </w:t>
      </w:r>
      <w:r>
        <w:tab/>
      </w:r>
      <w:r>
        <w:tab/>
        <w:t>&lt;div class="box-header"&gt;</w:t>
      </w:r>
    </w:p>
    <w:p w:rsidR="00B2537B" w:rsidRDefault="00B2537B" w:rsidP="00B2537B">
      <w:pPr>
        <w:ind w:firstLine="0"/>
      </w:pPr>
      <w:r>
        <w:t xml:space="preserve">    </w:t>
      </w:r>
      <w:r>
        <w:tab/>
      </w:r>
      <w:r>
        <w:tab/>
      </w:r>
      <w:r>
        <w:tab/>
        <w:t>&lt;img src="&lt;?php echo $row-&gt;id_picture; ?&gt;" width="90" height="90"&gt;</w:t>
      </w:r>
    </w:p>
    <w:p w:rsidR="00B2537B" w:rsidRDefault="00B2537B" w:rsidP="00B2537B">
      <w:pPr>
        <w:ind w:firstLine="0"/>
      </w:pPr>
      <w:r>
        <w:t xml:space="preserve">    </w:t>
      </w:r>
      <w:r>
        <w:tab/>
      </w:r>
      <w:r>
        <w:tab/>
      </w:r>
      <w:r>
        <w:tab/>
        <w:t>&lt;h3 class="box-title" style="margin-left: 2%;"&gt;&lt;?php echo $row-&gt;last_name . ', ' . $row-&gt;first_name . ' ' . $row-&gt;middle_name; ?&gt;&lt;/h3&gt;</w:t>
      </w:r>
    </w:p>
    <w:p w:rsidR="00B2537B" w:rsidRDefault="00B2537B" w:rsidP="00B2537B">
      <w:pPr>
        <w:ind w:firstLine="0"/>
      </w:pPr>
      <w:r>
        <w:t xml:space="preserve">    </w:t>
      </w:r>
      <w:r>
        <w:tab/>
      </w:r>
      <w:r>
        <w:tab/>
        <w:t>&lt;/div&gt;</w:t>
      </w:r>
    </w:p>
    <w:p w:rsidR="00B2537B" w:rsidRDefault="00B2537B" w:rsidP="00B2537B">
      <w:pPr>
        <w:ind w:firstLine="0"/>
      </w:pPr>
      <w:r>
        <w:t xml:space="preserve">    </w:t>
      </w:r>
      <w:r>
        <w:tab/>
      </w:r>
      <w:r>
        <w:tab/>
        <w:t>&lt;div class="box-body"&gt;</w:t>
      </w:r>
    </w:p>
    <w:p w:rsidR="00B2537B" w:rsidRDefault="00B2537B" w:rsidP="00B2537B">
      <w:pPr>
        <w:ind w:firstLine="0"/>
      </w:pPr>
      <w:r>
        <w:t xml:space="preserve">    </w:t>
      </w:r>
      <w:r>
        <w:tab/>
      </w:r>
      <w:r>
        <w:tab/>
      </w:r>
      <w:r>
        <w:tab/>
        <w:t>&lt;div class="box-body table-responsive no-padding"&gt;</w:t>
      </w:r>
    </w:p>
    <w:p w:rsidR="00B2537B" w:rsidRDefault="00B2537B" w:rsidP="00B2537B">
      <w:pPr>
        <w:ind w:firstLine="0"/>
      </w:pPr>
      <w:r>
        <w:tab/>
      </w:r>
      <w:r>
        <w:tab/>
      </w:r>
      <w:r>
        <w:tab/>
      </w:r>
      <w:r>
        <w:tab/>
      </w:r>
      <w:r>
        <w:tab/>
        <w:t>&lt;table class="table table-hover"&gt;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r>
      <w:r>
        <w:tab/>
      </w:r>
      <w:r>
        <w:tab/>
        <w:t>&lt;th&gt;List of Violations&lt;/th&gt;</w:t>
      </w:r>
    </w:p>
    <w:p w:rsidR="00B2537B" w:rsidRDefault="00B2537B" w:rsidP="00B2537B">
      <w:pPr>
        <w:ind w:firstLine="0"/>
      </w:pPr>
      <w:r>
        <w:tab/>
      </w:r>
      <w:r>
        <w:tab/>
      </w:r>
      <w:r>
        <w:tab/>
      </w:r>
      <w:r>
        <w:tab/>
      </w:r>
      <w:r>
        <w:tab/>
      </w:r>
      <w:r>
        <w:tab/>
      </w:r>
      <w:r>
        <w:tab/>
        <w:t>&lt;th&gt;Remarks&lt;/th&gt;</w:t>
      </w:r>
    </w:p>
    <w:p w:rsidR="00B2537B" w:rsidRDefault="00B2537B" w:rsidP="00B2537B">
      <w:pPr>
        <w:ind w:firstLine="0"/>
      </w:pPr>
      <w:r>
        <w:tab/>
      </w:r>
      <w:r>
        <w:tab/>
      </w:r>
      <w:r>
        <w:tab/>
      </w:r>
      <w:r>
        <w:tab/>
      </w:r>
      <w:r>
        <w:tab/>
      </w:r>
      <w:r>
        <w:tab/>
      </w:r>
      <w:r>
        <w:tab/>
        <w:t>&lt;th&gt;Appeal Statement&lt;/th&gt;</w:t>
      </w:r>
    </w:p>
    <w:p w:rsidR="00B2537B" w:rsidRDefault="00B2537B" w:rsidP="00B2537B">
      <w:pPr>
        <w:ind w:firstLine="0"/>
      </w:pPr>
      <w:r>
        <w:tab/>
      </w:r>
      <w:r>
        <w:tab/>
      </w:r>
      <w:r>
        <w:tab/>
      </w:r>
      <w:r>
        <w:tab/>
      </w:r>
      <w:r>
        <w:tab/>
      </w:r>
      <w:r>
        <w:tab/>
      </w:r>
      <w:r>
        <w:tab/>
        <w:t>&lt;th&gt;Status&lt;/th&gt;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t xml:space="preserve">    &lt;tbody&gt;</w:t>
      </w:r>
    </w:p>
    <w:p w:rsidR="00B2537B" w:rsidRDefault="00B2537B" w:rsidP="00B2537B">
      <w:pPr>
        <w:ind w:firstLine="0"/>
      </w:pPr>
      <w:r>
        <w:tab/>
      </w:r>
      <w:r>
        <w:tab/>
      </w:r>
      <w:r>
        <w:tab/>
      </w:r>
      <w:r>
        <w:tab/>
      </w:r>
      <w:r>
        <w:tab/>
      </w:r>
      <w:r>
        <w:tab/>
      </w:r>
      <w:r>
        <w:tab/>
        <w:t>&lt;tr&gt;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t>&lt;?php</w:t>
      </w:r>
    </w:p>
    <w:p w:rsidR="00B2537B" w:rsidRDefault="00B2537B" w:rsidP="00B2537B">
      <w:pPr>
        <w:ind w:firstLine="0"/>
      </w:pPr>
      <w:r>
        <w:tab/>
      </w:r>
      <w:r>
        <w:tab/>
      </w:r>
      <w:r>
        <w:tab/>
      </w:r>
      <w:r>
        <w:tab/>
      </w:r>
      <w:r>
        <w:tab/>
      </w:r>
      <w:r>
        <w:tab/>
      </w:r>
      <w:r>
        <w:tab/>
      </w:r>
      <w:r>
        <w:tab/>
      </w:r>
      <w:r>
        <w:tab/>
      </w:r>
      <w:r>
        <w:tab/>
        <w:t>error_reporting(0);</w:t>
      </w:r>
    </w:p>
    <w:p w:rsidR="00B2537B" w:rsidRDefault="00B2537B" w:rsidP="00B2537B">
      <w:pPr>
        <w:ind w:firstLine="0"/>
      </w:pPr>
      <w:r>
        <w:tab/>
      </w:r>
      <w:r>
        <w:tab/>
      </w:r>
      <w:r>
        <w:tab/>
      </w:r>
      <w:r>
        <w:tab/>
      </w:r>
      <w:r>
        <w:tab/>
      </w:r>
      <w:r>
        <w:tab/>
      </w:r>
      <w:r>
        <w:tab/>
      </w:r>
      <w:r>
        <w:tab/>
      </w:r>
      <w:r>
        <w:tab/>
      </w:r>
      <w:r>
        <w:tab/>
        <w:t>violation_of_student($id);</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lastRenderedPageBreak/>
        <w:tab/>
      </w:r>
      <w:r>
        <w:tab/>
      </w:r>
      <w:r>
        <w:tab/>
      </w:r>
      <w:r>
        <w:tab/>
      </w:r>
      <w:r>
        <w:tab/>
      </w:r>
      <w:r>
        <w:tab/>
      </w:r>
      <w:r>
        <w:tab/>
      </w:r>
      <w:r>
        <w:tab/>
        <w:t>&lt;td style="width: 400px;"&gt;&lt;?php echo $row-&gt;remarks ?&gt;&lt;/td&gt;</w:t>
      </w:r>
    </w:p>
    <w:p w:rsidR="00B2537B" w:rsidRDefault="00B2537B" w:rsidP="00B2537B">
      <w:pPr>
        <w:ind w:firstLine="0"/>
      </w:pPr>
      <w:r>
        <w:tab/>
      </w:r>
      <w:r>
        <w:tab/>
      </w:r>
      <w:r>
        <w:tab/>
      </w:r>
      <w:r>
        <w:tab/>
      </w:r>
      <w:r>
        <w:tab/>
      </w:r>
      <w:r>
        <w:tab/>
      </w:r>
      <w:r>
        <w:tab/>
      </w:r>
      <w:r>
        <w:tab/>
        <w:t>&lt;td style="width: 200px;"&gt;&lt;?php echo $row-&gt;appeal_statement ?&gt;&lt;/td&gt;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r>
      <w:r>
        <w:tab/>
      </w:r>
      <w:r>
        <w:tab/>
      </w:r>
      <w:r>
        <w:tab/>
      </w:r>
      <w:r>
        <w:tab/>
        <w:t xml:space="preserve">&lt;?php </w:t>
      </w:r>
    </w:p>
    <w:p w:rsidR="00B2537B" w:rsidRDefault="00B2537B" w:rsidP="00B2537B">
      <w:pPr>
        <w:ind w:firstLine="0"/>
      </w:pPr>
      <w:r>
        <w:tab/>
      </w:r>
      <w:r>
        <w:tab/>
      </w:r>
      <w:r>
        <w:tab/>
      </w:r>
      <w:r>
        <w:tab/>
      </w:r>
      <w:r>
        <w:tab/>
      </w:r>
      <w:r>
        <w:tab/>
      </w:r>
      <w:r>
        <w:tab/>
      </w:r>
      <w:r>
        <w:tab/>
      </w:r>
      <w:r>
        <w:tab/>
      </w:r>
      <w:r>
        <w:tab/>
        <w:t>if ($row-&gt;status == 'Violated') {</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r>
      <w:r>
        <w:tab/>
      </w:r>
      <w:r>
        <w:tab/>
        <w:t>&lt;small class="label label-danger"&gt; Infringement of Dress Code&lt;/small&gt;</w:t>
      </w:r>
    </w:p>
    <w:p w:rsidR="00B2537B" w:rsidRDefault="00B2537B" w:rsidP="00B2537B">
      <w:pPr>
        <w:ind w:firstLine="0"/>
      </w:pPr>
      <w:r>
        <w:tab/>
      </w:r>
      <w:r>
        <w:tab/>
      </w:r>
      <w:r>
        <w:tab/>
      </w:r>
      <w:r>
        <w:tab/>
      </w:r>
      <w:r>
        <w:tab/>
      </w:r>
      <w:r>
        <w:tab/>
      </w:r>
      <w:r>
        <w:tab/>
      </w:r>
      <w:r>
        <w:tab/>
      </w:r>
      <w:r>
        <w:tab/>
        <w:t>&lt;?php</w:t>
      </w:r>
    </w:p>
    <w:p w:rsidR="00B2537B" w:rsidRDefault="00B2537B" w:rsidP="00B2537B">
      <w:pPr>
        <w:ind w:firstLine="0"/>
      </w:pPr>
      <w:r>
        <w:tab/>
      </w:r>
      <w:r>
        <w:tab/>
      </w:r>
      <w:r>
        <w:tab/>
      </w:r>
      <w:r>
        <w:tab/>
      </w:r>
      <w:r>
        <w:tab/>
      </w:r>
      <w:r>
        <w:tab/>
      </w:r>
      <w:r>
        <w:tab/>
      </w:r>
      <w:r>
        <w:tab/>
      </w:r>
      <w:r>
        <w:tab/>
      </w:r>
      <w:r>
        <w:tab/>
        <w:t>} else {</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r>
      <w:r>
        <w:tab/>
      </w:r>
      <w:r>
        <w:tab/>
        <w:t>&lt;small class="label label-success"&gt;Excused&lt;/small&gt;</w:t>
      </w:r>
    </w:p>
    <w:p w:rsidR="00B2537B" w:rsidRDefault="00B2537B" w:rsidP="00B2537B">
      <w:pPr>
        <w:ind w:firstLine="0"/>
      </w:pPr>
      <w:r>
        <w:tab/>
      </w:r>
      <w:r>
        <w:tab/>
      </w:r>
      <w:r>
        <w:tab/>
      </w:r>
      <w:r>
        <w:tab/>
      </w:r>
      <w:r>
        <w:tab/>
      </w:r>
      <w:r>
        <w:tab/>
      </w:r>
      <w:r>
        <w:tab/>
      </w:r>
      <w:r>
        <w:tab/>
      </w:r>
      <w:r>
        <w:tab/>
        <w:t>&lt;?php</w:t>
      </w:r>
    </w:p>
    <w:p w:rsidR="00B2537B" w:rsidRDefault="00B2537B" w:rsidP="00B2537B">
      <w:pPr>
        <w:ind w:firstLine="0"/>
      </w:pPr>
      <w:r>
        <w:tab/>
      </w:r>
      <w:r>
        <w:tab/>
      </w:r>
      <w:r>
        <w:tab/>
      </w:r>
      <w:r>
        <w:tab/>
      </w:r>
      <w:r>
        <w:tab/>
      </w:r>
      <w:r>
        <w:tab/>
      </w:r>
      <w:r>
        <w:tab/>
      </w:r>
      <w:r>
        <w:tab/>
      </w:r>
      <w:r>
        <w:tab/>
      </w:r>
      <w:r>
        <w:tab/>
        <w:t>}</w:t>
      </w:r>
    </w:p>
    <w:p w:rsidR="00B2537B" w:rsidRDefault="00B2537B" w:rsidP="00B2537B">
      <w:pPr>
        <w:ind w:firstLine="0"/>
      </w:pPr>
      <w:r>
        <w:tab/>
      </w:r>
      <w:r>
        <w:tab/>
      </w:r>
      <w:r>
        <w:tab/>
      </w:r>
      <w:r>
        <w:tab/>
      </w:r>
      <w:r>
        <w:tab/>
      </w:r>
      <w:r>
        <w:tab/>
      </w:r>
      <w:r>
        <w:tab/>
      </w:r>
      <w:r>
        <w:tab/>
      </w:r>
      <w:r>
        <w:tab/>
        <w:t>?&gt;</w:t>
      </w:r>
    </w:p>
    <w:p w:rsidR="00B2537B" w:rsidRDefault="00B2537B" w:rsidP="00B2537B">
      <w:pPr>
        <w:ind w:firstLine="0"/>
      </w:pPr>
      <w:r>
        <w:tab/>
      </w:r>
      <w:r>
        <w:tab/>
      </w:r>
      <w:r>
        <w:tab/>
      </w:r>
      <w:r>
        <w:tab/>
      </w:r>
      <w:r>
        <w:tab/>
      </w:r>
      <w:r>
        <w:tab/>
      </w:r>
      <w:r>
        <w:tab/>
      </w:r>
      <w:r>
        <w:tab/>
        <w:t>&lt;/td&gt;</w:t>
      </w:r>
    </w:p>
    <w:p w:rsidR="00B2537B" w:rsidRDefault="00B2537B" w:rsidP="00B2537B">
      <w:pPr>
        <w:ind w:firstLine="0"/>
      </w:pPr>
      <w:r>
        <w:tab/>
      </w:r>
      <w:r>
        <w:tab/>
      </w:r>
      <w:r>
        <w:tab/>
      </w:r>
      <w:r>
        <w:tab/>
      </w:r>
      <w:r>
        <w:tab/>
        <w:t xml:space="preserve">     </w:t>
      </w:r>
      <w:r>
        <w:tab/>
        <w:t>&lt;/tr&gt;</w:t>
      </w:r>
    </w:p>
    <w:p w:rsidR="00B2537B" w:rsidRDefault="00B2537B" w:rsidP="00B2537B">
      <w:pPr>
        <w:ind w:firstLine="0"/>
      </w:pPr>
      <w:r>
        <w:tab/>
      </w:r>
      <w:r>
        <w:tab/>
      </w:r>
      <w:r>
        <w:tab/>
      </w:r>
      <w:r>
        <w:tab/>
        <w:t xml:space="preserve">    </w:t>
      </w:r>
      <w:r>
        <w:tab/>
        <w:t>&lt;/tbody&gt;</w:t>
      </w:r>
    </w:p>
    <w:p w:rsidR="00B2537B" w:rsidRDefault="00B2537B" w:rsidP="00B2537B">
      <w:pPr>
        <w:ind w:firstLine="0"/>
      </w:pPr>
      <w:r>
        <w:tab/>
      </w:r>
      <w:r>
        <w:tab/>
      </w:r>
      <w:r>
        <w:tab/>
      </w:r>
      <w:r>
        <w:tab/>
      </w:r>
      <w:r>
        <w:tab/>
        <w:t>&lt;/table&gt;</w:t>
      </w:r>
    </w:p>
    <w:p w:rsidR="00B2537B" w:rsidRDefault="00B2537B" w:rsidP="00B2537B">
      <w:pPr>
        <w:ind w:firstLine="0"/>
      </w:pPr>
      <w:r>
        <w:lastRenderedPageBreak/>
        <w:tab/>
      </w:r>
      <w:r>
        <w:tab/>
      </w:r>
      <w:r>
        <w:tab/>
      </w:r>
      <w:r>
        <w:tab/>
        <w:t>&lt;/div&gt;</w:t>
      </w:r>
    </w:p>
    <w:p w:rsidR="00B2537B" w:rsidRDefault="00B2537B" w:rsidP="00B2537B">
      <w:pPr>
        <w:ind w:firstLine="0"/>
      </w:pPr>
      <w:r>
        <w:tab/>
      </w:r>
      <w:r>
        <w:tab/>
      </w:r>
      <w:r>
        <w:tab/>
      </w:r>
      <w:r>
        <w:tab/>
        <w:t xml:space="preserve">&lt;?php  </w:t>
      </w:r>
    </w:p>
    <w:p w:rsidR="00B2537B" w:rsidRDefault="00B2537B" w:rsidP="00B2537B">
      <w:pPr>
        <w:ind w:firstLine="0"/>
      </w:pPr>
      <w:r>
        <w:tab/>
      </w:r>
      <w:r>
        <w:tab/>
      </w:r>
      <w:r>
        <w:tab/>
      </w:r>
      <w:r>
        <w:tab/>
      </w:r>
      <w:r>
        <w:tab/>
        <w:t>if ($violation_picture == Null) {</w:t>
      </w:r>
    </w:p>
    <w:p w:rsidR="00B2537B" w:rsidRDefault="00B2537B" w:rsidP="00B2537B">
      <w:pPr>
        <w:ind w:firstLine="0"/>
      </w:pPr>
      <w:r>
        <w:tab/>
      </w:r>
      <w:r>
        <w:tab/>
      </w:r>
      <w:r>
        <w:tab/>
      </w:r>
      <w:r>
        <w:tab/>
      </w:r>
      <w:r>
        <w:tab/>
      </w:r>
      <w:r>
        <w:tab/>
      </w:r>
    </w:p>
    <w:p w:rsidR="00B2537B" w:rsidRDefault="00B2537B" w:rsidP="00B2537B">
      <w:pPr>
        <w:ind w:firstLine="0"/>
      </w:pPr>
      <w:r>
        <w:tab/>
      </w:r>
      <w:r>
        <w:tab/>
      </w:r>
      <w:r>
        <w:tab/>
      </w:r>
      <w:r>
        <w:tab/>
      </w:r>
      <w:r>
        <w:tab/>
        <w:t>} else {</w:t>
      </w:r>
    </w:p>
    <w:p w:rsidR="00B2537B" w:rsidRDefault="00B2537B" w:rsidP="00B2537B">
      <w:pPr>
        <w:ind w:firstLine="0"/>
      </w:pPr>
      <w:r>
        <w:tab/>
      </w:r>
      <w:r>
        <w:tab/>
      </w:r>
      <w:r>
        <w:tab/>
      </w:r>
      <w:r>
        <w:tab/>
        <w:t>?&gt;</w:t>
      </w:r>
    </w:p>
    <w:p w:rsidR="00B2537B" w:rsidRDefault="00B2537B" w:rsidP="00B2537B">
      <w:pPr>
        <w:ind w:firstLine="0"/>
      </w:pPr>
      <w:r>
        <w:tab/>
      </w:r>
      <w:r>
        <w:tab/>
      </w:r>
      <w:r>
        <w:tab/>
      </w:r>
      <w:r>
        <w:tab/>
        <w:t>&lt;div class="panel panel-primary"&gt;</w:t>
      </w:r>
    </w:p>
    <w:p w:rsidR="00B2537B" w:rsidRDefault="00B2537B" w:rsidP="00B2537B">
      <w:pPr>
        <w:ind w:firstLine="0"/>
      </w:pPr>
      <w:r>
        <w:tab/>
      </w:r>
      <w:r>
        <w:tab/>
        <w:t xml:space="preserve"> </w:t>
      </w:r>
      <w:r>
        <w:tab/>
      </w:r>
      <w:r>
        <w:tab/>
        <w:t xml:space="preserve"> </w:t>
      </w:r>
      <w:r>
        <w:tab/>
        <w:t>&lt;!-- Default panel contents --&gt;</w:t>
      </w:r>
    </w:p>
    <w:p w:rsidR="00B2537B" w:rsidRDefault="00B2537B" w:rsidP="00B2537B">
      <w:pPr>
        <w:ind w:firstLine="0"/>
      </w:pPr>
      <w:r>
        <w:tab/>
      </w:r>
      <w:r>
        <w:tab/>
        <w:t xml:space="preserve"> </w:t>
      </w:r>
      <w:r>
        <w:tab/>
      </w:r>
      <w:r>
        <w:tab/>
      </w:r>
      <w:r>
        <w:tab/>
        <w:t>&lt;div class="panel-heading"&gt;Screenshot Violation&lt;/div&gt;</w:t>
      </w:r>
    </w:p>
    <w:p w:rsidR="00B2537B" w:rsidRDefault="00B2537B" w:rsidP="00B2537B">
      <w:pPr>
        <w:ind w:firstLine="0"/>
      </w:pPr>
      <w:r>
        <w:tab/>
      </w:r>
      <w:r>
        <w:tab/>
      </w:r>
      <w:r>
        <w:tab/>
        <w:t xml:space="preserve"> </w:t>
      </w:r>
      <w:r>
        <w:tab/>
      </w:r>
      <w:r>
        <w:tab/>
        <w:t>&lt;div class="panel-body"&gt;</w:t>
      </w:r>
    </w:p>
    <w:p w:rsidR="00B2537B" w:rsidRDefault="00B2537B" w:rsidP="00B2537B">
      <w:pPr>
        <w:ind w:firstLine="0"/>
      </w:pPr>
      <w:r>
        <w:tab/>
      </w:r>
      <w:r>
        <w:tab/>
      </w:r>
      <w:r>
        <w:tab/>
        <w:t xml:space="preserve"> </w:t>
      </w:r>
      <w:r>
        <w:tab/>
      </w:r>
      <w:r>
        <w:tab/>
      </w:r>
      <w:r>
        <w:tab/>
        <w:t>&lt;center&gt;</w:t>
      </w:r>
    </w:p>
    <w:p w:rsidR="00B2537B" w:rsidRDefault="00B2537B" w:rsidP="00B2537B">
      <w:pPr>
        <w:ind w:firstLine="0"/>
      </w:pPr>
      <w:r>
        <w:tab/>
      </w:r>
      <w:r>
        <w:tab/>
        <w:t xml:space="preserve"> </w:t>
      </w:r>
      <w:r>
        <w:tab/>
      </w:r>
      <w:r>
        <w:tab/>
      </w:r>
      <w:r>
        <w:tab/>
      </w:r>
      <w:r>
        <w:tab/>
      </w:r>
      <w:r>
        <w:tab/>
        <w:t>&lt;img src="&lt;?php echo $violation_picture; ?&gt;" height="250px" width="270px"&gt;</w:t>
      </w:r>
    </w:p>
    <w:p w:rsidR="00B2537B" w:rsidRDefault="00B2537B" w:rsidP="00B2537B">
      <w:pPr>
        <w:ind w:firstLine="0"/>
      </w:pPr>
      <w:r>
        <w:tab/>
      </w:r>
      <w:r>
        <w:tab/>
      </w:r>
      <w:r>
        <w:tab/>
        <w:t xml:space="preserve"> </w:t>
      </w:r>
      <w:r>
        <w:tab/>
      </w:r>
      <w:r>
        <w:tab/>
      </w:r>
      <w:r>
        <w:tab/>
        <w:t>&lt;/center&gt;</w:t>
      </w:r>
    </w:p>
    <w:p w:rsidR="00B2537B" w:rsidRDefault="00B2537B" w:rsidP="00B2537B">
      <w:pPr>
        <w:ind w:firstLine="0"/>
      </w:pPr>
      <w:r>
        <w:tab/>
      </w:r>
      <w:r>
        <w:tab/>
      </w:r>
      <w:r>
        <w:tab/>
      </w:r>
      <w:r>
        <w:tab/>
        <w:t xml:space="preserve">  </w:t>
      </w:r>
      <w:r>
        <w:tab/>
        <w:t>&lt;/div&gt;</w:t>
      </w:r>
    </w:p>
    <w:p w:rsidR="00B2537B" w:rsidRDefault="00B2537B" w:rsidP="00B2537B">
      <w:pPr>
        <w:ind w:firstLine="0"/>
      </w:pPr>
      <w:r>
        <w:tab/>
      </w:r>
      <w:r>
        <w:tab/>
      </w:r>
      <w:r>
        <w:tab/>
      </w:r>
      <w:r>
        <w:tab/>
        <w:t>&lt;/div&gt;</w:t>
      </w:r>
    </w:p>
    <w:p w:rsidR="00B2537B" w:rsidRDefault="00B2537B" w:rsidP="00B2537B">
      <w:pPr>
        <w:ind w:firstLine="0"/>
      </w:pPr>
      <w:r>
        <w:tab/>
      </w:r>
      <w:r>
        <w:tab/>
      </w:r>
      <w:r>
        <w:tab/>
      </w:r>
      <w:r>
        <w:tab/>
        <w:t xml:space="preserve">&lt;?php  </w:t>
      </w:r>
    </w:p>
    <w:p w:rsidR="00B2537B" w:rsidRDefault="00B2537B" w:rsidP="00B2537B">
      <w:pPr>
        <w:ind w:firstLine="0"/>
      </w:pPr>
      <w:r>
        <w:tab/>
      </w:r>
      <w:r>
        <w:tab/>
      </w:r>
      <w:r>
        <w:tab/>
      </w:r>
      <w:r>
        <w:tab/>
      </w:r>
      <w:r>
        <w:tab/>
        <w:t>}</w:t>
      </w:r>
    </w:p>
    <w:p w:rsidR="00B2537B" w:rsidRDefault="00B2537B" w:rsidP="00B2537B">
      <w:pPr>
        <w:ind w:firstLine="0"/>
      </w:pPr>
      <w:r>
        <w:tab/>
      </w:r>
      <w:r>
        <w:tab/>
      </w:r>
      <w:r>
        <w:tab/>
      </w:r>
      <w:r>
        <w:tab/>
        <w:t>?&gt;</w:t>
      </w:r>
    </w:p>
    <w:p w:rsidR="00B2537B" w:rsidRDefault="00B2537B" w:rsidP="00B2537B">
      <w:pPr>
        <w:ind w:firstLine="0"/>
      </w:pPr>
      <w:r>
        <w:t xml:space="preserve">    </w:t>
      </w:r>
      <w:r>
        <w:tab/>
      </w:r>
      <w:r>
        <w:tab/>
        <w:t>&lt;/div&gt;</w:t>
      </w:r>
    </w:p>
    <w:p w:rsidR="00B2537B" w:rsidRDefault="00B2537B" w:rsidP="00B2537B">
      <w:pPr>
        <w:ind w:firstLine="0"/>
      </w:pPr>
      <w:r>
        <w:t xml:space="preserve">    </w:t>
      </w:r>
      <w:r>
        <w:tab/>
        <w:t>&lt;/div&gt;</w:t>
      </w:r>
    </w:p>
    <w:p w:rsidR="00B2537B" w:rsidRDefault="00B2537B" w:rsidP="00B2537B">
      <w:pPr>
        <w:ind w:firstLine="0"/>
      </w:pPr>
      <w:r>
        <w:tab/>
        <w:t>&lt;/div&gt;</w:t>
      </w:r>
    </w:p>
    <w:p w:rsidR="00B2537B" w:rsidRDefault="00B2537B" w:rsidP="00B2537B">
      <w:pPr>
        <w:ind w:firstLine="0"/>
      </w:pPr>
      <w:r>
        <w:t>&lt;/div&gt;</w:t>
      </w:r>
    </w:p>
    <w:p w:rsidR="00B2537B" w:rsidRDefault="00B2537B" w:rsidP="00B2537B">
      <w:pPr>
        <w:ind w:firstLine="0"/>
      </w:pPr>
      <w:r>
        <w:lastRenderedPageBreak/>
        <w:t>&lt;?php</w:t>
      </w:r>
    </w:p>
    <w:p w:rsidR="00B2537B" w:rsidRDefault="00B2537B" w:rsidP="00B2537B">
      <w:pPr>
        <w:ind w:firstLine="0"/>
      </w:pPr>
      <w:r>
        <w:tab/>
      </w:r>
      <w:r>
        <w:tab/>
      </w:r>
      <w:r>
        <w:tab/>
        <w:t>}</w:t>
      </w:r>
    </w:p>
    <w:p w:rsidR="00B2537B" w:rsidRDefault="00B2537B" w:rsidP="00B2537B">
      <w:pPr>
        <w:ind w:firstLine="0"/>
      </w:pPr>
      <w:r>
        <w:tab/>
      </w:r>
      <w:r>
        <w:tab/>
        <w:t>}</w:t>
      </w:r>
    </w:p>
    <w:p w:rsidR="00B2537B" w:rsidRDefault="00B2537B" w:rsidP="00B2537B">
      <w:pPr>
        <w:ind w:firstLine="0"/>
      </w:pPr>
      <w:r>
        <w:tab/>
        <w:t>}</w:t>
      </w:r>
    </w:p>
    <w:p w:rsidR="00B2537B" w:rsidRDefault="00B2537B" w:rsidP="00B2537B">
      <w:pPr>
        <w:ind w:firstLine="0"/>
      </w:pPr>
      <w:r>
        <w:t>?&gt;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excused.php</w:t>
      </w:r>
    </w:p>
    <w:p w:rsidR="00B2537B" w:rsidRDefault="00B2537B" w:rsidP="00B2537B">
      <w:pPr>
        <w:ind w:firstLine="0"/>
      </w:pPr>
      <w:r>
        <w:t>&lt;!-- This Page is/are for Students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w:t>
      </w:r>
    </w:p>
    <w:p w:rsidR="00B2537B" w:rsidRDefault="00B2537B" w:rsidP="00B2537B">
      <w:pPr>
        <w:ind w:firstLine="0"/>
      </w:pPr>
      <w:r>
        <w:t>require 'app/controller/student/login_credential.php';</w:t>
      </w:r>
    </w:p>
    <w:p w:rsidR="00B2537B" w:rsidRDefault="00B2537B" w:rsidP="00B2537B">
      <w:pPr>
        <w:ind w:firstLine="0"/>
      </w:pPr>
      <w:r>
        <w:t>require 'app/view/student/overall-header.php';</w:t>
      </w:r>
    </w:p>
    <w:p w:rsidR="00B2537B" w:rsidRDefault="00B2537B" w:rsidP="00B2537B">
      <w:pPr>
        <w:ind w:firstLine="0"/>
      </w:pPr>
    </w:p>
    <w:p w:rsidR="00B2537B" w:rsidRDefault="00B2537B" w:rsidP="00B2537B">
      <w:pPr>
        <w:ind w:firstLine="0"/>
      </w:pPr>
      <w:r>
        <w:t>if (isset($_GET['r'])) {</w:t>
      </w:r>
    </w:p>
    <w:p w:rsidR="00B2537B" w:rsidRDefault="00B2537B" w:rsidP="00B2537B">
      <w:pPr>
        <w:ind w:firstLine="0"/>
      </w:pPr>
      <w:r>
        <w:tab/>
        <w:t>$seen = 1;</w:t>
      </w:r>
    </w:p>
    <w:p w:rsidR="00B2537B" w:rsidRDefault="00B2537B" w:rsidP="00B2537B">
      <w:pPr>
        <w:ind w:firstLine="0"/>
      </w:pPr>
      <w:r>
        <w:tab/>
        <w:t>seen_clicked_violation_excused($seen, $student_id);</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lastRenderedPageBreak/>
        <w:t>&lt;!-- === Insert Student Content === --&gt;</w:t>
      </w:r>
    </w:p>
    <w:p w:rsidR="00B2537B" w:rsidRDefault="00B2537B" w:rsidP="00B2537B">
      <w:pPr>
        <w:ind w:firstLine="0"/>
      </w:pPr>
      <w:r>
        <w:t>&lt;section class="content-header"&gt;</w:t>
      </w:r>
    </w:p>
    <w:p w:rsidR="00B2537B" w:rsidRDefault="00B2537B" w:rsidP="00B2537B">
      <w:pPr>
        <w:ind w:firstLine="0"/>
      </w:pPr>
      <w:r>
        <w:tab/>
        <w:t>&lt;h1&gt;Dresscode Violation Details&lt;/h1&gt;</w:t>
      </w:r>
    </w:p>
    <w:p w:rsidR="00B2537B" w:rsidRDefault="00B2537B" w:rsidP="00B2537B">
      <w:pPr>
        <w:ind w:firstLine="0"/>
      </w:pPr>
      <w:r>
        <w:tab/>
        <w:t>&lt;ol class="breadcrumb"&gt;</w:t>
      </w:r>
    </w:p>
    <w:p w:rsidR="00B2537B" w:rsidRDefault="00B2537B" w:rsidP="00B2537B">
      <w:pPr>
        <w:ind w:firstLine="0"/>
      </w:pPr>
      <w:r>
        <w:tab/>
      </w:r>
      <w:r>
        <w:tab/>
        <w:t>&lt;li&gt;&lt;a href="index.php"&gt;&lt;i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r>
        <w:t>&lt;!-- === Dresscode Violation Detail Content === --&gt;</w:t>
      </w: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if (isset($_POST['btn_submit'])) {</w:t>
      </w:r>
    </w:p>
    <w:p w:rsidR="00B2537B" w:rsidRDefault="00B2537B" w:rsidP="00B2537B">
      <w:pPr>
        <w:ind w:firstLine="0"/>
      </w:pPr>
      <w:r>
        <w:tab/>
        <w:t>$comment = $_POST['txt_area'];</w:t>
      </w:r>
    </w:p>
    <w:p w:rsidR="00B2537B" w:rsidRDefault="00B2537B" w:rsidP="00B2537B">
      <w:pPr>
        <w:ind w:firstLine="0"/>
      </w:pPr>
      <w:r>
        <w:tab/>
        <w:t>$vio_id = $_POST['btn_submit'];</w:t>
      </w:r>
    </w:p>
    <w:p w:rsidR="00B2537B" w:rsidRDefault="00B2537B" w:rsidP="00B2537B">
      <w:pPr>
        <w:ind w:firstLine="0"/>
      </w:pPr>
    </w:p>
    <w:p w:rsidR="00B2537B" w:rsidRDefault="00B2537B" w:rsidP="00B2537B">
      <w:pPr>
        <w:ind w:firstLine="0"/>
      </w:pPr>
      <w:r>
        <w:tab/>
        <w:t>appeal_ticket($vio_id, $comment);</w:t>
      </w:r>
    </w:p>
    <w:p w:rsidR="00B2537B" w:rsidRDefault="00B2537B" w:rsidP="00B2537B">
      <w:pPr>
        <w:ind w:firstLine="0"/>
      </w:pPr>
      <w:r>
        <w:t>?&gt;</w:t>
      </w:r>
      <w:r>
        <w:tab/>
      </w:r>
    </w:p>
    <w:p w:rsidR="00B2537B" w:rsidRDefault="00B2537B" w:rsidP="00B2537B">
      <w:pPr>
        <w:ind w:firstLine="0"/>
      </w:pPr>
      <w:r>
        <w:t>&lt;div class="alert alert-warning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&lt;h4&gt;&lt;i class="icon fa fa-warning"&gt;&lt;/i&gt; Appeal Ticket Created&lt;/h4&gt;</w:t>
      </w:r>
    </w:p>
    <w:p w:rsidR="00B2537B" w:rsidRDefault="00B2537B" w:rsidP="00B2537B">
      <w:pPr>
        <w:ind w:firstLine="0"/>
      </w:pPr>
      <w:r>
        <w:tab/>
        <w:t>&lt;p&gt;Your concerns will be further reviewed upon on by the Disciplinary Officer and please take note that you can only update this ticket &lt;strong&gt;once&lt;/strong&gt;.&lt;/p&gt;</w:t>
      </w:r>
    </w:p>
    <w:p w:rsidR="00B2537B" w:rsidRDefault="00B2537B" w:rsidP="00B2537B">
      <w:pPr>
        <w:ind w:firstLine="0"/>
      </w:pPr>
      <w:r>
        <w:t>&lt;/div&gt;</w:t>
      </w:r>
      <w:r>
        <w:tab/>
      </w:r>
      <w:r>
        <w:tab/>
      </w:r>
      <w:r>
        <w:tab/>
      </w:r>
    </w:p>
    <w:p w:rsidR="00B2537B" w:rsidRDefault="00B2537B" w:rsidP="00B2537B">
      <w:pPr>
        <w:ind w:firstLine="0"/>
      </w:pPr>
      <w:r>
        <w:lastRenderedPageBreak/>
        <w:t>&lt;?php</w:t>
      </w:r>
    </w:p>
    <w:p w:rsidR="00B2537B" w:rsidRDefault="00B2537B" w:rsidP="00B2537B">
      <w:pPr>
        <w:ind w:firstLine="0"/>
      </w:pPr>
      <w:r>
        <w:t>} else if (isset($_POST['btn_update_ticket'])) {</w:t>
      </w:r>
    </w:p>
    <w:p w:rsidR="00B2537B" w:rsidRDefault="00B2537B" w:rsidP="00B2537B">
      <w:pPr>
        <w:ind w:firstLine="0"/>
      </w:pPr>
      <w:r>
        <w:tab/>
        <w:t>$vio_id_update = $_POST['btn_update_ticket'];</w:t>
      </w:r>
    </w:p>
    <w:p w:rsidR="00B2537B" w:rsidRDefault="00B2537B" w:rsidP="00B2537B">
      <w:pPr>
        <w:ind w:firstLine="0"/>
      </w:pPr>
      <w:r>
        <w:tab/>
        <w:t>$update_comment = $_POST['txt_area'];</w:t>
      </w:r>
    </w:p>
    <w:p w:rsidR="00B2537B" w:rsidRDefault="00B2537B" w:rsidP="00B2537B">
      <w:pPr>
        <w:ind w:firstLine="0"/>
      </w:pPr>
    </w:p>
    <w:p w:rsidR="00B2537B" w:rsidRDefault="00B2537B" w:rsidP="00B2537B">
      <w:pPr>
        <w:ind w:firstLine="0"/>
      </w:pPr>
      <w:r>
        <w:tab/>
        <w:t>update_appeal_ticket($vio_id_update, $update_comment);</w:t>
      </w:r>
    </w:p>
    <w:p w:rsidR="00B2537B" w:rsidRDefault="00B2537B" w:rsidP="00B2537B">
      <w:pPr>
        <w:ind w:firstLine="0"/>
      </w:pPr>
      <w:r>
        <w:t>?&gt;</w:t>
      </w:r>
    </w:p>
    <w:p w:rsidR="00B2537B" w:rsidRDefault="00B2537B" w:rsidP="00B2537B">
      <w:pPr>
        <w:ind w:firstLine="0"/>
      </w:pPr>
      <w:r>
        <w:t>&lt;div class="alert alert-success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&lt;h4&gt;&lt;i class="icon fa fa-check"&gt;&lt;/i&gt; Appeal Ticket Updated&lt;/h4&gt;</w:t>
      </w:r>
    </w:p>
    <w:p w:rsidR="00B2537B" w:rsidRDefault="00B2537B" w:rsidP="00B2537B">
      <w:pPr>
        <w:ind w:firstLine="0"/>
      </w:pPr>
      <w:r>
        <w:tab/>
        <w:t>&lt;p&gt;Please wait for any further notification imposed by the Disciplinary Officer.&lt;/p&gt;</w:t>
      </w:r>
    </w:p>
    <w:p w:rsidR="00B2537B" w:rsidRDefault="00B2537B" w:rsidP="00B2537B">
      <w:pPr>
        <w:ind w:firstLine="0"/>
      </w:pPr>
      <w:r>
        <w:t>&lt;/div&gt;</w:t>
      </w:r>
      <w:r>
        <w:tab/>
      </w:r>
    </w:p>
    <w:p w:rsidR="00B2537B" w:rsidRDefault="00B2537B" w:rsidP="00B2537B">
      <w:pPr>
        <w:ind w:firstLine="0"/>
      </w:pPr>
      <w:r>
        <w:t>&lt;?php</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tab/>
        <w:t>&lt;div class="row"&gt;</w:t>
      </w:r>
    </w:p>
    <w:p w:rsidR="00B2537B" w:rsidRDefault="00B2537B" w:rsidP="00B2537B">
      <w:pPr>
        <w:ind w:firstLine="0"/>
      </w:pPr>
      <w:r>
        <w:tab/>
      </w:r>
      <w:r>
        <w:tab/>
        <w:t>&lt;div class="col-xs-12"&gt;</w:t>
      </w:r>
    </w:p>
    <w:p w:rsidR="00B2537B" w:rsidRDefault="00B2537B" w:rsidP="00B2537B">
      <w:pPr>
        <w:ind w:firstLine="0"/>
      </w:pPr>
      <w:r>
        <w:tab/>
      </w:r>
      <w:r>
        <w:tab/>
        <w:t xml:space="preserve">  &lt;div class="box"&gt;</w:t>
      </w:r>
    </w:p>
    <w:p w:rsidR="00B2537B" w:rsidRDefault="00B2537B" w:rsidP="00B2537B">
      <w:pPr>
        <w:ind w:firstLine="0"/>
      </w:pPr>
      <w:r>
        <w:tab/>
      </w:r>
      <w:r>
        <w:tab/>
        <w:t xml:space="preserve">  </w:t>
      </w:r>
      <w:r>
        <w:tab/>
        <w:t>&lt;!--</w:t>
      </w:r>
    </w:p>
    <w:p w:rsidR="00B2537B" w:rsidRDefault="00B2537B" w:rsidP="00B2537B">
      <w:pPr>
        <w:ind w:firstLine="0"/>
      </w:pPr>
      <w:r>
        <w:tab/>
      </w:r>
      <w:r>
        <w:tab/>
        <w:t xml:space="preserve">    &lt;div class="box-header"&gt;</w:t>
      </w:r>
    </w:p>
    <w:p w:rsidR="00B2537B" w:rsidRDefault="00B2537B" w:rsidP="00B2537B">
      <w:pPr>
        <w:ind w:firstLine="0"/>
      </w:pPr>
      <w:r>
        <w:tab/>
      </w:r>
      <w:r>
        <w:tab/>
        <w:t xml:space="preserve">      &lt;h3 class="box-title"&gt;Insert Title Here&lt;/h3&gt;</w:t>
      </w:r>
    </w:p>
    <w:p w:rsidR="00B2537B" w:rsidRDefault="00B2537B" w:rsidP="00B2537B">
      <w:pPr>
        <w:ind w:firstLine="0"/>
      </w:pPr>
      <w:r>
        <w:tab/>
      </w:r>
      <w:r>
        <w:tab/>
        <w:t xml:space="preserve">      &lt;div class="box-tools"&gt;</w:t>
      </w:r>
    </w:p>
    <w:p w:rsidR="00B2537B" w:rsidRDefault="00B2537B" w:rsidP="00B2537B">
      <w:pPr>
        <w:ind w:firstLine="0"/>
      </w:pPr>
      <w:r>
        <w:lastRenderedPageBreak/>
        <w:tab/>
      </w:r>
      <w:r>
        <w:tab/>
        <w:t xml:space="preserve">        &lt;div class="input-group" style="width: 150px;"&gt;</w:t>
      </w:r>
    </w:p>
    <w:p w:rsidR="00B2537B" w:rsidRDefault="00B2537B" w:rsidP="00B2537B">
      <w:pPr>
        <w:ind w:firstLine="0"/>
      </w:pPr>
      <w:r>
        <w:tab/>
      </w:r>
      <w:r>
        <w:tab/>
        <w:t xml:space="preserve">          &lt;input type="text" name="table_search" class="form-control input-sm pull-right" placeholder="Search"&gt;</w:t>
      </w:r>
    </w:p>
    <w:p w:rsidR="00B2537B" w:rsidRDefault="00B2537B" w:rsidP="00B2537B">
      <w:pPr>
        <w:ind w:firstLine="0"/>
      </w:pPr>
      <w:r>
        <w:tab/>
      </w:r>
      <w:r>
        <w:tab/>
        <w:t xml:space="preserve">          &lt;div class="input-group-btn"&gt;</w:t>
      </w:r>
    </w:p>
    <w:p w:rsidR="00B2537B" w:rsidRDefault="00B2537B" w:rsidP="00B2537B">
      <w:pPr>
        <w:ind w:firstLine="0"/>
      </w:pPr>
      <w:r>
        <w:tab/>
      </w:r>
      <w:r>
        <w:tab/>
        <w:t xml:space="preserve">            &lt;button class="btn btn-sm btn-default"&gt;&lt;i class="fa fa-search"&gt;&lt;/i&gt;&lt;/button&gt;</w:t>
      </w:r>
    </w:p>
    <w:p w:rsidR="00B2537B" w:rsidRDefault="00B2537B" w:rsidP="00B2537B">
      <w:pPr>
        <w:ind w:firstLine="0"/>
      </w:pPr>
      <w:r>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&lt;/div&gt;</w:t>
      </w:r>
    </w:p>
    <w:p w:rsidR="00B2537B" w:rsidRDefault="00B2537B" w:rsidP="00B2537B">
      <w:pPr>
        <w:ind w:firstLine="0"/>
      </w:pPr>
      <w:r>
        <w:tab/>
      </w:r>
      <w:r>
        <w:tab/>
        <w:t xml:space="preserve">    --&gt;</w:t>
      </w:r>
    </w:p>
    <w:p w:rsidR="00B2537B" w:rsidRDefault="00B2537B" w:rsidP="00B2537B">
      <w:pPr>
        <w:ind w:firstLine="0"/>
      </w:pPr>
      <w:r>
        <w:tab/>
      </w:r>
      <w:r>
        <w:tab/>
      </w:r>
      <w:r>
        <w:tab/>
        <w:t>&lt;form method="POST" action="appeal.php"&gt;</w:t>
      </w:r>
    </w:p>
    <w:p w:rsidR="00B2537B" w:rsidRDefault="00B2537B" w:rsidP="00B2537B">
      <w:pPr>
        <w:ind w:firstLine="0"/>
      </w:pPr>
      <w:r>
        <w:tab/>
      </w:r>
      <w:r>
        <w:tab/>
        <w:t xml:space="preserve">    &lt;div class="box-body table-responsive no-padding"&gt;</w:t>
      </w:r>
    </w:p>
    <w:p w:rsidR="00B2537B" w:rsidRDefault="00B2537B" w:rsidP="00B2537B">
      <w:pPr>
        <w:ind w:firstLine="0"/>
      </w:pPr>
      <w:r>
        <w:tab/>
      </w:r>
      <w:r>
        <w:tab/>
      </w:r>
      <w:r>
        <w:tab/>
        <w:t xml:space="preserve">&lt;?php  </w:t>
      </w:r>
    </w:p>
    <w:p w:rsidR="00B2537B" w:rsidRDefault="00B2537B" w:rsidP="00B2537B">
      <w:pPr>
        <w:ind w:firstLine="0"/>
      </w:pPr>
      <w:r>
        <w:tab/>
      </w:r>
      <w:r>
        <w:tab/>
      </w:r>
      <w:r>
        <w:tab/>
      </w:r>
      <w:r>
        <w:tab/>
        <w:t>if (initialize_token() === TRUE) {</w:t>
      </w:r>
    </w:p>
    <w:p w:rsidR="00B2537B" w:rsidRDefault="00B2537B" w:rsidP="00B2537B">
      <w:pPr>
        <w:ind w:firstLine="0"/>
      </w:pPr>
      <w:r>
        <w:tab/>
      </w:r>
      <w:r>
        <w:tab/>
      </w:r>
      <w:r>
        <w:tab/>
      </w:r>
      <w:r>
        <w:tab/>
      </w:r>
      <w:r>
        <w:tab/>
        <w:t>global $conn;</w:t>
      </w:r>
    </w:p>
    <w:p w:rsidR="00B2537B" w:rsidRDefault="00B2537B" w:rsidP="00B2537B">
      <w:pPr>
        <w:ind w:firstLine="0"/>
      </w:pPr>
    </w:p>
    <w:p w:rsidR="00B2537B" w:rsidRDefault="00B2537B" w:rsidP="00B2537B">
      <w:pPr>
        <w:ind w:firstLine="0"/>
      </w:pPr>
      <w:r>
        <w:tab/>
      </w:r>
      <w:r>
        <w:tab/>
      </w:r>
      <w:r>
        <w:tab/>
      </w:r>
      <w:r>
        <w:tab/>
      </w:r>
      <w:r>
        <w:tab/>
        <w:t>$student_id = $_SESSION['student_id'];</w:t>
      </w:r>
    </w:p>
    <w:p w:rsidR="00B2537B" w:rsidRDefault="00B2537B" w:rsidP="00B2537B">
      <w:pPr>
        <w:ind w:firstLine="0"/>
      </w:pPr>
      <w:r>
        <w:tab/>
      </w:r>
      <w:r>
        <w:tab/>
      </w:r>
      <w:r>
        <w:tab/>
        <w:t>?&gt;</w:t>
      </w:r>
    </w:p>
    <w:p w:rsidR="00B2537B" w:rsidRDefault="00B2537B" w:rsidP="00B2537B">
      <w:pPr>
        <w:ind w:firstLine="0"/>
      </w:pPr>
      <w:r>
        <w:tab/>
      </w:r>
      <w:r>
        <w:tab/>
        <w:t xml:space="preserve">      &lt;table class="table table-hover"&gt;</w:t>
      </w:r>
    </w:p>
    <w:p w:rsidR="00B2537B" w:rsidRDefault="00B2537B" w:rsidP="00B2537B">
      <w:pPr>
        <w:ind w:firstLine="0"/>
      </w:pPr>
      <w:r>
        <w:tab/>
      </w:r>
      <w:r>
        <w:tab/>
        <w:t xml:space="preserve">        &lt;tr&gt;</w:t>
      </w:r>
    </w:p>
    <w:p w:rsidR="00B2537B" w:rsidRDefault="00B2537B" w:rsidP="00B2537B">
      <w:pPr>
        <w:ind w:firstLine="0"/>
      </w:pPr>
      <w:r>
        <w:tab/>
      </w:r>
      <w:r>
        <w:tab/>
      </w:r>
      <w:r>
        <w:tab/>
      </w:r>
      <w:r>
        <w:tab/>
      </w:r>
      <w:r>
        <w:tab/>
        <w:t>&lt;th&gt;&lt;/th&gt;</w:t>
      </w:r>
    </w:p>
    <w:p w:rsidR="00B2537B" w:rsidRDefault="00B2537B" w:rsidP="00B2537B">
      <w:pPr>
        <w:ind w:firstLine="0"/>
      </w:pPr>
      <w:r>
        <w:tab/>
      </w:r>
      <w:r>
        <w:tab/>
      </w:r>
      <w:r>
        <w:tab/>
      </w:r>
      <w:r>
        <w:tab/>
      </w:r>
      <w:r>
        <w:tab/>
        <w:t>&lt;th&gt;Disciplinary in Charge&lt;/th&gt;</w:t>
      </w:r>
    </w:p>
    <w:p w:rsidR="00B2537B" w:rsidRDefault="00B2537B" w:rsidP="00B2537B">
      <w:pPr>
        <w:ind w:firstLine="0"/>
      </w:pPr>
      <w:r>
        <w:lastRenderedPageBreak/>
        <w:tab/>
      </w:r>
      <w:r>
        <w:tab/>
      </w:r>
      <w:r>
        <w:tab/>
      </w:r>
      <w:r>
        <w:tab/>
      </w:r>
      <w:r>
        <w:tab/>
        <w:t>&lt;th&gt;Status&lt;/th&gt;</w:t>
      </w:r>
    </w:p>
    <w:p w:rsidR="00B2537B" w:rsidRDefault="00B2537B" w:rsidP="00B2537B">
      <w:pPr>
        <w:ind w:firstLine="0"/>
      </w:pPr>
      <w:r>
        <w:tab/>
      </w:r>
      <w:r>
        <w:tab/>
      </w:r>
      <w:r>
        <w:tab/>
      </w:r>
      <w:r>
        <w:tab/>
      </w:r>
      <w:r>
        <w:tab/>
        <w:t>&lt;th&gt;Date of Incident&lt;/th&gt;</w:t>
      </w:r>
    </w:p>
    <w:p w:rsidR="00B2537B" w:rsidRDefault="00B2537B" w:rsidP="00B2537B">
      <w:pPr>
        <w:ind w:firstLine="0"/>
      </w:pPr>
      <w:r>
        <w:tab/>
      </w:r>
      <w:r>
        <w:tab/>
      </w:r>
      <w:r>
        <w:tab/>
      </w:r>
      <w:r>
        <w:tab/>
      </w:r>
      <w:r>
        <w:tab/>
        <w:t>&lt;th&gt;Valid Thru&lt;/th&gt;</w:t>
      </w:r>
    </w:p>
    <w:p w:rsidR="00B2537B" w:rsidRDefault="00B2537B" w:rsidP="00B2537B">
      <w:pPr>
        <w:ind w:firstLine="0"/>
      </w:pPr>
      <w:r>
        <w:tab/>
      </w:r>
      <w:r>
        <w:tab/>
      </w:r>
      <w:r>
        <w:tab/>
      </w:r>
      <w:r>
        <w:tab/>
      </w:r>
      <w:r>
        <w:tab/>
        <w:t>&lt;th&gt;&lt;/th&gt;</w:t>
      </w:r>
    </w:p>
    <w:p w:rsidR="00B2537B" w:rsidRDefault="00B2537B" w:rsidP="00B2537B">
      <w:pPr>
        <w:ind w:firstLine="0"/>
      </w:pPr>
      <w:r>
        <w:tab/>
      </w:r>
      <w:r>
        <w:tab/>
        <w:t xml:space="preserve">        &lt;/tr&gt;</w:t>
      </w:r>
    </w:p>
    <w:p w:rsidR="00B2537B" w:rsidRDefault="00B2537B" w:rsidP="00B2537B">
      <w:pPr>
        <w:ind w:firstLine="0"/>
      </w:pPr>
      <w:r>
        <w:tab/>
      </w:r>
      <w:r>
        <w:tab/>
      </w:r>
      <w:r>
        <w:tab/>
        <w:t xml:space="preserve">&lt;?php  </w:t>
      </w:r>
    </w:p>
    <w:p w:rsidR="00B2537B" w:rsidRDefault="00B2537B" w:rsidP="00B2537B">
      <w:pPr>
        <w:ind w:firstLine="0"/>
      </w:pPr>
      <w:r>
        <w:tab/>
      </w:r>
      <w:r>
        <w:tab/>
      </w:r>
      <w:r>
        <w:tab/>
      </w:r>
      <w:r>
        <w:tab/>
        <w:t>if (student_has_violation($student_id)) {</w:t>
      </w:r>
    </w:p>
    <w:p w:rsidR="00B2537B" w:rsidRDefault="00B2537B" w:rsidP="00B2537B">
      <w:pPr>
        <w:ind w:firstLine="0"/>
      </w:pPr>
      <w:r>
        <w:tab/>
      </w:r>
      <w:r>
        <w:tab/>
      </w:r>
      <w:r>
        <w:tab/>
      </w:r>
      <w:r>
        <w:tab/>
      </w:r>
      <w:r>
        <w:tab/>
        <w:t xml:space="preserve">$select = "SELECT disciplinary_personnels.dp_id, </w:t>
      </w:r>
    </w:p>
    <w:p w:rsidR="00B2537B" w:rsidRDefault="00B2537B" w:rsidP="00B2537B">
      <w:pPr>
        <w:ind w:firstLine="0"/>
      </w:pPr>
      <w:r>
        <w:tab/>
      </w:r>
      <w:r>
        <w:tab/>
      </w:r>
      <w:r>
        <w:tab/>
      </w:r>
      <w:r>
        <w:tab/>
      </w:r>
      <w:r>
        <w:tab/>
      </w:r>
      <w:r>
        <w:tab/>
      </w:r>
      <w:r>
        <w:tab/>
      </w:r>
      <w:r>
        <w:tab/>
      </w:r>
      <w:r>
        <w:tab/>
        <w:t xml:space="preserve">  DATE_FORMAT(violation_details.valid_date, '%a - %b %d, %Y - %h:%i %p') AS valid_date, </w:t>
      </w:r>
    </w:p>
    <w:p w:rsidR="00B2537B" w:rsidRDefault="00B2537B" w:rsidP="00B2537B">
      <w:pPr>
        <w:ind w:firstLine="0"/>
      </w:pPr>
      <w:r>
        <w:tab/>
      </w:r>
      <w:r>
        <w:tab/>
      </w:r>
      <w:r>
        <w:tab/>
      </w:r>
      <w:r>
        <w:tab/>
      </w:r>
      <w:r>
        <w:tab/>
      </w:r>
      <w:r>
        <w:tab/>
      </w:r>
      <w:r>
        <w:tab/>
      </w:r>
      <w:r>
        <w:tab/>
      </w:r>
      <w:r>
        <w:tab/>
        <w:t xml:space="preserve">  violation_details.status, </w:t>
      </w:r>
    </w:p>
    <w:p w:rsidR="00B2537B" w:rsidRDefault="00B2537B" w:rsidP="00B2537B">
      <w:pPr>
        <w:ind w:firstLine="0"/>
      </w:pPr>
      <w:r>
        <w:tab/>
      </w:r>
      <w:r>
        <w:tab/>
      </w:r>
      <w:r>
        <w:tab/>
      </w:r>
      <w:r>
        <w:tab/>
      </w:r>
      <w:r>
        <w:tab/>
      </w:r>
      <w:r>
        <w:tab/>
      </w:r>
      <w:r>
        <w:tab/>
      </w:r>
      <w:r>
        <w:tab/>
      </w:r>
      <w:r>
        <w:tab/>
        <w:t xml:space="preserve">  violation_details.id,</w:t>
      </w:r>
    </w:p>
    <w:p w:rsidR="00B2537B" w:rsidRDefault="00B2537B" w:rsidP="00B2537B">
      <w:pPr>
        <w:ind w:firstLine="0"/>
      </w:pPr>
      <w:r>
        <w:tab/>
      </w:r>
      <w:r>
        <w:tab/>
      </w:r>
      <w:r>
        <w:tab/>
      </w:r>
      <w:r>
        <w:tab/>
      </w:r>
      <w:r>
        <w:tab/>
      </w:r>
      <w:r>
        <w:tab/>
      </w:r>
      <w:r>
        <w:tab/>
      </w:r>
      <w:r>
        <w:tab/>
      </w:r>
      <w:r>
        <w:tab/>
        <w:t xml:space="preserve">  DATE_FORMAT(violation_details.created_at, '%a - %b %d, %Y - %h:%i %p') AS created_at, </w:t>
      </w:r>
    </w:p>
    <w:p w:rsidR="00B2537B" w:rsidRDefault="00B2537B" w:rsidP="00B2537B">
      <w:pPr>
        <w:ind w:firstLine="0"/>
      </w:pPr>
      <w:r>
        <w:tab/>
      </w:r>
      <w:r>
        <w:tab/>
      </w:r>
      <w:r>
        <w:tab/>
      </w:r>
      <w:r>
        <w:tab/>
      </w:r>
      <w:r>
        <w:tab/>
      </w:r>
      <w:r>
        <w:tab/>
      </w:r>
      <w:r>
        <w:tab/>
      </w:r>
      <w:r>
        <w:tab/>
      </w:r>
      <w:r>
        <w:tab/>
        <w:t xml:space="preserve">  disciplinary_personnels.last_name, </w:t>
      </w:r>
    </w:p>
    <w:p w:rsidR="00B2537B" w:rsidRDefault="00B2537B" w:rsidP="00B2537B">
      <w:pPr>
        <w:ind w:firstLine="0"/>
      </w:pPr>
      <w:r>
        <w:tab/>
      </w:r>
      <w:r>
        <w:tab/>
      </w:r>
      <w:r>
        <w:tab/>
      </w:r>
      <w:r>
        <w:tab/>
      </w:r>
      <w:r>
        <w:tab/>
      </w:r>
      <w:r>
        <w:tab/>
      </w:r>
      <w:r>
        <w:tab/>
      </w:r>
      <w:r>
        <w:tab/>
      </w:r>
      <w:r>
        <w:tab/>
        <w:t xml:space="preserve">  disciplinary_personnels.first_name, </w:t>
      </w:r>
    </w:p>
    <w:p w:rsidR="00B2537B" w:rsidRDefault="00B2537B" w:rsidP="00B2537B">
      <w:pPr>
        <w:ind w:firstLine="0"/>
      </w:pPr>
      <w:r>
        <w:tab/>
      </w:r>
      <w:r>
        <w:tab/>
      </w:r>
      <w:r>
        <w:tab/>
      </w:r>
      <w:r>
        <w:tab/>
      </w:r>
      <w:r>
        <w:tab/>
      </w:r>
      <w:r>
        <w:tab/>
      </w:r>
      <w:r>
        <w:tab/>
      </w:r>
      <w:r>
        <w:tab/>
      </w:r>
      <w:r>
        <w:tab/>
        <w:t xml:space="preserve">  disciplinary_personnels.middle_name, </w:t>
      </w:r>
    </w:p>
    <w:p w:rsidR="00B2537B" w:rsidRDefault="00B2537B" w:rsidP="00B2537B">
      <w:pPr>
        <w:ind w:firstLine="0"/>
      </w:pPr>
      <w:r>
        <w:tab/>
      </w:r>
      <w:r>
        <w:tab/>
      </w:r>
      <w:r>
        <w:tab/>
      </w:r>
      <w:r>
        <w:tab/>
      </w:r>
      <w:r>
        <w:tab/>
      </w:r>
      <w:r>
        <w:tab/>
      </w:r>
      <w:r>
        <w:tab/>
      </w:r>
      <w:r>
        <w:tab/>
      </w:r>
      <w:r>
        <w:tab/>
        <w:t xml:space="preserve">  disciplinary_personnels.dp_picture </w:t>
      </w:r>
    </w:p>
    <w:p w:rsidR="00B2537B" w:rsidRDefault="00B2537B" w:rsidP="00B2537B">
      <w:pPr>
        <w:ind w:firstLine="0"/>
      </w:pPr>
      <w:r>
        <w:tab/>
      </w:r>
      <w:r>
        <w:tab/>
      </w:r>
      <w:r>
        <w:tab/>
      </w:r>
      <w:r>
        <w:tab/>
      </w:r>
      <w:r>
        <w:tab/>
      </w:r>
      <w:r>
        <w:tab/>
      </w:r>
      <w:r>
        <w:tab/>
        <w:t xml:space="preserve">   FROM disciplinary_personnels </w:t>
      </w:r>
    </w:p>
    <w:p w:rsidR="00B2537B" w:rsidRDefault="00B2537B" w:rsidP="00B2537B">
      <w:pPr>
        <w:ind w:firstLine="0"/>
      </w:pPr>
      <w:r>
        <w:lastRenderedPageBreak/>
        <w:tab/>
      </w:r>
      <w:r>
        <w:tab/>
      </w:r>
      <w:r>
        <w:tab/>
      </w:r>
      <w:r>
        <w:tab/>
      </w:r>
      <w:r>
        <w:tab/>
      </w:r>
      <w:r>
        <w:tab/>
      </w:r>
      <w:r>
        <w:tab/>
        <w:t xml:space="preserve">   LEFT JOIN violation_details </w:t>
      </w:r>
    </w:p>
    <w:p w:rsidR="00B2537B" w:rsidRDefault="00B2537B" w:rsidP="00B2537B">
      <w:pPr>
        <w:ind w:firstLine="0"/>
      </w:pPr>
      <w:r>
        <w:tab/>
      </w:r>
      <w:r>
        <w:tab/>
      </w:r>
      <w:r>
        <w:tab/>
      </w:r>
      <w:r>
        <w:tab/>
      </w:r>
      <w:r>
        <w:tab/>
      </w:r>
      <w:r>
        <w:tab/>
      </w:r>
      <w:r>
        <w:tab/>
        <w:t xml:space="preserve">   ON disciplinary_personnels.dp_id = violation_details.dp_id </w:t>
      </w:r>
    </w:p>
    <w:p w:rsidR="00B2537B" w:rsidRDefault="00B2537B" w:rsidP="00B2537B">
      <w:pPr>
        <w:ind w:firstLine="0"/>
      </w:pPr>
      <w:r>
        <w:tab/>
      </w:r>
      <w:r>
        <w:tab/>
      </w:r>
      <w:r>
        <w:tab/>
      </w:r>
      <w:r>
        <w:tab/>
      </w:r>
      <w:r>
        <w:tab/>
      </w:r>
      <w:r>
        <w:tab/>
      </w:r>
      <w:r>
        <w:tab/>
        <w:t xml:space="preserve">   WHERE violation_details.student_id = '$student_id' and status = 'Excused'";</w:t>
      </w:r>
    </w:p>
    <w:p w:rsidR="00B2537B" w:rsidRDefault="00B2537B" w:rsidP="00B2537B">
      <w:pPr>
        <w:ind w:firstLine="0"/>
      </w:pPr>
      <w:r>
        <w:tab/>
      </w:r>
      <w:r>
        <w:tab/>
      </w:r>
      <w:r>
        <w:tab/>
      </w:r>
      <w:r>
        <w:tab/>
      </w:r>
      <w:r>
        <w:tab/>
        <w:t>$result = $conn-&gt;query($select);</w:t>
      </w:r>
    </w:p>
    <w:p w:rsidR="00B2537B" w:rsidRDefault="00B2537B" w:rsidP="00B2537B">
      <w:pPr>
        <w:ind w:firstLine="0"/>
      </w:pPr>
      <w:r>
        <w:tab/>
      </w:r>
      <w:r>
        <w:tab/>
      </w:r>
      <w:r>
        <w:tab/>
      </w:r>
      <w:r>
        <w:tab/>
      </w:r>
      <w:r>
        <w:tab/>
        <w:t>while ($row = $result-&gt;fetch_object()) {</w:t>
      </w:r>
    </w:p>
    <w:p w:rsidR="00B2537B" w:rsidRDefault="00B2537B" w:rsidP="00B2537B">
      <w:pPr>
        <w:ind w:firstLine="0"/>
      </w:pPr>
      <w:r>
        <w:tab/>
      </w:r>
      <w:r>
        <w:tab/>
      </w:r>
      <w:r>
        <w:tab/>
      </w:r>
      <w:r>
        <w:tab/>
      </w:r>
      <w:r>
        <w:tab/>
      </w:r>
      <w:r>
        <w:tab/>
        <w:t>$id = $row-&gt;id;</w:t>
      </w:r>
    </w:p>
    <w:p w:rsidR="00B2537B" w:rsidRDefault="00B2537B" w:rsidP="00B2537B">
      <w:pPr>
        <w:ind w:firstLine="0"/>
      </w:pPr>
      <w:r>
        <w:tab/>
      </w:r>
      <w:r>
        <w:tab/>
      </w:r>
      <w:r>
        <w:tab/>
      </w:r>
      <w:r>
        <w:tab/>
      </w:r>
      <w:r>
        <w:tab/>
      </w:r>
      <w:r>
        <w:tab/>
        <w:t>$status = $row-&gt;status;</w:t>
      </w:r>
    </w:p>
    <w:p w:rsidR="00B2537B" w:rsidRDefault="00B2537B" w:rsidP="00B2537B">
      <w:pPr>
        <w:ind w:firstLine="0"/>
      </w:pPr>
      <w:r>
        <w:tab/>
      </w:r>
      <w:r>
        <w:tab/>
      </w:r>
      <w:r>
        <w:tab/>
        <w:t>?&gt;</w:t>
      </w:r>
      <w:r>
        <w:tab/>
      </w:r>
    </w:p>
    <w:p w:rsidR="00B2537B" w:rsidRDefault="00B2537B" w:rsidP="00B2537B">
      <w:pPr>
        <w:ind w:firstLine="0"/>
      </w:pPr>
      <w:r>
        <w:tab/>
      </w:r>
      <w:r>
        <w:tab/>
      </w:r>
      <w:r>
        <w:tab/>
      </w:r>
      <w:r>
        <w:tab/>
        <w:t>&lt;tbody&gt;</w:t>
      </w:r>
    </w:p>
    <w:p w:rsidR="00B2537B" w:rsidRDefault="00B2537B" w:rsidP="00B2537B">
      <w:pPr>
        <w:ind w:firstLine="0"/>
      </w:pPr>
      <w:r>
        <w:tab/>
      </w:r>
      <w:r>
        <w:tab/>
      </w:r>
      <w:r>
        <w:tab/>
      </w:r>
      <w:r>
        <w:tab/>
      </w:r>
      <w:r>
        <w:tab/>
        <w:t>&lt;tr&gt;</w:t>
      </w:r>
    </w:p>
    <w:p w:rsidR="00B2537B" w:rsidRDefault="00B2537B" w:rsidP="00B2537B">
      <w:pPr>
        <w:ind w:firstLine="0"/>
      </w:pPr>
      <w:r>
        <w:tab/>
      </w:r>
      <w:r>
        <w:tab/>
      </w:r>
      <w:r>
        <w:tab/>
        <w:t xml:space="preserve">          &lt;td&gt;&lt;img src="&lt;?php echo $row-&gt;dp_picture; ?&gt;" width="60" height="60"&gt;&lt;/td&gt;</w:t>
      </w:r>
    </w:p>
    <w:p w:rsidR="00B2537B" w:rsidRDefault="00B2537B" w:rsidP="00B2537B">
      <w:pPr>
        <w:ind w:firstLine="0"/>
      </w:pPr>
      <w:r>
        <w:tab/>
      </w:r>
      <w:r>
        <w:tab/>
      </w:r>
      <w:r>
        <w:tab/>
        <w:t xml:space="preserve">          &lt;td&gt;&lt;?php echo $row-&gt;last_name . ", " . $row-&gt;first_name . " " . $row-&gt;middle_name; ?&gt;&lt;/td&gt;</w:t>
      </w:r>
    </w:p>
    <w:p w:rsidR="00B2537B" w:rsidRDefault="00B2537B" w:rsidP="00B2537B">
      <w:pPr>
        <w:ind w:firstLine="0"/>
      </w:pPr>
      <w:r>
        <w:tab/>
      </w:r>
      <w:r>
        <w:tab/>
      </w:r>
      <w:r>
        <w:tab/>
      </w:r>
      <w:r>
        <w:tab/>
      </w:r>
      <w:r>
        <w:tab/>
      </w:r>
      <w:r>
        <w:tab/>
        <w:t xml:space="preserve">&lt;?php </w:t>
      </w:r>
    </w:p>
    <w:p w:rsidR="00B2537B" w:rsidRDefault="00B2537B" w:rsidP="00B2537B">
      <w:pPr>
        <w:ind w:firstLine="0"/>
      </w:pPr>
      <w:r>
        <w:tab/>
      </w:r>
      <w:r>
        <w:tab/>
      </w:r>
      <w:r>
        <w:tab/>
      </w:r>
      <w:r>
        <w:tab/>
      </w:r>
      <w:r>
        <w:tab/>
      </w:r>
      <w:r>
        <w:tab/>
      </w:r>
      <w:r>
        <w:tab/>
        <w:t>if ($status == 'Violated') {</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r>
      <w:r>
        <w:tab/>
      </w:r>
      <w:r>
        <w:tab/>
        <w:t>&lt;td&gt;&lt;span class="label label-danger"&gt;&lt;?php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 else if ($status == 'Excused') {</w:t>
      </w:r>
    </w:p>
    <w:p w:rsidR="00B2537B" w:rsidRDefault="00B2537B" w:rsidP="00B2537B">
      <w:pPr>
        <w:ind w:firstLine="0"/>
      </w:pPr>
      <w:r>
        <w:lastRenderedPageBreak/>
        <w:tab/>
      </w:r>
      <w:r>
        <w:tab/>
      </w:r>
      <w:r>
        <w:tab/>
      </w:r>
      <w:r>
        <w:tab/>
      </w:r>
      <w:r>
        <w:tab/>
      </w:r>
      <w:r>
        <w:tab/>
        <w:t>?&gt;</w:t>
      </w:r>
    </w:p>
    <w:p w:rsidR="00B2537B" w:rsidRDefault="00B2537B" w:rsidP="00B2537B">
      <w:pPr>
        <w:ind w:firstLine="0"/>
      </w:pPr>
      <w:r>
        <w:tab/>
      </w:r>
      <w:r>
        <w:tab/>
      </w:r>
      <w:r>
        <w:tab/>
      </w:r>
      <w:r>
        <w:tab/>
      </w:r>
      <w:r>
        <w:tab/>
      </w:r>
      <w:r>
        <w:tab/>
      </w:r>
      <w:r>
        <w:tab/>
      </w:r>
      <w:r>
        <w:tab/>
        <w:t>&lt;td&gt;&lt;span class="label label-success"&gt;&lt;?php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 else {</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r>
      <w:r>
        <w:tab/>
      </w:r>
      <w:r>
        <w:tab/>
        <w:t>&lt;td&gt;&lt;span class="label label-warning"&gt;&lt;?php echo $status; ?&gt;&lt;/span&gt;&lt;/td&gt;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r>
      <w:r>
        <w:tab/>
      </w:r>
      <w:r>
        <w:tab/>
      </w:r>
      <w:r>
        <w:tab/>
        <w:t>&lt;td&gt;&lt;?php echo $row-&gt;created_at; ?&gt;&lt;/td&gt;</w:t>
      </w:r>
    </w:p>
    <w:p w:rsidR="00B2537B" w:rsidRDefault="00B2537B" w:rsidP="00B2537B">
      <w:pPr>
        <w:ind w:firstLine="0"/>
      </w:pPr>
      <w:r>
        <w:tab/>
      </w:r>
      <w:r>
        <w:tab/>
      </w:r>
      <w:r>
        <w:tab/>
      </w:r>
      <w:r>
        <w:tab/>
      </w:r>
      <w:r>
        <w:tab/>
      </w:r>
      <w:r>
        <w:tab/>
        <w:t>&lt;td&gt;&lt;?php echo $row-&gt;valid_date; ?&gt;&lt;/td&gt;</w:t>
      </w:r>
    </w:p>
    <w:p w:rsidR="00B2537B" w:rsidRDefault="00B2537B" w:rsidP="00B2537B">
      <w:pPr>
        <w:ind w:firstLine="0"/>
      </w:pPr>
      <w:r>
        <w:tab/>
      </w:r>
      <w:r>
        <w:tab/>
      </w:r>
      <w:r>
        <w:tab/>
      </w:r>
      <w:r>
        <w:tab/>
      </w:r>
      <w:r>
        <w:tab/>
      </w:r>
      <w:r>
        <w:tab/>
        <w:t>&lt;?php</w:t>
      </w:r>
    </w:p>
    <w:p w:rsidR="00B2537B" w:rsidRDefault="00B2537B" w:rsidP="00B2537B">
      <w:pPr>
        <w:ind w:firstLine="0"/>
      </w:pPr>
      <w:r>
        <w:tab/>
      </w:r>
      <w:r>
        <w:tab/>
      </w:r>
      <w:r>
        <w:tab/>
      </w:r>
      <w:r>
        <w:tab/>
      </w:r>
      <w:r>
        <w:tab/>
      </w:r>
      <w:r>
        <w:tab/>
      </w:r>
      <w:r>
        <w:tab/>
        <w:t>$count = number_appeal_ticket($id);</w:t>
      </w:r>
    </w:p>
    <w:p w:rsidR="00B2537B" w:rsidRDefault="00B2537B" w:rsidP="00B2537B">
      <w:pPr>
        <w:ind w:firstLine="0"/>
      </w:pPr>
      <w:r>
        <w:tab/>
      </w:r>
      <w:r>
        <w:tab/>
      </w:r>
      <w:r>
        <w:tab/>
      </w:r>
      <w:r>
        <w:tab/>
      </w:r>
      <w:r>
        <w:tab/>
      </w:r>
      <w:r>
        <w:tab/>
      </w:r>
      <w:r>
        <w:tab/>
        <w:t>$update_count = determine_update_ticket($id);</w:t>
      </w:r>
    </w:p>
    <w:p w:rsidR="00B2537B" w:rsidRDefault="00B2537B" w:rsidP="00B2537B">
      <w:pPr>
        <w:ind w:firstLine="0"/>
      </w:pPr>
      <w:r>
        <w:tab/>
      </w:r>
      <w:r>
        <w:tab/>
      </w:r>
      <w:r>
        <w:tab/>
      </w:r>
      <w:r>
        <w:tab/>
      </w:r>
      <w:r>
        <w:tab/>
      </w:r>
      <w:r>
        <w:tab/>
      </w:r>
      <w:r>
        <w:tab/>
      </w:r>
    </w:p>
    <w:p w:rsidR="00B2537B" w:rsidRDefault="00B2537B" w:rsidP="00B2537B">
      <w:pPr>
        <w:ind w:firstLine="0"/>
      </w:pPr>
      <w:r>
        <w:tab/>
      </w:r>
      <w:r>
        <w:tab/>
      </w:r>
      <w:r>
        <w:tab/>
      </w:r>
      <w:r>
        <w:tab/>
      </w:r>
      <w:r>
        <w:tab/>
      </w:r>
      <w:r>
        <w:tab/>
      </w:r>
      <w:r>
        <w:tab/>
        <w:t>if ($count == 0 &amp;&amp; $status == 'Pending') {</w:t>
      </w:r>
    </w:p>
    <w:p w:rsidR="00B2537B" w:rsidRDefault="00B2537B" w:rsidP="00B2537B">
      <w:pPr>
        <w:ind w:firstLine="0"/>
      </w:pPr>
      <w:r>
        <w:tab/>
      </w:r>
      <w:r>
        <w:tab/>
      </w:r>
      <w:r>
        <w:tab/>
      </w:r>
      <w:r>
        <w:tab/>
      </w:r>
      <w:r>
        <w:tab/>
      </w:r>
      <w:r>
        <w:tab/>
      </w:r>
      <w:r>
        <w:tab/>
      </w:r>
      <w:r>
        <w:tab/>
        <w:t>include 'app/view/widgets/buttons/button_appeal_ticket.php';</w:t>
      </w:r>
    </w:p>
    <w:p w:rsidR="00B2537B" w:rsidRDefault="00B2537B" w:rsidP="00B2537B">
      <w:pPr>
        <w:ind w:firstLine="0"/>
      </w:pPr>
      <w:r>
        <w:tab/>
      </w:r>
      <w:r>
        <w:tab/>
      </w:r>
      <w:r>
        <w:tab/>
      </w:r>
      <w:r>
        <w:tab/>
      </w:r>
      <w:r>
        <w:tab/>
      </w:r>
      <w:r>
        <w:tab/>
      </w:r>
      <w:r>
        <w:tab/>
        <w:t>} else if ($count &amp;&amp; $update_count) {</w:t>
      </w:r>
    </w:p>
    <w:p w:rsidR="00B2537B" w:rsidRDefault="00B2537B" w:rsidP="00B2537B">
      <w:pPr>
        <w:ind w:firstLine="0"/>
      </w:pPr>
      <w:r>
        <w:lastRenderedPageBreak/>
        <w:tab/>
      </w:r>
      <w:r>
        <w:tab/>
      </w:r>
      <w:r>
        <w:tab/>
      </w:r>
      <w:r>
        <w:tab/>
      </w:r>
      <w:r>
        <w:tab/>
      </w:r>
      <w:r>
        <w:tab/>
      </w:r>
      <w:r>
        <w:tab/>
      </w:r>
      <w:r>
        <w:tab/>
        <w:t>include 'app/view/widgets/buttons/danger_appeal_ticket.php';</w:t>
      </w:r>
    </w:p>
    <w:p w:rsidR="00B2537B" w:rsidRDefault="00B2537B" w:rsidP="00B2537B">
      <w:pPr>
        <w:ind w:firstLine="0"/>
      </w:pPr>
      <w:r>
        <w:tab/>
      </w:r>
      <w:r>
        <w:tab/>
      </w:r>
      <w:r>
        <w:tab/>
      </w:r>
      <w:r>
        <w:tab/>
      </w:r>
      <w:r>
        <w:tab/>
      </w:r>
      <w:r>
        <w:tab/>
      </w:r>
      <w:r>
        <w:tab/>
        <w:t>} else if ($count == 1 &amp;&amp; $status == 'Pending') {</w:t>
      </w:r>
    </w:p>
    <w:p w:rsidR="00B2537B" w:rsidRDefault="00B2537B" w:rsidP="00B2537B">
      <w:pPr>
        <w:ind w:firstLine="0"/>
      </w:pPr>
      <w:r>
        <w:tab/>
      </w:r>
      <w:r>
        <w:tab/>
      </w:r>
      <w:r>
        <w:tab/>
      </w:r>
      <w:r>
        <w:tab/>
      </w:r>
      <w:r>
        <w:tab/>
      </w:r>
      <w:r>
        <w:tab/>
      </w:r>
      <w:r>
        <w:tab/>
      </w:r>
      <w:r>
        <w:tab/>
        <w:t>include 'app/view/widgets/buttons/update_appeal_ticket.php';</w:t>
      </w:r>
    </w:p>
    <w:p w:rsidR="00B2537B" w:rsidRDefault="00B2537B" w:rsidP="00B2537B">
      <w:pPr>
        <w:ind w:firstLine="0"/>
      </w:pPr>
      <w:r>
        <w:tab/>
      </w:r>
      <w:r>
        <w:tab/>
      </w:r>
      <w:r>
        <w:tab/>
      </w:r>
      <w:r>
        <w:tab/>
      </w:r>
      <w:r>
        <w:tab/>
      </w:r>
      <w:r>
        <w:tab/>
      </w:r>
      <w:r>
        <w:tab/>
        <w:t>} else if ($status == 'Excused' || $status == 'Violated') {</w:t>
      </w:r>
    </w:p>
    <w:p w:rsidR="00B2537B" w:rsidRDefault="00B2537B" w:rsidP="00B2537B">
      <w:pPr>
        <w:ind w:firstLine="0"/>
      </w:pPr>
      <w:r>
        <w:tab/>
      </w:r>
      <w:r>
        <w:tab/>
      </w:r>
      <w:r>
        <w:tab/>
      </w:r>
      <w:r>
        <w:tab/>
      </w:r>
      <w:r>
        <w:tab/>
      </w:r>
      <w:r>
        <w:tab/>
      </w:r>
      <w:r>
        <w:tab/>
      </w:r>
      <w:r>
        <w:tab/>
        <w:t>include 'app/view/widgets/buttons/danger_appeal_ticket.php';</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r>
      <w:r>
        <w:tab/>
        <w:t>?&gt;</w:t>
      </w:r>
    </w:p>
    <w:p w:rsidR="00B2537B" w:rsidRDefault="00B2537B" w:rsidP="00B2537B">
      <w:pPr>
        <w:ind w:firstLine="0"/>
      </w:pPr>
      <w:r>
        <w:tab/>
      </w:r>
      <w:r>
        <w:tab/>
      </w:r>
      <w:r>
        <w:tab/>
        <w:t xml:space="preserve">        &lt;/tr&gt;</w:t>
      </w:r>
    </w:p>
    <w:p w:rsidR="00B2537B" w:rsidRDefault="00B2537B" w:rsidP="00B2537B">
      <w:pPr>
        <w:ind w:firstLine="0"/>
      </w:pPr>
      <w:r>
        <w:tab/>
      </w:r>
      <w:r>
        <w:tab/>
        <w:t xml:space="preserve">        &lt;/tbody&gt;</w:t>
      </w:r>
    </w:p>
    <w:p w:rsidR="00B2537B" w:rsidRDefault="00B2537B" w:rsidP="00B2537B">
      <w:pPr>
        <w:ind w:firstLine="0"/>
      </w:pPr>
      <w:r>
        <w:tab/>
        <w:t xml:space="preserve">&lt;?php  </w:t>
      </w:r>
    </w:p>
    <w:p w:rsidR="00B2537B" w:rsidRDefault="00B2537B" w:rsidP="00B2537B">
      <w:pPr>
        <w:ind w:firstLine="0"/>
      </w:pPr>
      <w:r>
        <w:tab/>
      </w:r>
      <w:r>
        <w:tab/>
      </w:r>
      <w:r>
        <w:tab/>
      </w:r>
      <w:r>
        <w:tab/>
        <w:t>}</w:t>
      </w:r>
    </w:p>
    <w:p w:rsidR="00B2537B" w:rsidRDefault="00B2537B" w:rsidP="00B2537B">
      <w:pPr>
        <w:ind w:firstLine="0"/>
      </w:pPr>
      <w:r>
        <w:tab/>
      </w:r>
      <w:r>
        <w:tab/>
      </w:r>
      <w:r>
        <w:tab/>
        <w:t>}</w:t>
      </w:r>
    </w:p>
    <w:p w:rsidR="00B2537B" w:rsidRDefault="00B2537B" w:rsidP="00B2537B">
      <w:pPr>
        <w:ind w:firstLine="0"/>
      </w:pPr>
      <w:r>
        <w:tab/>
      </w:r>
      <w:r>
        <w:tab/>
        <w:t>}</w:t>
      </w:r>
    </w:p>
    <w:p w:rsidR="00B2537B" w:rsidRDefault="00B2537B" w:rsidP="00B2537B">
      <w:pPr>
        <w:ind w:firstLine="0"/>
      </w:pPr>
      <w:r>
        <w:tab/>
        <w:t>?&gt;</w:t>
      </w:r>
    </w:p>
    <w:p w:rsidR="00B2537B" w:rsidRDefault="00B2537B" w:rsidP="00B2537B">
      <w:pPr>
        <w:ind w:firstLine="0"/>
      </w:pPr>
      <w:r>
        <w:tab/>
      </w:r>
      <w:r>
        <w:tab/>
        <w:t xml:space="preserve">      &lt;/table&gt;</w:t>
      </w:r>
    </w:p>
    <w:p w:rsidR="00B2537B" w:rsidRDefault="00B2537B" w:rsidP="00B2537B">
      <w:pPr>
        <w:ind w:firstLine="0"/>
      </w:pPr>
      <w:r>
        <w:tab/>
      </w:r>
      <w:r>
        <w:tab/>
        <w:t xml:space="preserve">    &lt;/form&gt;</w:t>
      </w:r>
    </w:p>
    <w:p w:rsidR="00B2537B" w:rsidRDefault="00B2537B" w:rsidP="00B2537B">
      <w:pPr>
        <w:ind w:firstLine="0"/>
      </w:pPr>
      <w:r>
        <w:tab/>
      </w:r>
      <w:r>
        <w:tab/>
        <w:t xml:space="preserve">    &lt;/div&gt;&lt;!-- /.box-body --&gt;</w:t>
      </w:r>
    </w:p>
    <w:p w:rsidR="00B2537B" w:rsidRDefault="00B2537B" w:rsidP="00B2537B">
      <w:pPr>
        <w:ind w:firstLine="0"/>
      </w:pPr>
      <w:r>
        <w:tab/>
      </w:r>
      <w:r>
        <w:tab/>
        <w:t xml:space="preserve">  &lt;/div&gt;&lt;!-- /.box --&gt;</w:t>
      </w:r>
    </w:p>
    <w:p w:rsidR="00B2537B" w:rsidRDefault="00B2537B" w:rsidP="00B2537B">
      <w:pPr>
        <w:ind w:firstLine="0"/>
      </w:pPr>
      <w:r>
        <w:lastRenderedPageBreak/>
        <w:tab/>
      </w:r>
      <w:r>
        <w:tab/>
        <w:t>&lt;/div&gt;</w:t>
      </w:r>
    </w:p>
    <w:p w:rsidR="00B2537B" w:rsidRDefault="00B2537B" w:rsidP="00B2537B">
      <w:pPr>
        <w:ind w:firstLine="0"/>
      </w:pPr>
      <w:r>
        <w:tab/>
        <w:t>&lt;/div&gt;</w:t>
      </w:r>
    </w:p>
    <w:p w:rsidR="00B2537B" w:rsidRDefault="00B2537B" w:rsidP="00B2537B">
      <w:pPr>
        <w:ind w:firstLine="0"/>
      </w:pPr>
      <w:r>
        <w:t>&lt;/section&gt;</w:t>
      </w:r>
    </w:p>
    <w:p w:rsidR="00B2537B" w:rsidRDefault="00B2537B" w:rsidP="00B2537B">
      <w:pPr>
        <w:ind w:firstLine="0"/>
      </w:pPr>
      <w:r>
        <w:t>&lt;!-- === Dresscode Violation Detail Content === --&gt;</w:t>
      </w:r>
    </w:p>
    <w:p w:rsidR="00B2537B" w:rsidRDefault="00B2537B" w:rsidP="00B2537B">
      <w:pPr>
        <w:ind w:firstLine="0"/>
      </w:pP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'app/view/student/overall-footer.php'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female_dresscode_violation.php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'app/view/administrator/overall-header.php';</w:t>
      </w:r>
    </w:p>
    <w:p w:rsidR="00B2537B" w:rsidRDefault="00B2537B" w:rsidP="00B2537B">
      <w:pPr>
        <w:ind w:firstLine="0"/>
      </w:pPr>
    </w:p>
    <w:p w:rsidR="00B2537B" w:rsidRDefault="00B2537B" w:rsidP="00B2537B">
      <w:pPr>
        <w:ind w:firstLine="0"/>
      </w:pPr>
      <w:r>
        <w:t>update_violation_list_male();</w:t>
      </w:r>
    </w:p>
    <w:p w:rsidR="00B2537B" w:rsidRDefault="00B2537B" w:rsidP="00B2537B">
      <w:pPr>
        <w:ind w:firstLine="0"/>
      </w:pPr>
      <w:r>
        <w:t>add_violation_list_male();</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lastRenderedPageBreak/>
        <w:tab/>
        <w:t>&lt;h1&gt;</w:t>
      </w:r>
    </w:p>
    <w:p w:rsidR="00B2537B" w:rsidRDefault="00B2537B" w:rsidP="00B2537B">
      <w:pPr>
        <w:ind w:firstLine="0"/>
      </w:pPr>
      <w:r>
        <w:tab/>
      </w:r>
      <w:r>
        <w:tab/>
        <w:t>List of Dress Code Violation</w:t>
      </w:r>
    </w:p>
    <w:p w:rsidR="00B2537B" w:rsidRDefault="00B2537B" w:rsidP="00B2537B">
      <w:pPr>
        <w:ind w:firstLine="0"/>
      </w:pPr>
      <w:r>
        <w:tab/>
      </w:r>
      <w:r>
        <w:tab/>
        <w:t>&lt;small&gt;Female&lt;/small&gt;</w:t>
      </w:r>
    </w:p>
    <w:p w:rsidR="00B2537B" w:rsidRDefault="00B2537B" w:rsidP="00B2537B">
      <w:pPr>
        <w:ind w:firstLine="0"/>
      </w:pPr>
      <w:r>
        <w:tab/>
        <w:t>&lt;/h1&gt;</w:t>
      </w:r>
    </w:p>
    <w:p w:rsidR="00B2537B" w:rsidRDefault="00B2537B" w:rsidP="00B2537B">
      <w:pPr>
        <w:ind w:firstLine="0"/>
      </w:pPr>
      <w:r>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r>
        <w:t xml:space="preserve">&lt;?php  </w:t>
      </w:r>
    </w:p>
    <w:p w:rsidR="00B2537B" w:rsidRDefault="00B2537B" w:rsidP="00B2537B">
      <w:pPr>
        <w:ind w:firstLine="0"/>
      </w:pPr>
      <w:r>
        <w:t>if (isset($_POST['submit_violation_list'])) {</w:t>
      </w:r>
    </w:p>
    <w:p w:rsidR="00B2537B" w:rsidRDefault="00B2537B" w:rsidP="00B2537B">
      <w:pPr>
        <w:ind w:firstLine="0"/>
      </w:pPr>
      <w:r>
        <w:tab/>
        <w:t>$vio_name = $_POST['optname'];</w:t>
      </w:r>
    </w:p>
    <w:p w:rsidR="00B2537B" w:rsidRDefault="00B2537B" w:rsidP="00B2537B">
      <w:pPr>
        <w:ind w:firstLine="0"/>
      </w:pPr>
      <w:r>
        <w:t>?&gt;</w:t>
      </w:r>
    </w:p>
    <w:p w:rsidR="00B2537B" w:rsidRDefault="00B2537B" w:rsidP="00B2537B">
      <w:pPr>
        <w:ind w:firstLine="0"/>
      </w:pPr>
      <w:r>
        <w:t>&lt;div class="alert alert-success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&lt;p&gt;&lt;i class="icon fa fa-check"&gt;&lt;/i&gt; The Dress Code Violation detail has been updated.&lt;/p&gt;</w:t>
      </w:r>
    </w:p>
    <w:p w:rsidR="00B2537B" w:rsidRDefault="00B2537B" w:rsidP="00B2537B">
      <w:pPr>
        <w:ind w:firstLine="0"/>
      </w:pPr>
      <w:r>
        <w:t>&lt;/div&gt;</w:t>
      </w:r>
    </w:p>
    <w:p w:rsidR="00B2537B" w:rsidRDefault="00B2537B" w:rsidP="00B2537B">
      <w:pPr>
        <w:ind w:firstLine="0"/>
      </w:pPr>
      <w:r>
        <w:t>&lt;?php</w:t>
      </w:r>
      <w:r>
        <w:tab/>
      </w:r>
    </w:p>
    <w:p w:rsidR="00B2537B" w:rsidRDefault="00B2537B" w:rsidP="00B2537B">
      <w:pPr>
        <w:ind w:firstLine="0"/>
      </w:pPr>
      <w:r>
        <w:t>} else if (isset($_POST['add_violation_code_male'])) {</w:t>
      </w:r>
    </w:p>
    <w:p w:rsidR="00B2537B" w:rsidRDefault="00B2537B" w:rsidP="00B2537B">
      <w:pPr>
        <w:ind w:firstLine="0"/>
      </w:pPr>
      <w:r>
        <w:tab/>
        <w:t>$vio_name = $_POST['optname'];</w:t>
      </w:r>
    </w:p>
    <w:p w:rsidR="00B2537B" w:rsidRDefault="00B2537B" w:rsidP="00B2537B">
      <w:pPr>
        <w:ind w:firstLine="0"/>
      </w:pPr>
      <w:r>
        <w:lastRenderedPageBreak/>
        <w:t>?&gt;</w:t>
      </w:r>
    </w:p>
    <w:p w:rsidR="00B2537B" w:rsidRDefault="00B2537B" w:rsidP="00B2537B">
      <w:pPr>
        <w:ind w:firstLine="0"/>
      </w:pPr>
      <w:r>
        <w:t>&lt;div class="alert alert-success alert-dismissable"&gt;</w:t>
      </w:r>
    </w:p>
    <w:p w:rsidR="00B2537B" w:rsidRDefault="00B2537B" w:rsidP="00B2537B">
      <w:pPr>
        <w:ind w:firstLine="0"/>
      </w:pPr>
      <w:r>
        <w:tab/>
        <w:t>&lt;button type="button" class="close" data-dismiss="alert" aria-hidden="true"&gt;&amp;times;&lt;/button&gt;</w:t>
      </w:r>
    </w:p>
    <w:p w:rsidR="00B2537B" w:rsidRDefault="00B2537B" w:rsidP="00B2537B">
      <w:pPr>
        <w:ind w:firstLine="0"/>
      </w:pPr>
      <w:r>
        <w:tab/>
        <w:t>&lt;p&gt;&lt;i class="icon fa fa-list-alt"&gt;&lt;/i&gt; &lt;?php echo $vio_name; ?&gt; has been added to the Lists of Dress Code Violation.&lt;/p&gt;</w:t>
      </w:r>
    </w:p>
    <w:p w:rsidR="00B2537B" w:rsidRDefault="00B2537B" w:rsidP="00B2537B">
      <w:pPr>
        <w:ind w:firstLine="0"/>
      </w:pPr>
      <w:r>
        <w:t>&lt;/div&gt;</w:t>
      </w:r>
    </w:p>
    <w:p w:rsidR="00B2537B" w:rsidRDefault="00B2537B" w:rsidP="00B2537B">
      <w:pPr>
        <w:ind w:firstLine="0"/>
      </w:pPr>
      <w:r>
        <w:t>&lt;?php</w:t>
      </w:r>
    </w:p>
    <w:p w:rsidR="00B2537B" w:rsidRDefault="00B2537B" w:rsidP="00B2537B">
      <w:pPr>
        <w:ind w:firstLine="0"/>
      </w:pPr>
      <w:r>
        <w:t>}</w:t>
      </w:r>
    </w:p>
    <w:p w:rsidR="00B2537B" w:rsidRDefault="00B2537B" w:rsidP="00B2537B">
      <w:pPr>
        <w:ind w:firstLine="0"/>
      </w:pPr>
      <w:r>
        <w:t>?&gt;</w:t>
      </w:r>
    </w:p>
    <w:p w:rsidR="00B2537B" w:rsidRDefault="00B2537B" w:rsidP="00B2537B">
      <w:pPr>
        <w:ind w:firstLine="0"/>
      </w:pPr>
      <w:r>
        <w:t>&lt;div class="row"&gt;</w:t>
      </w:r>
    </w:p>
    <w:p w:rsidR="00B2537B" w:rsidRDefault="00B2537B" w:rsidP="00B2537B">
      <w:pPr>
        <w:ind w:firstLine="0"/>
      </w:pPr>
      <w:r>
        <w:tab/>
        <w:t>&lt;div class="col-xs-12"&gt;</w:t>
      </w:r>
    </w:p>
    <w:p w:rsidR="00B2537B" w:rsidRDefault="00B2537B" w:rsidP="00B2537B">
      <w:pPr>
        <w:ind w:firstLine="0"/>
      </w:pPr>
      <w:r>
        <w:tab/>
        <w:t xml:space="preserve"> </w:t>
      </w:r>
      <w:r>
        <w:tab/>
        <w:t>&lt;div class="box"&gt;</w:t>
      </w:r>
    </w:p>
    <w:p w:rsidR="00B2537B" w:rsidRDefault="00B2537B" w:rsidP="00B2537B">
      <w:pPr>
        <w:ind w:firstLine="0"/>
      </w:pPr>
      <w:r>
        <w:tab/>
        <w:t xml:space="preserve">  </w:t>
      </w:r>
      <w:r>
        <w:tab/>
        <w:t>&lt;!--</w:t>
      </w:r>
    </w:p>
    <w:p w:rsidR="00B2537B" w:rsidRDefault="00B2537B" w:rsidP="00B2537B">
      <w:pPr>
        <w:ind w:firstLine="0"/>
      </w:pPr>
      <w:r>
        <w:tab/>
        <w:t xml:space="preserve">    &lt;div class="box-header"&gt;</w:t>
      </w:r>
    </w:p>
    <w:p w:rsidR="00B2537B" w:rsidRDefault="00B2537B" w:rsidP="00B2537B">
      <w:pPr>
        <w:ind w:firstLine="0"/>
      </w:pPr>
      <w:r>
        <w:tab/>
        <w:t xml:space="preserve">      &lt;h3 class="box-title"&gt;Insert Title Here&lt;/h3&gt;</w:t>
      </w:r>
    </w:p>
    <w:p w:rsidR="00B2537B" w:rsidRDefault="00B2537B" w:rsidP="00B2537B">
      <w:pPr>
        <w:ind w:firstLine="0"/>
      </w:pPr>
      <w:r>
        <w:tab/>
        <w:t xml:space="preserve">      &lt;div class="box-tools"&gt;</w:t>
      </w:r>
    </w:p>
    <w:p w:rsidR="00B2537B" w:rsidRDefault="00B2537B" w:rsidP="00B2537B">
      <w:pPr>
        <w:ind w:firstLine="0"/>
      </w:pPr>
      <w:r>
        <w:tab/>
        <w:t xml:space="preserve">        &lt;div class="input-group" style="width: 150px;"&gt;</w:t>
      </w:r>
    </w:p>
    <w:p w:rsidR="00B2537B" w:rsidRDefault="00B2537B" w:rsidP="00B2537B">
      <w:pPr>
        <w:ind w:firstLine="0"/>
      </w:pPr>
      <w:r>
        <w:tab/>
        <w:t xml:space="preserve">          &lt;input type="text" name="table_search" class="form-control input-sm pull-right" placeholder="Search"&gt;</w:t>
      </w:r>
    </w:p>
    <w:p w:rsidR="00B2537B" w:rsidRDefault="00B2537B" w:rsidP="00B2537B">
      <w:pPr>
        <w:ind w:firstLine="0"/>
      </w:pPr>
      <w:r>
        <w:tab/>
        <w:t xml:space="preserve">          &lt;div class="input-group-btn"&gt;</w:t>
      </w:r>
    </w:p>
    <w:p w:rsidR="00B2537B" w:rsidRDefault="00B2537B" w:rsidP="00B2537B">
      <w:pPr>
        <w:ind w:firstLine="0"/>
      </w:pPr>
      <w:r>
        <w:tab/>
        <w:t xml:space="preserve">            &lt;button class="btn btn-sm btn-default"&gt;&lt;i class="fa fa-search"&gt;&lt;/i&gt;&lt;/button&gt;</w:t>
      </w:r>
    </w:p>
    <w:p w:rsidR="00B2537B" w:rsidRDefault="00B2537B" w:rsidP="00B2537B">
      <w:pPr>
        <w:ind w:firstLine="0"/>
      </w:pPr>
      <w:r>
        <w:tab/>
        <w:t xml:space="preserve">          &lt;/div&gt;</w:t>
      </w:r>
    </w:p>
    <w:p w:rsidR="00B2537B" w:rsidRDefault="00B2537B" w:rsidP="00B2537B">
      <w:pPr>
        <w:ind w:firstLine="0"/>
      </w:pPr>
      <w:r>
        <w:lastRenderedPageBreak/>
        <w:tab/>
        <w:t xml:space="preserve">        &lt;/div&gt;</w:t>
      </w:r>
    </w:p>
    <w:p w:rsidR="00B2537B" w:rsidRDefault="00B2537B" w:rsidP="00B2537B">
      <w:pPr>
        <w:ind w:firstLine="0"/>
      </w:pPr>
      <w:r>
        <w:tab/>
        <w:t xml:space="preserve">      &lt;/div&gt;</w:t>
      </w:r>
    </w:p>
    <w:p w:rsidR="00B2537B" w:rsidRDefault="00B2537B" w:rsidP="00B2537B">
      <w:pPr>
        <w:ind w:firstLine="0"/>
      </w:pPr>
      <w:r>
        <w:tab/>
        <w:t xml:space="preserve">    &lt;/div&gt;</w:t>
      </w:r>
    </w:p>
    <w:p w:rsidR="00B2537B" w:rsidRDefault="00B2537B" w:rsidP="00B2537B">
      <w:pPr>
        <w:ind w:firstLine="0"/>
      </w:pPr>
      <w:r>
        <w:tab/>
        <w:t xml:space="preserve">    --&gt;</w:t>
      </w:r>
    </w:p>
    <w:p w:rsidR="00B2537B" w:rsidRDefault="00B2537B" w:rsidP="00B2537B">
      <w:pPr>
        <w:ind w:firstLine="0"/>
      </w:pPr>
      <w:r>
        <w:tab/>
        <w:t xml:space="preserve">    </w:t>
      </w:r>
      <w:r>
        <w:tab/>
        <w:t>&lt;form action="update_dresscode_violation.php" method="POST"&gt;</w:t>
      </w:r>
    </w:p>
    <w:p w:rsidR="00B2537B" w:rsidRDefault="00B2537B" w:rsidP="00B2537B">
      <w:pPr>
        <w:ind w:firstLine="0"/>
      </w:pPr>
      <w:r>
        <w:tab/>
      </w:r>
      <w:r>
        <w:tab/>
      </w:r>
      <w:r>
        <w:tab/>
        <w:t xml:space="preserve">    &lt;div class="box-body table-responsive no-padding"&gt;</w:t>
      </w:r>
    </w:p>
    <w:p w:rsidR="00B2537B" w:rsidRDefault="00B2537B" w:rsidP="00B2537B">
      <w:pPr>
        <w:ind w:firstLine="0"/>
      </w:pPr>
      <w:r>
        <w:tab/>
      </w:r>
      <w:r>
        <w:tab/>
      </w:r>
      <w:r>
        <w:tab/>
      </w:r>
      <w:r>
        <w:tab/>
      </w:r>
      <w:r>
        <w:tab/>
        <w:t>&lt;table class="table table-hover"&gt;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r>
      <w:r>
        <w:tab/>
      </w:r>
      <w:r>
        <w:tab/>
        <w:t>&lt;th&gt;List of Dress Code Violations&lt;/th&gt;</w:t>
      </w:r>
    </w:p>
    <w:p w:rsidR="00B2537B" w:rsidRDefault="00B2537B" w:rsidP="00B2537B">
      <w:pPr>
        <w:ind w:firstLine="0"/>
      </w:pPr>
      <w:r>
        <w:tab/>
      </w:r>
      <w:r>
        <w:tab/>
      </w:r>
      <w:r>
        <w:tab/>
      </w:r>
      <w:r>
        <w:tab/>
      </w:r>
      <w:r>
        <w:tab/>
      </w:r>
      <w:r>
        <w:tab/>
      </w:r>
      <w:r>
        <w:tab/>
        <w:t>&lt;th&gt;Active&lt;/th&gt;</w:t>
      </w:r>
    </w:p>
    <w:p w:rsidR="00B2537B" w:rsidRDefault="00B2537B" w:rsidP="00B2537B">
      <w:pPr>
        <w:ind w:firstLine="0"/>
      </w:pPr>
      <w:r>
        <w:tab/>
      </w:r>
      <w:r>
        <w:tab/>
      </w:r>
      <w:r>
        <w:tab/>
      </w:r>
      <w:r>
        <w:tab/>
      </w:r>
      <w:r>
        <w:tab/>
      </w:r>
      <w:r>
        <w:tab/>
      </w:r>
      <w:r>
        <w:tab/>
        <w:t>&lt;th&gt;Target Audience&lt;/th&gt;</w:t>
      </w:r>
    </w:p>
    <w:p w:rsidR="00B2537B" w:rsidRDefault="00B2537B" w:rsidP="00B2537B">
      <w:pPr>
        <w:ind w:firstLine="0"/>
      </w:pPr>
      <w:r>
        <w:tab/>
      </w:r>
      <w:r>
        <w:tab/>
      </w:r>
      <w:r>
        <w:tab/>
      </w:r>
      <w:r>
        <w:tab/>
      </w:r>
      <w:r>
        <w:tab/>
      </w:r>
      <w:r>
        <w:tab/>
      </w:r>
      <w:r>
        <w:tab/>
        <w:t>&lt;th&gt;&lt;/th&gt;</w:t>
      </w:r>
    </w:p>
    <w:p w:rsidR="00B2537B" w:rsidRDefault="00B2537B" w:rsidP="00B2537B">
      <w:pPr>
        <w:ind w:firstLine="0"/>
      </w:pPr>
      <w:r>
        <w:tab/>
      </w:r>
      <w:r>
        <w:tab/>
      </w:r>
      <w:r>
        <w:tab/>
      </w:r>
      <w:r>
        <w:tab/>
      </w:r>
      <w:r>
        <w:tab/>
      </w:r>
      <w:r>
        <w:tab/>
        <w:t>&lt;/tr&gt;</w:t>
      </w:r>
    </w:p>
    <w:p w:rsidR="00B2537B" w:rsidRDefault="00B2537B" w:rsidP="00B2537B">
      <w:pPr>
        <w:ind w:firstLine="0"/>
      </w:pPr>
      <w:r>
        <w:tab/>
      </w:r>
      <w:r>
        <w:tab/>
      </w:r>
      <w:r>
        <w:tab/>
      </w:r>
      <w:r>
        <w:tab/>
      </w:r>
      <w:r>
        <w:tab/>
        <w:t xml:space="preserve">    &lt;tbody&gt;</w:t>
      </w:r>
    </w:p>
    <w:p w:rsidR="00B2537B" w:rsidRDefault="00B2537B" w:rsidP="00B2537B">
      <w:pPr>
        <w:ind w:firstLine="0"/>
      </w:pPr>
      <w:r>
        <w:tab/>
      </w:r>
      <w:r>
        <w:tab/>
      </w:r>
      <w:r>
        <w:tab/>
      </w:r>
      <w:r>
        <w:tab/>
      </w:r>
      <w:r>
        <w:tab/>
      </w:r>
      <w:r>
        <w:tab/>
        <w:t xml:space="preserve">&lt;?php </w:t>
      </w:r>
    </w:p>
    <w:p w:rsidR="00B2537B" w:rsidRDefault="00B2537B" w:rsidP="00B2537B">
      <w:pPr>
        <w:ind w:firstLine="0"/>
      </w:pPr>
      <w:r>
        <w:tab/>
      </w:r>
      <w:r>
        <w:tab/>
      </w:r>
      <w:r>
        <w:tab/>
      </w:r>
      <w:r>
        <w:tab/>
      </w:r>
      <w:r>
        <w:tab/>
      </w:r>
      <w:r>
        <w:tab/>
      </w:r>
      <w:r>
        <w:tab/>
        <w:t>global $conn;</w:t>
      </w:r>
    </w:p>
    <w:p w:rsidR="00B2537B" w:rsidRDefault="00B2537B" w:rsidP="00B2537B">
      <w:pPr>
        <w:ind w:firstLine="0"/>
      </w:pPr>
      <w:r>
        <w:tab/>
      </w:r>
      <w:r>
        <w:tab/>
      </w:r>
      <w:r>
        <w:tab/>
      </w:r>
      <w:r>
        <w:tab/>
      </w:r>
      <w:r>
        <w:tab/>
      </w:r>
      <w:r>
        <w:tab/>
      </w:r>
      <w:r>
        <w:tab/>
        <w:t>$select = "SELECT name, active, gender, violation_code from violation_code where gender = 'FEMALE' or gender = 'EVERYONE' order by active asc, gender asc";</w:t>
      </w:r>
    </w:p>
    <w:p w:rsidR="00B2537B" w:rsidRDefault="00B2537B" w:rsidP="00B2537B">
      <w:pPr>
        <w:ind w:firstLine="0"/>
      </w:pPr>
      <w:r>
        <w:tab/>
      </w:r>
      <w:r>
        <w:tab/>
      </w:r>
      <w:r>
        <w:tab/>
      </w:r>
      <w:r>
        <w:tab/>
      </w:r>
      <w:r>
        <w:tab/>
      </w:r>
      <w:r>
        <w:tab/>
      </w:r>
      <w:r>
        <w:tab/>
        <w:t>$result = $conn-&gt;query($select);</w:t>
      </w:r>
    </w:p>
    <w:p w:rsidR="00B2537B" w:rsidRDefault="00B2537B" w:rsidP="00B2537B">
      <w:pPr>
        <w:ind w:firstLine="0"/>
      </w:pPr>
    </w:p>
    <w:p w:rsidR="00B2537B" w:rsidRDefault="00B2537B" w:rsidP="00B2537B">
      <w:pPr>
        <w:ind w:firstLine="0"/>
      </w:pPr>
      <w:r>
        <w:tab/>
      </w:r>
      <w:r>
        <w:tab/>
      </w:r>
      <w:r>
        <w:tab/>
      </w:r>
      <w:r>
        <w:tab/>
      </w:r>
      <w:r>
        <w:tab/>
      </w:r>
      <w:r>
        <w:tab/>
      </w:r>
      <w:r>
        <w:tab/>
        <w:t>while ($row = $result-&gt;fetch_object()) {</w:t>
      </w:r>
    </w:p>
    <w:p w:rsidR="00B2537B" w:rsidRDefault="00B2537B" w:rsidP="00B2537B">
      <w:pPr>
        <w:ind w:firstLine="0"/>
      </w:pPr>
      <w:r>
        <w:lastRenderedPageBreak/>
        <w:tab/>
      </w:r>
      <w:r>
        <w:tab/>
      </w:r>
      <w:r>
        <w:tab/>
      </w:r>
      <w:r>
        <w:tab/>
      </w:r>
      <w:r>
        <w:tab/>
      </w:r>
      <w:r>
        <w:tab/>
      </w:r>
      <w:r>
        <w:tab/>
      </w:r>
      <w:r>
        <w:tab/>
        <w:t>if ($row-&gt;gender === 'FEMALE' or $row-&gt;gender === 'EVERYONE') {</w:t>
      </w:r>
    </w:p>
    <w:p w:rsidR="00B2537B" w:rsidRDefault="00B2537B" w:rsidP="00B2537B">
      <w:pPr>
        <w:ind w:firstLine="0"/>
      </w:pPr>
      <w:r>
        <w:tab/>
      </w:r>
      <w:r>
        <w:tab/>
      </w:r>
      <w:r>
        <w:tab/>
      </w:r>
      <w:r>
        <w:tab/>
      </w:r>
      <w:r>
        <w:tab/>
      </w:r>
      <w:r>
        <w:tab/>
        <w:t>?&gt;&lt;tr&gt;</w:t>
      </w:r>
    </w:p>
    <w:p w:rsidR="00B2537B" w:rsidRDefault="00B2537B" w:rsidP="00B2537B">
      <w:pPr>
        <w:ind w:firstLine="0"/>
      </w:pPr>
      <w:r>
        <w:tab/>
      </w:r>
      <w:r>
        <w:tab/>
      </w:r>
      <w:r>
        <w:tab/>
      </w:r>
      <w:r>
        <w:tab/>
      </w:r>
      <w:r>
        <w:tab/>
      </w:r>
      <w:r>
        <w:tab/>
        <w:t xml:space="preserve">        &lt;td&gt;&lt;label&gt;&lt;?php echo $violation_name = $row-&gt;name; ?&gt;&lt;/label&gt;&lt;/td&gt;</w:t>
      </w:r>
    </w:p>
    <w:p w:rsidR="00B2537B" w:rsidRDefault="00B2537B" w:rsidP="00B2537B">
      <w:pPr>
        <w:ind w:firstLine="0"/>
      </w:pPr>
      <w:r>
        <w:tab/>
      </w:r>
      <w:r>
        <w:tab/>
      </w:r>
      <w:r>
        <w:tab/>
      </w:r>
      <w:r>
        <w:tab/>
      </w:r>
      <w:r>
        <w:tab/>
      </w:r>
      <w:r>
        <w:tab/>
        <w:t xml:space="preserve">        &lt;td&gt;&lt;p&gt;&lt;?php echo $row-&gt;active; ?&gt;&lt;/p&gt;&lt;/td&gt;</w:t>
      </w:r>
    </w:p>
    <w:p w:rsidR="00B2537B" w:rsidRDefault="00B2537B" w:rsidP="00B2537B">
      <w:pPr>
        <w:ind w:firstLine="0"/>
      </w:pPr>
      <w:r>
        <w:tab/>
      </w:r>
      <w:r>
        <w:tab/>
      </w:r>
      <w:r>
        <w:tab/>
      </w:r>
      <w:r>
        <w:tab/>
        <w:t xml:space="preserve">    </w:t>
      </w:r>
      <w:r>
        <w:tab/>
      </w:r>
      <w:r>
        <w:tab/>
      </w:r>
      <w:r>
        <w:tab/>
        <w:t>&lt;td&gt;&lt;?php echo $row-&gt;gender; ?&gt;&lt;/td&gt;</w:t>
      </w:r>
    </w:p>
    <w:p w:rsidR="00B2537B" w:rsidRDefault="00B2537B" w:rsidP="00B2537B">
      <w:pPr>
        <w:ind w:firstLine="0"/>
      </w:pPr>
      <w:r>
        <w:tab/>
      </w:r>
      <w:r>
        <w:tab/>
      </w:r>
      <w:r>
        <w:tab/>
        <w:t xml:space="preserve">    </w:t>
      </w:r>
      <w:r>
        <w:tab/>
      </w:r>
      <w:r>
        <w:tab/>
      </w:r>
      <w:r>
        <w:tab/>
      </w:r>
      <w:r>
        <w:tab/>
        <w:t>&lt;td&gt;&lt;button type="submit" name="update_violation_list_female" value="&lt;?php echo $row-&gt;violation_code ?&gt;" class="btn btn-primary"&gt;Update&lt;/button&gt;&lt;/td&gt;</w:t>
      </w:r>
    </w:p>
    <w:p w:rsidR="00B2537B" w:rsidRDefault="00B2537B" w:rsidP="00B2537B">
      <w:pPr>
        <w:ind w:firstLine="0"/>
      </w:pPr>
      <w:r>
        <w:tab/>
      </w:r>
      <w:r>
        <w:tab/>
      </w:r>
      <w:r>
        <w:tab/>
      </w:r>
      <w:r>
        <w:tab/>
        <w:t xml:space="preserve">    </w:t>
      </w:r>
      <w:r>
        <w:tab/>
      </w:r>
      <w:r>
        <w:tab/>
        <w:t>&lt;?php</w:t>
      </w:r>
    </w:p>
    <w:p w:rsidR="00B2537B" w:rsidRDefault="00B2537B" w:rsidP="00B2537B">
      <w:pPr>
        <w:ind w:firstLine="0"/>
      </w:pPr>
      <w:r>
        <w:tab/>
      </w:r>
      <w:r>
        <w:tab/>
      </w:r>
      <w:r>
        <w:tab/>
      </w:r>
      <w:r>
        <w:tab/>
        <w:t xml:space="preserve">    </w:t>
      </w:r>
      <w:r>
        <w:tab/>
      </w:r>
      <w:r>
        <w:tab/>
      </w:r>
      <w:r>
        <w:tab/>
        <w:t>}</w:t>
      </w:r>
    </w:p>
    <w:p w:rsidR="00B2537B" w:rsidRDefault="00B2537B" w:rsidP="00B2537B">
      <w:pPr>
        <w:ind w:firstLine="0"/>
      </w:pPr>
      <w:r>
        <w:tab/>
      </w:r>
      <w:r>
        <w:tab/>
      </w:r>
      <w:r>
        <w:tab/>
      </w:r>
      <w:r>
        <w:tab/>
        <w:t xml:space="preserve">    </w:t>
      </w:r>
      <w:r>
        <w:tab/>
      </w:r>
      <w:r>
        <w:tab/>
        <w:t>?&gt;</w:t>
      </w:r>
    </w:p>
    <w:p w:rsidR="00B2537B" w:rsidRDefault="00B2537B" w:rsidP="00B2537B">
      <w:pPr>
        <w:ind w:firstLine="0"/>
      </w:pPr>
      <w:r>
        <w:tab/>
      </w:r>
      <w:r>
        <w:tab/>
      </w:r>
      <w:r>
        <w:tab/>
      </w:r>
      <w:r>
        <w:tab/>
      </w:r>
      <w:r>
        <w:tab/>
        <w:t xml:space="preserve">      &lt;/tr&gt;</w:t>
      </w:r>
    </w:p>
    <w:p w:rsidR="00B2537B" w:rsidRDefault="00B2537B" w:rsidP="00B2537B">
      <w:pPr>
        <w:ind w:firstLine="0"/>
      </w:pPr>
      <w:r>
        <w:tab/>
      </w:r>
      <w:r>
        <w:tab/>
      </w:r>
      <w:r>
        <w:tab/>
      </w:r>
      <w:r>
        <w:tab/>
      </w:r>
      <w:r>
        <w:tab/>
        <w:t xml:space="preserve">    &lt;?php  </w:t>
      </w:r>
    </w:p>
    <w:p w:rsidR="00B2537B" w:rsidRDefault="00B2537B" w:rsidP="00B2537B">
      <w:pPr>
        <w:ind w:firstLine="0"/>
      </w:pPr>
      <w:r>
        <w:tab/>
      </w:r>
      <w:r>
        <w:tab/>
      </w:r>
      <w:r>
        <w:tab/>
      </w:r>
      <w:r>
        <w:tab/>
      </w:r>
      <w:r>
        <w:tab/>
      </w:r>
      <w:r>
        <w:tab/>
      </w:r>
      <w:r>
        <w:tab/>
        <w:t>}</w:t>
      </w:r>
    </w:p>
    <w:p w:rsidR="00B2537B" w:rsidRDefault="00B2537B" w:rsidP="00B2537B">
      <w:pPr>
        <w:ind w:firstLine="0"/>
      </w:pPr>
      <w:r>
        <w:tab/>
      </w:r>
      <w:r>
        <w:tab/>
      </w:r>
      <w:r>
        <w:tab/>
      </w:r>
      <w:r>
        <w:tab/>
      </w:r>
      <w:r>
        <w:tab/>
        <w:t xml:space="preserve">    ?&gt;</w:t>
      </w:r>
    </w:p>
    <w:p w:rsidR="00B2537B" w:rsidRDefault="00B2537B" w:rsidP="00B2537B">
      <w:pPr>
        <w:ind w:firstLine="0"/>
      </w:pPr>
      <w:r>
        <w:tab/>
      </w:r>
      <w:r>
        <w:tab/>
      </w:r>
      <w:r>
        <w:tab/>
      </w:r>
      <w:r>
        <w:tab/>
        <w:t xml:space="preserve">    </w:t>
      </w:r>
      <w:r>
        <w:tab/>
        <w:t>&lt;/tbody&gt;</w:t>
      </w:r>
    </w:p>
    <w:p w:rsidR="00B2537B" w:rsidRDefault="00B2537B" w:rsidP="00B2537B">
      <w:pPr>
        <w:ind w:firstLine="0"/>
      </w:pPr>
      <w:r>
        <w:tab/>
      </w:r>
      <w:r>
        <w:tab/>
      </w:r>
      <w:r>
        <w:tab/>
      </w:r>
      <w:r>
        <w:tab/>
      </w:r>
      <w:r>
        <w:tab/>
        <w:t>&lt;/table&gt;</w:t>
      </w:r>
    </w:p>
    <w:p w:rsidR="00B2537B" w:rsidRDefault="00B2537B" w:rsidP="00B2537B">
      <w:pPr>
        <w:ind w:firstLine="0"/>
      </w:pPr>
      <w:r>
        <w:tab/>
      </w:r>
      <w:r>
        <w:tab/>
      </w:r>
      <w:r>
        <w:tab/>
      </w:r>
      <w:r>
        <w:tab/>
        <w:t>&lt;/div&gt;</w:t>
      </w:r>
    </w:p>
    <w:p w:rsidR="00B2537B" w:rsidRDefault="00B2537B" w:rsidP="00B2537B">
      <w:pPr>
        <w:ind w:firstLine="0"/>
      </w:pPr>
      <w:r>
        <w:tab/>
      </w:r>
      <w:r>
        <w:tab/>
      </w:r>
      <w:r>
        <w:tab/>
        <w:t>&lt;/form&gt;</w:t>
      </w:r>
    </w:p>
    <w:p w:rsidR="00B2537B" w:rsidRDefault="00B2537B" w:rsidP="00B2537B">
      <w:pPr>
        <w:ind w:firstLine="0"/>
      </w:pPr>
      <w:r>
        <w:tab/>
      </w:r>
      <w:r>
        <w:tab/>
      </w:r>
      <w:r>
        <w:tab/>
        <w:t>&lt;form action="add_dresscode_violation.php" method="POST"&gt;</w:t>
      </w:r>
    </w:p>
    <w:p w:rsidR="00B2537B" w:rsidRDefault="00B2537B" w:rsidP="00B2537B">
      <w:pPr>
        <w:ind w:firstLine="0"/>
      </w:pPr>
      <w:r>
        <w:lastRenderedPageBreak/>
        <w:tab/>
      </w:r>
      <w:r>
        <w:tab/>
        <w:t xml:space="preserve">        &lt;div class="box-footer clearfix"&gt;</w:t>
      </w:r>
    </w:p>
    <w:p w:rsidR="00B2537B" w:rsidRDefault="00B2537B" w:rsidP="00B2537B">
      <w:pPr>
        <w:ind w:firstLine="0"/>
      </w:pPr>
      <w:r>
        <w:tab/>
      </w:r>
      <w:r>
        <w:tab/>
        <w:t xml:space="preserve">      </w:t>
      </w:r>
      <w:r>
        <w:tab/>
      </w:r>
      <w:r>
        <w:tab/>
        <w:t>&lt;button type="submit" name="btn_add_female" class="btn btn-default pull-left"&gt;&lt;i class="fa fa-plus"&gt;&lt;/i&gt; Add&lt;/button&gt;</w:t>
      </w:r>
    </w:p>
    <w:p w:rsidR="00B2537B" w:rsidRDefault="00B2537B" w:rsidP="00B2537B">
      <w:pPr>
        <w:ind w:firstLine="0"/>
      </w:pPr>
      <w:r>
        <w:tab/>
      </w:r>
      <w:r>
        <w:tab/>
        <w:t xml:space="preserve">        &lt;/div&gt;</w:t>
      </w:r>
    </w:p>
    <w:p w:rsidR="00B2537B" w:rsidRDefault="00B2537B" w:rsidP="00B2537B">
      <w:pPr>
        <w:ind w:firstLine="0"/>
      </w:pPr>
      <w:r>
        <w:tab/>
      </w:r>
      <w:r>
        <w:tab/>
      </w:r>
      <w:r>
        <w:tab/>
        <w:t>&lt;/form&gt;</w:t>
      </w:r>
    </w:p>
    <w:p w:rsidR="00B2537B" w:rsidRDefault="00B2537B" w:rsidP="00B2537B">
      <w:pPr>
        <w:ind w:firstLine="0"/>
      </w:pPr>
      <w:r>
        <w:tab/>
      </w:r>
      <w:r>
        <w:tab/>
        <w:t>&lt;/div&gt;</w:t>
      </w:r>
    </w:p>
    <w:p w:rsidR="00B2537B" w:rsidRDefault="00B2537B" w:rsidP="00B2537B">
      <w:pPr>
        <w:ind w:firstLine="0"/>
      </w:pPr>
      <w:r>
        <w:tab/>
        <w:t>&lt;/div&gt;</w:t>
      </w:r>
    </w:p>
    <w:p w:rsidR="00B2537B" w:rsidRDefault="00B2537B" w:rsidP="00B2537B">
      <w:pPr>
        <w:ind w:firstLine="0"/>
      </w:pPr>
      <w:r>
        <w:t>&lt;/div&gt;</w:t>
      </w:r>
    </w:p>
    <w:p w:rsidR="00B2537B" w:rsidRDefault="00B2537B" w:rsidP="00B2537B">
      <w:pPr>
        <w:ind w:firstLine="0"/>
      </w:pPr>
    </w:p>
    <w:p w:rsidR="00B2537B" w:rsidRDefault="00B2537B" w:rsidP="00B2537B">
      <w:pPr>
        <w:ind w:firstLine="0"/>
      </w:pPr>
      <w:r>
        <w:t>&lt;/section&gt;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inbox.php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'app/view/administrator/overall-header.php';</w:t>
      </w:r>
    </w:p>
    <w:p w:rsidR="00B2537B" w:rsidRDefault="00B2537B" w:rsidP="00B2537B">
      <w:pPr>
        <w:ind w:firstLine="0"/>
      </w:pPr>
      <w:r>
        <w:t>?&gt;</w:t>
      </w:r>
    </w:p>
    <w:p w:rsidR="00B2537B" w:rsidRDefault="00B2537B" w:rsidP="00B2537B">
      <w:pPr>
        <w:ind w:firstLine="0"/>
      </w:pPr>
      <w:r>
        <w:lastRenderedPageBreak/>
        <w:t>&lt;!-- === Insert Administrator Content ===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Student Notification Mailbox</w:t>
      </w:r>
    </w:p>
    <w:p w:rsidR="00B2537B" w:rsidRDefault="00B2537B" w:rsidP="00B2537B">
      <w:pPr>
        <w:ind w:firstLine="0"/>
      </w:pPr>
      <w:r>
        <w:t xml:space="preserve">  &lt;/h1&gt;</w:t>
      </w:r>
    </w:p>
    <w:p w:rsidR="00B2537B" w:rsidRDefault="00B2537B" w:rsidP="00B2537B">
      <w:pPr>
        <w:ind w:firstLine="0"/>
      </w:pPr>
      <w:r>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r>
        <w:tab/>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&lt;section class="content"&gt;</w:t>
      </w:r>
    </w:p>
    <w:p w:rsidR="00B2537B" w:rsidRDefault="00B2537B" w:rsidP="00B2537B">
      <w:pPr>
        <w:ind w:firstLine="0"/>
      </w:pPr>
      <w:r>
        <w:t xml:space="preserve">  &lt;div class="row"&gt;</w:t>
      </w:r>
    </w:p>
    <w:p w:rsidR="00B2537B" w:rsidRDefault="00B2537B" w:rsidP="00B2537B">
      <w:pPr>
        <w:ind w:firstLine="0"/>
      </w:pPr>
      <w:r>
        <w:t xml:space="preserve">    &lt;div class="col-md-3"&gt;</w:t>
      </w:r>
    </w:p>
    <w:p w:rsidR="00B2537B" w:rsidRDefault="00B2537B" w:rsidP="00B2537B">
      <w:pPr>
        <w:ind w:firstLine="0"/>
      </w:pPr>
      <w:r>
        <w:t xml:space="preserve">      &lt;a href="compose.php" class="btn btn-primary btn-block margin-bottom"&gt;Compose&lt;/a&gt;</w:t>
      </w:r>
    </w:p>
    <w:p w:rsidR="00B2537B" w:rsidRDefault="00B2537B" w:rsidP="00B2537B">
      <w:pPr>
        <w:ind w:firstLine="0"/>
      </w:pPr>
      <w:r>
        <w:t xml:space="preserve">      &lt;div class="box box-solid"&gt;</w:t>
      </w:r>
    </w:p>
    <w:p w:rsidR="00B2537B" w:rsidRDefault="00B2537B" w:rsidP="00B2537B">
      <w:pPr>
        <w:ind w:firstLine="0"/>
      </w:pPr>
      <w:r>
        <w:t xml:space="preserve">        &lt;div class="box-body no-padding"&gt;</w:t>
      </w:r>
    </w:p>
    <w:p w:rsidR="00B2537B" w:rsidRDefault="00B2537B" w:rsidP="00B2537B">
      <w:pPr>
        <w:ind w:firstLine="0"/>
      </w:pPr>
      <w:r>
        <w:t xml:space="preserve">          &lt;ul class="nav nav-pills nav-stacked"&gt;</w:t>
      </w:r>
    </w:p>
    <w:p w:rsidR="00B2537B" w:rsidRDefault="00B2537B" w:rsidP="00B2537B">
      <w:pPr>
        <w:ind w:firstLine="0"/>
      </w:pPr>
      <w:r>
        <w:t xml:space="preserve">            &lt;li&gt;&lt;a href="student_notification.php"&gt;&lt;i class="fa fa-envelope-o"&gt;&lt;/i&gt; Sent&lt;/a&gt;&lt;/li&gt;</w:t>
      </w:r>
    </w:p>
    <w:p w:rsidR="00B2537B" w:rsidRDefault="00B2537B" w:rsidP="00B2537B">
      <w:pPr>
        <w:ind w:firstLine="0"/>
      </w:pPr>
      <w:r>
        <w:t xml:space="preserve">            &lt;li class="active"&gt;&lt;a href="inbox.php"&gt;&lt;i class="fa fa-inbox"&gt;&lt;/i&gt; Archive&lt;/a&gt;&lt;/li&gt;</w:t>
      </w:r>
    </w:p>
    <w:p w:rsidR="00B2537B" w:rsidRDefault="00B2537B" w:rsidP="00B2537B">
      <w:pPr>
        <w:ind w:firstLine="0"/>
      </w:pPr>
      <w:r>
        <w:t xml:space="preserve">          &lt;/ul&gt;</w:t>
      </w:r>
    </w:p>
    <w:p w:rsidR="00B2537B" w:rsidRDefault="00B2537B" w:rsidP="00B2537B">
      <w:pPr>
        <w:ind w:firstLine="0"/>
      </w:pPr>
      <w:r>
        <w:t xml:space="preserve">        &lt;/div&gt;&lt;!-- /.box-body --&gt;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lastRenderedPageBreak/>
        <w:t xml:space="preserve">    &lt;div class="col-md-9"&gt;</w:t>
      </w:r>
    </w:p>
    <w:p w:rsidR="00B2537B" w:rsidRDefault="00B2537B" w:rsidP="00B2537B">
      <w:pPr>
        <w:ind w:firstLine="0"/>
      </w:pPr>
      <w:r>
        <w:t xml:space="preserve">      &lt;div class="box box-primary"&gt;</w:t>
      </w:r>
    </w:p>
    <w:p w:rsidR="00B2537B" w:rsidRDefault="00B2537B" w:rsidP="00B2537B">
      <w:pPr>
        <w:ind w:firstLine="0"/>
      </w:pPr>
      <w:r>
        <w:t xml:space="preserve">        &lt;div class="box-header with-border"&gt;</w:t>
      </w:r>
    </w:p>
    <w:p w:rsidR="00B2537B" w:rsidRDefault="00B2537B" w:rsidP="00B2537B">
      <w:pPr>
        <w:ind w:firstLine="0"/>
      </w:pPr>
      <w:r>
        <w:t xml:space="preserve">          &lt;h3 class="box-title"&gt;Archive&lt;/h3&gt;</w:t>
      </w:r>
    </w:p>
    <w:p w:rsidR="00B2537B" w:rsidRDefault="00B2537B" w:rsidP="00B2537B">
      <w:pPr>
        <w:ind w:firstLine="0"/>
      </w:pPr>
      <w:r>
        <w:t xml:space="preserve">          &lt;div class="box-tools pull-right"&gt;</w:t>
      </w:r>
    </w:p>
    <w:p w:rsidR="00B2537B" w:rsidRDefault="00B2537B" w:rsidP="00B2537B">
      <w:pPr>
        <w:ind w:firstLine="0"/>
      </w:pPr>
      <w:r>
        <w:t xml:space="preserve">          &lt;/div&gt;&lt;!-- /.box-tools --&gt;</w:t>
      </w:r>
    </w:p>
    <w:p w:rsidR="00B2537B" w:rsidRDefault="00B2537B" w:rsidP="00B2537B">
      <w:pPr>
        <w:ind w:firstLine="0"/>
      </w:pPr>
      <w:r>
        <w:t xml:space="preserve">        &lt;/div&gt;&lt;!-- /.box-header --&gt;</w:t>
      </w:r>
    </w:p>
    <w:p w:rsidR="00B2537B" w:rsidRDefault="00B2537B" w:rsidP="00B2537B">
      <w:pPr>
        <w:ind w:firstLine="0"/>
      </w:pPr>
      <w:r>
        <w:t xml:space="preserve">        &lt;div class="box-body no-padding"&gt;</w:t>
      </w:r>
    </w:p>
    <w:p w:rsidR="00B2537B" w:rsidRDefault="00B2537B" w:rsidP="00B2537B">
      <w:pPr>
        <w:ind w:firstLine="0"/>
      </w:pPr>
      <w:r>
        <w:t xml:space="preserve">          &lt;form action="inbox_resend.php" method="POST"&gt;</w:t>
      </w:r>
    </w:p>
    <w:p w:rsidR="00B2537B" w:rsidRDefault="00B2537B" w:rsidP="00B2537B">
      <w:pPr>
        <w:ind w:firstLine="0"/>
      </w:pPr>
      <w:r>
        <w:t xml:space="preserve">            &lt;div class="table-responsive mailbox-messages"&gt;</w:t>
      </w:r>
    </w:p>
    <w:p w:rsidR="00B2537B" w:rsidRDefault="00B2537B" w:rsidP="00B2537B">
      <w:pPr>
        <w:ind w:firstLine="0"/>
      </w:pPr>
      <w:r>
        <w:t xml:space="preserve">              &lt;table class="table table-hover table-striped"&gt;</w:t>
      </w:r>
    </w:p>
    <w:p w:rsidR="00B2537B" w:rsidRDefault="00B2537B" w:rsidP="00B2537B">
      <w:pPr>
        <w:ind w:firstLine="0"/>
      </w:pPr>
      <w:r>
        <w:t xml:space="preserve">                &lt;tr&gt;</w:t>
      </w:r>
    </w:p>
    <w:p w:rsidR="00B2537B" w:rsidRDefault="00B2537B" w:rsidP="00B2537B">
      <w:pPr>
        <w:ind w:firstLine="0"/>
      </w:pPr>
      <w:r>
        <w:t xml:space="preserve">                  &lt;th&gt;&lt;/th&gt;</w:t>
      </w:r>
    </w:p>
    <w:p w:rsidR="00B2537B" w:rsidRDefault="00B2537B" w:rsidP="00B2537B">
      <w:pPr>
        <w:ind w:firstLine="0"/>
      </w:pPr>
      <w:r>
        <w:t xml:space="preserve">                  &lt;th&gt;Name&lt;/th&gt;</w:t>
      </w:r>
    </w:p>
    <w:p w:rsidR="00B2537B" w:rsidRDefault="00B2537B" w:rsidP="00B2537B">
      <w:pPr>
        <w:ind w:firstLine="0"/>
      </w:pPr>
      <w:r>
        <w:t xml:space="preserve">                  &lt;th&gt;Subject&lt;/th&gt;</w:t>
      </w:r>
    </w:p>
    <w:p w:rsidR="00B2537B" w:rsidRDefault="00B2537B" w:rsidP="00B2537B">
      <w:pPr>
        <w:ind w:firstLine="0"/>
      </w:pPr>
      <w:r>
        <w:t xml:space="preserve">                  &lt;th&gt;&lt;/th&gt;</w:t>
      </w:r>
    </w:p>
    <w:p w:rsidR="00B2537B" w:rsidRDefault="00B2537B" w:rsidP="00B2537B">
      <w:pPr>
        <w:ind w:firstLine="0"/>
      </w:pPr>
      <w:r>
        <w:t xml:space="preserve">                  &lt;th&gt;&lt;/th&gt;</w:t>
      </w:r>
    </w:p>
    <w:p w:rsidR="00B2537B" w:rsidRDefault="00B2537B" w:rsidP="00B2537B">
      <w:pPr>
        <w:ind w:firstLine="0"/>
      </w:pPr>
      <w:r>
        <w:t xml:space="preserve">                &lt;/tr&gt;</w:t>
      </w:r>
    </w:p>
    <w:p w:rsidR="00B2537B" w:rsidRDefault="00B2537B" w:rsidP="00B2537B">
      <w:pPr>
        <w:ind w:firstLine="0"/>
      </w:pPr>
      <w:r>
        <w:t xml:space="preserve">                &lt;tbody&gt;</w:t>
      </w:r>
    </w:p>
    <w:p w:rsidR="00B2537B" w:rsidRDefault="00B2537B" w:rsidP="00B2537B">
      <w:pPr>
        <w:ind w:firstLine="0"/>
      </w:pPr>
      <w:r>
        <w:t xml:space="preserve">                  &lt;?php archive_notification_of_student(); ?&gt;</w:t>
      </w:r>
    </w:p>
    <w:p w:rsidR="00B2537B" w:rsidRDefault="00B2537B" w:rsidP="00B2537B">
      <w:pPr>
        <w:ind w:firstLine="0"/>
      </w:pPr>
      <w:r>
        <w:t xml:space="preserve">                &lt;/tbody&gt;</w:t>
      </w:r>
    </w:p>
    <w:p w:rsidR="00B2537B" w:rsidRDefault="00B2537B" w:rsidP="00B2537B">
      <w:pPr>
        <w:ind w:firstLine="0"/>
      </w:pPr>
      <w:r>
        <w:t xml:space="preserve">              &lt;/table&gt;&lt;!-- /.table --&gt;</w:t>
      </w:r>
    </w:p>
    <w:p w:rsidR="00B2537B" w:rsidRDefault="00B2537B" w:rsidP="00B2537B">
      <w:pPr>
        <w:ind w:firstLine="0"/>
      </w:pPr>
      <w:r>
        <w:t xml:space="preserve">            &lt;/div&gt;&lt;!-- /.mail-box-messages --&gt;</w:t>
      </w:r>
    </w:p>
    <w:p w:rsidR="00B2537B" w:rsidRDefault="00B2537B" w:rsidP="00B2537B">
      <w:pPr>
        <w:ind w:firstLine="0"/>
      </w:pPr>
      <w:r>
        <w:lastRenderedPageBreak/>
        <w:t xml:space="preserve">          &lt;/form&gt;</w:t>
      </w:r>
    </w:p>
    <w:p w:rsidR="00B2537B" w:rsidRDefault="00B2537B" w:rsidP="00B2537B">
      <w:pPr>
        <w:ind w:firstLine="0"/>
      </w:pPr>
      <w:r>
        <w:t xml:space="preserve">        &lt;/div&gt;&lt;!-- /.box-body --&gt;</w:t>
      </w:r>
    </w:p>
    <w:p w:rsidR="00B2537B" w:rsidRDefault="00B2537B" w:rsidP="00B2537B">
      <w:pPr>
        <w:ind w:firstLine="0"/>
      </w:pPr>
      <w:r>
        <w:t xml:space="preserve">        &lt;div class="box-footer no-padding"&gt;</w:t>
      </w:r>
    </w:p>
    <w:p w:rsidR="00B2537B" w:rsidRDefault="00B2537B" w:rsidP="00B2537B">
      <w:pPr>
        <w:ind w:firstLine="0"/>
      </w:pPr>
      <w:r>
        <w:t xml:space="preserve">        &lt;/div&gt;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&lt;/div&gt;&lt;!-- /.row --&gt;</w:t>
      </w:r>
    </w:p>
    <w:p w:rsidR="00B2537B" w:rsidRDefault="00B2537B" w:rsidP="00B2537B">
      <w:pPr>
        <w:ind w:firstLine="0"/>
      </w:pPr>
      <w:r>
        <w:t>&lt;/section&gt;&lt;!-- /.content --&gt;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'app/view/administrator/overall-footer.php';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Pr>
          <w:b/>
        </w:rPr>
        <w:t>inbox_resend.php</w:t>
      </w:r>
    </w:p>
    <w:p w:rsidR="00B2537B" w:rsidRDefault="00B2537B" w:rsidP="00B2537B">
      <w:pPr>
        <w:ind w:firstLine="0"/>
      </w:pPr>
      <w:r>
        <w:t>&lt;!-- This Page is/are for Administrator --&gt;</w:t>
      </w:r>
    </w:p>
    <w:p w:rsidR="00B2537B" w:rsidRDefault="00B2537B" w:rsidP="00B2537B">
      <w:pPr>
        <w:ind w:firstLine="0"/>
      </w:pPr>
      <w:r>
        <w:t xml:space="preserve">&lt;?php </w:t>
      </w:r>
    </w:p>
    <w:p w:rsidR="00B2537B" w:rsidRDefault="00B2537B" w:rsidP="00B2537B">
      <w:pPr>
        <w:ind w:firstLine="0"/>
      </w:pPr>
      <w:r>
        <w:t>require 'app/controller/init.php';</w:t>
      </w:r>
    </w:p>
    <w:p w:rsidR="00B2537B" w:rsidRDefault="00B2537B" w:rsidP="00B2537B">
      <w:pPr>
        <w:ind w:firstLine="0"/>
      </w:pPr>
      <w:r>
        <w:t>protect_page_profile_admin();</w:t>
      </w:r>
    </w:p>
    <w:p w:rsidR="00B2537B" w:rsidRDefault="00B2537B" w:rsidP="00B2537B">
      <w:pPr>
        <w:ind w:firstLine="0"/>
      </w:pPr>
      <w:r>
        <w:t>require 'app/controller/administrator/login-credential.php';</w:t>
      </w:r>
    </w:p>
    <w:p w:rsidR="00B2537B" w:rsidRDefault="00B2537B" w:rsidP="00B2537B">
      <w:pPr>
        <w:ind w:firstLine="0"/>
      </w:pPr>
      <w:r>
        <w:t>require 'app/view/handler/redirection/_case_closed_notification.php';</w:t>
      </w:r>
    </w:p>
    <w:p w:rsidR="00B2537B" w:rsidRDefault="00B2537B" w:rsidP="00B2537B">
      <w:pPr>
        <w:ind w:firstLine="0"/>
      </w:pPr>
      <w:r>
        <w:t>if (isset($_POST['btn_reschedule'])) {</w:t>
      </w:r>
    </w:p>
    <w:p w:rsidR="00B2537B" w:rsidRDefault="00B2537B" w:rsidP="00B2537B">
      <w:pPr>
        <w:ind w:firstLine="0"/>
      </w:pPr>
      <w:r>
        <w:t xml:space="preserve">  $id = $_POST['btn_reschedule'];</w:t>
      </w:r>
    </w:p>
    <w:p w:rsidR="00B2537B" w:rsidRDefault="00B2537B" w:rsidP="00B2537B">
      <w:pPr>
        <w:ind w:firstLine="0"/>
      </w:pPr>
    </w:p>
    <w:p w:rsidR="00B2537B" w:rsidRDefault="00B2537B" w:rsidP="00B2537B">
      <w:pPr>
        <w:ind w:firstLine="0"/>
      </w:pPr>
      <w:r>
        <w:lastRenderedPageBreak/>
        <w:t xml:space="preserve">  $select = "SELECT   message.message_type,</w:t>
      </w:r>
    </w:p>
    <w:p w:rsidR="00B2537B" w:rsidRDefault="00B2537B" w:rsidP="00B2537B">
      <w:pPr>
        <w:ind w:firstLine="0"/>
      </w:pPr>
      <w:r>
        <w:t xml:space="preserve">                      message.body</w:t>
      </w:r>
    </w:p>
    <w:p w:rsidR="00B2537B" w:rsidRDefault="00B2537B" w:rsidP="00B2537B">
      <w:pPr>
        <w:ind w:firstLine="0"/>
      </w:pPr>
      <w:r>
        <w:t xml:space="preserve">                            </w:t>
      </w:r>
    </w:p>
    <w:p w:rsidR="00B2537B" w:rsidRDefault="00B2537B" w:rsidP="00B2537B">
      <w:pPr>
        <w:ind w:firstLine="0"/>
      </w:pPr>
      <w:r>
        <w:t xml:space="preserve">                FROM    message_details</w:t>
      </w:r>
    </w:p>
    <w:p w:rsidR="00B2537B" w:rsidRDefault="00B2537B" w:rsidP="00B2537B">
      <w:pPr>
        <w:ind w:firstLine="0"/>
      </w:pPr>
    </w:p>
    <w:p w:rsidR="00B2537B" w:rsidRDefault="00B2537B" w:rsidP="00B2537B">
      <w:pPr>
        <w:ind w:firstLine="0"/>
      </w:pPr>
      <w:r>
        <w:t xml:space="preserve">                LEFT JOIN message</w:t>
      </w:r>
    </w:p>
    <w:p w:rsidR="00B2537B" w:rsidRDefault="00B2537B" w:rsidP="00B2537B">
      <w:pPr>
        <w:ind w:firstLine="0"/>
      </w:pPr>
      <w:r>
        <w:t xml:space="preserve">                ON      message_details.message_id = message.id</w:t>
      </w:r>
    </w:p>
    <w:p w:rsidR="00B2537B" w:rsidRDefault="00B2537B" w:rsidP="00B2537B">
      <w:pPr>
        <w:ind w:firstLine="0"/>
      </w:pPr>
    </w:p>
    <w:p w:rsidR="00B2537B" w:rsidRDefault="00B2537B" w:rsidP="00B2537B">
      <w:pPr>
        <w:ind w:firstLine="0"/>
      </w:pPr>
      <w:r>
        <w:t xml:space="preserve">                WHERE   message_details.id = $id"; </w:t>
      </w:r>
    </w:p>
    <w:p w:rsidR="00B2537B" w:rsidRDefault="00B2537B" w:rsidP="00B2537B">
      <w:pPr>
        <w:ind w:firstLine="0"/>
      </w:pPr>
      <w:r>
        <w:t xml:space="preserve">  $result = $conn-&gt;query($select);</w:t>
      </w:r>
    </w:p>
    <w:p w:rsidR="00B2537B" w:rsidRDefault="00B2537B" w:rsidP="00B2537B">
      <w:pPr>
        <w:ind w:firstLine="0"/>
      </w:pPr>
    </w:p>
    <w:p w:rsidR="00B2537B" w:rsidRDefault="00B2537B" w:rsidP="00B2537B">
      <w:pPr>
        <w:ind w:firstLine="0"/>
      </w:pPr>
      <w:r>
        <w:t xml:space="preserve">  while ($row = $result-&gt;fetch_object()) {</w:t>
      </w:r>
    </w:p>
    <w:p w:rsidR="00B2537B" w:rsidRDefault="00B2537B" w:rsidP="00B2537B">
      <w:pPr>
        <w:ind w:firstLine="0"/>
      </w:pPr>
      <w:r>
        <w:t xml:space="preserve">    $type = $row-&gt;message_type;</w:t>
      </w:r>
    </w:p>
    <w:p w:rsidR="00B2537B" w:rsidRDefault="00B2537B" w:rsidP="00B2537B">
      <w:pPr>
        <w:ind w:firstLine="0"/>
      </w:pPr>
      <w:r>
        <w:t xml:space="preserve">    $body = $row-&gt;body;</w:t>
      </w:r>
    </w:p>
    <w:p w:rsidR="00B2537B" w:rsidRDefault="00B2537B" w:rsidP="00B2537B">
      <w:pPr>
        <w:ind w:firstLine="0"/>
      </w:pPr>
      <w:r>
        <w:t xml:space="preserve">  }</w:t>
      </w:r>
    </w:p>
    <w:p w:rsidR="00B2537B" w:rsidRDefault="00B2537B" w:rsidP="00B2537B">
      <w:pPr>
        <w:ind w:firstLine="0"/>
      </w:pPr>
      <w:r>
        <w:t>}</w:t>
      </w:r>
    </w:p>
    <w:p w:rsidR="00B2537B" w:rsidRDefault="00B2537B" w:rsidP="00B2537B">
      <w:pPr>
        <w:ind w:firstLine="0"/>
      </w:pPr>
      <w:r>
        <w:t>require 'app/view/administrator/select2-message.php';</w:t>
      </w:r>
    </w:p>
    <w:p w:rsidR="00B2537B" w:rsidRDefault="00B2537B" w:rsidP="00B2537B">
      <w:pPr>
        <w:ind w:firstLine="0"/>
      </w:pPr>
      <w:r>
        <w:t>?&gt;</w:t>
      </w:r>
    </w:p>
    <w:p w:rsidR="00B2537B" w:rsidRDefault="00B2537B" w:rsidP="00B2537B">
      <w:pPr>
        <w:ind w:firstLine="0"/>
      </w:pPr>
      <w:r>
        <w:t>&lt;!-- === Insert Administrator Content === --&gt;</w:t>
      </w:r>
    </w:p>
    <w:p w:rsidR="00B2537B" w:rsidRDefault="00B2537B" w:rsidP="00B2537B">
      <w:pPr>
        <w:ind w:firstLine="0"/>
      </w:pPr>
      <w:r>
        <w:t>&lt;section class="content-header"&gt;</w:t>
      </w:r>
    </w:p>
    <w:p w:rsidR="00B2537B" w:rsidRDefault="00B2537B" w:rsidP="00B2537B">
      <w:pPr>
        <w:ind w:firstLine="0"/>
      </w:pPr>
      <w:r>
        <w:t xml:space="preserve">  &lt;h1&gt;</w:t>
      </w:r>
    </w:p>
    <w:p w:rsidR="00B2537B" w:rsidRDefault="00B2537B" w:rsidP="00B2537B">
      <w:pPr>
        <w:ind w:firstLine="0"/>
      </w:pPr>
      <w:r>
        <w:t xml:space="preserve">    Student Notification Mailbox</w:t>
      </w:r>
    </w:p>
    <w:p w:rsidR="00B2537B" w:rsidRDefault="00B2537B" w:rsidP="00B2537B">
      <w:pPr>
        <w:ind w:firstLine="0"/>
      </w:pPr>
      <w:r>
        <w:t xml:space="preserve">  &lt;/h1&gt;</w:t>
      </w:r>
    </w:p>
    <w:p w:rsidR="00B2537B" w:rsidRDefault="00B2537B" w:rsidP="00B2537B">
      <w:pPr>
        <w:ind w:firstLine="0"/>
      </w:pPr>
      <w:r>
        <w:lastRenderedPageBreak/>
        <w:tab/>
        <w:t>&lt;ol class="breadcrumb"&gt;</w:t>
      </w:r>
    </w:p>
    <w:p w:rsidR="00B2537B" w:rsidRDefault="00B2537B" w:rsidP="00B2537B">
      <w:pPr>
        <w:ind w:firstLine="0"/>
      </w:pPr>
      <w:r>
        <w:tab/>
      </w:r>
      <w:r>
        <w:tab/>
        <w:t>&lt;li&gt;&lt;a href="admin.php"&gt;&lt;i class="fa fa-home"&gt;&lt;/i&gt;Home&lt;/a&gt;&lt;/li&gt;</w:t>
      </w:r>
    </w:p>
    <w:p w:rsidR="00B2537B" w:rsidRDefault="00B2537B" w:rsidP="00B2537B">
      <w:pPr>
        <w:ind w:firstLine="0"/>
      </w:pPr>
      <w:r>
        <w:tab/>
        <w:t>&lt;/ol&gt;</w:t>
      </w:r>
      <w:r>
        <w:tab/>
      </w:r>
    </w:p>
    <w:p w:rsidR="00B2537B" w:rsidRDefault="00B2537B" w:rsidP="00B2537B">
      <w:pPr>
        <w:ind w:firstLine="0"/>
      </w:pPr>
      <w:r>
        <w:t>&lt;/section&gt;</w:t>
      </w:r>
    </w:p>
    <w:p w:rsidR="00B2537B" w:rsidRDefault="00B2537B" w:rsidP="00B2537B">
      <w:pPr>
        <w:ind w:firstLine="0"/>
      </w:pPr>
    </w:p>
    <w:p w:rsidR="00B2537B" w:rsidRDefault="00B2537B" w:rsidP="00B2537B">
      <w:pPr>
        <w:ind w:firstLine="0"/>
      </w:pPr>
      <w:r>
        <w:t xml:space="preserve">        &lt;section class="content"&gt;</w:t>
      </w:r>
    </w:p>
    <w:p w:rsidR="00B2537B" w:rsidRDefault="00B2537B" w:rsidP="00B2537B">
      <w:pPr>
        <w:ind w:firstLine="0"/>
      </w:pPr>
      <w:r>
        <w:t xml:space="preserve">          &lt;div class="row"&gt;</w:t>
      </w:r>
    </w:p>
    <w:p w:rsidR="00B2537B" w:rsidRDefault="00B2537B" w:rsidP="00B2537B">
      <w:pPr>
        <w:ind w:firstLine="0"/>
      </w:pPr>
      <w:r>
        <w:t xml:space="preserve">            &lt;div class="col-md-3"&gt;</w:t>
      </w:r>
    </w:p>
    <w:p w:rsidR="00B2537B" w:rsidRDefault="00B2537B" w:rsidP="00B2537B">
      <w:pPr>
        <w:ind w:firstLine="0"/>
      </w:pPr>
      <w:r>
        <w:t xml:space="preserve">              &lt;a href="compose.php" class="btn btn-primary btn-block margin-bottom"&gt;Compose&lt;/a&gt;</w:t>
      </w:r>
    </w:p>
    <w:p w:rsidR="00B2537B" w:rsidRDefault="00B2537B" w:rsidP="00B2537B">
      <w:pPr>
        <w:ind w:firstLine="0"/>
      </w:pPr>
      <w:r>
        <w:t xml:space="preserve">              &lt;div class="box box-solid"&gt;</w:t>
      </w:r>
    </w:p>
    <w:p w:rsidR="00B2537B" w:rsidRDefault="00B2537B" w:rsidP="00B2537B">
      <w:pPr>
        <w:ind w:firstLine="0"/>
      </w:pPr>
      <w:r>
        <w:t xml:space="preserve">                &lt;div class="box-body no-padding"&gt;</w:t>
      </w:r>
    </w:p>
    <w:p w:rsidR="00B2537B" w:rsidRDefault="00B2537B" w:rsidP="00B2537B">
      <w:pPr>
        <w:ind w:firstLine="0"/>
      </w:pPr>
      <w:r>
        <w:t xml:space="preserve">                  &lt;ul class="nav nav-pills nav-stacked"&gt;</w:t>
      </w:r>
    </w:p>
    <w:p w:rsidR="00B2537B" w:rsidRDefault="00B2537B" w:rsidP="00B2537B">
      <w:pPr>
        <w:ind w:firstLine="0"/>
      </w:pPr>
      <w:r>
        <w:t xml:space="preserve">                    &lt;li&gt;&lt;a href="student_notification.php"&gt;&lt;i class="fa fa-envelope-o"&gt;&lt;/i&gt; Sent&lt;/a&gt;&lt;/li&gt;</w:t>
      </w:r>
    </w:p>
    <w:p w:rsidR="00B2537B" w:rsidRDefault="00B2537B" w:rsidP="00B2537B">
      <w:pPr>
        <w:ind w:firstLine="0"/>
      </w:pPr>
      <w:r>
        <w:t xml:space="preserve">                    &lt;li class="active"&gt;&lt;a href="inbox.php"&gt;&lt;i class="fa fa-inbox"&gt;&lt;/i&gt; Archive&lt;/a&gt;&lt;/li&gt;</w:t>
      </w:r>
    </w:p>
    <w:p w:rsidR="00B2537B" w:rsidRDefault="00B2537B" w:rsidP="00B2537B">
      <w:pPr>
        <w:ind w:firstLine="0"/>
      </w:pPr>
      <w:r>
        <w:t xml:space="preserve">                  &lt;/ul&gt;</w:t>
      </w:r>
    </w:p>
    <w:p w:rsidR="00B2537B" w:rsidRDefault="00B2537B" w:rsidP="00B2537B">
      <w:pPr>
        <w:ind w:firstLine="0"/>
      </w:pPr>
      <w:r>
        <w:t xml:space="preserve">                &lt;/div&gt;&lt;!-- /.box-body --&gt;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 class="col-md-9"&gt;</w:t>
      </w:r>
    </w:p>
    <w:p w:rsidR="00B2537B" w:rsidRDefault="00B2537B" w:rsidP="00B2537B">
      <w:pPr>
        <w:ind w:firstLine="0"/>
      </w:pPr>
      <w:r>
        <w:t xml:space="preserve">    &lt;div class="box box-primary"&gt;</w:t>
      </w:r>
    </w:p>
    <w:p w:rsidR="00B2537B" w:rsidRDefault="00B2537B" w:rsidP="00B2537B">
      <w:pPr>
        <w:ind w:firstLine="0"/>
      </w:pPr>
      <w:r>
        <w:lastRenderedPageBreak/>
        <w:t xml:space="preserve">      &lt;div class="box-header with-border"&gt;</w:t>
      </w:r>
    </w:p>
    <w:p w:rsidR="00B2537B" w:rsidRDefault="00B2537B" w:rsidP="00B2537B">
      <w:pPr>
        <w:ind w:firstLine="0"/>
      </w:pPr>
      <w:r>
        <w:t xml:space="preserve">        &lt;h3 class="box-title"&gt;Reschedule Meeting&lt;/h3&gt;</w:t>
      </w:r>
    </w:p>
    <w:p w:rsidR="00B2537B" w:rsidRDefault="00B2537B" w:rsidP="00B2537B">
      <w:pPr>
        <w:ind w:firstLine="0"/>
      </w:pPr>
      <w:r>
        <w:t xml:space="preserve">      &lt;/div&gt;&lt;!-- /.box-header --&gt;</w:t>
      </w:r>
    </w:p>
    <w:p w:rsidR="00B2537B" w:rsidRDefault="00B2537B" w:rsidP="00B2537B">
      <w:pPr>
        <w:ind w:firstLine="0"/>
      </w:pPr>
      <w:r>
        <w:t xml:space="preserve">      &lt;form action="student_notification.php" method="POST"&gt;</w:t>
      </w:r>
    </w:p>
    <w:p w:rsidR="00B2537B" w:rsidRDefault="00B2537B" w:rsidP="00B2537B">
      <w:pPr>
        <w:ind w:firstLine="0"/>
      </w:pPr>
      <w:r>
        <w:t xml:space="preserve">        &lt;div class="box-body"&gt;</w:t>
      </w:r>
    </w:p>
    <w:p w:rsidR="00B2537B" w:rsidRDefault="00B2537B" w:rsidP="00B2537B">
      <w:pPr>
        <w:ind w:firstLine="0"/>
      </w:pPr>
      <w:r>
        <w:t xml:space="preserve">          &lt;div class="form-group"&gt;</w:t>
      </w:r>
    </w:p>
    <w:p w:rsidR="00B2537B" w:rsidRDefault="00B2537B" w:rsidP="00B2537B">
      <w:pPr>
        <w:ind w:firstLine="0"/>
      </w:pPr>
      <w:r>
        <w:t xml:space="preserve">            &lt;label&gt;Message Type:&lt;/label&gt;</w:t>
      </w:r>
    </w:p>
    <w:p w:rsidR="00B2537B" w:rsidRDefault="00B2537B" w:rsidP="00B2537B">
      <w:pPr>
        <w:ind w:firstLine="0"/>
      </w:pPr>
      <w:r>
        <w:t xml:space="preserve">            &lt;input class="form-control" disabled value="&lt;?php echo $type; ?&gt;"&gt;</w:t>
      </w:r>
    </w:p>
    <w:p w:rsidR="00B2537B" w:rsidRDefault="00B2537B" w:rsidP="00B2537B">
      <w:pPr>
        <w:ind w:firstLine="0"/>
      </w:pPr>
      <w:r>
        <w:t xml:space="preserve">          &lt;/div&gt;</w:t>
      </w:r>
    </w:p>
    <w:p w:rsidR="00B2537B" w:rsidRDefault="00B2537B" w:rsidP="00B2537B">
      <w:pPr>
        <w:ind w:firstLine="0"/>
      </w:pPr>
      <w:r>
        <w:t xml:space="preserve">          &lt;div class="form-group"&gt;</w:t>
      </w:r>
    </w:p>
    <w:p w:rsidR="00B2537B" w:rsidRDefault="00B2537B" w:rsidP="00B2537B">
      <w:pPr>
        <w:ind w:firstLine="0"/>
      </w:pPr>
      <w:r>
        <w:t xml:space="preserve">            &lt;label&gt;Content:&lt;/label&gt;</w:t>
      </w:r>
    </w:p>
    <w:p w:rsidR="00B2537B" w:rsidRDefault="00B2537B" w:rsidP="00B2537B">
      <w:pPr>
        <w:ind w:firstLine="0"/>
      </w:pPr>
      <w:r>
        <w:t xml:space="preserve">            &lt;textarea id="compose-textarea" class="form-control" style="height: 150px"&gt;&lt;?php echo $body; ?&gt;&lt;/textarea&gt;</w:t>
      </w:r>
    </w:p>
    <w:p w:rsidR="00B2537B" w:rsidRDefault="00B2537B" w:rsidP="00B2537B">
      <w:pPr>
        <w:ind w:firstLine="0"/>
      </w:pPr>
      <w:r>
        <w:t xml:space="preserve">          &lt;/div&gt;</w:t>
      </w:r>
    </w:p>
    <w:p w:rsidR="00B2537B" w:rsidRDefault="00B2537B" w:rsidP="00B2537B">
      <w:pPr>
        <w:ind w:firstLine="0"/>
      </w:pPr>
      <w:r>
        <w:t xml:space="preserve">            &lt;label&gt;Schedule:&lt;/label&gt;</w:t>
      </w:r>
    </w:p>
    <w:p w:rsidR="00B2537B" w:rsidRDefault="00B2537B" w:rsidP="00B2537B">
      <w:pPr>
        <w:ind w:firstLine="0"/>
      </w:pPr>
      <w:r>
        <w:t xml:space="preserve">            &lt;div class="input-group"&gt;</w:t>
      </w:r>
    </w:p>
    <w:p w:rsidR="00B2537B" w:rsidRDefault="00B2537B" w:rsidP="00B2537B">
      <w:pPr>
        <w:ind w:firstLine="0"/>
      </w:pPr>
      <w:r>
        <w:t xml:space="preserve">              &lt;div class="input-group-addon"&gt;</w:t>
      </w:r>
    </w:p>
    <w:p w:rsidR="00B2537B" w:rsidRDefault="00B2537B" w:rsidP="00B2537B">
      <w:pPr>
        <w:ind w:firstLine="0"/>
      </w:pPr>
      <w:r>
        <w:t xml:space="preserve">                &lt;i class="fa fa-calendar"&gt;&lt;/i&gt;</w:t>
      </w:r>
    </w:p>
    <w:p w:rsidR="00B2537B" w:rsidRDefault="00B2537B" w:rsidP="00B2537B">
      <w:pPr>
        <w:ind w:firstLine="0"/>
      </w:pPr>
      <w:r>
        <w:t xml:space="preserve">              &lt;/div&gt;</w:t>
      </w:r>
    </w:p>
    <w:p w:rsidR="00B2537B" w:rsidRDefault="00B2537B" w:rsidP="00B2537B">
      <w:pPr>
        <w:ind w:firstLine="0"/>
      </w:pPr>
      <w:r>
        <w:t xml:space="preserve">              &lt;input name="reschedule_date" type="text" class="form-control pull-right" id="reservationtime"&gt;</w:t>
      </w:r>
    </w:p>
    <w:p w:rsidR="00B2537B" w:rsidRDefault="00B2537B" w:rsidP="00B2537B">
      <w:pPr>
        <w:ind w:firstLine="0"/>
      </w:pPr>
      <w:r>
        <w:t xml:space="preserve">            &lt;/div&gt;&lt;!-- /.input group --&gt;</w:t>
      </w:r>
    </w:p>
    <w:p w:rsidR="00B2537B" w:rsidRDefault="00B2537B" w:rsidP="00B2537B">
      <w:pPr>
        <w:ind w:firstLine="0"/>
      </w:pPr>
      <w:r>
        <w:t xml:space="preserve">        &lt;/div&gt;&lt;!-- /.box-body --&gt;</w:t>
      </w:r>
    </w:p>
    <w:p w:rsidR="00B2537B" w:rsidRDefault="00B2537B" w:rsidP="00B2537B">
      <w:pPr>
        <w:ind w:firstLine="0"/>
      </w:pPr>
      <w:r>
        <w:lastRenderedPageBreak/>
        <w:t xml:space="preserve">        &lt;div class="box-footer"&gt;</w:t>
      </w:r>
    </w:p>
    <w:p w:rsidR="00B2537B" w:rsidRDefault="00B2537B" w:rsidP="00B2537B">
      <w:pPr>
        <w:ind w:firstLine="0"/>
      </w:pPr>
      <w:r>
        <w:t xml:space="preserve">          &lt;div class="pull-right"&gt;</w:t>
      </w:r>
    </w:p>
    <w:p w:rsidR="00B2537B" w:rsidRDefault="00B2537B" w:rsidP="00B2537B">
      <w:pPr>
        <w:ind w:firstLine="0"/>
      </w:pPr>
      <w:r>
        <w:t xml:space="preserve">            &lt;button name="btn_reschedule" value="&lt;?php echo $id; ?&gt;" type="submit" class="btn btn-primary"&gt; Reschedule&lt;/button&gt;</w:t>
      </w:r>
    </w:p>
    <w:p w:rsidR="00B2537B" w:rsidRDefault="00B2537B" w:rsidP="00B2537B">
      <w:pPr>
        <w:ind w:firstLine="0"/>
      </w:pPr>
      <w:r>
        <w:t xml:space="preserve">          &lt;/div&gt;</w:t>
      </w:r>
    </w:p>
    <w:p w:rsidR="00B2537B" w:rsidRDefault="00B2537B" w:rsidP="00B2537B">
      <w:pPr>
        <w:ind w:firstLine="0"/>
      </w:pPr>
      <w:r>
        <w:t xml:space="preserve">        &lt;/div&gt;&lt;!-- /.box-footer --&gt;</w:t>
      </w:r>
    </w:p>
    <w:p w:rsidR="00B2537B" w:rsidRDefault="00B2537B" w:rsidP="00B2537B">
      <w:pPr>
        <w:ind w:firstLine="0"/>
      </w:pPr>
      <w:r>
        <w:t xml:space="preserve">      &lt;/form&gt;</w:t>
      </w:r>
    </w:p>
    <w:p w:rsidR="00B2537B" w:rsidRDefault="00B2537B" w:rsidP="00B2537B">
      <w:pPr>
        <w:ind w:firstLine="0"/>
      </w:pPr>
      <w:r>
        <w:t xml:space="preserve">    &lt;/div&gt;&lt;!-- /. box --&gt;</w:t>
      </w:r>
    </w:p>
    <w:p w:rsidR="00B2537B" w:rsidRDefault="00B2537B" w:rsidP="00B2537B">
      <w:pPr>
        <w:ind w:firstLine="0"/>
      </w:pPr>
      <w:r>
        <w:t xml:space="preserve">  &lt;/div&gt;&lt;!-- /.col --&gt;</w:t>
      </w:r>
    </w:p>
    <w:p w:rsidR="00B2537B" w:rsidRDefault="00B2537B" w:rsidP="00B2537B">
      <w:pPr>
        <w:ind w:firstLine="0"/>
      </w:pPr>
      <w:r>
        <w:t xml:space="preserve">          &lt;/div&gt;&lt;!-- /.row --&gt;</w:t>
      </w:r>
    </w:p>
    <w:p w:rsidR="00B2537B" w:rsidRDefault="00B2537B" w:rsidP="00B2537B">
      <w:pPr>
        <w:ind w:firstLine="0"/>
      </w:pPr>
      <w:r>
        <w:t xml:space="preserve">        &lt;/section&gt;&lt;!-- /.content --&gt;</w:t>
      </w:r>
    </w:p>
    <w:p w:rsidR="00B2537B" w:rsidRDefault="00B2537B" w:rsidP="00B2537B">
      <w:pPr>
        <w:ind w:firstLine="0"/>
      </w:pPr>
      <w:r>
        <w:t>&lt;!-- === [= NOTHING FOLLOWS =] === --&gt;</w:t>
      </w:r>
    </w:p>
    <w:p w:rsidR="00B2537B" w:rsidRDefault="00B2537B" w:rsidP="00B2537B">
      <w:pPr>
        <w:ind w:firstLine="0"/>
      </w:pPr>
      <w:r>
        <w:t xml:space="preserve">&lt;?php  </w:t>
      </w:r>
    </w:p>
    <w:p w:rsidR="00B2537B" w:rsidRDefault="00B2537B" w:rsidP="00B2537B">
      <w:pPr>
        <w:ind w:firstLine="0"/>
      </w:pPr>
      <w:r>
        <w:t>require 'app/view/administrator/select2-footer.php';</w:t>
      </w:r>
    </w:p>
    <w:p w:rsidR="00B2537B" w:rsidRDefault="00B2537B" w:rsidP="00B2537B">
      <w:pPr>
        <w:ind w:firstLine="0"/>
      </w:pPr>
      <w:r>
        <w:t>?&gt;</w:t>
      </w:r>
    </w:p>
    <w:p w:rsidR="00B2537B" w:rsidRDefault="00B2537B" w:rsidP="00B2537B">
      <w:pPr>
        <w:ind w:firstLine="0"/>
      </w:pPr>
    </w:p>
    <w:p w:rsidR="00B2537B" w:rsidRDefault="00B2537B" w:rsidP="00B2537B">
      <w:pPr>
        <w:ind w:firstLine="0"/>
        <w:rPr>
          <w:b/>
        </w:rPr>
      </w:pPr>
      <w:r>
        <w:tab/>
      </w:r>
      <w:r w:rsidR="001A7820">
        <w:rPr>
          <w:b/>
        </w:rPr>
        <w:t>major_offense.php</w:t>
      </w:r>
    </w:p>
    <w:p w:rsidR="001A7820" w:rsidRDefault="001A7820" w:rsidP="001A7820">
      <w:pPr>
        <w:ind w:firstLine="0"/>
      </w:pPr>
      <w:r>
        <w:t>&lt;!-- This Page is/are for Administrator --&gt;</w:t>
      </w:r>
    </w:p>
    <w:p w:rsidR="001A7820" w:rsidRDefault="001A7820" w:rsidP="001A7820">
      <w:pPr>
        <w:ind w:firstLine="0"/>
      </w:pPr>
      <w:r>
        <w:t xml:space="preserve">&lt;?php </w:t>
      </w:r>
    </w:p>
    <w:p w:rsidR="001A7820" w:rsidRDefault="001A7820" w:rsidP="001A7820">
      <w:pPr>
        <w:ind w:firstLine="0"/>
      </w:pPr>
      <w:r>
        <w:t>require 'app/controller/init.php';</w:t>
      </w:r>
    </w:p>
    <w:p w:rsidR="001A7820" w:rsidRDefault="001A7820" w:rsidP="001A7820">
      <w:pPr>
        <w:ind w:firstLine="0"/>
      </w:pPr>
      <w:r>
        <w:t>protect_page_profile_admin();</w:t>
      </w:r>
    </w:p>
    <w:p w:rsidR="001A7820" w:rsidRDefault="001A7820" w:rsidP="001A7820">
      <w:pPr>
        <w:ind w:firstLine="0"/>
      </w:pPr>
      <w:r>
        <w:t>require 'app/controller/administrator/login-credential.php';</w:t>
      </w:r>
    </w:p>
    <w:p w:rsidR="001A7820" w:rsidRDefault="001A7820" w:rsidP="001A7820">
      <w:pPr>
        <w:ind w:firstLine="0"/>
      </w:pPr>
      <w:r>
        <w:t>require 'app/view/administrator/overall-header.php';</w:t>
      </w:r>
    </w:p>
    <w:p w:rsidR="001A7820" w:rsidRDefault="001A7820" w:rsidP="001A7820">
      <w:pPr>
        <w:ind w:firstLine="0"/>
      </w:pPr>
    </w:p>
    <w:p w:rsidR="001A7820" w:rsidRDefault="001A7820" w:rsidP="001A7820">
      <w:pPr>
        <w:ind w:firstLine="0"/>
      </w:pPr>
      <w:r>
        <w:t>create_major_offense();</w:t>
      </w:r>
    </w:p>
    <w:p w:rsidR="001A7820" w:rsidRDefault="001A7820" w:rsidP="001A7820">
      <w:pPr>
        <w:ind w:firstLine="0"/>
      </w:pPr>
      <w:r>
        <w:t>update_major_offense();</w:t>
      </w:r>
    </w:p>
    <w:p w:rsidR="001A7820" w:rsidRDefault="001A7820" w:rsidP="001A7820">
      <w:pPr>
        <w:ind w:firstLine="0"/>
      </w:pPr>
      <w:r>
        <w:t>?&gt;</w:t>
      </w:r>
    </w:p>
    <w:p w:rsidR="001A7820" w:rsidRDefault="001A7820" w:rsidP="001A7820">
      <w:pPr>
        <w:ind w:firstLine="0"/>
      </w:pPr>
      <w:r>
        <w:t>&lt;!-- === Insert Administrator Content === --&gt;</w:t>
      </w:r>
    </w:p>
    <w:p w:rsidR="001A7820" w:rsidRDefault="001A7820" w:rsidP="001A7820">
      <w:pPr>
        <w:ind w:firstLine="0"/>
      </w:pPr>
      <w:r>
        <w:t>&lt;section class="content-header"&gt;</w:t>
      </w:r>
    </w:p>
    <w:p w:rsidR="001A7820" w:rsidRDefault="001A7820" w:rsidP="001A7820">
      <w:pPr>
        <w:ind w:firstLine="0"/>
      </w:pPr>
      <w:r>
        <w:tab/>
        <w:t>&lt;h1&gt;</w:t>
      </w:r>
    </w:p>
    <w:p w:rsidR="001A7820" w:rsidRDefault="001A7820" w:rsidP="001A7820">
      <w:pPr>
        <w:ind w:firstLine="0"/>
      </w:pPr>
      <w:r>
        <w:tab/>
      </w:r>
      <w:r>
        <w:tab/>
        <w:t>List of Offense</w:t>
      </w:r>
    </w:p>
    <w:p w:rsidR="001A7820" w:rsidRDefault="001A7820" w:rsidP="001A7820">
      <w:pPr>
        <w:ind w:firstLine="0"/>
      </w:pPr>
      <w:r>
        <w:tab/>
      </w:r>
      <w:r>
        <w:tab/>
        <w:t>&lt;small&gt;Major Offense&lt;/small&gt;</w:t>
      </w:r>
    </w:p>
    <w:p w:rsidR="001A7820" w:rsidRDefault="001A7820" w:rsidP="001A7820">
      <w:pPr>
        <w:ind w:firstLine="0"/>
      </w:pPr>
      <w:r>
        <w:tab/>
        <w:t>&lt;/h1&gt;</w:t>
      </w:r>
    </w:p>
    <w:p w:rsidR="001A7820" w:rsidRDefault="001A7820" w:rsidP="001A7820">
      <w:pPr>
        <w:ind w:firstLine="0"/>
      </w:pPr>
      <w:r>
        <w:tab/>
        <w:t>&lt;ol class="breadcrumb"&gt;</w:t>
      </w:r>
    </w:p>
    <w:p w:rsidR="001A7820" w:rsidRDefault="001A7820" w:rsidP="001A7820">
      <w:pPr>
        <w:ind w:firstLine="0"/>
      </w:pPr>
      <w:r>
        <w:tab/>
      </w:r>
      <w:r>
        <w:tab/>
        <w:t>&lt;li&gt;&lt;a href="admin.php"&gt;&lt;i class="fa fa-home"&gt;&lt;/i&gt;Home&lt;/a&gt;&lt;/li&gt;</w:t>
      </w:r>
    </w:p>
    <w:p w:rsidR="001A7820" w:rsidRDefault="001A7820" w:rsidP="001A7820">
      <w:pPr>
        <w:ind w:firstLine="0"/>
      </w:pPr>
      <w:r>
        <w:tab/>
        <w:t>&lt;/ol&gt;</w:t>
      </w:r>
    </w:p>
    <w:p w:rsidR="001A7820" w:rsidRDefault="001A7820" w:rsidP="001A7820">
      <w:pPr>
        <w:ind w:firstLine="0"/>
      </w:pPr>
      <w:r>
        <w:t>&lt;/section&gt;</w:t>
      </w:r>
    </w:p>
    <w:p w:rsidR="001A7820" w:rsidRDefault="001A7820" w:rsidP="001A7820">
      <w:pPr>
        <w:ind w:firstLine="0"/>
      </w:pPr>
    </w:p>
    <w:p w:rsidR="001A7820" w:rsidRDefault="001A7820" w:rsidP="001A7820">
      <w:pPr>
        <w:ind w:firstLine="0"/>
      </w:pPr>
      <w:r>
        <w:t>&lt;section class="content"&gt;</w:t>
      </w:r>
    </w:p>
    <w:p w:rsidR="001A7820" w:rsidRDefault="001A7820" w:rsidP="001A7820">
      <w:pPr>
        <w:ind w:firstLine="0"/>
      </w:pPr>
      <w:r>
        <w:t xml:space="preserve">&lt;?php  </w:t>
      </w:r>
    </w:p>
    <w:p w:rsidR="001A7820" w:rsidRDefault="001A7820" w:rsidP="001A7820">
      <w:pPr>
        <w:ind w:firstLine="0"/>
      </w:pPr>
      <w:r>
        <w:t>if (isset($_POST['update_major_offense'])) {</w:t>
      </w:r>
    </w:p>
    <w:p w:rsidR="001A7820" w:rsidRDefault="001A7820" w:rsidP="001A7820">
      <w:pPr>
        <w:ind w:firstLine="0"/>
      </w:pPr>
      <w:r>
        <w:t>?&gt;</w:t>
      </w:r>
    </w:p>
    <w:p w:rsidR="001A7820" w:rsidRDefault="001A7820" w:rsidP="001A7820">
      <w:pPr>
        <w:ind w:firstLine="0"/>
      </w:pPr>
      <w:r>
        <w:t>&lt;div class="alert alert-success alert-dismissable"&gt;</w:t>
      </w:r>
    </w:p>
    <w:p w:rsidR="001A7820" w:rsidRDefault="001A7820" w:rsidP="001A7820">
      <w:pPr>
        <w:ind w:firstLine="0"/>
      </w:pPr>
      <w:r>
        <w:tab/>
        <w:t>&lt;button type="button" class="close" data-dismiss="alert" aria-hidden="true"&gt;&amp;times;&lt;/button&gt;</w:t>
      </w:r>
    </w:p>
    <w:p w:rsidR="001A7820" w:rsidRDefault="001A7820" w:rsidP="001A7820">
      <w:pPr>
        <w:ind w:firstLine="0"/>
      </w:pPr>
      <w:r>
        <w:tab/>
        <w:t>&lt;p&gt;&lt;i class="icon fa fa-check"&gt;&lt;/i&gt; Major Offense Detail Updated&lt;/p&gt;</w:t>
      </w:r>
    </w:p>
    <w:p w:rsidR="001A7820" w:rsidRDefault="001A7820" w:rsidP="001A7820">
      <w:pPr>
        <w:ind w:firstLine="0"/>
      </w:pPr>
      <w:r>
        <w:lastRenderedPageBreak/>
        <w:t>&lt;/div&gt;</w:t>
      </w:r>
    </w:p>
    <w:p w:rsidR="001A7820" w:rsidRDefault="001A7820" w:rsidP="001A7820">
      <w:pPr>
        <w:ind w:firstLine="0"/>
      </w:pPr>
      <w:r>
        <w:t>&lt;?php</w:t>
      </w:r>
      <w:r>
        <w:tab/>
      </w:r>
    </w:p>
    <w:p w:rsidR="001A7820" w:rsidRDefault="001A7820" w:rsidP="001A7820">
      <w:pPr>
        <w:ind w:firstLine="0"/>
      </w:pPr>
      <w:r>
        <w:t>}</w:t>
      </w:r>
    </w:p>
    <w:p w:rsidR="001A7820" w:rsidRDefault="001A7820" w:rsidP="001A7820">
      <w:pPr>
        <w:ind w:firstLine="0"/>
      </w:pPr>
      <w:r>
        <w:t>?&gt;</w:t>
      </w:r>
    </w:p>
    <w:p w:rsidR="001A7820" w:rsidRDefault="001A7820" w:rsidP="001A7820">
      <w:pPr>
        <w:ind w:firstLine="0"/>
      </w:pPr>
    </w:p>
    <w:p w:rsidR="001A7820" w:rsidRDefault="001A7820" w:rsidP="001A7820">
      <w:pPr>
        <w:ind w:firstLine="0"/>
      </w:pPr>
      <w:r>
        <w:t xml:space="preserve">&lt;?php  </w:t>
      </w:r>
    </w:p>
    <w:p w:rsidR="001A7820" w:rsidRDefault="001A7820" w:rsidP="001A7820">
      <w:pPr>
        <w:ind w:firstLine="0"/>
      </w:pPr>
      <w:r>
        <w:t>if (isset($_POST['btn_add_major_offense'])) {</w:t>
      </w:r>
    </w:p>
    <w:p w:rsidR="001A7820" w:rsidRDefault="001A7820" w:rsidP="001A7820">
      <w:pPr>
        <w:ind w:firstLine="0"/>
      </w:pPr>
      <w:r>
        <w:tab/>
        <w:t>$ref_number = $_POST['ref_number'];</w:t>
      </w:r>
    </w:p>
    <w:p w:rsidR="001A7820" w:rsidRDefault="001A7820" w:rsidP="001A7820">
      <w:pPr>
        <w:ind w:firstLine="0"/>
      </w:pPr>
      <w:r>
        <w:tab/>
        <w:t>$title = $_POST['title'];</w:t>
      </w:r>
    </w:p>
    <w:p w:rsidR="001A7820" w:rsidRDefault="001A7820" w:rsidP="001A7820">
      <w:pPr>
        <w:ind w:firstLine="0"/>
      </w:pPr>
      <w:r>
        <w:t>?&gt;</w:t>
      </w:r>
    </w:p>
    <w:p w:rsidR="001A7820" w:rsidRDefault="001A7820" w:rsidP="001A7820">
      <w:pPr>
        <w:ind w:firstLine="0"/>
      </w:pPr>
      <w:r>
        <w:t>&lt;div class="alert alert-success alert-dismissable"&gt;</w:t>
      </w:r>
    </w:p>
    <w:p w:rsidR="001A7820" w:rsidRDefault="001A7820" w:rsidP="001A7820">
      <w:pPr>
        <w:ind w:firstLine="0"/>
      </w:pPr>
      <w:r>
        <w:tab/>
        <w:t>&lt;button type="button" class="close" data-dismiss="alert" aria-hidden="true"&gt;&amp;times;&lt;/button&gt;</w:t>
      </w:r>
    </w:p>
    <w:p w:rsidR="001A7820" w:rsidRDefault="001A7820" w:rsidP="001A7820">
      <w:pPr>
        <w:ind w:firstLine="0"/>
      </w:pPr>
      <w:r>
        <w:tab/>
        <w:t>&lt;p&gt;&lt;i class="icon fa fa-check"&gt;&lt;/i&gt; Major Offense Detail Added:&lt;/p&gt;</w:t>
      </w:r>
    </w:p>
    <w:p w:rsidR="001A7820" w:rsidRDefault="001A7820" w:rsidP="001A7820">
      <w:pPr>
        <w:ind w:firstLine="0"/>
      </w:pPr>
      <w:r>
        <w:tab/>
        <w:t>&lt;ul&gt;</w:t>
      </w:r>
    </w:p>
    <w:p w:rsidR="001A7820" w:rsidRDefault="001A7820" w:rsidP="001A7820">
      <w:pPr>
        <w:ind w:firstLine="0"/>
      </w:pPr>
      <w:r>
        <w:tab/>
      </w:r>
      <w:r>
        <w:tab/>
        <w:t>&lt;li&gt;Reference Number: &lt;?php echo $ref_number; ?&gt;&lt;/li&gt;</w:t>
      </w:r>
    </w:p>
    <w:p w:rsidR="001A7820" w:rsidRDefault="001A7820" w:rsidP="001A7820">
      <w:pPr>
        <w:ind w:firstLine="0"/>
      </w:pPr>
      <w:r>
        <w:tab/>
      </w:r>
      <w:r>
        <w:tab/>
        <w:t>&lt;li&gt;Title: &lt;?php echo $title; ?&gt;&lt;/li&gt;</w:t>
      </w:r>
    </w:p>
    <w:p w:rsidR="001A7820" w:rsidRDefault="001A7820" w:rsidP="001A7820">
      <w:pPr>
        <w:ind w:firstLine="0"/>
      </w:pPr>
      <w:r>
        <w:tab/>
        <w:t>&lt;/ul&gt;</w:t>
      </w:r>
    </w:p>
    <w:p w:rsidR="001A7820" w:rsidRDefault="001A7820" w:rsidP="001A7820">
      <w:pPr>
        <w:ind w:firstLine="0"/>
      </w:pPr>
      <w:r>
        <w:t>&lt;/div&gt;</w:t>
      </w:r>
    </w:p>
    <w:p w:rsidR="001A7820" w:rsidRDefault="001A7820" w:rsidP="001A7820">
      <w:pPr>
        <w:ind w:firstLine="0"/>
      </w:pPr>
      <w:r>
        <w:t>&lt;?php</w:t>
      </w:r>
      <w:r>
        <w:tab/>
      </w:r>
    </w:p>
    <w:p w:rsidR="001A7820" w:rsidRDefault="001A7820" w:rsidP="001A7820">
      <w:pPr>
        <w:ind w:firstLine="0"/>
      </w:pPr>
      <w:r>
        <w:t>}</w:t>
      </w:r>
    </w:p>
    <w:p w:rsidR="001A7820" w:rsidRDefault="001A7820" w:rsidP="001A7820">
      <w:pPr>
        <w:ind w:firstLine="0"/>
      </w:pPr>
      <w:r>
        <w:t>?&gt;</w:t>
      </w:r>
    </w:p>
    <w:p w:rsidR="001A7820" w:rsidRDefault="001A7820" w:rsidP="001A7820">
      <w:pPr>
        <w:ind w:firstLine="0"/>
      </w:pPr>
      <w:r>
        <w:t>&lt;div class="row"&gt;</w:t>
      </w:r>
    </w:p>
    <w:p w:rsidR="001A7820" w:rsidRDefault="001A7820" w:rsidP="001A7820">
      <w:pPr>
        <w:ind w:firstLine="0"/>
      </w:pPr>
      <w:r>
        <w:lastRenderedPageBreak/>
        <w:tab/>
        <w:t>&lt;div class="col-xs-12"&gt;</w:t>
      </w:r>
    </w:p>
    <w:p w:rsidR="001A7820" w:rsidRDefault="001A7820" w:rsidP="001A7820">
      <w:pPr>
        <w:ind w:firstLine="0"/>
      </w:pPr>
      <w:r>
        <w:tab/>
        <w:t xml:space="preserve"> </w:t>
      </w:r>
      <w:r>
        <w:tab/>
        <w:t>&lt;div class="box"&gt;</w:t>
      </w:r>
    </w:p>
    <w:p w:rsidR="001A7820" w:rsidRDefault="001A7820" w:rsidP="001A7820">
      <w:pPr>
        <w:ind w:firstLine="0"/>
      </w:pPr>
      <w:r>
        <w:tab/>
        <w:t xml:space="preserve">  </w:t>
      </w:r>
      <w:r>
        <w:tab/>
        <w:t>&lt;!--</w:t>
      </w:r>
    </w:p>
    <w:p w:rsidR="001A7820" w:rsidRDefault="001A7820" w:rsidP="001A7820">
      <w:pPr>
        <w:ind w:firstLine="0"/>
      </w:pPr>
      <w:r>
        <w:tab/>
        <w:t xml:space="preserve">    &lt;div class="box-header"&gt;</w:t>
      </w:r>
    </w:p>
    <w:p w:rsidR="001A7820" w:rsidRDefault="001A7820" w:rsidP="001A7820">
      <w:pPr>
        <w:ind w:firstLine="0"/>
      </w:pPr>
      <w:r>
        <w:tab/>
        <w:t xml:space="preserve">      &lt;h3 class="box-title"&gt;Insert Title Here&lt;/h3&gt;</w:t>
      </w:r>
    </w:p>
    <w:p w:rsidR="001A7820" w:rsidRDefault="001A7820" w:rsidP="001A7820">
      <w:pPr>
        <w:ind w:firstLine="0"/>
      </w:pPr>
      <w:r>
        <w:tab/>
        <w:t xml:space="preserve">      &lt;div class="box-tools"&gt;</w:t>
      </w:r>
    </w:p>
    <w:p w:rsidR="001A7820" w:rsidRDefault="001A7820" w:rsidP="001A7820">
      <w:pPr>
        <w:ind w:firstLine="0"/>
      </w:pPr>
      <w:r>
        <w:tab/>
        <w:t xml:space="preserve">        &lt;div class="input-group" style="width: 150px;"&gt;</w:t>
      </w:r>
    </w:p>
    <w:p w:rsidR="001A7820" w:rsidRDefault="001A7820" w:rsidP="001A7820">
      <w:pPr>
        <w:ind w:firstLine="0"/>
      </w:pPr>
      <w:r>
        <w:tab/>
        <w:t xml:space="preserve">          &lt;input type="text" name="table_search" class="form-control input-sm pull-right" placeholder="Search"&gt;</w:t>
      </w:r>
    </w:p>
    <w:p w:rsidR="001A7820" w:rsidRDefault="001A7820" w:rsidP="001A7820">
      <w:pPr>
        <w:ind w:firstLine="0"/>
      </w:pPr>
      <w:r>
        <w:tab/>
        <w:t xml:space="preserve">          &lt;div class="input-group-btn"&gt;</w:t>
      </w:r>
    </w:p>
    <w:p w:rsidR="001A7820" w:rsidRDefault="001A7820" w:rsidP="001A7820">
      <w:pPr>
        <w:ind w:firstLine="0"/>
      </w:pPr>
      <w:r>
        <w:tab/>
        <w:t xml:space="preserve">            &lt;button class="btn btn-sm btn-default"&gt;&lt;i class="fa fa-search"&gt;&lt;/i&gt;&lt;/button&gt;</w:t>
      </w:r>
    </w:p>
    <w:p w:rsidR="001A7820" w:rsidRDefault="001A7820" w:rsidP="001A7820">
      <w:pPr>
        <w:ind w:firstLine="0"/>
      </w:pPr>
      <w:r>
        <w:tab/>
        <w:t xml:space="preserve">          &lt;/div&gt;</w:t>
      </w:r>
    </w:p>
    <w:p w:rsidR="001A7820" w:rsidRDefault="001A7820" w:rsidP="001A7820">
      <w:pPr>
        <w:ind w:firstLine="0"/>
      </w:pPr>
      <w:r>
        <w:tab/>
        <w:t xml:space="preserve">        &lt;/div&gt;</w:t>
      </w:r>
    </w:p>
    <w:p w:rsidR="001A7820" w:rsidRDefault="001A7820" w:rsidP="001A7820">
      <w:pPr>
        <w:ind w:firstLine="0"/>
      </w:pPr>
      <w:r>
        <w:tab/>
        <w:t xml:space="preserve">      &lt;/div&gt;</w:t>
      </w:r>
    </w:p>
    <w:p w:rsidR="001A7820" w:rsidRDefault="001A7820" w:rsidP="001A7820">
      <w:pPr>
        <w:ind w:firstLine="0"/>
      </w:pPr>
      <w:r>
        <w:tab/>
        <w:t xml:space="preserve">    &lt;/div&gt;</w:t>
      </w:r>
    </w:p>
    <w:p w:rsidR="001A7820" w:rsidRDefault="001A7820" w:rsidP="001A7820">
      <w:pPr>
        <w:ind w:firstLine="0"/>
      </w:pPr>
      <w:r>
        <w:tab/>
        <w:t xml:space="preserve">    --&gt;</w:t>
      </w:r>
    </w:p>
    <w:p w:rsidR="001A7820" w:rsidRDefault="001A7820" w:rsidP="001A7820">
      <w:pPr>
        <w:ind w:firstLine="0"/>
      </w:pPr>
      <w:r>
        <w:tab/>
        <w:t xml:space="preserve">    </w:t>
      </w:r>
      <w:r>
        <w:tab/>
        <w:t>&lt;form action="update_offense_details.php" method="POST"&gt;</w:t>
      </w:r>
    </w:p>
    <w:p w:rsidR="001A7820" w:rsidRDefault="001A7820" w:rsidP="001A7820">
      <w:pPr>
        <w:ind w:firstLine="0"/>
      </w:pPr>
      <w:r>
        <w:tab/>
      </w:r>
      <w:r>
        <w:tab/>
      </w:r>
      <w:r>
        <w:tab/>
        <w:t xml:space="preserve">    &lt;div class="box-body table-responsive no-padding"&gt;</w:t>
      </w:r>
    </w:p>
    <w:p w:rsidR="001A7820" w:rsidRDefault="001A7820" w:rsidP="001A7820">
      <w:pPr>
        <w:ind w:firstLine="0"/>
      </w:pPr>
      <w:r>
        <w:tab/>
      </w:r>
      <w:r>
        <w:tab/>
      </w:r>
      <w:r>
        <w:tab/>
      </w:r>
      <w:r>
        <w:tab/>
      </w:r>
      <w:r>
        <w:tab/>
        <w:t>&lt;table class="table table-hover"&gt;</w:t>
      </w:r>
    </w:p>
    <w:p w:rsidR="001A7820" w:rsidRDefault="001A7820" w:rsidP="001A7820">
      <w:pPr>
        <w:ind w:firstLine="0"/>
      </w:pPr>
      <w:r>
        <w:tab/>
      </w:r>
      <w:r>
        <w:tab/>
      </w:r>
      <w:r>
        <w:tab/>
      </w:r>
      <w:r>
        <w:tab/>
      </w:r>
      <w:r>
        <w:tab/>
      </w:r>
      <w:r>
        <w:tab/>
        <w:t>&lt;tr&gt;</w:t>
      </w:r>
    </w:p>
    <w:p w:rsidR="001A7820" w:rsidRDefault="001A7820" w:rsidP="001A7820">
      <w:pPr>
        <w:ind w:firstLine="0"/>
      </w:pPr>
      <w:r>
        <w:tab/>
      </w:r>
      <w:r>
        <w:tab/>
      </w:r>
      <w:r>
        <w:tab/>
      </w:r>
      <w:r>
        <w:tab/>
      </w:r>
      <w:r>
        <w:tab/>
      </w:r>
      <w:r>
        <w:tab/>
      </w:r>
      <w:r>
        <w:tab/>
        <w:t>&lt;th&gt;Reference Number&lt;/th&gt;</w:t>
      </w:r>
    </w:p>
    <w:p w:rsidR="001A7820" w:rsidRDefault="001A7820" w:rsidP="001A7820">
      <w:pPr>
        <w:ind w:firstLine="0"/>
      </w:pPr>
      <w:r>
        <w:tab/>
      </w:r>
      <w:r>
        <w:tab/>
      </w:r>
      <w:r>
        <w:tab/>
      </w:r>
      <w:r>
        <w:tab/>
      </w:r>
      <w:r>
        <w:tab/>
      </w:r>
      <w:r>
        <w:tab/>
      </w:r>
      <w:r>
        <w:tab/>
        <w:t>&lt;th&gt;Title&lt;/th&gt;</w:t>
      </w:r>
    </w:p>
    <w:p w:rsidR="001A7820" w:rsidRDefault="001A7820" w:rsidP="001A7820">
      <w:pPr>
        <w:ind w:firstLine="0"/>
      </w:pPr>
      <w:r>
        <w:tab/>
      </w:r>
      <w:r>
        <w:tab/>
      </w:r>
      <w:r>
        <w:tab/>
      </w:r>
      <w:r>
        <w:tab/>
      </w:r>
      <w:r>
        <w:tab/>
      </w:r>
      <w:r>
        <w:tab/>
      </w:r>
      <w:r>
        <w:tab/>
        <w:t>&lt;th&gt;Description&lt;/th&gt;</w:t>
      </w:r>
    </w:p>
    <w:p w:rsidR="001A7820" w:rsidRDefault="001A7820" w:rsidP="001A7820">
      <w:pPr>
        <w:ind w:firstLine="0"/>
      </w:pPr>
      <w:r>
        <w:lastRenderedPageBreak/>
        <w:tab/>
      </w:r>
      <w:r>
        <w:tab/>
      </w:r>
      <w:r>
        <w:tab/>
      </w:r>
      <w:r>
        <w:tab/>
      </w:r>
      <w:r>
        <w:tab/>
      </w:r>
      <w:r>
        <w:tab/>
      </w:r>
      <w:r>
        <w:tab/>
        <w:t>&lt;th&gt;Status&lt;/th&gt;</w:t>
      </w:r>
    </w:p>
    <w:p w:rsidR="001A7820" w:rsidRDefault="001A7820" w:rsidP="001A7820">
      <w:pPr>
        <w:ind w:firstLine="0"/>
      </w:pPr>
      <w:r>
        <w:tab/>
      </w:r>
      <w:r>
        <w:tab/>
      </w:r>
      <w:r>
        <w:tab/>
      </w:r>
      <w:r>
        <w:tab/>
      </w:r>
      <w:r>
        <w:tab/>
      </w:r>
      <w:r>
        <w:tab/>
      </w:r>
      <w:r>
        <w:tab/>
        <w:t>&lt;th&gt;&lt;/th&gt;</w:t>
      </w:r>
    </w:p>
    <w:p w:rsidR="001A7820" w:rsidRDefault="001A7820" w:rsidP="001A7820">
      <w:pPr>
        <w:ind w:firstLine="0"/>
      </w:pPr>
      <w:r>
        <w:tab/>
      </w:r>
      <w:r>
        <w:tab/>
      </w:r>
      <w:r>
        <w:tab/>
      </w:r>
      <w:r>
        <w:tab/>
      </w:r>
      <w:r>
        <w:tab/>
      </w:r>
      <w:r>
        <w:tab/>
        <w:t>&lt;/tr&gt;</w:t>
      </w:r>
    </w:p>
    <w:p w:rsidR="001A7820" w:rsidRDefault="001A7820" w:rsidP="001A7820">
      <w:pPr>
        <w:ind w:firstLine="0"/>
      </w:pPr>
      <w:r>
        <w:tab/>
      </w:r>
      <w:r>
        <w:tab/>
      </w:r>
      <w:r>
        <w:tab/>
      </w:r>
      <w:r>
        <w:tab/>
      </w:r>
      <w:r>
        <w:tab/>
        <w:t xml:space="preserve">    &lt;tbody&gt;</w:t>
      </w:r>
    </w:p>
    <w:p w:rsidR="001A7820" w:rsidRDefault="001A7820" w:rsidP="001A7820">
      <w:pPr>
        <w:ind w:firstLine="0"/>
      </w:pPr>
      <w:r>
        <w:tab/>
      </w:r>
      <w:r>
        <w:tab/>
      </w:r>
      <w:r>
        <w:tab/>
      </w:r>
      <w:r>
        <w:tab/>
      </w:r>
      <w:r>
        <w:tab/>
      </w:r>
      <w:r>
        <w:tab/>
        <w:t xml:space="preserve">&lt;?php </w:t>
      </w:r>
    </w:p>
    <w:p w:rsidR="001A7820" w:rsidRDefault="001A7820" w:rsidP="001A7820">
      <w:pPr>
        <w:ind w:firstLine="0"/>
      </w:pPr>
      <w:r>
        <w:tab/>
      </w:r>
      <w:r>
        <w:tab/>
      </w:r>
      <w:r>
        <w:tab/>
      </w:r>
      <w:r>
        <w:tab/>
      </w:r>
      <w:r>
        <w:tab/>
      </w:r>
      <w:r>
        <w:tab/>
      </w:r>
      <w:r>
        <w:tab/>
        <w:t>global $conn;</w:t>
      </w:r>
    </w:p>
    <w:p w:rsidR="001A7820" w:rsidRDefault="001A7820" w:rsidP="001A7820">
      <w:pPr>
        <w:ind w:firstLine="0"/>
      </w:pPr>
      <w:r>
        <w:tab/>
      </w:r>
      <w:r>
        <w:tab/>
      </w:r>
      <w:r>
        <w:tab/>
      </w:r>
      <w:r>
        <w:tab/>
      </w:r>
      <w:r>
        <w:tab/>
      </w:r>
      <w:r>
        <w:tab/>
      </w:r>
      <w:r>
        <w:tab/>
        <w:t>$select = "SELECT id, reference_number, description, title, status from offense_details where type = 'Major Offense'";</w:t>
      </w:r>
    </w:p>
    <w:p w:rsidR="001A7820" w:rsidRDefault="001A7820" w:rsidP="001A7820">
      <w:pPr>
        <w:ind w:firstLine="0"/>
      </w:pPr>
      <w:r>
        <w:tab/>
      </w:r>
      <w:r>
        <w:tab/>
      </w:r>
      <w:r>
        <w:tab/>
      </w:r>
      <w:r>
        <w:tab/>
      </w:r>
      <w:r>
        <w:tab/>
      </w:r>
      <w:r>
        <w:tab/>
      </w:r>
      <w:r>
        <w:tab/>
        <w:t>$result = $conn-&gt;query($select);</w:t>
      </w:r>
    </w:p>
    <w:p w:rsidR="001A7820" w:rsidRDefault="001A7820" w:rsidP="001A7820">
      <w:pPr>
        <w:ind w:firstLine="0"/>
      </w:pPr>
    </w:p>
    <w:p w:rsidR="001A7820" w:rsidRDefault="001A7820" w:rsidP="001A7820">
      <w:pPr>
        <w:ind w:firstLine="0"/>
      </w:pPr>
      <w:r>
        <w:tab/>
      </w:r>
      <w:r>
        <w:tab/>
      </w:r>
      <w:r>
        <w:tab/>
      </w:r>
      <w:r>
        <w:tab/>
      </w:r>
      <w:r>
        <w:tab/>
      </w:r>
      <w:r>
        <w:tab/>
      </w:r>
      <w:r>
        <w:tab/>
        <w:t>while ($row = $result-&gt;fetch_object()) {</w:t>
      </w:r>
    </w:p>
    <w:p w:rsidR="001A7820" w:rsidRDefault="001A7820" w:rsidP="001A7820">
      <w:pPr>
        <w:ind w:firstLine="0"/>
      </w:pPr>
      <w:r>
        <w:tab/>
      </w:r>
      <w:r>
        <w:tab/>
      </w:r>
      <w:r>
        <w:tab/>
      </w:r>
      <w:r>
        <w:tab/>
      </w:r>
      <w:r>
        <w:tab/>
      </w:r>
      <w:r>
        <w:tab/>
      </w:r>
      <w:r>
        <w:tab/>
      </w:r>
      <w:r>
        <w:tab/>
        <w:t>if ($row-&gt;type = "Major Offense") {</w:t>
      </w:r>
    </w:p>
    <w:p w:rsidR="001A7820" w:rsidRDefault="001A7820" w:rsidP="001A7820">
      <w:pPr>
        <w:ind w:firstLine="0"/>
      </w:pPr>
      <w:r>
        <w:tab/>
      </w:r>
      <w:r>
        <w:tab/>
      </w:r>
      <w:r>
        <w:tab/>
      </w:r>
      <w:r>
        <w:tab/>
      </w:r>
      <w:r>
        <w:tab/>
      </w:r>
      <w:r>
        <w:tab/>
        <w:t>?&gt;&lt;tr&gt;</w:t>
      </w:r>
    </w:p>
    <w:p w:rsidR="001A7820" w:rsidRDefault="001A7820" w:rsidP="001A7820">
      <w:pPr>
        <w:ind w:firstLine="0"/>
      </w:pPr>
      <w:r>
        <w:tab/>
      </w:r>
      <w:r>
        <w:tab/>
      </w:r>
      <w:r>
        <w:tab/>
      </w:r>
      <w:r>
        <w:tab/>
      </w:r>
      <w:r>
        <w:tab/>
      </w:r>
      <w:r>
        <w:tab/>
        <w:t xml:space="preserve">        &lt;td style="width: 200px;"&gt;&lt;label&gt;&lt;?php echo $row-&gt;reference_number; ?&gt;&lt;/label&gt;&lt;/td&gt;</w:t>
      </w:r>
    </w:p>
    <w:p w:rsidR="001A7820" w:rsidRDefault="001A7820" w:rsidP="001A7820">
      <w:pPr>
        <w:ind w:firstLine="0"/>
      </w:pPr>
      <w:r>
        <w:tab/>
      </w:r>
      <w:r>
        <w:tab/>
      </w:r>
      <w:r>
        <w:tab/>
      </w:r>
      <w:r>
        <w:tab/>
      </w:r>
      <w:r>
        <w:tab/>
      </w:r>
      <w:r>
        <w:tab/>
        <w:t xml:space="preserve">        &lt;td style="width: 200px;"&gt;&lt;p&gt;&lt;?php echo $row-&gt;title; ?&gt;&lt;/p&gt;&lt;/td&gt;</w:t>
      </w:r>
    </w:p>
    <w:p w:rsidR="001A7820" w:rsidRDefault="001A7820" w:rsidP="001A7820">
      <w:pPr>
        <w:ind w:firstLine="0"/>
      </w:pPr>
      <w:r>
        <w:tab/>
      </w:r>
      <w:r>
        <w:tab/>
      </w:r>
      <w:r>
        <w:tab/>
      </w:r>
      <w:r>
        <w:tab/>
        <w:t xml:space="preserve">    </w:t>
      </w:r>
      <w:r>
        <w:tab/>
      </w:r>
      <w:r>
        <w:tab/>
      </w:r>
      <w:r>
        <w:tab/>
        <w:t>&lt;td style="width: 500px;"&gt;&lt;?php echo $row-&gt;description; ?&gt;&lt;/td&gt;</w:t>
      </w:r>
    </w:p>
    <w:p w:rsidR="001A7820" w:rsidRDefault="001A7820" w:rsidP="001A7820">
      <w:pPr>
        <w:ind w:firstLine="0"/>
      </w:pPr>
      <w:r>
        <w:tab/>
      </w:r>
      <w:r>
        <w:tab/>
      </w:r>
      <w:r>
        <w:tab/>
      </w:r>
      <w:r>
        <w:tab/>
        <w:t xml:space="preserve">    </w:t>
      </w:r>
      <w:r>
        <w:tab/>
      </w:r>
      <w:r>
        <w:tab/>
      </w:r>
      <w:r>
        <w:tab/>
        <w:t>&lt;td style="width: 100px;"&gt;&lt;?php echo $row-&gt;status; ?&gt;&lt;/td&gt;</w:t>
      </w:r>
    </w:p>
    <w:p w:rsidR="001A7820" w:rsidRDefault="001A7820" w:rsidP="001A7820">
      <w:pPr>
        <w:ind w:firstLine="0"/>
      </w:pPr>
      <w:r>
        <w:lastRenderedPageBreak/>
        <w:tab/>
      </w:r>
      <w:r>
        <w:tab/>
      </w:r>
      <w:r>
        <w:tab/>
        <w:t xml:space="preserve">    </w:t>
      </w:r>
      <w:r>
        <w:tab/>
      </w:r>
      <w:r>
        <w:tab/>
      </w:r>
      <w:r>
        <w:tab/>
      </w:r>
      <w:r>
        <w:tab/>
        <w:t>&lt;td style="width: 150px;"&gt;&lt;button type="submit" name="update_majors_offense" value="&lt;?php echo $row-&gt;id ?&gt;" class="btn btn-primary"&gt;Update&lt;/button&gt;&lt;/td&gt;</w:t>
      </w:r>
    </w:p>
    <w:p w:rsidR="001A7820" w:rsidRDefault="001A7820" w:rsidP="001A7820">
      <w:pPr>
        <w:ind w:firstLine="0"/>
      </w:pPr>
      <w:r>
        <w:tab/>
      </w:r>
      <w:r>
        <w:tab/>
      </w:r>
      <w:r>
        <w:tab/>
      </w:r>
      <w:r>
        <w:tab/>
        <w:t xml:space="preserve">    </w:t>
      </w:r>
      <w:r>
        <w:tab/>
      </w:r>
      <w:r>
        <w:tab/>
        <w:t>&lt;?php</w:t>
      </w:r>
    </w:p>
    <w:p w:rsidR="001A7820" w:rsidRDefault="001A7820" w:rsidP="001A7820">
      <w:pPr>
        <w:ind w:firstLine="0"/>
      </w:pPr>
      <w:r>
        <w:tab/>
      </w:r>
      <w:r>
        <w:tab/>
      </w:r>
      <w:r>
        <w:tab/>
      </w:r>
      <w:r>
        <w:tab/>
        <w:t xml:space="preserve">    </w:t>
      </w:r>
      <w:r>
        <w:tab/>
      </w:r>
      <w:r>
        <w:tab/>
      </w:r>
      <w:r>
        <w:tab/>
        <w:t>}</w:t>
      </w:r>
    </w:p>
    <w:p w:rsidR="001A7820" w:rsidRDefault="001A7820" w:rsidP="001A7820">
      <w:pPr>
        <w:ind w:firstLine="0"/>
      </w:pPr>
      <w:r>
        <w:tab/>
      </w:r>
      <w:r>
        <w:tab/>
      </w:r>
      <w:r>
        <w:tab/>
      </w:r>
      <w:r>
        <w:tab/>
        <w:t xml:space="preserve">    </w:t>
      </w:r>
      <w:r>
        <w:tab/>
      </w:r>
      <w:r>
        <w:tab/>
        <w:t>?&gt;</w:t>
      </w:r>
    </w:p>
    <w:p w:rsidR="001A7820" w:rsidRDefault="001A7820" w:rsidP="001A7820">
      <w:pPr>
        <w:ind w:firstLine="0"/>
      </w:pPr>
      <w:r>
        <w:tab/>
      </w:r>
      <w:r>
        <w:tab/>
      </w:r>
      <w:r>
        <w:tab/>
      </w:r>
      <w:r>
        <w:tab/>
      </w:r>
      <w:r>
        <w:tab/>
        <w:t xml:space="preserve">      &lt;/tr&gt;</w:t>
      </w:r>
    </w:p>
    <w:p w:rsidR="001A7820" w:rsidRDefault="001A7820" w:rsidP="001A7820">
      <w:pPr>
        <w:ind w:firstLine="0"/>
      </w:pPr>
      <w:r>
        <w:tab/>
      </w:r>
      <w:r>
        <w:tab/>
      </w:r>
      <w:r>
        <w:tab/>
      </w:r>
      <w:r>
        <w:tab/>
      </w:r>
      <w:r>
        <w:tab/>
        <w:t xml:space="preserve">    &lt;?php  </w:t>
      </w:r>
    </w:p>
    <w:p w:rsidR="001A7820" w:rsidRDefault="001A7820" w:rsidP="001A7820">
      <w:pPr>
        <w:ind w:firstLine="0"/>
      </w:pPr>
      <w:r>
        <w:tab/>
      </w:r>
      <w:r>
        <w:tab/>
      </w:r>
      <w:r>
        <w:tab/>
      </w:r>
      <w:r>
        <w:tab/>
      </w:r>
      <w:r>
        <w:tab/>
      </w:r>
      <w:r>
        <w:tab/>
      </w:r>
      <w:r>
        <w:tab/>
        <w:t>}</w:t>
      </w:r>
    </w:p>
    <w:p w:rsidR="001A7820" w:rsidRDefault="001A7820" w:rsidP="001A7820">
      <w:pPr>
        <w:ind w:firstLine="0"/>
      </w:pPr>
      <w:r>
        <w:tab/>
      </w:r>
      <w:r>
        <w:tab/>
      </w:r>
      <w:r>
        <w:tab/>
      </w:r>
      <w:r>
        <w:tab/>
      </w:r>
      <w:r>
        <w:tab/>
        <w:t xml:space="preserve">    ?&gt;</w:t>
      </w:r>
    </w:p>
    <w:p w:rsidR="001A7820" w:rsidRDefault="001A7820" w:rsidP="001A7820">
      <w:pPr>
        <w:ind w:firstLine="0"/>
      </w:pPr>
      <w:r>
        <w:tab/>
      </w:r>
      <w:r>
        <w:tab/>
      </w:r>
      <w:r>
        <w:tab/>
      </w:r>
      <w:r>
        <w:tab/>
        <w:t xml:space="preserve">    </w:t>
      </w:r>
      <w:r>
        <w:tab/>
        <w:t>&lt;/tbody&gt;</w:t>
      </w:r>
    </w:p>
    <w:p w:rsidR="001A7820" w:rsidRDefault="001A7820" w:rsidP="001A7820">
      <w:pPr>
        <w:ind w:firstLine="0"/>
      </w:pPr>
      <w:r>
        <w:tab/>
      </w:r>
      <w:r>
        <w:tab/>
      </w:r>
      <w:r>
        <w:tab/>
      </w:r>
      <w:r>
        <w:tab/>
      </w:r>
      <w:r>
        <w:tab/>
        <w:t>&lt;/table&gt;</w:t>
      </w:r>
    </w:p>
    <w:p w:rsidR="001A7820" w:rsidRDefault="001A7820" w:rsidP="001A7820">
      <w:pPr>
        <w:ind w:firstLine="0"/>
      </w:pPr>
      <w:r>
        <w:tab/>
      </w:r>
      <w:r>
        <w:tab/>
      </w:r>
      <w:r>
        <w:tab/>
      </w:r>
      <w:r>
        <w:tab/>
        <w:t>&lt;/div&gt;</w:t>
      </w:r>
    </w:p>
    <w:p w:rsidR="001A7820" w:rsidRDefault="001A7820" w:rsidP="001A7820">
      <w:pPr>
        <w:ind w:firstLine="0"/>
      </w:pPr>
      <w:r>
        <w:tab/>
      </w:r>
      <w:r>
        <w:tab/>
      </w:r>
      <w:r>
        <w:tab/>
        <w:t>&lt;/form&gt;</w:t>
      </w:r>
    </w:p>
    <w:p w:rsidR="001A7820" w:rsidRDefault="001A7820" w:rsidP="001A7820">
      <w:pPr>
        <w:ind w:firstLine="0"/>
      </w:pPr>
      <w:r>
        <w:tab/>
      </w:r>
      <w:r>
        <w:tab/>
      </w:r>
      <w:r>
        <w:tab/>
        <w:t>&lt;form action="add_offense_details.php" method="POST"&gt;</w:t>
      </w:r>
    </w:p>
    <w:p w:rsidR="001A7820" w:rsidRDefault="001A7820" w:rsidP="001A7820">
      <w:pPr>
        <w:ind w:firstLine="0"/>
      </w:pPr>
      <w:r>
        <w:tab/>
      </w:r>
      <w:r>
        <w:tab/>
        <w:t xml:space="preserve">        &lt;div class="box-footer clearfix"&gt;</w:t>
      </w:r>
    </w:p>
    <w:p w:rsidR="001A7820" w:rsidRDefault="001A7820" w:rsidP="001A7820">
      <w:pPr>
        <w:ind w:firstLine="0"/>
      </w:pPr>
      <w:r>
        <w:tab/>
      </w:r>
      <w:r>
        <w:tab/>
        <w:t xml:space="preserve">      </w:t>
      </w:r>
      <w:r>
        <w:tab/>
      </w:r>
      <w:r>
        <w:tab/>
        <w:t>&lt;button type="submit" name="btn_add_major" class="btn btn-default pull-left"&gt;&lt;i class="fa fa-plus"&gt;&lt;/i&gt; Add&lt;/button&gt;</w:t>
      </w:r>
    </w:p>
    <w:p w:rsidR="001A7820" w:rsidRDefault="001A7820" w:rsidP="001A7820">
      <w:pPr>
        <w:ind w:firstLine="0"/>
      </w:pPr>
      <w:r>
        <w:tab/>
      </w:r>
      <w:r>
        <w:tab/>
        <w:t xml:space="preserve">        &lt;/div&gt;</w:t>
      </w:r>
    </w:p>
    <w:p w:rsidR="001A7820" w:rsidRDefault="001A7820" w:rsidP="001A7820">
      <w:pPr>
        <w:ind w:firstLine="0"/>
      </w:pPr>
      <w:r>
        <w:tab/>
      </w:r>
      <w:r>
        <w:tab/>
      </w:r>
      <w:r>
        <w:tab/>
        <w:t>&lt;/form&gt;</w:t>
      </w:r>
    </w:p>
    <w:p w:rsidR="001A7820" w:rsidRDefault="001A7820" w:rsidP="001A7820">
      <w:pPr>
        <w:ind w:firstLine="0"/>
      </w:pPr>
      <w:r>
        <w:tab/>
      </w:r>
      <w:r>
        <w:tab/>
        <w:t>&lt;/div&gt;</w:t>
      </w:r>
    </w:p>
    <w:p w:rsidR="001A7820" w:rsidRDefault="001A7820" w:rsidP="001A7820">
      <w:pPr>
        <w:ind w:firstLine="0"/>
      </w:pPr>
      <w:r>
        <w:tab/>
        <w:t>&lt;/div&gt;</w:t>
      </w:r>
    </w:p>
    <w:p w:rsidR="001A7820" w:rsidRDefault="001A7820" w:rsidP="001A7820">
      <w:pPr>
        <w:ind w:firstLine="0"/>
      </w:pPr>
      <w:r>
        <w:t>&lt;/div&gt;</w:t>
      </w:r>
    </w:p>
    <w:p w:rsidR="001A7820" w:rsidRDefault="001A7820" w:rsidP="001A7820">
      <w:pPr>
        <w:ind w:firstLine="0"/>
      </w:pPr>
      <w:r>
        <w:lastRenderedPageBreak/>
        <w:t>&lt;/section&gt;</w:t>
      </w:r>
    </w:p>
    <w:p w:rsidR="001A7820" w:rsidRDefault="001A7820" w:rsidP="001A7820">
      <w:pPr>
        <w:ind w:firstLine="0"/>
      </w:pPr>
      <w:r>
        <w:t>&lt;!-- === [= NOTHING FOLLOWS =] === --&gt;</w:t>
      </w:r>
    </w:p>
    <w:p w:rsidR="001A7820" w:rsidRDefault="001A7820" w:rsidP="001A7820">
      <w:pPr>
        <w:ind w:firstLine="0"/>
      </w:pPr>
      <w:r>
        <w:t xml:space="preserve">&lt;?php  </w:t>
      </w:r>
    </w:p>
    <w:p w:rsidR="001A7820" w:rsidRDefault="001A7820" w:rsidP="001A7820">
      <w:pPr>
        <w:ind w:firstLine="0"/>
      </w:pPr>
      <w:r>
        <w:t>require 'app/view/administrator/overall-footer.php';</w:t>
      </w:r>
    </w:p>
    <w:p w:rsidR="001A7820" w:rsidRDefault="001A7820" w:rsidP="001A7820">
      <w:pPr>
        <w:ind w:firstLine="0"/>
      </w:pPr>
      <w:r>
        <w:t>?&gt;</w:t>
      </w:r>
    </w:p>
    <w:p w:rsidR="001A7820" w:rsidRDefault="001A7820" w:rsidP="001A7820">
      <w:pPr>
        <w:ind w:firstLine="0"/>
      </w:pPr>
    </w:p>
    <w:p w:rsidR="001A7820" w:rsidRDefault="001A7820" w:rsidP="001A7820">
      <w:pPr>
        <w:ind w:firstLine="0"/>
        <w:rPr>
          <w:b/>
        </w:rPr>
      </w:pPr>
      <w:r>
        <w:tab/>
      </w:r>
      <w:r w:rsidR="00307634">
        <w:rPr>
          <w:b/>
        </w:rPr>
        <w:t>major_offense_list.php</w:t>
      </w:r>
    </w:p>
    <w:p w:rsidR="00307634" w:rsidRDefault="00307634" w:rsidP="00307634">
      <w:pPr>
        <w:ind w:firstLine="0"/>
      </w:pPr>
      <w:r>
        <w:t>&lt;!-- This Page is/are for Administrator --&gt;</w:t>
      </w:r>
    </w:p>
    <w:p w:rsidR="00307634" w:rsidRDefault="00307634" w:rsidP="00307634">
      <w:pPr>
        <w:ind w:firstLine="0"/>
      </w:pPr>
      <w:r>
        <w:t xml:space="preserve">&lt;?php </w:t>
      </w:r>
    </w:p>
    <w:p w:rsidR="00307634" w:rsidRDefault="00307634" w:rsidP="00307634">
      <w:pPr>
        <w:ind w:firstLine="0"/>
      </w:pPr>
      <w:r>
        <w:t>require 'app/controller/init.php';</w:t>
      </w:r>
    </w:p>
    <w:p w:rsidR="00307634" w:rsidRDefault="00307634" w:rsidP="00307634">
      <w:pPr>
        <w:ind w:firstLine="0"/>
      </w:pPr>
      <w:r>
        <w:t>protect_page_profile_admin();</w:t>
      </w:r>
    </w:p>
    <w:p w:rsidR="00307634" w:rsidRDefault="00307634" w:rsidP="00307634">
      <w:pPr>
        <w:ind w:firstLine="0"/>
      </w:pPr>
      <w:r>
        <w:t>require 'app/controller/administrator/login-credential.php';</w:t>
      </w:r>
    </w:p>
    <w:p w:rsidR="00307634" w:rsidRDefault="00307634" w:rsidP="00307634">
      <w:pPr>
        <w:ind w:firstLine="0"/>
      </w:pPr>
    </w:p>
    <w:p w:rsidR="00307634" w:rsidRDefault="00307634" w:rsidP="00307634">
      <w:pPr>
        <w:ind w:firstLine="0"/>
      </w:pPr>
      <w:r>
        <w:t>// require 'app/view/handler/gateway/_offense_major.php';</w:t>
      </w:r>
    </w:p>
    <w:p w:rsidR="00307634" w:rsidRDefault="00307634" w:rsidP="00307634">
      <w:pPr>
        <w:ind w:firstLine="0"/>
      </w:pPr>
      <w:r>
        <w:t>if (isset($_POST['btn_major'])) {</w:t>
      </w:r>
    </w:p>
    <w:p w:rsidR="00307634" w:rsidRDefault="00307634" w:rsidP="00307634">
      <w:pPr>
        <w:ind w:firstLine="0"/>
      </w:pPr>
      <w:r>
        <w:t xml:space="preserve">  $student_id = $_POST['btn_major'];        </w:t>
      </w:r>
    </w:p>
    <w:p w:rsidR="00307634" w:rsidRDefault="00307634" w:rsidP="00307634">
      <w:pPr>
        <w:ind w:firstLine="0"/>
      </w:pPr>
      <w:r>
        <w:t xml:space="preserve">  $incident_date = $_POST['incident_date']; </w:t>
      </w:r>
    </w:p>
    <w:p w:rsidR="00307634" w:rsidRDefault="00307634" w:rsidP="00307634">
      <w:pPr>
        <w:ind w:firstLine="0"/>
      </w:pPr>
      <w:r>
        <w:t xml:space="preserve">  $report = $_POST['description'];</w:t>
      </w:r>
    </w:p>
    <w:p w:rsidR="00307634" w:rsidRDefault="00307634" w:rsidP="00307634">
      <w:pPr>
        <w:ind w:firstLine="0"/>
      </w:pPr>
      <w:r>
        <w:t xml:space="preserve">  $status = $_POST['status'];          </w:t>
      </w:r>
    </w:p>
    <w:p w:rsidR="00307634" w:rsidRDefault="00307634" w:rsidP="00307634">
      <w:pPr>
        <w:ind w:firstLine="0"/>
      </w:pPr>
    </w:p>
    <w:p w:rsidR="00307634" w:rsidRDefault="00307634" w:rsidP="00307634">
      <w:pPr>
        <w:ind w:firstLine="0"/>
      </w:pPr>
      <w:r>
        <w:t xml:space="preserve">  if (empty($incident_date) &amp;&amp; empty($report) &amp;&amp; empty($status)) {</w:t>
      </w:r>
    </w:p>
    <w:p w:rsidR="00307634" w:rsidRDefault="00307634" w:rsidP="00307634">
      <w:pPr>
        <w:ind w:firstLine="0"/>
      </w:pPr>
      <w:r>
        <w:t xml:space="preserve">    header('Location: offense_report_major.php?r=' . base64_encode('incomplete_date_incident_and_report'));</w:t>
      </w:r>
    </w:p>
    <w:p w:rsidR="00307634" w:rsidRDefault="00307634" w:rsidP="00307634">
      <w:pPr>
        <w:ind w:firstLine="0"/>
      </w:pPr>
      <w:r>
        <w:lastRenderedPageBreak/>
        <w:t xml:space="preserve">  } elseif (empty($incident_date)) {</w:t>
      </w:r>
    </w:p>
    <w:p w:rsidR="00307634" w:rsidRDefault="00307634" w:rsidP="00307634">
      <w:pPr>
        <w:ind w:firstLine="0"/>
      </w:pPr>
      <w:r>
        <w:t xml:space="preserve">    header('Location: offense_report_major.php?r=' . base64_encode('incomplete_date_incident'));</w:t>
      </w:r>
    </w:p>
    <w:p w:rsidR="00307634" w:rsidRDefault="00307634" w:rsidP="00307634">
      <w:pPr>
        <w:ind w:firstLine="0"/>
      </w:pPr>
      <w:r>
        <w:t xml:space="preserve">  } elseif (empty($report)) {</w:t>
      </w:r>
    </w:p>
    <w:p w:rsidR="00307634" w:rsidRDefault="00307634" w:rsidP="00307634">
      <w:pPr>
        <w:ind w:firstLine="0"/>
      </w:pPr>
      <w:r>
        <w:t xml:space="preserve">    header('Location: offense_report_major.php?r=' . base64_encode('incomplete_report'));</w:t>
      </w:r>
    </w:p>
    <w:p w:rsidR="00307634" w:rsidRDefault="00307634" w:rsidP="00307634">
      <w:pPr>
        <w:ind w:firstLine="0"/>
      </w:pPr>
      <w:r>
        <w:t xml:space="preserve">  } elseif (empty($status)) {</w:t>
      </w:r>
    </w:p>
    <w:p w:rsidR="00307634" w:rsidRDefault="00307634" w:rsidP="00307634">
      <w:pPr>
        <w:ind w:firstLine="0"/>
      </w:pPr>
      <w:r>
        <w:t xml:space="preserve">    header('Location: offense_report_major.php?r=' . base64_encode('incomplete_status'));</w:t>
      </w:r>
    </w:p>
    <w:p w:rsidR="00307634" w:rsidRDefault="00307634" w:rsidP="00307634">
      <w:pPr>
        <w:ind w:firstLine="0"/>
      </w:pPr>
      <w:r>
        <w:t xml:space="preserve">  } else {</w:t>
      </w:r>
    </w:p>
    <w:p w:rsidR="00307634" w:rsidRDefault="00307634" w:rsidP="00307634">
      <w:pPr>
        <w:ind w:firstLine="0"/>
      </w:pPr>
      <w:r>
        <w:t xml:space="preserve">    $offense_details_id = $_SESSION['offense_details_id'];</w:t>
      </w:r>
    </w:p>
    <w:p w:rsidR="00307634" w:rsidRDefault="00307634" w:rsidP="00307634">
      <w:pPr>
        <w:ind w:firstLine="0"/>
      </w:pPr>
      <w:r>
        <w:t xml:space="preserve">    $sanctions_minor_id = $_SESSION['sanctions_minor_id'];</w:t>
      </w:r>
    </w:p>
    <w:p w:rsidR="00307634" w:rsidRDefault="00307634" w:rsidP="00307634">
      <w:pPr>
        <w:ind w:firstLine="0"/>
      </w:pPr>
      <w:r>
        <w:t xml:space="preserve">    $term = school_term_id();</w:t>
      </w:r>
    </w:p>
    <w:p w:rsidR="00307634" w:rsidRDefault="00307634" w:rsidP="00307634">
      <w:pPr>
        <w:ind w:firstLine="0"/>
      </w:pPr>
      <w:r>
        <w:t xml:space="preserve">    $count = minor_offense_exists($student_id, $offense_details_id);</w:t>
      </w:r>
    </w:p>
    <w:p w:rsidR="00307634" w:rsidRDefault="00307634" w:rsidP="00307634">
      <w:pPr>
        <w:ind w:firstLine="0"/>
      </w:pPr>
    </w:p>
    <w:p w:rsidR="00307634" w:rsidRDefault="00307634" w:rsidP="00307634">
      <w:pPr>
        <w:ind w:firstLine="0"/>
      </w:pPr>
      <w:r>
        <w:t xml:space="preserve">    if ($count == '' &amp;&amp; $status == 'Case Record') {</w:t>
      </w:r>
    </w:p>
    <w:p w:rsidR="00307634" w:rsidRDefault="00307634" w:rsidP="00307634">
      <w:pPr>
        <w:ind w:firstLine="0"/>
      </w:pPr>
      <w:r>
        <w:t xml:space="preserve">      $offense_count = "-";</w:t>
      </w:r>
    </w:p>
    <w:p w:rsidR="00307634" w:rsidRDefault="00307634" w:rsidP="00307634">
      <w:pPr>
        <w:ind w:firstLine="0"/>
      </w:pPr>
      <w:r>
        <w:t xml:space="preserve">    } elseif ($count == 'First Offense' &amp;&amp; $status == 'Case Record') {</w:t>
      </w:r>
    </w:p>
    <w:p w:rsidR="00307634" w:rsidRDefault="00307634" w:rsidP="00307634">
      <w:pPr>
        <w:ind w:firstLine="0"/>
      </w:pPr>
      <w:r>
        <w:t xml:space="preserve">      $offense_count = "-";</w:t>
      </w:r>
    </w:p>
    <w:p w:rsidR="00307634" w:rsidRDefault="00307634" w:rsidP="00307634">
      <w:pPr>
        <w:ind w:firstLine="0"/>
      </w:pPr>
      <w:r>
        <w:t xml:space="preserve">    } elseif ($count == 'Second Offense' &amp;&amp; $status == 'Case Record') {</w:t>
      </w:r>
    </w:p>
    <w:p w:rsidR="00307634" w:rsidRDefault="00307634" w:rsidP="00307634">
      <w:pPr>
        <w:ind w:firstLine="0"/>
      </w:pPr>
      <w:r>
        <w:t xml:space="preserve">      $offense_count = "-";</w:t>
      </w:r>
    </w:p>
    <w:p w:rsidR="00307634" w:rsidRDefault="00307634" w:rsidP="00307634">
      <w:pPr>
        <w:ind w:firstLine="0"/>
      </w:pPr>
      <w:r>
        <w:t xml:space="preserve">    }</w:t>
      </w:r>
    </w:p>
    <w:p w:rsidR="00307634" w:rsidRDefault="00307634" w:rsidP="00307634">
      <w:pPr>
        <w:ind w:firstLine="0"/>
      </w:pPr>
    </w:p>
    <w:p w:rsidR="00307634" w:rsidRDefault="00307634" w:rsidP="00307634">
      <w:pPr>
        <w:ind w:firstLine="0"/>
      </w:pPr>
      <w:r>
        <w:t xml:space="preserve">    if ($count == '' &amp;&amp; $status == 'Issue') {</w:t>
      </w:r>
    </w:p>
    <w:p w:rsidR="00307634" w:rsidRDefault="00307634" w:rsidP="00307634">
      <w:pPr>
        <w:ind w:firstLine="0"/>
      </w:pPr>
      <w:r>
        <w:t xml:space="preserve">      $offense_count = "First Offense";</w:t>
      </w:r>
    </w:p>
    <w:p w:rsidR="00307634" w:rsidRDefault="00307634" w:rsidP="00307634">
      <w:pPr>
        <w:ind w:firstLine="0"/>
      </w:pPr>
      <w:r>
        <w:t xml:space="preserve">    } elseif ($count == 'First Offense' &amp;&amp; $status == 'Issue') {</w:t>
      </w:r>
    </w:p>
    <w:p w:rsidR="00307634" w:rsidRDefault="00307634" w:rsidP="00307634">
      <w:pPr>
        <w:ind w:firstLine="0"/>
      </w:pPr>
      <w:r>
        <w:lastRenderedPageBreak/>
        <w:t xml:space="preserve">      $offense_count = "Second Offense";</w:t>
      </w:r>
    </w:p>
    <w:p w:rsidR="00307634" w:rsidRDefault="00307634" w:rsidP="00307634">
      <w:pPr>
        <w:ind w:firstLine="0"/>
      </w:pPr>
      <w:r>
        <w:t xml:space="preserve">    } elseif ($count == "Second Offense" &amp;&amp; $status == 'Issue') {</w:t>
      </w:r>
    </w:p>
    <w:p w:rsidR="00307634" w:rsidRDefault="00307634" w:rsidP="00307634">
      <w:pPr>
        <w:ind w:firstLine="0"/>
      </w:pPr>
      <w:r>
        <w:t xml:space="preserve">      $offense_count = "Third Offense";</w:t>
      </w:r>
    </w:p>
    <w:p w:rsidR="00307634" w:rsidRDefault="00307634" w:rsidP="00307634">
      <w:pPr>
        <w:ind w:firstLine="0"/>
      </w:pPr>
      <w:r>
        <w:t xml:space="preserve">    }</w:t>
      </w:r>
    </w:p>
    <w:p w:rsidR="00307634" w:rsidRDefault="00307634" w:rsidP="00307634">
      <w:pPr>
        <w:ind w:firstLine="0"/>
      </w:pPr>
    </w:p>
    <w:p w:rsidR="00307634" w:rsidRDefault="00307634" w:rsidP="00307634">
      <w:pPr>
        <w:ind w:firstLine="0"/>
      </w:pPr>
      <w:r>
        <w:t xml:space="preserve">    create_major_offense_report($student_id, $incident_date, $report, $offense_details_id, $sanctions_minor_id, $term, $offense_count, $status);</w:t>
      </w:r>
    </w:p>
    <w:p w:rsidR="00307634" w:rsidRDefault="00307634" w:rsidP="00307634">
      <w:pPr>
        <w:ind w:firstLine="0"/>
      </w:pPr>
      <w:r>
        <w:t xml:space="preserve">  }</w:t>
      </w:r>
    </w:p>
    <w:p w:rsidR="00307634" w:rsidRDefault="00307634" w:rsidP="00307634">
      <w:pPr>
        <w:ind w:firstLine="0"/>
      </w:pPr>
      <w:r>
        <w:t>}</w:t>
      </w:r>
    </w:p>
    <w:p w:rsidR="00307634" w:rsidRDefault="00307634" w:rsidP="00307634">
      <w:pPr>
        <w:ind w:firstLine="0"/>
      </w:pPr>
    </w:p>
    <w:p w:rsidR="00307634" w:rsidRDefault="00307634" w:rsidP="00307634">
      <w:pPr>
        <w:ind w:firstLine="0"/>
      </w:pPr>
      <w:r>
        <w:t>require 'app/view/administrator/overall-header.php';</w:t>
      </w:r>
    </w:p>
    <w:p w:rsidR="00307634" w:rsidRDefault="00307634" w:rsidP="00307634">
      <w:pPr>
        <w:ind w:firstLine="0"/>
      </w:pPr>
      <w:r>
        <w:t>?&gt;</w:t>
      </w:r>
    </w:p>
    <w:p w:rsidR="00307634" w:rsidRDefault="00307634" w:rsidP="00307634">
      <w:pPr>
        <w:ind w:firstLine="0"/>
      </w:pPr>
      <w:r>
        <w:t>&lt;!-- === Insert Administrator Content === --&gt;</w:t>
      </w:r>
    </w:p>
    <w:p w:rsidR="00307634" w:rsidRDefault="00307634" w:rsidP="00307634">
      <w:pPr>
        <w:ind w:firstLine="0"/>
      </w:pPr>
      <w:r>
        <w:t>&lt;section class="content-header"&gt;</w:t>
      </w:r>
    </w:p>
    <w:p w:rsidR="00307634" w:rsidRDefault="00307634" w:rsidP="00307634">
      <w:pPr>
        <w:ind w:firstLine="0"/>
      </w:pPr>
      <w:r>
        <w:t xml:space="preserve">  &lt;h1&gt;</w:t>
      </w:r>
    </w:p>
    <w:p w:rsidR="00307634" w:rsidRDefault="00307634" w:rsidP="00307634">
      <w:pPr>
        <w:ind w:firstLine="0"/>
      </w:pPr>
      <w:r>
        <w:t xml:space="preserve">    Student Offenses</w:t>
      </w:r>
    </w:p>
    <w:p w:rsidR="00307634" w:rsidRDefault="00307634" w:rsidP="00307634">
      <w:pPr>
        <w:ind w:firstLine="0"/>
      </w:pPr>
      <w:r>
        <w:t xml:space="preserve">    &lt;small&gt;Major Offense: &lt;?php echo school_term() . " Term"; ?&gt;&lt;/small&gt;</w:t>
      </w:r>
    </w:p>
    <w:p w:rsidR="00307634" w:rsidRDefault="00307634" w:rsidP="00307634">
      <w:pPr>
        <w:ind w:firstLine="0"/>
      </w:pPr>
      <w:r>
        <w:t xml:space="preserve">  &lt;/h1&gt;</w:t>
      </w:r>
    </w:p>
    <w:p w:rsidR="00307634" w:rsidRDefault="00307634" w:rsidP="00307634">
      <w:pPr>
        <w:ind w:firstLine="0"/>
      </w:pPr>
      <w:r>
        <w:tab/>
        <w:t>&lt;ol class="breadcrumb"&gt;</w:t>
      </w:r>
    </w:p>
    <w:p w:rsidR="00307634" w:rsidRDefault="00307634" w:rsidP="00307634">
      <w:pPr>
        <w:ind w:firstLine="0"/>
      </w:pPr>
      <w:r>
        <w:tab/>
      </w:r>
      <w:r>
        <w:tab/>
        <w:t>&lt;li&gt;&lt;a href="admin.php"&gt;&lt;i class="fa fa-home"&gt;&lt;/i&gt;Home&lt;/a&gt;&lt;/li&gt;</w:t>
      </w:r>
    </w:p>
    <w:p w:rsidR="00307634" w:rsidRDefault="00307634" w:rsidP="00307634">
      <w:pPr>
        <w:ind w:firstLine="0"/>
      </w:pPr>
      <w:r>
        <w:tab/>
        <w:t>&lt;/ol&gt;</w:t>
      </w:r>
      <w:r>
        <w:tab/>
      </w:r>
    </w:p>
    <w:p w:rsidR="00307634" w:rsidRDefault="00307634" w:rsidP="00307634">
      <w:pPr>
        <w:ind w:firstLine="0"/>
      </w:pPr>
      <w:r>
        <w:t>&lt;/section&gt;</w:t>
      </w:r>
    </w:p>
    <w:p w:rsidR="00307634" w:rsidRDefault="00307634" w:rsidP="00307634">
      <w:pPr>
        <w:ind w:firstLine="0"/>
      </w:pPr>
    </w:p>
    <w:p w:rsidR="00307634" w:rsidRDefault="00307634" w:rsidP="00307634">
      <w:pPr>
        <w:ind w:firstLine="0"/>
      </w:pPr>
      <w:r>
        <w:lastRenderedPageBreak/>
        <w:t>&lt;section class="content"&gt;</w:t>
      </w:r>
    </w:p>
    <w:p w:rsidR="00307634" w:rsidRDefault="00307634" w:rsidP="00307634">
      <w:pPr>
        <w:ind w:firstLine="0"/>
      </w:pPr>
    </w:p>
    <w:p w:rsidR="00307634" w:rsidRDefault="00307634" w:rsidP="00307634">
      <w:pPr>
        <w:ind w:firstLine="0"/>
      </w:pPr>
      <w:r>
        <w:t xml:space="preserve">&lt;?php  </w:t>
      </w:r>
    </w:p>
    <w:p w:rsidR="00307634" w:rsidRDefault="00307634" w:rsidP="00307634">
      <w:pPr>
        <w:ind w:firstLine="0"/>
      </w:pPr>
      <w:r>
        <w:t xml:space="preserve">  // require 'app/view/handler/redirection/_major_notification.php';</w:t>
      </w:r>
    </w:p>
    <w:p w:rsidR="00307634" w:rsidRDefault="00307634" w:rsidP="00307634">
      <w:pPr>
        <w:ind w:firstLine="0"/>
      </w:pPr>
    </w:p>
    <w:p w:rsidR="00307634" w:rsidRDefault="00307634" w:rsidP="00307634">
      <w:pPr>
        <w:ind w:firstLine="0"/>
      </w:pPr>
      <w:r>
        <w:t>if (isset($_GET['r'])) {</w:t>
      </w:r>
    </w:p>
    <w:p w:rsidR="00307634" w:rsidRDefault="00307634" w:rsidP="00307634">
      <w:pPr>
        <w:ind w:firstLine="0"/>
      </w:pPr>
      <w:r>
        <w:t xml:space="preserve">  $decode = base64_decode($_GET['r']);</w:t>
      </w:r>
    </w:p>
    <w:p w:rsidR="00307634" w:rsidRDefault="00307634" w:rsidP="00307634">
      <w:pPr>
        <w:ind w:firstLine="0"/>
      </w:pPr>
      <w:r>
        <w:t xml:space="preserve">  if ($decode == 'create_offense_success') {</w:t>
      </w:r>
    </w:p>
    <w:p w:rsidR="00307634" w:rsidRDefault="00307634" w:rsidP="00307634">
      <w:pPr>
        <w:ind w:firstLine="0"/>
      </w:pPr>
      <w:r>
        <w:t>?&gt;</w:t>
      </w:r>
    </w:p>
    <w:p w:rsidR="00307634" w:rsidRDefault="00307634" w:rsidP="00307634">
      <w:pPr>
        <w:ind w:firstLine="0"/>
      </w:pPr>
      <w:r>
        <w:t>&lt;div class="alert alert-success alert-dismissable"&gt;</w:t>
      </w:r>
    </w:p>
    <w:p w:rsidR="00307634" w:rsidRDefault="00307634" w:rsidP="00307634">
      <w:pPr>
        <w:ind w:firstLine="0"/>
      </w:pPr>
      <w:r>
        <w:t xml:space="preserve">  &lt;button type="button" class="close" data-dismiss="alert" aria-hidden="true"&gt;&amp;times;&lt;/button&gt;</w:t>
      </w:r>
    </w:p>
    <w:p w:rsidR="00307634" w:rsidRDefault="00307634" w:rsidP="00307634">
      <w:pPr>
        <w:ind w:firstLine="0"/>
      </w:pPr>
      <w:r>
        <w:t xml:space="preserve">  &lt;p&gt;&lt;i class="icon fa fa-check"&gt;&lt;/i&gt; Major Offense Report has been recorded.&lt;/p&gt;</w:t>
      </w:r>
    </w:p>
    <w:p w:rsidR="00307634" w:rsidRDefault="00307634" w:rsidP="00307634">
      <w:pPr>
        <w:ind w:firstLine="0"/>
      </w:pPr>
      <w:r>
        <w:t>&lt;/div&gt;</w:t>
      </w:r>
    </w:p>
    <w:p w:rsidR="00307634" w:rsidRDefault="00307634" w:rsidP="00307634">
      <w:pPr>
        <w:ind w:firstLine="0"/>
      </w:pPr>
      <w:r>
        <w:t>&lt;?php</w:t>
      </w:r>
    </w:p>
    <w:p w:rsidR="00307634" w:rsidRDefault="00307634" w:rsidP="00307634">
      <w:pPr>
        <w:ind w:firstLine="0"/>
      </w:pPr>
      <w:r>
        <w:t xml:space="preserve">    unset($_SESSION['student_name']);</w:t>
      </w:r>
    </w:p>
    <w:p w:rsidR="00307634" w:rsidRDefault="00307634" w:rsidP="00307634">
      <w:pPr>
        <w:ind w:firstLine="0"/>
      </w:pPr>
      <w:r>
        <w:t xml:space="preserve">  }</w:t>
      </w:r>
    </w:p>
    <w:p w:rsidR="00307634" w:rsidRDefault="00307634" w:rsidP="00307634">
      <w:pPr>
        <w:ind w:firstLine="0"/>
      </w:pPr>
      <w:r>
        <w:t>}</w:t>
      </w:r>
    </w:p>
    <w:p w:rsidR="00307634" w:rsidRDefault="00307634" w:rsidP="00307634">
      <w:pPr>
        <w:ind w:firstLine="0"/>
      </w:pPr>
    </w:p>
    <w:p w:rsidR="00307634" w:rsidRDefault="00307634" w:rsidP="00307634">
      <w:pPr>
        <w:ind w:firstLine="0"/>
      </w:pPr>
      <w:r>
        <w:t>if (isset($_GET['m'])) {</w:t>
      </w:r>
    </w:p>
    <w:p w:rsidR="00307634" w:rsidRDefault="00307634" w:rsidP="00307634">
      <w:pPr>
        <w:ind w:firstLine="0"/>
      </w:pPr>
      <w:r>
        <w:t xml:space="preserve">  $decode = base64_decode($_GET['m']);</w:t>
      </w:r>
    </w:p>
    <w:p w:rsidR="00307634" w:rsidRDefault="00307634" w:rsidP="00307634">
      <w:pPr>
        <w:ind w:firstLine="0"/>
      </w:pPr>
      <w:r>
        <w:t xml:space="preserve">  unset($_SESSION['student_name']);</w:t>
      </w:r>
    </w:p>
    <w:p w:rsidR="00307634" w:rsidRDefault="00307634" w:rsidP="00307634">
      <w:pPr>
        <w:ind w:firstLine="0"/>
      </w:pPr>
      <w:r>
        <w:t xml:space="preserve">  if ($decode == 'maximum_capacity') {</w:t>
      </w:r>
    </w:p>
    <w:p w:rsidR="00307634" w:rsidRDefault="00307634" w:rsidP="00307634">
      <w:pPr>
        <w:ind w:firstLine="0"/>
      </w:pPr>
      <w:r>
        <w:lastRenderedPageBreak/>
        <w:t>?&gt;</w:t>
      </w:r>
    </w:p>
    <w:p w:rsidR="00307634" w:rsidRDefault="00307634" w:rsidP="00307634">
      <w:pPr>
        <w:ind w:firstLine="0"/>
      </w:pPr>
      <w:r>
        <w:t>&lt;div class="alert alert-danger alert-dismissable"&gt;</w:t>
      </w:r>
    </w:p>
    <w:p w:rsidR="00307634" w:rsidRDefault="00307634" w:rsidP="00307634">
      <w:pPr>
        <w:ind w:firstLine="0"/>
      </w:pPr>
      <w:r>
        <w:t xml:space="preserve">  &lt;button type="button" class="close" data-dismiss="alert" aria-hidden="true"&gt;&amp;times;&lt;/button&gt;</w:t>
      </w:r>
    </w:p>
    <w:p w:rsidR="00307634" w:rsidRDefault="00307634" w:rsidP="00307634">
      <w:pPr>
        <w:ind w:firstLine="0"/>
      </w:pPr>
      <w:r>
        <w:t xml:space="preserve">  &lt;p&gt;&lt;i class="icon fa fa-warning"&gt;&lt;/i&gt; The Student has already accumulated Three Major Offenses.&lt;/p&gt;</w:t>
      </w:r>
    </w:p>
    <w:p w:rsidR="00307634" w:rsidRDefault="00307634" w:rsidP="00307634">
      <w:pPr>
        <w:ind w:firstLine="0"/>
      </w:pPr>
      <w:r>
        <w:t>&lt;/div&gt;</w:t>
      </w:r>
    </w:p>
    <w:p w:rsidR="00307634" w:rsidRDefault="00307634" w:rsidP="00307634">
      <w:pPr>
        <w:ind w:firstLine="0"/>
      </w:pPr>
      <w:r>
        <w:t>&lt;?php</w:t>
      </w:r>
    </w:p>
    <w:p w:rsidR="00307634" w:rsidRDefault="00307634" w:rsidP="00307634">
      <w:pPr>
        <w:ind w:firstLine="0"/>
      </w:pPr>
      <w:r>
        <w:t xml:space="preserve">  }</w:t>
      </w:r>
    </w:p>
    <w:p w:rsidR="00307634" w:rsidRDefault="00307634" w:rsidP="00307634">
      <w:pPr>
        <w:ind w:firstLine="0"/>
      </w:pPr>
      <w:r>
        <w:t>}</w:t>
      </w:r>
    </w:p>
    <w:p w:rsidR="00307634" w:rsidRDefault="00307634" w:rsidP="00307634">
      <w:pPr>
        <w:ind w:firstLine="0"/>
      </w:pPr>
      <w:r>
        <w:t>?&gt;</w:t>
      </w:r>
    </w:p>
    <w:p w:rsidR="00307634" w:rsidRDefault="00307634" w:rsidP="00307634">
      <w:pPr>
        <w:ind w:firstLine="0"/>
      </w:pPr>
    </w:p>
    <w:p w:rsidR="00307634" w:rsidRDefault="00307634" w:rsidP="00307634">
      <w:pPr>
        <w:ind w:firstLine="0"/>
      </w:pPr>
      <w:r>
        <w:t xml:space="preserve">  &lt;div class="row"&gt;</w:t>
      </w:r>
    </w:p>
    <w:p w:rsidR="00307634" w:rsidRDefault="00307634" w:rsidP="00307634">
      <w:pPr>
        <w:ind w:firstLine="0"/>
      </w:pPr>
      <w:r>
        <w:t xml:space="preserve">    &lt;div class="col-md-3"&gt;</w:t>
      </w:r>
    </w:p>
    <w:p w:rsidR="00307634" w:rsidRDefault="00307634" w:rsidP="00307634">
      <w:pPr>
        <w:ind w:firstLine="0"/>
      </w:pPr>
      <w:r>
        <w:t xml:space="preserve">      &lt;a href="major_offense_report.php" class="btn btn-primary btn-block margin-bottom"&gt;Major Offense Report&lt;/a&gt;</w:t>
      </w:r>
    </w:p>
    <w:p w:rsidR="00307634" w:rsidRDefault="00307634" w:rsidP="00307634">
      <w:pPr>
        <w:ind w:firstLine="0"/>
      </w:pPr>
      <w:r>
        <w:t xml:space="preserve">      &lt;div class="box box-solid"&gt;</w:t>
      </w:r>
    </w:p>
    <w:p w:rsidR="00307634" w:rsidRDefault="00307634" w:rsidP="00307634">
      <w:pPr>
        <w:ind w:firstLine="0"/>
      </w:pPr>
      <w:r>
        <w:t xml:space="preserve">        &lt;div class="box-body no-padding"&gt;</w:t>
      </w:r>
    </w:p>
    <w:p w:rsidR="00307634" w:rsidRDefault="00307634" w:rsidP="00307634">
      <w:pPr>
        <w:ind w:firstLine="0"/>
      </w:pPr>
      <w:r>
        <w:t xml:space="preserve">          &lt;ul class="nav nav-pills nav-stacked"&gt;</w:t>
      </w:r>
    </w:p>
    <w:p w:rsidR="00307634" w:rsidRDefault="00307634" w:rsidP="00307634">
      <w:pPr>
        <w:ind w:firstLine="0"/>
      </w:pPr>
      <w:r>
        <w:t xml:space="preserve">            &lt;li&gt;&lt;a href="minor_offense_list.php"&gt; Minor Offense&lt;/a&gt;&lt;/li&gt;</w:t>
      </w:r>
    </w:p>
    <w:p w:rsidR="00307634" w:rsidRDefault="00307634" w:rsidP="00307634">
      <w:pPr>
        <w:ind w:firstLine="0"/>
      </w:pPr>
      <w:r>
        <w:t xml:space="preserve">            &lt;li class="active"&gt;&lt;a href="major_offense_list.php"&gt; Major Offense&lt;/a&gt;&lt;/li&gt;</w:t>
      </w:r>
    </w:p>
    <w:p w:rsidR="00307634" w:rsidRDefault="00307634" w:rsidP="00307634">
      <w:pPr>
        <w:ind w:firstLine="0"/>
      </w:pPr>
      <w:r>
        <w:t xml:space="preserve">          &lt;/ul&gt;</w:t>
      </w:r>
    </w:p>
    <w:p w:rsidR="00307634" w:rsidRDefault="00307634" w:rsidP="00307634">
      <w:pPr>
        <w:ind w:firstLine="0"/>
      </w:pPr>
      <w:r>
        <w:t xml:space="preserve">        &lt;/div&gt;&lt;!-- /.box-body --&gt;</w:t>
      </w:r>
    </w:p>
    <w:p w:rsidR="00307634" w:rsidRDefault="00307634" w:rsidP="00307634">
      <w:pPr>
        <w:ind w:firstLine="0"/>
      </w:pPr>
      <w:r>
        <w:lastRenderedPageBreak/>
        <w:t xml:space="preserve">      &lt;/div&gt;&lt;!-- /. box --&gt;</w:t>
      </w:r>
    </w:p>
    <w:p w:rsidR="00307634" w:rsidRDefault="00307634" w:rsidP="00307634">
      <w:pPr>
        <w:ind w:firstLine="0"/>
      </w:pPr>
      <w:r>
        <w:t xml:space="preserve">    &lt;/div&gt;&lt;!-- /.col --&gt;</w:t>
      </w:r>
    </w:p>
    <w:p w:rsidR="00307634" w:rsidRDefault="00307634" w:rsidP="00307634">
      <w:pPr>
        <w:ind w:firstLine="0"/>
      </w:pPr>
      <w:r>
        <w:t xml:space="preserve">    &lt;div class="col-md-9"&gt;</w:t>
      </w:r>
    </w:p>
    <w:p w:rsidR="00307634" w:rsidRDefault="00307634" w:rsidP="00307634">
      <w:pPr>
        <w:ind w:firstLine="0"/>
      </w:pPr>
      <w:r>
        <w:t xml:space="preserve">      &lt;div class="box box-primary"&gt;</w:t>
      </w:r>
    </w:p>
    <w:p w:rsidR="00307634" w:rsidRDefault="00307634" w:rsidP="00307634">
      <w:pPr>
        <w:ind w:firstLine="0"/>
      </w:pPr>
      <w:r>
        <w:t xml:space="preserve">        &lt;div class="box-header with-border"&gt;</w:t>
      </w:r>
    </w:p>
    <w:p w:rsidR="00307634" w:rsidRDefault="00307634" w:rsidP="00307634">
      <w:pPr>
        <w:ind w:firstLine="0"/>
      </w:pPr>
      <w:r>
        <w:t xml:space="preserve">          &lt;h3 class="box-title"&gt;List of Students&lt;/h3&gt;</w:t>
      </w:r>
    </w:p>
    <w:p w:rsidR="00307634" w:rsidRDefault="00307634" w:rsidP="00307634">
      <w:pPr>
        <w:ind w:firstLine="0"/>
      </w:pPr>
      <w:r>
        <w:t xml:space="preserve">          &lt;div class="box-tools pull-right"&gt;</w:t>
      </w:r>
    </w:p>
    <w:p w:rsidR="00307634" w:rsidRDefault="00307634" w:rsidP="00307634">
      <w:pPr>
        <w:ind w:firstLine="0"/>
      </w:pPr>
      <w:r>
        <w:t xml:space="preserve">          &lt;/div&gt;&lt;!-- /.box-tools --&gt;</w:t>
      </w:r>
    </w:p>
    <w:p w:rsidR="00307634" w:rsidRDefault="00307634" w:rsidP="00307634">
      <w:pPr>
        <w:ind w:firstLine="0"/>
      </w:pPr>
      <w:r>
        <w:t xml:space="preserve">        &lt;/div&gt;&lt;!-- /.box-header --&gt;</w:t>
      </w:r>
    </w:p>
    <w:p w:rsidR="00307634" w:rsidRDefault="00307634" w:rsidP="00307634">
      <w:pPr>
        <w:ind w:firstLine="0"/>
      </w:pPr>
      <w:r>
        <w:t xml:space="preserve">        &lt;div class="box-body no-padding"&gt;</w:t>
      </w:r>
    </w:p>
    <w:p w:rsidR="00307634" w:rsidRDefault="00307634" w:rsidP="00307634">
      <w:pPr>
        <w:ind w:firstLine="0"/>
      </w:pPr>
      <w:r>
        <w:t xml:space="preserve">          &lt;div class="table-responsive mailbox-messages"&gt;</w:t>
      </w:r>
    </w:p>
    <w:p w:rsidR="00307634" w:rsidRDefault="00307634" w:rsidP="00307634">
      <w:pPr>
        <w:ind w:firstLine="0"/>
      </w:pPr>
      <w:r>
        <w:t xml:space="preserve">            &lt;table class="table table-hover table-striped"&gt;</w:t>
      </w:r>
    </w:p>
    <w:p w:rsidR="00307634" w:rsidRDefault="00307634" w:rsidP="00307634">
      <w:pPr>
        <w:ind w:firstLine="0"/>
      </w:pPr>
      <w:r>
        <w:t xml:space="preserve">              &lt;tr&gt;</w:t>
      </w:r>
    </w:p>
    <w:p w:rsidR="00307634" w:rsidRDefault="00307634" w:rsidP="00307634">
      <w:pPr>
        <w:ind w:firstLine="0"/>
      </w:pPr>
      <w:r>
        <w:t xml:space="preserve">                &lt;th&gt;&lt;/th&gt;</w:t>
      </w:r>
    </w:p>
    <w:p w:rsidR="00307634" w:rsidRDefault="00307634" w:rsidP="00307634">
      <w:pPr>
        <w:ind w:firstLine="0"/>
      </w:pPr>
      <w:r>
        <w:t xml:space="preserve">                &lt;th&gt;Name&lt;/th&gt;</w:t>
      </w:r>
    </w:p>
    <w:p w:rsidR="00307634" w:rsidRDefault="00307634" w:rsidP="00307634">
      <w:pPr>
        <w:ind w:firstLine="0"/>
      </w:pPr>
      <w:r>
        <w:t xml:space="preserve">                &lt;th&gt;&lt;/th&gt;</w:t>
      </w:r>
    </w:p>
    <w:p w:rsidR="00307634" w:rsidRDefault="00307634" w:rsidP="00307634">
      <w:pPr>
        <w:ind w:firstLine="0"/>
      </w:pPr>
      <w:r>
        <w:t xml:space="preserve">              &lt;/tr&gt;</w:t>
      </w:r>
    </w:p>
    <w:p w:rsidR="00307634" w:rsidRDefault="00307634" w:rsidP="00307634">
      <w:pPr>
        <w:ind w:firstLine="0"/>
      </w:pPr>
      <w:r>
        <w:t xml:space="preserve">              &lt;tbody&gt;</w:t>
      </w:r>
    </w:p>
    <w:p w:rsidR="00307634" w:rsidRDefault="00307634" w:rsidP="00307634">
      <w:pPr>
        <w:ind w:firstLine="0"/>
      </w:pPr>
      <w:r>
        <w:t xml:space="preserve">                &lt;?php student_has_major_offense(); ?&gt;</w:t>
      </w:r>
    </w:p>
    <w:p w:rsidR="00307634" w:rsidRDefault="00307634" w:rsidP="00307634">
      <w:pPr>
        <w:ind w:firstLine="0"/>
      </w:pPr>
      <w:r>
        <w:t xml:space="preserve">              &lt;/tbody&gt;</w:t>
      </w:r>
    </w:p>
    <w:p w:rsidR="00307634" w:rsidRDefault="00307634" w:rsidP="00307634">
      <w:pPr>
        <w:ind w:firstLine="0"/>
      </w:pPr>
      <w:r>
        <w:t xml:space="preserve">            &lt;/table&gt;&lt;!-- /.table --&gt;</w:t>
      </w:r>
    </w:p>
    <w:p w:rsidR="00307634" w:rsidRDefault="00307634" w:rsidP="00307634">
      <w:pPr>
        <w:ind w:firstLine="0"/>
      </w:pPr>
      <w:r>
        <w:t xml:space="preserve">          &lt;/div&gt;&lt;!-- /.mail-box-messages --&gt;</w:t>
      </w:r>
    </w:p>
    <w:p w:rsidR="00307634" w:rsidRDefault="00307634" w:rsidP="00307634">
      <w:pPr>
        <w:ind w:firstLine="0"/>
      </w:pPr>
      <w:r>
        <w:t xml:space="preserve">        &lt;/div&gt;&lt;!-- /.box-body --&gt;</w:t>
      </w:r>
    </w:p>
    <w:p w:rsidR="00307634" w:rsidRDefault="00307634" w:rsidP="00307634">
      <w:pPr>
        <w:ind w:firstLine="0"/>
      </w:pPr>
      <w:r>
        <w:lastRenderedPageBreak/>
        <w:t xml:space="preserve">        &lt;div class="box-footer no-padding"&gt;</w:t>
      </w:r>
    </w:p>
    <w:p w:rsidR="00307634" w:rsidRDefault="00307634" w:rsidP="00307634">
      <w:pPr>
        <w:ind w:firstLine="0"/>
      </w:pPr>
      <w:r>
        <w:t xml:space="preserve">        &lt;/div&gt;</w:t>
      </w:r>
    </w:p>
    <w:p w:rsidR="00307634" w:rsidRDefault="00307634" w:rsidP="00307634">
      <w:pPr>
        <w:ind w:firstLine="0"/>
      </w:pPr>
      <w:r>
        <w:t xml:space="preserve">      &lt;/div&gt;&lt;!-- /. box --&gt;</w:t>
      </w:r>
    </w:p>
    <w:p w:rsidR="00307634" w:rsidRDefault="00307634" w:rsidP="00307634">
      <w:pPr>
        <w:ind w:firstLine="0"/>
      </w:pPr>
      <w:r>
        <w:t xml:space="preserve">    &lt;/div&gt;&lt;!-- /.col --&gt;</w:t>
      </w:r>
    </w:p>
    <w:p w:rsidR="00307634" w:rsidRDefault="00307634" w:rsidP="00307634">
      <w:pPr>
        <w:ind w:firstLine="0"/>
      </w:pPr>
      <w:r>
        <w:t xml:space="preserve">  &lt;/div&gt;&lt;!-- /.row --&gt;</w:t>
      </w:r>
    </w:p>
    <w:p w:rsidR="00307634" w:rsidRDefault="00307634" w:rsidP="00307634">
      <w:pPr>
        <w:ind w:firstLine="0"/>
      </w:pPr>
      <w:r>
        <w:t>&lt;/section&gt;&lt;!-- /.content --&gt;</w:t>
      </w:r>
    </w:p>
    <w:p w:rsidR="00307634" w:rsidRDefault="00307634" w:rsidP="00307634">
      <w:pPr>
        <w:ind w:firstLine="0"/>
      </w:pPr>
      <w:r>
        <w:t>&lt;!-- === [= NOTHING FOLLOWS =] === --&gt;</w:t>
      </w:r>
    </w:p>
    <w:p w:rsidR="00307634" w:rsidRDefault="00307634" w:rsidP="00307634">
      <w:pPr>
        <w:ind w:firstLine="0"/>
      </w:pPr>
      <w:r>
        <w:t xml:space="preserve">&lt;?php  </w:t>
      </w:r>
    </w:p>
    <w:p w:rsidR="00307634" w:rsidRDefault="00307634" w:rsidP="00307634">
      <w:pPr>
        <w:ind w:firstLine="0"/>
      </w:pPr>
      <w:r>
        <w:t>require 'app/view/administrator/overall-footer.php';</w:t>
      </w:r>
    </w:p>
    <w:p w:rsidR="00307634" w:rsidRDefault="00307634" w:rsidP="00307634">
      <w:pPr>
        <w:ind w:firstLine="0"/>
      </w:pPr>
      <w:r>
        <w:t>?&gt;</w:t>
      </w:r>
    </w:p>
    <w:p w:rsidR="00B8444B" w:rsidRDefault="00B8444B" w:rsidP="00307634">
      <w:pPr>
        <w:ind w:firstLine="0"/>
      </w:pPr>
    </w:p>
    <w:p w:rsidR="00B8444B" w:rsidRDefault="00B8444B" w:rsidP="00307634">
      <w:pPr>
        <w:ind w:firstLine="0"/>
        <w:rPr>
          <w:b/>
        </w:rPr>
      </w:pPr>
      <w:r>
        <w:tab/>
      </w:r>
      <w:r>
        <w:rPr>
          <w:b/>
        </w:rPr>
        <w:t>major_offense_list_root.php</w:t>
      </w:r>
    </w:p>
    <w:p w:rsidR="00B8444B" w:rsidRDefault="00B8444B" w:rsidP="00B8444B">
      <w:pPr>
        <w:ind w:firstLine="0"/>
      </w:pPr>
      <w:r>
        <w:t>&lt;!-- This Page is/are for Administrator --&gt;</w:t>
      </w:r>
    </w:p>
    <w:p w:rsidR="00B8444B" w:rsidRDefault="00B8444B" w:rsidP="00B8444B">
      <w:pPr>
        <w:ind w:firstLine="0"/>
      </w:pPr>
      <w:r>
        <w:t xml:space="preserve">&lt;?php </w:t>
      </w:r>
    </w:p>
    <w:p w:rsidR="00B8444B" w:rsidRDefault="00B8444B" w:rsidP="00B8444B">
      <w:pPr>
        <w:ind w:firstLine="0"/>
      </w:pPr>
      <w:r>
        <w:t>require 'app/controller/init.php';</w:t>
      </w:r>
    </w:p>
    <w:p w:rsidR="00B8444B" w:rsidRDefault="00B8444B" w:rsidP="00B8444B">
      <w:pPr>
        <w:ind w:firstLine="0"/>
      </w:pPr>
      <w:r>
        <w:t>protect_page_profile_root();</w:t>
      </w:r>
    </w:p>
    <w:p w:rsidR="00B8444B" w:rsidRDefault="00B8444B" w:rsidP="00B8444B">
      <w:pPr>
        <w:ind w:firstLine="0"/>
      </w:pPr>
      <w:r>
        <w:t>require 'app/controller/root/login-credential-root.php';</w:t>
      </w:r>
    </w:p>
    <w:p w:rsidR="00B8444B" w:rsidRDefault="00B8444B" w:rsidP="00B8444B">
      <w:pPr>
        <w:ind w:firstLine="0"/>
      </w:pPr>
      <w:r>
        <w:t>require 'app/view/root/overall-header.php';</w:t>
      </w:r>
    </w:p>
    <w:p w:rsidR="00B8444B" w:rsidRDefault="00B8444B" w:rsidP="00B8444B">
      <w:pPr>
        <w:ind w:firstLine="0"/>
      </w:pPr>
      <w:r>
        <w:t>?&gt;</w:t>
      </w:r>
    </w:p>
    <w:p w:rsidR="00B8444B" w:rsidRDefault="00B8444B" w:rsidP="00B8444B">
      <w:pPr>
        <w:ind w:firstLine="0"/>
      </w:pPr>
      <w:r>
        <w:t>&lt;!-- === Insert Administrator Content === --&gt;</w:t>
      </w:r>
    </w:p>
    <w:p w:rsidR="00B8444B" w:rsidRDefault="00B8444B" w:rsidP="00B8444B">
      <w:pPr>
        <w:ind w:firstLine="0"/>
      </w:pPr>
      <w:r>
        <w:t>&lt;section class="content-header"&gt;</w:t>
      </w:r>
    </w:p>
    <w:p w:rsidR="00B8444B" w:rsidRDefault="00B8444B" w:rsidP="00B8444B">
      <w:pPr>
        <w:ind w:firstLine="0"/>
      </w:pPr>
      <w:r>
        <w:t xml:space="preserve">  &lt;h1&gt;</w:t>
      </w:r>
    </w:p>
    <w:p w:rsidR="00B8444B" w:rsidRDefault="00B8444B" w:rsidP="00B8444B">
      <w:pPr>
        <w:ind w:firstLine="0"/>
      </w:pPr>
      <w:r>
        <w:t xml:space="preserve">    Student Offenses</w:t>
      </w:r>
    </w:p>
    <w:p w:rsidR="00B8444B" w:rsidRDefault="00B8444B" w:rsidP="00B8444B">
      <w:pPr>
        <w:ind w:firstLine="0"/>
      </w:pPr>
      <w:r>
        <w:lastRenderedPageBreak/>
        <w:t xml:space="preserve">    &lt;small&gt;Major Offense: &lt;?php echo school_term() . " Term"; ?&gt;&lt;/small&gt;</w:t>
      </w:r>
    </w:p>
    <w:p w:rsidR="00B8444B" w:rsidRDefault="00B8444B" w:rsidP="00B8444B">
      <w:pPr>
        <w:ind w:firstLine="0"/>
      </w:pPr>
      <w:r>
        <w:t xml:space="preserve">  &lt;/h1&gt;</w:t>
      </w:r>
    </w:p>
    <w:p w:rsidR="00B8444B" w:rsidRDefault="00B8444B" w:rsidP="00B8444B">
      <w:pPr>
        <w:ind w:firstLine="0"/>
      </w:pPr>
      <w:r>
        <w:tab/>
        <w:t>&lt;ol class="breadcrumb"&gt;</w:t>
      </w:r>
    </w:p>
    <w:p w:rsidR="00B8444B" w:rsidRDefault="00B8444B" w:rsidP="00B8444B">
      <w:pPr>
        <w:ind w:firstLine="0"/>
      </w:pPr>
      <w:r>
        <w:tab/>
      </w:r>
      <w:r>
        <w:tab/>
        <w:t>&lt;li&gt;&lt;a href="admin.php"&gt;&lt;i class="fa fa-home"&gt;&lt;/i&gt;Home&lt;/a&gt;&lt;/li&gt;</w:t>
      </w:r>
    </w:p>
    <w:p w:rsidR="00B8444B" w:rsidRDefault="00B8444B" w:rsidP="00B8444B">
      <w:pPr>
        <w:ind w:firstLine="0"/>
      </w:pPr>
      <w:r>
        <w:tab/>
        <w:t>&lt;/ol&gt;</w:t>
      </w:r>
      <w:r>
        <w:tab/>
      </w:r>
    </w:p>
    <w:p w:rsidR="00B8444B" w:rsidRDefault="00B8444B" w:rsidP="00B8444B">
      <w:pPr>
        <w:ind w:firstLine="0"/>
      </w:pPr>
      <w:r>
        <w:t>&lt;/section&gt;</w:t>
      </w:r>
    </w:p>
    <w:p w:rsidR="00B8444B" w:rsidRDefault="00B8444B" w:rsidP="00B8444B">
      <w:pPr>
        <w:ind w:firstLine="0"/>
      </w:pPr>
    </w:p>
    <w:p w:rsidR="00B8444B" w:rsidRDefault="00B8444B" w:rsidP="00B8444B">
      <w:pPr>
        <w:ind w:firstLine="0"/>
      </w:pPr>
      <w:r>
        <w:t>&lt;section class="content"&gt;</w:t>
      </w:r>
    </w:p>
    <w:p w:rsidR="00B8444B" w:rsidRDefault="00B8444B" w:rsidP="00B8444B">
      <w:pPr>
        <w:ind w:firstLine="0"/>
      </w:pPr>
    </w:p>
    <w:p w:rsidR="00B8444B" w:rsidRDefault="00B8444B" w:rsidP="00B8444B">
      <w:pPr>
        <w:ind w:firstLine="0"/>
      </w:pPr>
      <w:r>
        <w:t xml:space="preserve">  &lt;div class="row"&gt;</w:t>
      </w:r>
    </w:p>
    <w:p w:rsidR="00B8444B" w:rsidRDefault="00B8444B" w:rsidP="00B8444B">
      <w:pPr>
        <w:ind w:firstLine="0"/>
      </w:pPr>
      <w:r>
        <w:t xml:space="preserve">    &lt;div class="col-md-3"&gt;</w:t>
      </w:r>
    </w:p>
    <w:p w:rsidR="00B8444B" w:rsidRDefault="00B8444B" w:rsidP="00B8444B">
      <w:pPr>
        <w:ind w:firstLine="0"/>
      </w:pPr>
      <w:r>
        <w:t xml:space="preserve">      &lt;div class="box box-solid"&gt;</w:t>
      </w:r>
    </w:p>
    <w:p w:rsidR="00B8444B" w:rsidRDefault="00B8444B" w:rsidP="00B8444B">
      <w:pPr>
        <w:ind w:firstLine="0"/>
      </w:pPr>
      <w:r>
        <w:t xml:space="preserve">        &lt;div class="box-body no-padding"&gt;</w:t>
      </w:r>
    </w:p>
    <w:p w:rsidR="00B8444B" w:rsidRDefault="00B8444B" w:rsidP="00B8444B">
      <w:pPr>
        <w:ind w:firstLine="0"/>
      </w:pPr>
      <w:r>
        <w:t xml:space="preserve">          &lt;ul class="nav nav-pills nav-stacked"&gt;</w:t>
      </w:r>
    </w:p>
    <w:p w:rsidR="00B8444B" w:rsidRDefault="00B8444B" w:rsidP="00B8444B">
      <w:pPr>
        <w:ind w:firstLine="0"/>
      </w:pPr>
      <w:r>
        <w:t xml:space="preserve">            &lt;li&gt;&lt;a href="minor_offense_list_root.php"&gt; Minor Offense&lt;/a&gt;&lt;/li&gt;</w:t>
      </w:r>
    </w:p>
    <w:p w:rsidR="00B8444B" w:rsidRDefault="00B8444B" w:rsidP="00B8444B">
      <w:pPr>
        <w:ind w:firstLine="0"/>
      </w:pPr>
      <w:r>
        <w:t xml:space="preserve">            &lt;li class="active"&gt;&lt;a href="major_offense_list_root.php"&gt; Major Offense&lt;/a&gt;&lt;/li&gt;</w:t>
      </w:r>
    </w:p>
    <w:p w:rsidR="00B8444B" w:rsidRDefault="00B8444B" w:rsidP="00B8444B">
      <w:pPr>
        <w:ind w:firstLine="0"/>
      </w:pPr>
      <w:r>
        <w:t xml:space="preserve">          &lt;/ul&gt;</w:t>
      </w:r>
    </w:p>
    <w:p w:rsidR="00B8444B" w:rsidRDefault="00B8444B" w:rsidP="00B8444B">
      <w:pPr>
        <w:ind w:firstLine="0"/>
      </w:pPr>
      <w:r>
        <w:t xml:space="preserve">        &lt;/div&gt;&lt;!-- /.box-body --&gt;</w:t>
      </w:r>
    </w:p>
    <w:p w:rsidR="00B8444B" w:rsidRDefault="00B8444B" w:rsidP="00B8444B">
      <w:pPr>
        <w:ind w:firstLine="0"/>
      </w:pPr>
      <w:r>
        <w:t xml:space="preserve">      &lt;/div&gt;&lt;!-- /. box --&gt;</w:t>
      </w:r>
    </w:p>
    <w:p w:rsidR="00B8444B" w:rsidRDefault="00B8444B" w:rsidP="00B8444B">
      <w:pPr>
        <w:ind w:firstLine="0"/>
      </w:pPr>
      <w:r>
        <w:t xml:space="preserve">    &lt;/div&gt;&lt;!-- /.col --&gt;</w:t>
      </w:r>
    </w:p>
    <w:p w:rsidR="00B8444B" w:rsidRDefault="00B8444B" w:rsidP="00B8444B">
      <w:pPr>
        <w:ind w:firstLine="0"/>
      </w:pPr>
      <w:r>
        <w:t xml:space="preserve">    &lt;div class="col-md-9"&gt;</w:t>
      </w:r>
    </w:p>
    <w:p w:rsidR="00B8444B" w:rsidRDefault="00B8444B" w:rsidP="00B8444B">
      <w:pPr>
        <w:ind w:firstLine="0"/>
      </w:pPr>
      <w:r>
        <w:t xml:space="preserve">      &lt;div class="box box-primary"&gt;</w:t>
      </w:r>
    </w:p>
    <w:p w:rsidR="00B8444B" w:rsidRDefault="00B8444B" w:rsidP="00B8444B">
      <w:pPr>
        <w:ind w:firstLine="0"/>
      </w:pPr>
      <w:r>
        <w:t xml:space="preserve">        &lt;div class="box-header with-border"&gt;</w:t>
      </w:r>
    </w:p>
    <w:p w:rsidR="00B8444B" w:rsidRDefault="00B8444B" w:rsidP="00B8444B">
      <w:pPr>
        <w:ind w:firstLine="0"/>
      </w:pPr>
      <w:r>
        <w:lastRenderedPageBreak/>
        <w:t xml:space="preserve">          &lt;h3 class="box-title"&gt;List of Students&lt;/h3&gt;</w:t>
      </w:r>
    </w:p>
    <w:p w:rsidR="00B8444B" w:rsidRDefault="00B8444B" w:rsidP="00B8444B">
      <w:pPr>
        <w:ind w:firstLine="0"/>
      </w:pPr>
      <w:r>
        <w:t xml:space="preserve">          &lt;div class="box-tools pull-right"&gt;</w:t>
      </w:r>
    </w:p>
    <w:p w:rsidR="00B8444B" w:rsidRDefault="00B8444B" w:rsidP="00B8444B">
      <w:pPr>
        <w:ind w:firstLine="0"/>
      </w:pPr>
      <w:r>
        <w:t xml:space="preserve">          &lt;/div&gt;&lt;!-- /.box-tools --&gt;</w:t>
      </w:r>
    </w:p>
    <w:p w:rsidR="00B8444B" w:rsidRDefault="00B8444B" w:rsidP="00B8444B">
      <w:pPr>
        <w:ind w:firstLine="0"/>
      </w:pPr>
      <w:r>
        <w:t xml:space="preserve">        &lt;/div&gt;&lt;!-- /.box-header --&gt;</w:t>
      </w:r>
    </w:p>
    <w:p w:rsidR="00B8444B" w:rsidRDefault="00B8444B" w:rsidP="00B8444B">
      <w:pPr>
        <w:ind w:firstLine="0"/>
      </w:pPr>
      <w:r>
        <w:t xml:space="preserve">        &lt;div class="box-body no-padding"&gt;</w:t>
      </w:r>
    </w:p>
    <w:p w:rsidR="00B8444B" w:rsidRDefault="00B8444B" w:rsidP="00B8444B">
      <w:pPr>
        <w:ind w:firstLine="0"/>
      </w:pPr>
      <w:r>
        <w:t xml:space="preserve">          &lt;div class="table-responsive mailbox-messages"&gt;</w:t>
      </w:r>
    </w:p>
    <w:p w:rsidR="00B8444B" w:rsidRDefault="00B8444B" w:rsidP="00B8444B">
      <w:pPr>
        <w:ind w:firstLine="0"/>
      </w:pPr>
      <w:r>
        <w:t xml:space="preserve">            &lt;table class="table table-hover table-striped"&gt;</w:t>
      </w:r>
    </w:p>
    <w:p w:rsidR="00B8444B" w:rsidRDefault="00B8444B" w:rsidP="00B8444B">
      <w:pPr>
        <w:ind w:firstLine="0"/>
      </w:pPr>
      <w:r>
        <w:t xml:space="preserve">              &lt;tr&gt;</w:t>
      </w:r>
    </w:p>
    <w:p w:rsidR="00B8444B" w:rsidRDefault="00B8444B" w:rsidP="00B8444B">
      <w:pPr>
        <w:ind w:firstLine="0"/>
      </w:pPr>
      <w:r>
        <w:t xml:space="preserve">                &lt;th&gt;&lt;/th&gt;</w:t>
      </w:r>
    </w:p>
    <w:p w:rsidR="00B8444B" w:rsidRDefault="00B8444B" w:rsidP="00B8444B">
      <w:pPr>
        <w:ind w:firstLine="0"/>
      </w:pPr>
      <w:r>
        <w:t xml:space="preserve">                &lt;th&gt;Name&lt;/th&gt;</w:t>
      </w:r>
    </w:p>
    <w:p w:rsidR="00B8444B" w:rsidRDefault="00B8444B" w:rsidP="00B8444B">
      <w:pPr>
        <w:ind w:firstLine="0"/>
      </w:pPr>
      <w:r>
        <w:t xml:space="preserve">                &lt;th&gt;&lt;/th&gt;</w:t>
      </w:r>
    </w:p>
    <w:p w:rsidR="00B8444B" w:rsidRDefault="00B8444B" w:rsidP="00B8444B">
      <w:pPr>
        <w:ind w:firstLine="0"/>
      </w:pPr>
      <w:r>
        <w:t xml:space="preserve">              &lt;/tr&gt;</w:t>
      </w:r>
    </w:p>
    <w:p w:rsidR="00B8444B" w:rsidRDefault="00B8444B" w:rsidP="00B8444B">
      <w:pPr>
        <w:ind w:firstLine="0"/>
      </w:pPr>
      <w:r>
        <w:t xml:space="preserve">              &lt;tbody&gt;</w:t>
      </w:r>
    </w:p>
    <w:p w:rsidR="00B8444B" w:rsidRDefault="00B8444B" w:rsidP="00B8444B">
      <w:pPr>
        <w:ind w:firstLine="0"/>
      </w:pPr>
      <w:r>
        <w:t xml:space="preserve">                &lt;?php student_has_major_offense_root(); ?&gt;</w:t>
      </w:r>
    </w:p>
    <w:p w:rsidR="00B8444B" w:rsidRDefault="00B8444B" w:rsidP="00B8444B">
      <w:pPr>
        <w:ind w:firstLine="0"/>
      </w:pPr>
      <w:r>
        <w:t xml:space="preserve">              &lt;/tbody&gt;</w:t>
      </w:r>
    </w:p>
    <w:p w:rsidR="00B8444B" w:rsidRDefault="00B8444B" w:rsidP="00B8444B">
      <w:pPr>
        <w:ind w:firstLine="0"/>
      </w:pPr>
      <w:r>
        <w:t xml:space="preserve">            &lt;/table&gt;&lt;!-- /.table --&gt;</w:t>
      </w:r>
    </w:p>
    <w:p w:rsidR="00B8444B" w:rsidRDefault="00B8444B" w:rsidP="00B8444B">
      <w:pPr>
        <w:ind w:firstLine="0"/>
      </w:pPr>
      <w:r>
        <w:t xml:space="preserve">          &lt;/div&gt;&lt;!-- /.mail-box-messages --&gt;</w:t>
      </w:r>
    </w:p>
    <w:p w:rsidR="00B8444B" w:rsidRDefault="00B8444B" w:rsidP="00B8444B">
      <w:pPr>
        <w:ind w:firstLine="0"/>
      </w:pPr>
      <w:r>
        <w:t xml:space="preserve">        &lt;/div&gt;&lt;!-- /.box-body --&gt;</w:t>
      </w:r>
    </w:p>
    <w:p w:rsidR="00B8444B" w:rsidRDefault="00B8444B" w:rsidP="00B8444B">
      <w:pPr>
        <w:ind w:firstLine="0"/>
      </w:pPr>
      <w:r>
        <w:t xml:space="preserve">        &lt;div class="box-footer no-padding"&gt;</w:t>
      </w:r>
    </w:p>
    <w:p w:rsidR="00B8444B" w:rsidRDefault="00B8444B" w:rsidP="00B8444B">
      <w:pPr>
        <w:ind w:firstLine="0"/>
      </w:pPr>
      <w:r>
        <w:t xml:space="preserve">        &lt;/div&gt;</w:t>
      </w:r>
    </w:p>
    <w:p w:rsidR="00B8444B" w:rsidRDefault="00B8444B" w:rsidP="00B8444B">
      <w:pPr>
        <w:ind w:firstLine="0"/>
      </w:pPr>
      <w:r>
        <w:t xml:space="preserve">      &lt;/div&gt;&lt;!-- /. box --&gt;</w:t>
      </w:r>
    </w:p>
    <w:p w:rsidR="00B8444B" w:rsidRDefault="00B8444B" w:rsidP="00B8444B">
      <w:pPr>
        <w:ind w:firstLine="0"/>
      </w:pPr>
      <w:r>
        <w:t xml:space="preserve">    &lt;/div&gt;&lt;!-- /.col --&gt;</w:t>
      </w:r>
    </w:p>
    <w:p w:rsidR="00B8444B" w:rsidRDefault="00B8444B" w:rsidP="00B8444B">
      <w:pPr>
        <w:ind w:firstLine="0"/>
      </w:pPr>
      <w:r>
        <w:t xml:space="preserve">  &lt;/div&gt;&lt;!-- /.row --&gt;</w:t>
      </w:r>
    </w:p>
    <w:p w:rsidR="00B8444B" w:rsidRDefault="00B8444B" w:rsidP="00B8444B">
      <w:pPr>
        <w:ind w:firstLine="0"/>
      </w:pPr>
      <w:r>
        <w:lastRenderedPageBreak/>
        <w:t>&lt;/section&gt;&lt;!-- /.content --&gt;</w:t>
      </w:r>
    </w:p>
    <w:p w:rsidR="00B8444B" w:rsidRDefault="00B8444B" w:rsidP="00B8444B">
      <w:pPr>
        <w:ind w:firstLine="0"/>
      </w:pPr>
      <w:r>
        <w:t>&lt;!-- === [= NOTHING FOLLOWS =] === --&gt;</w:t>
      </w:r>
    </w:p>
    <w:p w:rsidR="00B8444B" w:rsidRDefault="00B8444B" w:rsidP="00B8444B">
      <w:pPr>
        <w:ind w:firstLine="0"/>
      </w:pPr>
      <w:r>
        <w:t xml:space="preserve">&lt;?php  </w:t>
      </w:r>
    </w:p>
    <w:p w:rsidR="00B8444B" w:rsidRDefault="00B8444B" w:rsidP="00B8444B">
      <w:pPr>
        <w:ind w:firstLine="0"/>
      </w:pPr>
      <w:r>
        <w:t>require 'app/view/administrator/overall-footer.php';</w:t>
      </w:r>
    </w:p>
    <w:p w:rsidR="00B8444B" w:rsidRDefault="00B8444B" w:rsidP="00B8444B">
      <w:pPr>
        <w:ind w:firstLine="0"/>
      </w:pPr>
      <w:r>
        <w:t>?&gt;</w:t>
      </w:r>
    </w:p>
    <w:p w:rsidR="00B8444B" w:rsidRDefault="00B8444B" w:rsidP="00B8444B">
      <w:pPr>
        <w:ind w:firstLine="0"/>
      </w:pPr>
    </w:p>
    <w:p w:rsidR="00B8444B" w:rsidRDefault="00B8444B" w:rsidP="00B8444B">
      <w:pPr>
        <w:ind w:firstLine="0"/>
        <w:rPr>
          <w:b/>
        </w:rPr>
      </w:pPr>
      <w:r>
        <w:tab/>
      </w:r>
      <w:r w:rsidR="00CE68BF">
        <w:rPr>
          <w:b/>
        </w:rPr>
        <w:t>major_offense_report.php</w:t>
      </w:r>
    </w:p>
    <w:p w:rsidR="00CE68BF" w:rsidRDefault="00CE68BF" w:rsidP="00CE68BF">
      <w:pPr>
        <w:ind w:firstLine="0"/>
      </w:pPr>
      <w:r>
        <w:t>&lt;!-- This Page is/are for Administrator --&gt;</w:t>
      </w:r>
    </w:p>
    <w:p w:rsidR="00CE68BF" w:rsidRDefault="00CE68BF" w:rsidP="00CE68BF">
      <w:pPr>
        <w:ind w:firstLine="0"/>
      </w:pPr>
      <w:r>
        <w:t xml:space="preserve">&lt;?php </w:t>
      </w:r>
    </w:p>
    <w:p w:rsidR="00CE68BF" w:rsidRDefault="00CE68BF" w:rsidP="00CE68BF">
      <w:pPr>
        <w:ind w:firstLine="0"/>
      </w:pPr>
      <w:r>
        <w:t>require 'app/controller/init.php';</w:t>
      </w:r>
    </w:p>
    <w:p w:rsidR="00CE68BF" w:rsidRDefault="00CE68BF" w:rsidP="00CE68BF">
      <w:pPr>
        <w:ind w:firstLine="0"/>
      </w:pPr>
      <w:r>
        <w:t>protect_page_profile_admin();</w:t>
      </w:r>
    </w:p>
    <w:p w:rsidR="00CE68BF" w:rsidRDefault="00CE68BF" w:rsidP="00CE68BF">
      <w:pPr>
        <w:ind w:firstLine="0"/>
      </w:pPr>
      <w:r>
        <w:t>require 'app/controller/administrator/login-credential.php';</w:t>
      </w:r>
    </w:p>
    <w:p w:rsidR="00CE68BF" w:rsidRDefault="00CE68BF" w:rsidP="00CE68BF">
      <w:pPr>
        <w:ind w:firstLine="0"/>
      </w:pPr>
      <w:r>
        <w:t>require 'app/view/administrator/select2-message.php';</w:t>
      </w:r>
    </w:p>
    <w:p w:rsidR="00CE68BF" w:rsidRDefault="00CE68BF" w:rsidP="00CE68BF">
      <w:pPr>
        <w:ind w:firstLine="0"/>
      </w:pPr>
      <w:r>
        <w:t>?&gt;</w:t>
      </w:r>
    </w:p>
    <w:p w:rsidR="00CE68BF" w:rsidRDefault="00CE68BF" w:rsidP="00CE68BF">
      <w:pPr>
        <w:ind w:firstLine="0"/>
      </w:pPr>
      <w:r>
        <w:t>&lt;!-- === Insert Administrator Content === --&gt;</w:t>
      </w:r>
    </w:p>
    <w:p w:rsidR="00CE68BF" w:rsidRDefault="00CE68BF" w:rsidP="00CE68BF">
      <w:pPr>
        <w:ind w:firstLine="0"/>
      </w:pPr>
      <w:r>
        <w:t>&lt;section class="content-header"&gt;</w:t>
      </w:r>
    </w:p>
    <w:p w:rsidR="00CE68BF" w:rsidRDefault="00CE68BF" w:rsidP="00CE68BF">
      <w:pPr>
        <w:ind w:firstLine="0"/>
      </w:pPr>
      <w:r>
        <w:t xml:space="preserve">  &lt;h1&gt;</w:t>
      </w:r>
    </w:p>
    <w:p w:rsidR="00CE68BF" w:rsidRDefault="00CE68BF" w:rsidP="00CE68BF">
      <w:pPr>
        <w:ind w:firstLine="0"/>
      </w:pPr>
      <w:r>
        <w:t xml:space="preserve">    Student Offenses</w:t>
      </w:r>
    </w:p>
    <w:p w:rsidR="00CE68BF" w:rsidRDefault="00CE68BF" w:rsidP="00CE68BF">
      <w:pPr>
        <w:ind w:firstLine="0"/>
      </w:pPr>
      <w:r>
        <w:t xml:space="preserve">    &lt;small&gt;Major Offense: &lt;?php echo school_term() . " Term"; ?&gt;&lt;/small&gt;</w:t>
      </w:r>
    </w:p>
    <w:p w:rsidR="00CE68BF" w:rsidRDefault="00CE68BF" w:rsidP="00CE68BF">
      <w:pPr>
        <w:ind w:firstLine="0"/>
      </w:pPr>
      <w:r>
        <w:t xml:space="preserve">  &lt;/h1&gt;</w:t>
      </w:r>
    </w:p>
    <w:p w:rsidR="00CE68BF" w:rsidRDefault="00CE68BF" w:rsidP="00CE68BF">
      <w:pPr>
        <w:ind w:firstLine="0"/>
      </w:pPr>
      <w:r>
        <w:t xml:space="preserve">  &lt;ol class="breadcrumb"&gt;</w:t>
      </w:r>
    </w:p>
    <w:p w:rsidR="00CE68BF" w:rsidRDefault="00CE68BF" w:rsidP="00CE68BF">
      <w:pPr>
        <w:ind w:firstLine="0"/>
      </w:pPr>
      <w:r>
        <w:t xml:space="preserve">    &lt;li&gt;&lt;a href="admin.php"&gt;&lt;i class="fa fa-home"&gt;&lt;/i&gt;Home&lt;/a&gt;&lt;/li&gt;</w:t>
      </w:r>
    </w:p>
    <w:p w:rsidR="00CE68BF" w:rsidRDefault="00CE68BF" w:rsidP="00CE68BF">
      <w:pPr>
        <w:ind w:firstLine="0"/>
      </w:pPr>
      <w:r>
        <w:t xml:space="preserve">  &lt;/ol&gt; </w:t>
      </w:r>
    </w:p>
    <w:p w:rsidR="00CE68BF" w:rsidRDefault="00CE68BF" w:rsidP="00CE68BF">
      <w:pPr>
        <w:ind w:firstLine="0"/>
      </w:pPr>
      <w:r>
        <w:lastRenderedPageBreak/>
        <w:t>&lt;/section&gt;</w:t>
      </w:r>
    </w:p>
    <w:p w:rsidR="00CE68BF" w:rsidRDefault="00CE68BF" w:rsidP="00CE68BF">
      <w:pPr>
        <w:ind w:firstLine="0"/>
      </w:pPr>
    </w:p>
    <w:p w:rsidR="00CE68BF" w:rsidRDefault="00CE68BF" w:rsidP="00CE68BF">
      <w:pPr>
        <w:ind w:firstLine="0"/>
      </w:pPr>
      <w:r>
        <w:t>&lt;section class="content"&gt;</w:t>
      </w:r>
    </w:p>
    <w:p w:rsidR="00CE68BF" w:rsidRDefault="00CE68BF" w:rsidP="00CE68BF">
      <w:pPr>
        <w:ind w:firstLine="0"/>
      </w:pPr>
      <w:r>
        <w:t xml:space="preserve">&lt;?php  </w:t>
      </w:r>
    </w:p>
    <w:p w:rsidR="00CE68BF" w:rsidRDefault="00CE68BF" w:rsidP="00CE68BF">
      <w:pPr>
        <w:ind w:firstLine="0"/>
      </w:pPr>
      <w:r>
        <w:t>require 'app/view/handler/gateway/_minor.php';</w:t>
      </w:r>
    </w:p>
    <w:p w:rsidR="00CE68BF" w:rsidRDefault="00CE68BF" w:rsidP="00CE68BF">
      <w:pPr>
        <w:ind w:firstLine="0"/>
      </w:pPr>
      <w:r>
        <w:t>?&gt;</w:t>
      </w:r>
    </w:p>
    <w:p w:rsidR="00CE68BF" w:rsidRDefault="00CE68BF" w:rsidP="00CE68BF">
      <w:pPr>
        <w:ind w:firstLine="0"/>
      </w:pPr>
      <w:r>
        <w:t xml:space="preserve">  &lt;div class="row"&gt;</w:t>
      </w:r>
    </w:p>
    <w:p w:rsidR="00CE68BF" w:rsidRDefault="00CE68BF" w:rsidP="00CE68BF">
      <w:pPr>
        <w:ind w:firstLine="0"/>
      </w:pPr>
      <w:r>
        <w:t xml:space="preserve">    &lt;div class="col-md-3"&gt;</w:t>
      </w:r>
    </w:p>
    <w:p w:rsidR="00CE68BF" w:rsidRDefault="00CE68BF" w:rsidP="00CE68BF">
      <w:pPr>
        <w:ind w:firstLine="0"/>
      </w:pPr>
      <w:r>
        <w:t xml:space="preserve">      &lt;a href="major_offense_list.php" class="btn btn-primary btn-block margin-bottom"&gt;Back&lt;/a&gt;</w:t>
      </w:r>
    </w:p>
    <w:p w:rsidR="00CE68BF" w:rsidRDefault="00CE68BF" w:rsidP="00CE68BF">
      <w:pPr>
        <w:ind w:firstLine="0"/>
      </w:pPr>
      <w:r>
        <w:t xml:space="preserve">      &lt;div class="box box-solid"&gt;</w:t>
      </w:r>
    </w:p>
    <w:p w:rsidR="00CE68BF" w:rsidRDefault="00CE68BF" w:rsidP="00CE68BF">
      <w:pPr>
        <w:ind w:firstLine="0"/>
      </w:pPr>
      <w:r>
        <w:t xml:space="preserve">        &lt;div class="box-body no-padding"&gt;</w:t>
      </w:r>
    </w:p>
    <w:p w:rsidR="00CE68BF" w:rsidRDefault="00CE68BF" w:rsidP="00CE68BF">
      <w:pPr>
        <w:ind w:firstLine="0"/>
      </w:pPr>
      <w:r>
        <w:t xml:space="preserve">          &lt;ul class="nav nav-pills nav-stacked"&gt;</w:t>
      </w:r>
    </w:p>
    <w:p w:rsidR="00CE68BF" w:rsidRDefault="00CE68BF" w:rsidP="00CE68BF">
      <w:pPr>
        <w:ind w:firstLine="0"/>
      </w:pPr>
      <w:r>
        <w:t xml:space="preserve">            &lt;li&gt;&lt;a href="minor_offense_list.php"&gt; Minor Offense&lt;/a&gt;&lt;/li&gt;</w:t>
      </w:r>
    </w:p>
    <w:p w:rsidR="00CE68BF" w:rsidRDefault="00CE68BF" w:rsidP="00CE68BF">
      <w:pPr>
        <w:ind w:firstLine="0"/>
      </w:pPr>
      <w:r>
        <w:t xml:space="preserve">            &lt;li class="active"&gt;&lt;a href="major_offense_list.php"&gt; Major Offense&lt;/a&gt;&lt;/li&gt;</w:t>
      </w:r>
    </w:p>
    <w:p w:rsidR="00CE68BF" w:rsidRDefault="00CE68BF" w:rsidP="00CE68BF">
      <w:pPr>
        <w:ind w:firstLine="0"/>
      </w:pPr>
      <w:r>
        <w:t xml:space="preserve">          &lt;/ul&gt;</w:t>
      </w:r>
    </w:p>
    <w:p w:rsidR="00CE68BF" w:rsidRDefault="00CE68BF" w:rsidP="00CE68BF">
      <w:pPr>
        <w:ind w:firstLine="0"/>
      </w:pPr>
      <w:r>
        <w:t xml:space="preserve">        &lt;/div&gt;&lt;!-- /.box-body --&gt;</w:t>
      </w:r>
    </w:p>
    <w:p w:rsidR="00CE68BF" w:rsidRDefault="00CE68BF" w:rsidP="00CE68BF">
      <w:pPr>
        <w:ind w:firstLine="0"/>
      </w:pPr>
      <w:r>
        <w:t xml:space="preserve">      &lt;/div&gt;&lt;!-- /. box --&gt;</w:t>
      </w:r>
    </w:p>
    <w:p w:rsidR="00CE68BF" w:rsidRDefault="00CE68BF" w:rsidP="00CE68BF">
      <w:pPr>
        <w:ind w:firstLine="0"/>
      </w:pPr>
      <w:r>
        <w:t xml:space="preserve">    &lt;/div&gt;&lt;!-- /.col --&gt;</w:t>
      </w:r>
    </w:p>
    <w:p w:rsidR="00CE68BF" w:rsidRDefault="00CE68BF" w:rsidP="00CE68BF">
      <w:pPr>
        <w:ind w:firstLine="0"/>
      </w:pPr>
      <w:r>
        <w:t xml:space="preserve">    &lt;div class="col-md-9"&gt;</w:t>
      </w:r>
    </w:p>
    <w:p w:rsidR="00CE68BF" w:rsidRDefault="00CE68BF" w:rsidP="00CE68BF">
      <w:pPr>
        <w:ind w:firstLine="0"/>
      </w:pPr>
      <w:r>
        <w:t xml:space="preserve">      &lt;div class="box box-primary"&gt;</w:t>
      </w:r>
    </w:p>
    <w:p w:rsidR="00CE68BF" w:rsidRDefault="00CE68BF" w:rsidP="00CE68BF">
      <w:pPr>
        <w:ind w:firstLine="0"/>
      </w:pPr>
      <w:r>
        <w:t xml:space="preserve">        &lt;div class="box-header with-border"&gt;</w:t>
      </w:r>
    </w:p>
    <w:p w:rsidR="00CE68BF" w:rsidRDefault="00CE68BF" w:rsidP="00CE68BF">
      <w:pPr>
        <w:ind w:firstLine="0"/>
      </w:pPr>
      <w:r>
        <w:t xml:space="preserve">          &lt;h3 class="box-title"&gt;Major Offense Report&lt;/h3&gt;</w:t>
      </w:r>
    </w:p>
    <w:p w:rsidR="00CE68BF" w:rsidRDefault="00CE68BF" w:rsidP="00CE68BF">
      <w:pPr>
        <w:ind w:firstLine="0"/>
      </w:pPr>
      <w:r>
        <w:lastRenderedPageBreak/>
        <w:t xml:space="preserve">        &lt;/div&gt;&lt;!-- /.box-header --&gt;</w:t>
      </w:r>
    </w:p>
    <w:p w:rsidR="00CE68BF" w:rsidRDefault="00CE68BF" w:rsidP="00CE68BF">
      <w:pPr>
        <w:ind w:firstLine="0"/>
      </w:pPr>
      <w:r>
        <w:t xml:space="preserve">        &lt;div class="box-body"&gt;</w:t>
      </w:r>
    </w:p>
    <w:p w:rsidR="00CE68BF" w:rsidRDefault="00CE68BF" w:rsidP="00CE68BF">
      <w:pPr>
        <w:ind w:firstLine="0"/>
      </w:pPr>
      <w:r>
        <w:t xml:space="preserve">        &lt;form action="offense_report_major.php" method="POST"&gt;</w:t>
      </w:r>
    </w:p>
    <w:p w:rsidR="00CE68BF" w:rsidRDefault="00CE68BF" w:rsidP="00CE68BF">
      <w:pPr>
        <w:ind w:firstLine="0"/>
      </w:pPr>
      <w:r>
        <w:t xml:space="preserve">        &lt;div class="form-group"&gt;</w:t>
      </w:r>
    </w:p>
    <w:p w:rsidR="00CE68BF" w:rsidRDefault="00CE68BF" w:rsidP="00CE68BF">
      <w:pPr>
        <w:ind w:firstLine="0"/>
      </w:pPr>
      <w:r>
        <w:t xml:space="preserve">        &lt;label&gt;Name of Student:&lt;/label&gt;</w:t>
      </w:r>
    </w:p>
    <w:p w:rsidR="00CE68BF" w:rsidRDefault="00CE68BF" w:rsidP="00CE68BF">
      <w:pPr>
        <w:ind w:firstLine="0"/>
      </w:pPr>
      <w:r>
        <w:t xml:space="preserve">          &lt;select name="student_name" class="form-control select2" style="width: 100%;"&gt;</w:t>
      </w:r>
    </w:p>
    <w:p w:rsidR="00CE68BF" w:rsidRDefault="00CE68BF" w:rsidP="00CE68BF">
      <w:pPr>
        <w:ind w:firstLine="0"/>
      </w:pPr>
      <w:r>
        <w:t xml:space="preserve">            &lt;option&gt;&lt;/option&gt;</w:t>
      </w:r>
    </w:p>
    <w:p w:rsidR="00CE68BF" w:rsidRDefault="00CE68BF" w:rsidP="00CE68BF">
      <w:pPr>
        <w:ind w:firstLine="0"/>
      </w:pPr>
      <w:r>
        <w:t xml:space="preserve">            &lt;?php</w:t>
      </w:r>
    </w:p>
    <w:p w:rsidR="00CE68BF" w:rsidRDefault="00CE68BF" w:rsidP="00CE68BF">
      <w:pPr>
        <w:ind w:firstLine="0"/>
      </w:pPr>
      <w:r>
        <w:t xml:space="preserve">              global $conn;</w:t>
      </w:r>
    </w:p>
    <w:p w:rsidR="00CE68BF" w:rsidRDefault="00CE68BF" w:rsidP="00CE68BF">
      <w:pPr>
        <w:ind w:firstLine="0"/>
      </w:pPr>
      <w:r>
        <w:t xml:space="preserve">              $select = "SELECT id, last_name, first_name, middle_name from students";</w:t>
      </w:r>
    </w:p>
    <w:p w:rsidR="00CE68BF" w:rsidRDefault="00CE68BF" w:rsidP="00CE68BF">
      <w:pPr>
        <w:ind w:firstLine="0"/>
      </w:pPr>
      <w:r>
        <w:t xml:space="preserve">              $result = $conn-&gt;query($select);</w:t>
      </w:r>
    </w:p>
    <w:p w:rsidR="00CE68BF" w:rsidRDefault="00CE68BF" w:rsidP="00CE68BF">
      <w:pPr>
        <w:ind w:firstLine="0"/>
      </w:pPr>
      <w:r>
        <w:t xml:space="preserve">              while ($row = $result-&gt;fetch_object()) {</w:t>
      </w:r>
    </w:p>
    <w:p w:rsidR="00CE68BF" w:rsidRDefault="00CE68BF" w:rsidP="00CE68BF">
      <w:pPr>
        <w:ind w:firstLine="0"/>
      </w:pPr>
      <w:r>
        <w:t xml:space="preserve">            ?&gt;</w:t>
      </w:r>
    </w:p>
    <w:p w:rsidR="00CE68BF" w:rsidRDefault="00CE68BF" w:rsidP="00CE68BF">
      <w:pPr>
        <w:ind w:firstLine="0"/>
      </w:pPr>
      <w:r>
        <w:t xml:space="preserve">                &lt;option value="&lt;?php echo $row-&gt;id; ?&gt;"&gt;&lt;?php echo $row-&gt;last_name . ", " . $row-&gt;first_name . " " . $row-&gt;middle_name; ?&gt;&lt;/option&gt;</w:t>
      </w:r>
    </w:p>
    <w:p w:rsidR="00CE68BF" w:rsidRDefault="00CE68BF" w:rsidP="00CE68BF">
      <w:pPr>
        <w:ind w:firstLine="0"/>
      </w:pPr>
      <w:r>
        <w:t xml:space="preserve">            &lt;?php</w:t>
      </w:r>
    </w:p>
    <w:p w:rsidR="00CE68BF" w:rsidRDefault="00CE68BF" w:rsidP="00CE68BF">
      <w:pPr>
        <w:ind w:firstLine="0"/>
      </w:pPr>
      <w:r>
        <w:t xml:space="preserve">              }</w:t>
      </w:r>
    </w:p>
    <w:p w:rsidR="00CE68BF" w:rsidRDefault="00CE68BF" w:rsidP="00CE68BF">
      <w:pPr>
        <w:ind w:firstLine="0"/>
      </w:pPr>
      <w:r>
        <w:t xml:space="preserve">            ?&gt;</w:t>
      </w:r>
    </w:p>
    <w:p w:rsidR="00CE68BF" w:rsidRDefault="00CE68BF" w:rsidP="00CE68BF">
      <w:pPr>
        <w:ind w:firstLine="0"/>
      </w:pPr>
      <w:r>
        <w:t xml:space="preserve">          &lt;/select&gt;</w:t>
      </w:r>
    </w:p>
    <w:p w:rsidR="00CE68BF" w:rsidRDefault="00CE68BF" w:rsidP="00CE68BF">
      <w:pPr>
        <w:ind w:firstLine="0"/>
      </w:pPr>
      <w:r>
        <w:t xml:space="preserve">        &lt;/div&gt;</w:t>
      </w:r>
    </w:p>
    <w:p w:rsidR="00CE68BF" w:rsidRDefault="00CE68BF" w:rsidP="00CE68BF">
      <w:pPr>
        <w:ind w:firstLine="0"/>
      </w:pPr>
      <w:r>
        <w:t xml:space="preserve">        &lt;div class="form-group"&gt;</w:t>
      </w:r>
    </w:p>
    <w:p w:rsidR="00CE68BF" w:rsidRDefault="00CE68BF" w:rsidP="00CE68BF">
      <w:pPr>
        <w:ind w:firstLine="0"/>
      </w:pPr>
      <w:r>
        <w:t xml:space="preserve">          &lt;label&gt;Reference Number: &lt;/label&gt;</w:t>
      </w:r>
    </w:p>
    <w:p w:rsidR="00CE68BF" w:rsidRDefault="00CE68BF" w:rsidP="00CE68BF">
      <w:pPr>
        <w:ind w:firstLine="0"/>
      </w:pPr>
      <w:r>
        <w:t xml:space="preserve">            &lt;select name="sanctions_minor" class="form-control"&gt;</w:t>
      </w:r>
    </w:p>
    <w:p w:rsidR="00CE68BF" w:rsidRDefault="00CE68BF" w:rsidP="00CE68BF">
      <w:pPr>
        <w:ind w:firstLine="0"/>
      </w:pPr>
      <w:r>
        <w:lastRenderedPageBreak/>
        <w:t xml:space="preserve">              &lt;option&gt;&lt;/option&gt;</w:t>
      </w:r>
    </w:p>
    <w:p w:rsidR="00CE68BF" w:rsidRDefault="00CE68BF" w:rsidP="00CE68BF">
      <w:pPr>
        <w:ind w:firstLine="0"/>
      </w:pPr>
      <w:r>
        <w:t xml:space="preserve">              &lt;?php</w:t>
      </w:r>
    </w:p>
    <w:p w:rsidR="00CE68BF" w:rsidRDefault="00CE68BF" w:rsidP="00CE68BF">
      <w:pPr>
        <w:ind w:firstLine="0"/>
      </w:pPr>
      <w:r>
        <w:t xml:space="preserve">                global $conn;</w:t>
      </w:r>
    </w:p>
    <w:p w:rsidR="00CE68BF" w:rsidRDefault="00CE68BF" w:rsidP="00CE68BF">
      <w:pPr>
        <w:ind w:firstLine="0"/>
      </w:pPr>
      <w:r>
        <w:t xml:space="preserve">                $select = "SELECT id, reference_number, title FROM offense_details WHERE status = 'Active' AND type = 'Major Offense'";</w:t>
      </w:r>
    </w:p>
    <w:p w:rsidR="00CE68BF" w:rsidRDefault="00CE68BF" w:rsidP="00CE68BF">
      <w:pPr>
        <w:ind w:firstLine="0"/>
      </w:pPr>
      <w:r>
        <w:t xml:space="preserve">                $result = $conn-&gt;query($select);</w:t>
      </w:r>
    </w:p>
    <w:p w:rsidR="00CE68BF" w:rsidRDefault="00CE68BF" w:rsidP="00CE68BF">
      <w:pPr>
        <w:ind w:firstLine="0"/>
      </w:pPr>
      <w:r>
        <w:t xml:space="preserve">                while ($row = $result-&gt;fetch_object()) {</w:t>
      </w:r>
    </w:p>
    <w:p w:rsidR="00CE68BF" w:rsidRDefault="00CE68BF" w:rsidP="00CE68BF">
      <w:pPr>
        <w:ind w:firstLine="0"/>
      </w:pPr>
      <w:r>
        <w:t xml:space="preserve">              ?&gt;</w:t>
      </w:r>
    </w:p>
    <w:p w:rsidR="00CE68BF" w:rsidRDefault="00CE68BF" w:rsidP="00CE68BF">
      <w:pPr>
        <w:ind w:firstLine="0"/>
      </w:pPr>
      <w:r>
        <w:t xml:space="preserve">                  &lt;option value="&lt;?php echo $row-&gt;id; ?&gt;"&gt;&lt;?php echo $row-&gt;reference_number . " - " . $row-&gt;title; ?&gt;&lt;/option&gt;</w:t>
      </w:r>
    </w:p>
    <w:p w:rsidR="00CE68BF" w:rsidRDefault="00CE68BF" w:rsidP="00CE68BF">
      <w:pPr>
        <w:ind w:firstLine="0"/>
      </w:pPr>
      <w:r>
        <w:t xml:space="preserve">              &lt;?php</w:t>
      </w:r>
    </w:p>
    <w:p w:rsidR="00CE68BF" w:rsidRDefault="00CE68BF" w:rsidP="00CE68BF">
      <w:pPr>
        <w:ind w:firstLine="0"/>
      </w:pPr>
      <w:r>
        <w:t xml:space="preserve">                }</w:t>
      </w:r>
    </w:p>
    <w:p w:rsidR="00CE68BF" w:rsidRDefault="00CE68BF" w:rsidP="00CE68BF">
      <w:pPr>
        <w:ind w:firstLine="0"/>
      </w:pPr>
      <w:r>
        <w:t xml:space="preserve">              ?&gt;</w:t>
      </w:r>
    </w:p>
    <w:p w:rsidR="00CE68BF" w:rsidRDefault="00CE68BF" w:rsidP="00CE68BF">
      <w:pPr>
        <w:ind w:firstLine="0"/>
      </w:pPr>
      <w:r>
        <w:t xml:space="preserve">            &lt;/select&gt;</w:t>
      </w:r>
    </w:p>
    <w:p w:rsidR="00CE68BF" w:rsidRDefault="00CE68BF" w:rsidP="00CE68BF">
      <w:pPr>
        <w:ind w:firstLine="0"/>
      </w:pPr>
      <w:r>
        <w:t xml:space="preserve">        &lt;/div&gt;</w:t>
      </w:r>
    </w:p>
    <w:p w:rsidR="00CE68BF" w:rsidRDefault="00CE68BF" w:rsidP="00CE68BF">
      <w:pPr>
        <w:ind w:firstLine="0"/>
      </w:pPr>
      <w:r>
        <w:t xml:space="preserve">        &lt;div class="box-footer"&gt;</w:t>
      </w:r>
    </w:p>
    <w:p w:rsidR="00CE68BF" w:rsidRDefault="00CE68BF" w:rsidP="00CE68BF">
      <w:pPr>
        <w:ind w:firstLine="0"/>
      </w:pPr>
      <w:r>
        <w:t xml:space="preserve">          &lt;button type="submit" name="major_submit" class="btn btn-primary pull-right"&gt;Submit&lt;/button&gt;</w:t>
      </w:r>
    </w:p>
    <w:p w:rsidR="00CE68BF" w:rsidRDefault="00CE68BF" w:rsidP="00CE68BF">
      <w:pPr>
        <w:ind w:firstLine="0"/>
      </w:pPr>
      <w:r>
        <w:t xml:space="preserve">        &lt;/div&gt;</w:t>
      </w:r>
    </w:p>
    <w:p w:rsidR="00CE68BF" w:rsidRDefault="00CE68BF" w:rsidP="00CE68BF">
      <w:pPr>
        <w:ind w:firstLine="0"/>
      </w:pPr>
      <w:r>
        <w:t xml:space="preserve">        &lt;/form&gt;</w:t>
      </w:r>
    </w:p>
    <w:p w:rsidR="00CE68BF" w:rsidRDefault="00CE68BF" w:rsidP="00CE68BF">
      <w:pPr>
        <w:ind w:firstLine="0"/>
      </w:pPr>
      <w:r>
        <w:t xml:space="preserve">        &lt;/div&gt;&lt;!-- /.box-body --&gt;</w:t>
      </w:r>
    </w:p>
    <w:p w:rsidR="00CE68BF" w:rsidRDefault="00CE68BF" w:rsidP="00CE68BF">
      <w:pPr>
        <w:ind w:firstLine="0"/>
      </w:pPr>
      <w:r>
        <w:t xml:space="preserve">      &lt;/div&gt;&lt;!-- /.col --&gt;</w:t>
      </w:r>
    </w:p>
    <w:p w:rsidR="00CE68BF" w:rsidRDefault="00CE68BF" w:rsidP="00CE68BF">
      <w:pPr>
        <w:ind w:firstLine="0"/>
      </w:pPr>
      <w:r>
        <w:t xml:space="preserve">    &lt;/div&gt;&lt;!-- /.col --&gt;</w:t>
      </w:r>
    </w:p>
    <w:p w:rsidR="00CE68BF" w:rsidRDefault="00CE68BF" w:rsidP="00CE68BF">
      <w:pPr>
        <w:ind w:firstLine="0"/>
      </w:pPr>
      <w:r>
        <w:lastRenderedPageBreak/>
        <w:t xml:space="preserve">  &lt;/div&gt;&lt;!-- /.row --&gt;</w:t>
      </w:r>
    </w:p>
    <w:p w:rsidR="00CE68BF" w:rsidRDefault="00CE68BF" w:rsidP="00CE68BF">
      <w:pPr>
        <w:ind w:firstLine="0"/>
      </w:pPr>
      <w:r>
        <w:t>&lt;/section&gt;&lt;!-- /.content --&gt;</w:t>
      </w:r>
    </w:p>
    <w:p w:rsidR="00CE68BF" w:rsidRDefault="00CE68BF" w:rsidP="00CE68BF">
      <w:pPr>
        <w:ind w:firstLine="0"/>
      </w:pPr>
      <w:r>
        <w:t>&lt;!-- === [= NOTHING FOLLOWS =] === --&gt;</w:t>
      </w:r>
    </w:p>
    <w:p w:rsidR="00CE68BF" w:rsidRDefault="00CE68BF" w:rsidP="00CE68BF">
      <w:pPr>
        <w:ind w:firstLine="0"/>
      </w:pPr>
      <w:r>
        <w:t xml:space="preserve">&lt;?php  </w:t>
      </w:r>
    </w:p>
    <w:p w:rsidR="00CE68BF" w:rsidRDefault="00CE68BF" w:rsidP="00CE68BF">
      <w:pPr>
        <w:ind w:firstLine="0"/>
      </w:pPr>
      <w:r>
        <w:t>require 'app/view/administrator/select2-footer.php';</w:t>
      </w:r>
    </w:p>
    <w:p w:rsidR="00CE68BF" w:rsidRDefault="00CE68BF" w:rsidP="00CE68BF">
      <w:pPr>
        <w:ind w:firstLine="0"/>
      </w:pPr>
      <w:r>
        <w:t>?&gt;</w:t>
      </w:r>
    </w:p>
    <w:p w:rsidR="00CE68BF" w:rsidRDefault="00CE68BF" w:rsidP="00CE68BF">
      <w:pPr>
        <w:ind w:firstLine="0"/>
      </w:pPr>
    </w:p>
    <w:p w:rsidR="00CE68BF" w:rsidRDefault="00CE68BF" w:rsidP="00CE68BF">
      <w:pPr>
        <w:ind w:firstLine="0"/>
        <w:rPr>
          <w:b/>
        </w:rPr>
      </w:pPr>
      <w:r>
        <w:tab/>
      </w:r>
      <w:r w:rsidR="00AA5C22">
        <w:rPr>
          <w:b/>
        </w:rPr>
        <w:t>major_report_student.php</w:t>
      </w:r>
    </w:p>
    <w:p w:rsidR="00AA5C22" w:rsidRDefault="00AA5C22" w:rsidP="00AA5C22">
      <w:pPr>
        <w:ind w:firstLine="0"/>
      </w:pPr>
      <w:r>
        <w:t>&lt;!-- This Page is/are for Administrator --&gt;</w:t>
      </w:r>
    </w:p>
    <w:p w:rsidR="00AA5C22" w:rsidRDefault="00AA5C22" w:rsidP="00AA5C22">
      <w:pPr>
        <w:ind w:firstLine="0"/>
      </w:pPr>
      <w:r>
        <w:t xml:space="preserve">&lt;?php </w:t>
      </w:r>
    </w:p>
    <w:p w:rsidR="00AA5C22" w:rsidRDefault="00AA5C22" w:rsidP="00AA5C22">
      <w:pPr>
        <w:ind w:firstLine="0"/>
      </w:pPr>
      <w:r>
        <w:t>require 'app/controller/init.php';</w:t>
      </w:r>
    </w:p>
    <w:p w:rsidR="00AA5C22" w:rsidRDefault="00AA5C22" w:rsidP="00AA5C22">
      <w:pPr>
        <w:ind w:firstLine="0"/>
      </w:pPr>
      <w:r>
        <w:t>protect_page_profile_admin();</w:t>
      </w:r>
    </w:p>
    <w:p w:rsidR="00AA5C22" w:rsidRDefault="00AA5C22" w:rsidP="00AA5C22">
      <w:pPr>
        <w:ind w:firstLine="0"/>
      </w:pPr>
      <w:r>
        <w:t>require 'app/controller/administrator/login-credential.php';</w:t>
      </w:r>
    </w:p>
    <w:p w:rsidR="00AA5C22" w:rsidRDefault="00AA5C22" w:rsidP="00AA5C22">
      <w:pPr>
        <w:ind w:firstLine="0"/>
      </w:pPr>
      <w:r>
        <w:t>require 'app/view/administrator/overall-header.php';</w:t>
      </w:r>
    </w:p>
    <w:p w:rsidR="00AA5C22" w:rsidRDefault="00AA5C22" w:rsidP="00AA5C22">
      <w:pPr>
        <w:ind w:firstLine="0"/>
      </w:pPr>
      <w:r>
        <w:t>?&gt;</w:t>
      </w:r>
    </w:p>
    <w:p w:rsidR="00AA5C22" w:rsidRDefault="00AA5C22" w:rsidP="00AA5C22">
      <w:pPr>
        <w:ind w:firstLine="0"/>
      </w:pPr>
      <w:r>
        <w:t>&lt;!-- === Insert Administrator Content === --&gt;</w:t>
      </w:r>
    </w:p>
    <w:p w:rsidR="00AA5C22" w:rsidRDefault="00AA5C22" w:rsidP="00AA5C22">
      <w:pPr>
        <w:ind w:firstLine="0"/>
      </w:pPr>
      <w:r>
        <w:t>&lt;section class="content-header"&gt;</w:t>
      </w:r>
    </w:p>
    <w:p w:rsidR="00AA5C22" w:rsidRDefault="00AA5C22" w:rsidP="00AA5C22">
      <w:pPr>
        <w:ind w:firstLine="0"/>
      </w:pPr>
      <w:r>
        <w:t xml:space="preserve">  &lt;h1&gt;</w:t>
      </w:r>
    </w:p>
    <w:p w:rsidR="00AA5C22" w:rsidRDefault="00AA5C22" w:rsidP="00AA5C22">
      <w:pPr>
        <w:ind w:firstLine="0"/>
      </w:pPr>
      <w:r>
        <w:t xml:space="preserve">    Student Offenses</w:t>
      </w:r>
    </w:p>
    <w:p w:rsidR="00AA5C22" w:rsidRDefault="00AA5C22" w:rsidP="00AA5C22">
      <w:pPr>
        <w:ind w:firstLine="0"/>
      </w:pPr>
      <w:r>
        <w:t xml:space="preserve">    &lt;small&gt;Major Offense: &lt;?php echo school_term() . " Term"; ?&gt;&lt;/small&gt;</w:t>
      </w:r>
    </w:p>
    <w:p w:rsidR="00AA5C22" w:rsidRDefault="00AA5C22" w:rsidP="00AA5C22">
      <w:pPr>
        <w:ind w:firstLine="0"/>
      </w:pPr>
      <w:r>
        <w:t xml:space="preserve">  &lt;/h1&gt;</w:t>
      </w:r>
    </w:p>
    <w:p w:rsidR="00AA5C22" w:rsidRDefault="00AA5C22" w:rsidP="00AA5C22">
      <w:pPr>
        <w:ind w:firstLine="0"/>
      </w:pPr>
      <w:r>
        <w:tab/>
        <w:t>&lt;ol class="breadcrumb"&gt;</w:t>
      </w:r>
    </w:p>
    <w:p w:rsidR="00AA5C22" w:rsidRDefault="00AA5C22" w:rsidP="00AA5C22">
      <w:pPr>
        <w:ind w:firstLine="0"/>
      </w:pPr>
      <w:r>
        <w:tab/>
      </w:r>
      <w:r>
        <w:tab/>
        <w:t>&lt;li&gt;&lt;a href="admin.php"&gt;&lt;i class="fa fa-home"&gt;&lt;/i&gt;Home&lt;/a&gt;&lt;/li&gt;</w:t>
      </w:r>
    </w:p>
    <w:p w:rsidR="00AA5C22" w:rsidRDefault="00AA5C22" w:rsidP="00AA5C22">
      <w:pPr>
        <w:ind w:firstLine="0"/>
      </w:pPr>
      <w:r>
        <w:lastRenderedPageBreak/>
        <w:tab/>
        <w:t>&lt;/ol&gt;</w:t>
      </w:r>
      <w:r>
        <w:tab/>
      </w:r>
    </w:p>
    <w:p w:rsidR="00AA5C22" w:rsidRDefault="00AA5C22" w:rsidP="00AA5C22">
      <w:pPr>
        <w:ind w:firstLine="0"/>
      </w:pPr>
      <w:r>
        <w:t>&lt;/section&gt;</w:t>
      </w:r>
    </w:p>
    <w:p w:rsidR="00AA5C22" w:rsidRDefault="00AA5C22" w:rsidP="00AA5C22">
      <w:pPr>
        <w:ind w:firstLine="0"/>
      </w:pPr>
      <w:r>
        <w:t>&lt;section class="content"&gt;</w:t>
      </w:r>
    </w:p>
    <w:p w:rsidR="00AA5C22" w:rsidRDefault="00AA5C22" w:rsidP="00AA5C22">
      <w:pPr>
        <w:ind w:firstLine="0"/>
      </w:pPr>
      <w:r>
        <w:t xml:space="preserve">&lt;?php  </w:t>
      </w:r>
    </w:p>
    <w:p w:rsidR="00AA5C22" w:rsidRDefault="00AA5C22" w:rsidP="00AA5C22">
      <w:pPr>
        <w:ind w:firstLine="0"/>
      </w:pPr>
      <w:r>
        <w:t xml:space="preserve">  require 'app/view/handler/redirection/_minor_notification.php';</w:t>
      </w:r>
    </w:p>
    <w:p w:rsidR="00AA5C22" w:rsidRDefault="00AA5C22" w:rsidP="00AA5C22">
      <w:pPr>
        <w:ind w:firstLine="0"/>
      </w:pPr>
      <w:r>
        <w:t>?&gt;</w:t>
      </w:r>
    </w:p>
    <w:p w:rsidR="00AA5C22" w:rsidRDefault="00AA5C22" w:rsidP="00AA5C22">
      <w:pPr>
        <w:ind w:firstLine="0"/>
      </w:pPr>
      <w:r>
        <w:t xml:space="preserve">  &lt;div class="row"&gt;</w:t>
      </w:r>
    </w:p>
    <w:p w:rsidR="00AA5C22" w:rsidRDefault="00AA5C22" w:rsidP="00AA5C22">
      <w:pPr>
        <w:ind w:firstLine="0"/>
      </w:pPr>
      <w:r>
        <w:t xml:space="preserve">    &lt;div class="col-md-3"&gt;</w:t>
      </w:r>
    </w:p>
    <w:p w:rsidR="00AA5C22" w:rsidRDefault="00AA5C22" w:rsidP="00AA5C22">
      <w:pPr>
        <w:ind w:firstLine="0"/>
      </w:pPr>
      <w:r>
        <w:t xml:space="preserve">      &lt;a href="major_offense_report.php" class="btn btn-primary btn-block margin-bottom"&gt;Major Offense Report&lt;/a&gt;</w:t>
      </w:r>
    </w:p>
    <w:p w:rsidR="00AA5C22" w:rsidRDefault="00AA5C22" w:rsidP="00AA5C22">
      <w:pPr>
        <w:ind w:firstLine="0"/>
      </w:pPr>
      <w:r>
        <w:t xml:space="preserve">      &lt;div class="box box-solid"&gt;</w:t>
      </w:r>
    </w:p>
    <w:p w:rsidR="00AA5C22" w:rsidRDefault="00AA5C22" w:rsidP="00AA5C22">
      <w:pPr>
        <w:ind w:firstLine="0"/>
      </w:pPr>
      <w:r>
        <w:t xml:space="preserve">        &lt;div class="box-body no-padding"&gt;</w:t>
      </w:r>
    </w:p>
    <w:p w:rsidR="00AA5C22" w:rsidRDefault="00AA5C22" w:rsidP="00AA5C22">
      <w:pPr>
        <w:ind w:firstLine="0"/>
      </w:pPr>
      <w:r>
        <w:t xml:space="preserve">          &lt;ul class="nav nav-pills nav-stacked"&gt;</w:t>
      </w:r>
    </w:p>
    <w:p w:rsidR="00AA5C22" w:rsidRDefault="00AA5C22" w:rsidP="00AA5C22">
      <w:pPr>
        <w:ind w:firstLine="0"/>
      </w:pPr>
      <w:r>
        <w:t xml:space="preserve">            &lt;li&gt;&lt;a href="minor_offense_list.php"&gt; Minor Offense&lt;/a&gt;&lt;/li&gt;</w:t>
      </w:r>
    </w:p>
    <w:p w:rsidR="00AA5C22" w:rsidRDefault="00AA5C22" w:rsidP="00AA5C22">
      <w:pPr>
        <w:ind w:firstLine="0"/>
      </w:pPr>
      <w:r>
        <w:t xml:space="preserve">            &lt;li class="active"&gt;&lt;a href="major_offense_list.php"&gt; Major Offense&lt;/a&gt;&lt;/li&gt;</w:t>
      </w:r>
    </w:p>
    <w:p w:rsidR="00AA5C22" w:rsidRDefault="00AA5C22" w:rsidP="00AA5C22">
      <w:pPr>
        <w:ind w:firstLine="0"/>
      </w:pPr>
      <w:r>
        <w:t xml:space="preserve">          &lt;/ul&gt;</w:t>
      </w:r>
    </w:p>
    <w:p w:rsidR="00AA5C22" w:rsidRDefault="00AA5C22" w:rsidP="00AA5C22">
      <w:pPr>
        <w:ind w:firstLine="0"/>
      </w:pPr>
      <w:r>
        <w:t xml:space="preserve">        &lt;/div&gt;&lt;!-- /.box-body --&gt;</w:t>
      </w:r>
    </w:p>
    <w:p w:rsidR="00AA5C22" w:rsidRDefault="00AA5C22" w:rsidP="00AA5C22">
      <w:pPr>
        <w:ind w:firstLine="0"/>
      </w:pPr>
      <w:r>
        <w:t xml:space="preserve">      &lt;/div&gt;&lt;!-- /. box --&gt;</w:t>
      </w:r>
    </w:p>
    <w:p w:rsidR="00AA5C22" w:rsidRDefault="00AA5C22" w:rsidP="00AA5C22">
      <w:pPr>
        <w:ind w:firstLine="0"/>
      </w:pPr>
      <w:r>
        <w:t xml:space="preserve">    &lt;/div&gt;&lt;!-- /.col --&gt;</w:t>
      </w:r>
    </w:p>
    <w:p w:rsidR="00AA5C22" w:rsidRDefault="00AA5C22" w:rsidP="00AA5C22">
      <w:pPr>
        <w:ind w:firstLine="0"/>
      </w:pPr>
      <w:r>
        <w:t xml:space="preserve">    &lt;?php  </w:t>
      </w:r>
    </w:p>
    <w:p w:rsidR="00AA5C22" w:rsidRDefault="00AA5C22" w:rsidP="00AA5C22">
      <w:pPr>
        <w:ind w:firstLine="0"/>
      </w:pPr>
      <w:r>
        <w:t xml:space="preserve">      if (isset($_GET['r'])) {</w:t>
      </w:r>
    </w:p>
    <w:p w:rsidR="00AA5C22" w:rsidRDefault="00AA5C22" w:rsidP="00AA5C22">
      <w:pPr>
        <w:ind w:firstLine="0"/>
      </w:pPr>
      <w:r>
        <w:t xml:space="preserve">        global $conn;</w:t>
      </w:r>
    </w:p>
    <w:p w:rsidR="00AA5C22" w:rsidRDefault="00AA5C22" w:rsidP="00AA5C22">
      <w:pPr>
        <w:ind w:firstLine="0"/>
      </w:pPr>
      <w:r>
        <w:t xml:space="preserve">        $id = base64_decode($_GET['r']);</w:t>
      </w:r>
    </w:p>
    <w:p w:rsidR="00AA5C22" w:rsidRDefault="00AA5C22" w:rsidP="00AA5C22">
      <w:pPr>
        <w:ind w:firstLine="0"/>
      </w:pPr>
    </w:p>
    <w:p w:rsidR="00AA5C22" w:rsidRDefault="00AA5C22" w:rsidP="00AA5C22">
      <w:pPr>
        <w:ind w:firstLine="0"/>
      </w:pPr>
      <w:r>
        <w:t xml:space="preserve">        $select = "SELECT id_picture, last_name, first_name, middle_name From students where id = $id";</w:t>
      </w:r>
    </w:p>
    <w:p w:rsidR="00AA5C22" w:rsidRDefault="00AA5C22" w:rsidP="00AA5C22">
      <w:pPr>
        <w:ind w:firstLine="0"/>
      </w:pPr>
      <w:r>
        <w:t xml:space="preserve">        $query = $conn-&gt;query($select);</w:t>
      </w:r>
    </w:p>
    <w:p w:rsidR="00AA5C22" w:rsidRDefault="00AA5C22" w:rsidP="00AA5C22">
      <w:pPr>
        <w:ind w:firstLine="0"/>
      </w:pPr>
      <w:r>
        <w:t xml:space="preserve">        while ($row = $query-&gt;fetch_object()) {</w:t>
      </w:r>
    </w:p>
    <w:p w:rsidR="00AA5C22" w:rsidRDefault="00AA5C22" w:rsidP="00AA5C22">
      <w:pPr>
        <w:ind w:firstLine="0"/>
      </w:pPr>
      <w:r>
        <w:t xml:space="preserve">          $id_picture = $row-&gt;id_picture;</w:t>
      </w:r>
    </w:p>
    <w:p w:rsidR="00AA5C22" w:rsidRDefault="00AA5C22" w:rsidP="00AA5C22">
      <w:pPr>
        <w:ind w:firstLine="0"/>
      </w:pPr>
      <w:r>
        <w:t xml:space="preserve">          $last_name = $row-&gt;last_name;</w:t>
      </w:r>
    </w:p>
    <w:p w:rsidR="00AA5C22" w:rsidRDefault="00AA5C22" w:rsidP="00AA5C22">
      <w:pPr>
        <w:ind w:firstLine="0"/>
      </w:pPr>
      <w:r>
        <w:t xml:space="preserve">          $first_name = $row-&gt;first_name;</w:t>
      </w:r>
    </w:p>
    <w:p w:rsidR="00AA5C22" w:rsidRDefault="00AA5C22" w:rsidP="00AA5C22">
      <w:pPr>
        <w:ind w:firstLine="0"/>
      </w:pPr>
      <w:r>
        <w:t xml:space="preserve">          $middle_name = $row-&gt;middle_name;</w:t>
      </w:r>
    </w:p>
    <w:p w:rsidR="00AA5C22" w:rsidRDefault="00AA5C22" w:rsidP="00AA5C22">
      <w:pPr>
        <w:ind w:firstLine="0"/>
      </w:pPr>
      <w:r>
        <w:t xml:space="preserve">        }</w:t>
      </w:r>
    </w:p>
    <w:p w:rsidR="00AA5C22" w:rsidRDefault="00AA5C22" w:rsidP="00AA5C22">
      <w:pPr>
        <w:ind w:firstLine="0"/>
      </w:pPr>
      <w:r>
        <w:t xml:space="preserve">      }</w:t>
      </w:r>
    </w:p>
    <w:p w:rsidR="00AA5C22" w:rsidRDefault="00AA5C22" w:rsidP="00AA5C22">
      <w:pPr>
        <w:ind w:firstLine="0"/>
      </w:pPr>
      <w:r>
        <w:t xml:space="preserve">    ?&gt;</w:t>
      </w:r>
    </w:p>
    <w:p w:rsidR="00AA5C22" w:rsidRDefault="00AA5C22" w:rsidP="00AA5C22">
      <w:pPr>
        <w:ind w:firstLine="0"/>
      </w:pPr>
      <w:r>
        <w:t xml:space="preserve">    &lt;div class="col-md-9"&gt;</w:t>
      </w:r>
    </w:p>
    <w:p w:rsidR="00AA5C22" w:rsidRDefault="00AA5C22" w:rsidP="00AA5C22">
      <w:pPr>
        <w:ind w:firstLine="0"/>
      </w:pPr>
      <w:r>
        <w:t xml:space="preserve">      &lt;div class="box box-primary"&gt;</w:t>
      </w:r>
    </w:p>
    <w:p w:rsidR="00AA5C22" w:rsidRDefault="00AA5C22" w:rsidP="00AA5C22">
      <w:pPr>
        <w:ind w:firstLine="0"/>
      </w:pPr>
      <w:r>
        <w:t xml:space="preserve">        &lt;div class="box-header with-border"&gt;</w:t>
      </w:r>
    </w:p>
    <w:p w:rsidR="00AA5C22" w:rsidRDefault="00AA5C22" w:rsidP="00AA5C22">
      <w:pPr>
        <w:ind w:firstLine="0"/>
      </w:pPr>
      <w:r>
        <w:t xml:space="preserve">          &lt;img src="&lt;?php echo $id_picture; ?&gt;" width="90" height="90"&gt;</w:t>
      </w:r>
    </w:p>
    <w:p w:rsidR="00AA5C22" w:rsidRDefault="00AA5C22" w:rsidP="00AA5C22">
      <w:pPr>
        <w:ind w:firstLine="0"/>
      </w:pPr>
      <w:r>
        <w:t xml:space="preserve">          &lt;h3 class="box-title" style="margin-left: 2%;"&gt;&lt;?php echo $last_name . ", " . $first_name . " " . $middle_name; ?&gt;&lt;/h3&gt;</w:t>
      </w:r>
    </w:p>
    <w:p w:rsidR="00AA5C22" w:rsidRDefault="00AA5C22" w:rsidP="00AA5C22">
      <w:pPr>
        <w:ind w:firstLine="0"/>
      </w:pPr>
      <w:r>
        <w:t xml:space="preserve">          &lt;div class="box-tools pull-right"&gt;</w:t>
      </w:r>
    </w:p>
    <w:p w:rsidR="00AA5C22" w:rsidRDefault="00AA5C22" w:rsidP="00AA5C22">
      <w:pPr>
        <w:ind w:firstLine="0"/>
      </w:pPr>
      <w:r>
        <w:t xml:space="preserve">          &lt;/div&gt;&lt;!-- /.box-tools --&gt;</w:t>
      </w:r>
    </w:p>
    <w:p w:rsidR="00AA5C22" w:rsidRDefault="00AA5C22" w:rsidP="00AA5C22">
      <w:pPr>
        <w:ind w:firstLine="0"/>
      </w:pPr>
      <w:r>
        <w:t xml:space="preserve">        &lt;/div&gt;&lt;!-- /.box-header --&gt;</w:t>
      </w:r>
    </w:p>
    <w:p w:rsidR="00AA5C22" w:rsidRDefault="00AA5C22" w:rsidP="00AA5C22">
      <w:pPr>
        <w:ind w:firstLine="0"/>
      </w:pPr>
      <w:r>
        <w:t xml:space="preserve">        &lt;div class="box-body no-padding"&gt;</w:t>
      </w:r>
    </w:p>
    <w:p w:rsidR="00AA5C22" w:rsidRDefault="00AA5C22" w:rsidP="00AA5C22">
      <w:pPr>
        <w:ind w:firstLine="0"/>
      </w:pPr>
      <w:r>
        <w:t xml:space="preserve">        &lt;form action="student_major_report.php" method="POST"&gt;</w:t>
      </w:r>
    </w:p>
    <w:p w:rsidR="00AA5C22" w:rsidRDefault="00AA5C22" w:rsidP="00AA5C22">
      <w:pPr>
        <w:ind w:firstLine="0"/>
      </w:pPr>
      <w:r>
        <w:lastRenderedPageBreak/>
        <w:t xml:space="preserve">          &lt;div class="table-responsive mailbox-messages"&gt;</w:t>
      </w:r>
    </w:p>
    <w:p w:rsidR="00AA5C22" w:rsidRDefault="00AA5C22" w:rsidP="00AA5C22">
      <w:pPr>
        <w:ind w:firstLine="0"/>
      </w:pPr>
      <w:r>
        <w:t xml:space="preserve">            &lt;table class="table table-hover table-striped"&gt;</w:t>
      </w:r>
    </w:p>
    <w:p w:rsidR="00AA5C22" w:rsidRDefault="00AA5C22" w:rsidP="00AA5C22">
      <w:pPr>
        <w:ind w:firstLine="0"/>
      </w:pPr>
      <w:r>
        <w:t xml:space="preserve">              &lt;tr&gt;</w:t>
      </w:r>
    </w:p>
    <w:p w:rsidR="00AA5C22" w:rsidRDefault="00AA5C22" w:rsidP="00AA5C22">
      <w:pPr>
        <w:ind w:firstLine="0"/>
      </w:pPr>
      <w:r>
        <w:t xml:space="preserve">                &lt;th&gt;Major Offense Reference&lt;/th&gt;</w:t>
      </w:r>
    </w:p>
    <w:p w:rsidR="00AA5C22" w:rsidRDefault="00AA5C22" w:rsidP="00AA5C22">
      <w:pPr>
        <w:ind w:firstLine="0"/>
      </w:pPr>
      <w:r>
        <w:t xml:space="preserve">                &lt;th&gt;Date of Incident&lt;/th&gt;</w:t>
      </w:r>
    </w:p>
    <w:p w:rsidR="00AA5C22" w:rsidRDefault="00AA5C22" w:rsidP="00AA5C22">
      <w:pPr>
        <w:ind w:firstLine="0"/>
      </w:pPr>
      <w:r>
        <w:t xml:space="preserve">                &lt;th&gt;Number of Offense Committed&lt;/th&gt;</w:t>
      </w:r>
    </w:p>
    <w:p w:rsidR="00AA5C22" w:rsidRDefault="00AA5C22" w:rsidP="00AA5C22">
      <w:pPr>
        <w:ind w:firstLine="0"/>
      </w:pPr>
      <w:r>
        <w:t xml:space="preserve">                &lt;th&gt;&lt;/th&gt;</w:t>
      </w:r>
    </w:p>
    <w:p w:rsidR="00AA5C22" w:rsidRDefault="00AA5C22" w:rsidP="00AA5C22">
      <w:pPr>
        <w:ind w:firstLine="0"/>
      </w:pPr>
      <w:r>
        <w:t xml:space="preserve">              &lt;/tr&gt;</w:t>
      </w:r>
    </w:p>
    <w:p w:rsidR="00AA5C22" w:rsidRDefault="00AA5C22" w:rsidP="00AA5C22">
      <w:pPr>
        <w:ind w:firstLine="0"/>
      </w:pPr>
      <w:r>
        <w:t xml:space="preserve">              &lt;tbody&gt;</w:t>
      </w:r>
    </w:p>
    <w:p w:rsidR="00AA5C22" w:rsidRDefault="00AA5C22" w:rsidP="00AA5C22">
      <w:pPr>
        <w:ind w:firstLine="0"/>
      </w:pPr>
      <w:r>
        <w:t xml:space="preserve">                &lt;?php relate_major_offense($id); ?&gt;</w:t>
      </w:r>
    </w:p>
    <w:p w:rsidR="00AA5C22" w:rsidRDefault="00AA5C22" w:rsidP="00AA5C22">
      <w:pPr>
        <w:ind w:firstLine="0"/>
      </w:pPr>
      <w:r>
        <w:t xml:space="preserve">              &lt;/tbody&gt;</w:t>
      </w:r>
    </w:p>
    <w:p w:rsidR="00AA5C22" w:rsidRDefault="00AA5C22" w:rsidP="00AA5C22">
      <w:pPr>
        <w:ind w:firstLine="0"/>
      </w:pPr>
      <w:r>
        <w:t xml:space="preserve">            &lt;/table&gt;&lt;!-- /.table --&gt;</w:t>
      </w:r>
    </w:p>
    <w:p w:rsidR="00AA5C22" w:rsidRDefault="00AA5C22" w:rsidP="00AA5C22">
      <w:pPr>
        <w:ind w:firstLine="0"/>
      </w:pPr>
      <w:r>
        <w:t xml:space="preserve">          &lt;/div&gt;&lt;!-- /.mail-box-messages --&gt;</w:t>
      </w:r>
    </w:p>
    <w:p w:rsidR="00AA5C22" w:rsidRDefault="00AA5C22" w:rsidP="00AA5C22">
      <w:pPr>
        <w:ind w:firstLine="0"/>
      </w:pPr>
      <w:r>
        <w:t xml:space="preserve">        &lt;/form&gt;</w:t>
      </w:r>
    </w:p>
    <w:p w:rsidR="00AA5C22" w:rsidRDefault="00AA5C22" w:rsidP="00AA5C22">
      <w:pPr>
        <w:ind w:firstLine="0"/>
      </w:pPr>
      <w:r>
        <w:t xml:space="preserve">        &lt;/div&gt;&lt;!-- /.box-body --&gt;</w:t>
      </w:r>
    </w:p>
    <w:p w:rsidR="00AA5C22" w:rsidRDefault="00AA5C22" w:rsidP="00AA5C22">
      <w:pPr>
        <w:ind w:firstLine="0"/>
      </w:pPr>
      <w:r>
        <w:t xml:space="preserve">        &lt;div class="box-footer no-padding"&gt;</w:t>
      </w:r>
    </w:p>
    <w:p w:rsidR="00AA5C22" w:rsidRDefault="00AA5C22" w:rsidP="00AA5C22">
      <w:pPr>
        <w:ind w:firstLine="0"/>
      </w:pPr>
      <w:r>
        <w:t xml:space="preserve">        &lt;/div&gt;</w:t>
      </w:r>
    </w:p>
    <w:p w:rsidR="00AA5C22" w:rsidRDefault="00AA5C22" w:rsidP="00AA5C22">
      <w:pPr>
        <w:ind w:firstLine="0"/>
      </w:pPr>
      <w:r>
        <w:t xml:space="preserve">      &lt;/div&gt;&lt;!-- /. box --&gt;</w:t>
      </w:r>
    </w:p>
    <w:p w:rsidR="00AA5C22" w:rsidRDefault="00AA5C22" w:rsidP="00AA5C22">
      <w:pPr>
        <w:ind w:firstLine="0"/>
      </w:pPr>
      <w:r>
        <w:t xml:space="preserve">    &lt;/div&gt;&lt;!-- /.col --&gt;</w:t>
      </w:r>
    </w:p>
    <w:p w:rsidR="00AA5C22" w:rsidRDefault="00AA5C22" w:rsidP="00AA5C22">
      <w:pPr>
        <w:ind w:firstLine="0"/>
      </w:pPr>
      <w:r>
        <w:t xml:space="preserve">  &lt;/div&gt;&lt;!-- /.row --&gt;</w:t>
      </w:r>
    </w:p>
    <w:p w:rsidR="00AA5C22" w:rsidRDefault="00AA5C22" w:rsidP="00AA5C22">
      <w:pPr>
        <w:ind w:firstLine="0"/>
      </w:pPr>
      <w:r>
        <w:t>&lt;/section&gt;&lt;!-- /.content --&gt;</w:t>
      </w:r>
    </w:p>
    <w:p w:rsidR="00AA5C22" w:rsidRDefault="00AA5C22" w:rsidP="00AA5C22">
      <w:pPr>
        <w:ind w:firstLine="0"/>
      </w:pPr>
      <w:r>
        <w:t>&lt;!-- === [= NOTHING FOLLOWS =] === --&gt;</w:t>
      </w:r>
    </w:p>
    <w:p w:rsidR="00AA5C22" w:rsidRDefault="00AA5C22" w:rsidP="00AA5C22">
      <w:pPr>
        <w:ind w:firstLine="0"/>
      </w:pPr>
      <w:r>
        <w:t xml:space="preserve">&lt;?php  </w:t>
      </w:r>
    </w:p>
    <w:p w:rsidR="00AA5C22" w:rsidRDefault="00AA5C22" w:rsidP="00AA5C22">
      <w:pPr>
        <w:ind w:firstLine="0"/>
      </w:pPr>
      <w:r>
        <w:lastRenderedPageBreak/>
        <w:t>require 'app/view/administrator/overall-footer.php';</w:t>
      </w:r>
    </w:p>
    <w:p w:rsidR="00AA5C22" w:rsidRDefault="00AA5C22" w:rsidP="00AA5C22">
      <w:pPr>
        <w:ind w:firstLine="0"/>
      </w:pPr>
      <w:r>
        <w:t>?&gt;</w:t>
      </w:r>
    </w:p>
    <w:p w:rsidR="00AA5C22" w:rsidRDefault="00AA5C22" w:rsidP="00AA5C22">
      <w:pPr>
        <w:ind w:firstLine="0"/>
      </w:pPr>
    </w:p>
    <w:p w:rsidR="00AA5C22" w:rsidRDefault="00AA5C22" w:rsidP="00AA5C22">
      <w:pPr>
        <w:ind w:firstLine="0"/>
        <w:rPr>
          <w:b/>
        </w:rPr>
      </w:pPr>
      <w:r>
        <w:tab/>
      </w:r>
      <w:r w:rsidR="007160AB">
        <w:rPr>
          <w:b/>
        </w:rPr>
        <w:t>major_report_student_root.php</w:t>
      </w:r>
    </w:p>
    <w:p w:rsidR="007160AB" w:rsidRDefault="007160AB" w:rsidP="007160AB">
      <w:pPr>
        <w:ind w:firstLine="0"/>
      </w:pPr>
      <w:r>
        <w:t>&lt;!-- This Page is/are for Administrator --&gt;</w:t>
      </w:r>
    </w:p>
    <w:p w:rsidR="007160AB" w:rsidRDefault="007160AB" w:rsidP="007160AB">
      <w:pPr>
        <w:ind w:firstLine="0"/>
      </w:pPr>
      <w:r>
        <w:t xml:space="preserve">&lt;?php </w:t>
      </w:r>
    </w:p>
    <w:p w:rsidR="007160AB" w:rsidRDefault="007160AB" w:rsidP="007160AB">
      <w:pPr>
        <w:ind w:firstLine="0"/>
      </w:pPr>
      <w:r>
        <w:t>require 'app/controller/init.php';</w:t>
      </w:r>
    </w:p>
    <w:p w:rsidR="007160AB" w:rsidRDefault="007160AB" w:rsidP="007160AB">
      <w:pPr>
        <w:ind w:firstLine="0"/>
      </w:pPr>
      <w:r>
        <w:t>protect_page_profile_root();</w:t>
      </w:r>
    </w:p>
    <w:p w:rsidR="007160AB" w:rsidRDefault="007160AB" w:rsidP="007160AB">
      <w:pPr>
        <w:ind w:firstLine="0"/>
      </w:pPr>
      <w:r>
        <w:t>require 'app/controller/root/login-credential-root.php';</w:t>
      </w:r>
    </w:p>
    <w:p w:rsidR="007160AB" w:rsidRDefault="007160AB" w:rsidP="007160AB">
      <w:pPr>
        <w:ind w:firstLine="0"/>
      </w:pPr>
      <w:r>
        <w:t>require 'app/view/root/overall-header.php';</w:t>
      </w:r>
    </w:p>
    <w:p w:rsidR="007160AB" w:rsidRDefault="007160AB" w:rsidP="007160AB">
      <w:pPr>
        <w:ind w:firstLine="0"/>
      </w:pPr>
      <w:r>
        <w:t>?&gt;</w:t>
      </w:r>
    </w:p>
    <w:p w:rsidR="007160AB" w:rsidRDefault="007160AB" w:rsidP="007160AB">
      <w:pPr>
        <w:ind w:firstLine="0"/>
      </w:pPr>
      <w:r>
        <w:t>&lt;!-- === Insert Administrator Content === --&gt;</w:t>
      </w:r>
    </w:p>
    <w:p w:rsidR="007160AB" w:rsidRDefault="007160AB" w:rsidP="007160AB">
      <w:pPr>
        <w:ind w:firstLine="0"/>
      </w:pPr>
      <w:r>
        <w:t>&lt;section class="content-header"&gt;</w:t>
      </w:r>
    </w:p>
    <w:p w:rsidR="007160AB" w:rsidRDefault="007160AB" w:rsidP="007160AB">
      <w:pPr>
        <w:ind w:firstLine="0"/>
      </w:pPr>
      <w:r>
        <w:t xml:space="preserve">  &lt;h1&gt;</w:t>
      </w:r>
    </w:p>
    <w:p w:rsidR="007160AB" w:rsidRDefault="007160AB" w:rsidP="007160AB">
      <w:pPr>
        <w:ind w:firstLine="0"/>
      </w:pPr>
      <w:r>
        <w:t xml:space="preserve">    Student Offenses</w:t>
      </w:r>
    </w:p>
    <w:p w:rsidR="007160AB" w:rsidRDefault="007160AB" w:rsidP="007160AB">
      <w:pPr>
        <w:ind w:firstLine="0"/>
      </w:pPr>
      <w:r>
        <w:t xml:space="preserve">    &lt;small&gt;Major Offense: &lt;?php echo school_term() . " Term"; ?&gt;&lt;/small&gt;</w:t>
      </w:r>
    </w:p>
    <w:p w:rsidR="007160AB" w:rsidRDefault="007160AB" w:rsidP="007160AB">
      <w:pPr>
        <w:ind w:firstLine="0"/>
      </w:pPr>
      <w:r>
        <w:t xml:space="preserve">  &lt;/h1&gt;</w:t>
      </w:r>
    </w:p>
    <w:p w:rsidR="007160AB" w:rsidRDefault="007160AB" w:rsidP="007160AB">
      <w:pPr>
        <w:ind w:firstLine="0"/>
      </w:pPr>
      <w:r>
        <w:tab/>
        <w:t>&lt;ol class="breadcrumb"&gt;</w:t>
      </w:r>
    </w:p>
    <w:p w:rsidR="007160AB" w:rsidRDefault="007160AB" w:rsidP="007160AB">
      <w:pPr>
        <w:ind w:firstLine="0"/>
      </w:pPr>
      <w:r>
        <w:tab/>
      </w:r>
      <w:r>
        <w:tab/>
        <w:t>&lt;li&gt;&lt;a href="admin.php"&gt;&lt;i class="fa fa-home"&gt;&lt;/i&gt;Home&lt;/a&gt;&lt;/li&gt;</w:t>
      </w:r>
    </w:p>
    <w:p w:rsidR="007160AB" w:rsidRDefault="007160AB" w:rsidP="007160AB">
      <w:pPr>
        <w:ind w:firstLine="0"/>
      </w:pPr>
      <w:r>
        <w:tab/>
        <w:t>&lt;/ol&gt;</w:t>
      </w:r>
      <w:r>
        <w:tab/>
      </w:r>
    </w:p>
    <w:p w:rsidR="007160AB" w:rsidRDefault="007160AB" w:rsidP="007160AB">
      <w:pPr>
        <w:ind w:firstLine="0"/>
      </w:pPr>
      <w:r>
        <w:t>&lt;/section&gt;</w:t>
      </w:r>
    </w:p>
    <w:p w:rsidR="007160AB" w:rsidRDefault="007160AB" w:rsidP="007160AB">
      <w:pPr>
        <w:ind w:firstLine="0"/>
      </w:pPr>
      <w:r>
        <w:t>&lt;section class="content"&gt;</w:t>
      </w:r>
    </w:p>
    <w:p w:rsidR="007160AB" w:rsidRDefault="007160AB" w:rsidP="007160AB">
      <w:pPr>
        <w:ind w:firstLine="0"/>
      </w:pPr>
      <w:r>
        <w:t xml:space="preserve">&lt;?php  </w:t>
      </w:r>
    </w:p>
    <w:p w:rsidR="007160AB" w:rsidRDefault="007160AB" w:rsidP="007160AB">
      <w:pPr>
        <w:ind w:firstLine="0"/>
      </w:pPr>
      <w:r>
        <w:lastRenderedPageBreak/>
        <w:t xml:space="preserve">  require 'app/view/handler/redirection/_minor_notification.php';</w:t>
      </w:r>
    </w:p>
    <w:p w:rsidR="007160AB" w:rsidRDefault="007160AB" w:rsidP="007160AB">
      <w:pPr>
        <w:ind w:firstLine="0"/>
      </w:pPr>
      <w:r>
        <w:t>?&gt;</w:t>
      </w:r>
    </w:p>
    <w:p w:rsidR="007160AB" w:rsidRDefault="007160AB" w:rsidP="007160AB">
      <w:pPr>
        <w:ind w:firstLine="0"/>
      </w:pPr>
      <w:r>
        <w:t xml:space="preserve">  &lt;div class="row"&gt;</w:t>
      </w:r>
    </w:p>
    <w:p w:rsidR="007160AB" w:rsidRDefault="007160AB" w:rsidP="007160AB">
      <w:pPr>
        <w:ind w:firstLine="0"/>
      </w:pPr>
      <w:r>
        <w:t xml:space="preserve">    &lt;div class="col-md-3"&gt;</w:t>
      </w:r>
    </w:p>
    <w:p w:rsidR="007160AB" w:rsidRDefault="007160AB" w:rsidP="007160AB">
      <w:pPr>
        <w:ind w:firstLine="0"/>
      </w:pPr>
      <w:r>
        <w:t xml:space="preserve">      &lt;div class="box box-solid"&gt;</w:t>
      </w:r>
    </w:p>
    <w:p w:rsidR="007160AB" w:rsidRDefault="007160AB" w:rsidP="007160AB">
      <w:pPr>
        <w:ind w:firstLine="0"/>
      </w:pPr>
      <w:r>
        <w:t xml:space="preserve">        &lt;div class="box-body no-padding"&gt;</w:t>
      </w:r>
    </w:p>
    <w:p w:rsidR="007160AB" w:rsidRDefault="007160AB" w:rsidP="007160AB">
      <w:pPr>
        <w:ind w:firstLine="0"/>
      </w:pPr>
      <w:r>
        <w:t xml:space="preserve">          &lt;ul class="nav nav-pills nav-stacked"&gt;</w:t>
      </w:r>
    </w:p>
    <w:p w:rsidR="007160AB" w:rsidRDefault="007160AB" w:rsidP="007160AB">
      <w:pPr>
        <w:ind w:firstLine="0"/>
      </w:pPr>
      <w:r>
        <w:t xml:space="preserve">            &lt;li&gt;&lt;a href="minor_offense_list_root.php"&gt; Minor Offense&lt;/a&gt;&lt;/li&gt;</w:t>
      </w:r>
    </w:p>
    <w:p w:rsidR="007160AB" w:rsidRDefault="007160AB" w:rsidP="007160AB">
      <w:pPr>
        <w:ind w:firstLine="0"/>
      </w:pPr>
      <w:r>
        <w:t xml:space="preserve">            &lt;li class="active"&gt;&lt;a href="major_offense_list_root.php"&gt; Major Offense&lt;/a&gt;&lt;/li&gt;</w:t>
      </w:r>
    </w:p>
    <w:p w:rsidR="007160AB" w:rsidRDefault="007160AB" w:rsidP="007160AB">
      <w:pPr>
        <w:ind w:firstLine="0"/>
      </w:pPr>
      <w:r>
        <w:t xml:space="preserve">          &lt;/ul&gt;</w:t>
      </w:r>
    </w:p>
    <w:p w:rsidR="007160AB" w:rsidRDefault="007160AB" w:rsidP="007160AB">
      <w:pPr>
        <w:ind w:firstLine="0"/>
      </w:pPr>
      <w:r>
        <w:t xml:space="preserve">        &lt;/div&gt;&lt;!-- /.box-body --&gt;</w:t>
      </w:r>
    </w:p>
    <w:p w:rsidR="007160AB" w:rsidRDefault="007160AB" w:rsidP="007160AB">
      <w:pPr>
        <w:ind w:firstLine="0"/>
      </w:pPr>
      <w:r>
        <w:t xml:space="preserve">      &lt;/div&gt;&lt;!-- /. box --&gt;</w:t>
      </w:r>
    </w:p>
    <w:p w:rsidR="007160AB" w:rsidRDefault="007160AB" w:rsidP="007160AB">
      <w:pPr>
        <w:ind w:firstLine="0"/>
      </w:pPr>
      <w:r>
        <w:t xml:space="preserve">    &lt;/div&gt;&lt;!-- /.col --&gt;</w:t>
      </w:r>
    </w:p>
    <w:p w:rsidR="007160AB" w:rsidRDefault="007160AB" w:rsidP="007160AB">
      <w:pPr>
        <w:ind w:firstLine="0"/>
      </w:pPr>
      <w:r>
        <w:t xml:space="preserve">    &lt;?php  </w:t>
      </w:r>
    </w:p>
    <w:p w:rsidR="007160AB" w:rsidRDefault="007160AB" w:rsidP="007160AB">
      <w:pPr>
        <w:ind w:firstLine="0"/>
      </w:pPr>
      <w:r>
        <w:t xml:space="preserve">      if (isset($_GET['r'])) {</w:t>
      </w:r>
    </w:p>
    <w:p w:rsidR="007160AB" w:rsidRDefault="007160AB" w:rsidP="007160AB">
      <w:pPr>
        <w:ind w:firstLine="0"/>
      </w:pPr>
      <w:r>
        <w:t xml:space="preserve">        global $conn;</w:t>
      </w:r>
    </w:p>
    <w:p w:rsidR="007160AB" w:rsidRDefault="007160AB" w:rsidP="007160AB">
      <w:pPr>
        <w:ind w:firstLine="0"/>
      </w:pPr>
      <w:r>
        <w:t xml:space="preserve">        $id = base64_decode($_GET['r']);</w:t>
      </w:r>
    </w:p>
    <w:p w:rsidR="007160AB" w:rsidRDefault="007160AB" w:rsidP="007160AB">
      <w:pPr>
        <w:ind w:firstLine="0"/>
      </w:pPr>
    </w:p>
    <w:p w:rsidR="007160AB" w:rsidRDefault="007160AB" w:rsidP="007160AB">
      <w:pPr>
        <w:ind w:firstLine="0"/>
      </w:pPr>
      <w:r>
        <w:t xml:space="preserve">        $select = "SELECT id_picture, last_name, first_name, middle_name From students where id = $id";</w:t>
      </w:r>
    </w:p>
    <w:p w:rsidR="007160AB" w:rsidRDefault="007160AB" w:rsidP="007160AB">
      <w:pPr>
        <w:ind w:firstLine="0"/>
      </w:pPr>
      <w:r>
        <w:t xml:space="preserve">        $query = $conn-&gt;query($select);</w:t>
      </w:r>
    </w:p>
    <w:p w:rsidR="007160AB" w:rsidRDefault="007160AB" w:rsidP="007160AB">
      <w:pPr>
        <w:ind w:firstLine="0"/>
      </w:pPr>
      <w:r>
        <w:t xml:space="preserve">        while ($row = $query-&gt;fetch_object()) {</w:t>
      </w:r>
    </w:p>
    <w:p w:rsidR="007160AB" w:rsidRDefault="007160AB" w:rsidP="007160AB">
      <w:pPr>
        <w:ind w:firstLine="0"/>
      </w:pPr>
      <w:r>
        <w:t xml:space="preserve">          $id_picture = $row-&gt;id_picture;</w:t>
      </w:r>
    </w:p>
    <w:p w:rsidR="007160AB" w:rsidRDefault="007160AB" w:rsidP="007160AB">
      <w:pPr>
        <w:ind w:firstLine="0"/>
      </w:pPr>
      <w:r>
        <w:lastRenderedPageBreak/>
        <w:t xml:space="preserve">          $last_name = $row-&gt;last_name;</w:t>
      </w:r>
    </w:p>
    <w:p w:rsidR="007160AB" w:rsidRDefault="007160AB" w:rsidP="007160AB">
      <w:pPr>
        <w:ind w:firstLine="0"/>
      </w:pPr>
      <w:r>
        <w:t xml:space="preserve">          $first_name = $row-&gt;first_name;</w:t>
      </w:r>
    </w:p>
    <w:p w:rsidR="007160AB" w:rsidRDefault="007160AB" w:rsidP="007160AB">
      <w:pPr>
        <w:ind w:firstLine="0"/>
      </w:pPr>
      <w:r>
        <w:t xml:space="preserve">          $middle_name = $row-&gt;middle_name;</w:t>
      </w:r>
    </w:p>
    <w:p w:rsidR="007160AB" w:rsidRDefault="007160AB" w:rsidP="007160AB">
      <w:pPr>
        <w:ind w:firstLine="0"/>
      </w:pPr>
      <w:r>
        <w:t xml:space="preserve">        }</w:t>
      </w:r>
    </w:p>
    <w:p w:rsidR="007160AB" w:rsidRDefault="007160AB" w:rsidP="007160AB">
      <w:pPr>
        <w:ind w:firstLine="0"/>
      </w:pPr>
      <w:r>
        <w:t xml:space="preserve">      }</w:t>
      </w:r>
    </w:p>
    <w:p w:rsidR="007160AB" w:rsidRDefault="007160AB" w:rsidP="007160AB">
      <w:pPr>
        <w:ind w:firstLine="0"/>
      </w:pPr>
      <w:r>
        <w:t xml:space="preserve">    ?&gt;</w:t>
      </w:r>
    </w:p>
    <w:p w:rsidR="007160AB" w:rsidRDefault="007160AB" w:rsidP="007160AB">
      <w:pPr>
        <w:ind w:firstLine="0"/>
      </w:pPr>
      <w:r>
        <w:t xml:space="preserve">    &lt;div class="col-md-9"&gt;</w:t>
      </w:r>
    </w:p>
    <w:p w:rsidR="007160AB" w:rsidRDefault="007160AB" w:rsidP="007160AB">
      <w:pPr>
        <w:ind w:firstLine="0"/>
      </w:pPr>
      <w:r>
        <w:t xml:space="preserve">      &lt;div class="box box-primary"&gt;</w:t>
      </w:r>
    </w:p>
    <w:p w:rsidR="007160AB" w:rsidRDefault="007160AB" w:rsidP="007160AB">
      <w:pPr>
        <w:ind w:firstLine="0"/>
      </w:pPr>
      <w:r>
        <w:t xml:space="preserve">        &lt;div class="box-header with-border"&gt;</w:t>
      </w:r>
    </w:p>
    <w:p w:rsidR="007160AB" w:rsidRDefault="007160AB" w:rsidP="007160AB">
      <w:pPr>
        <w:ind w:firstLine="0"/>
      </w:pPr>
      <w:r>
        <w:t xml:space="preserve">          &lt;img src="&lt;?php echo $id_picture; ?&gt;" width="90" height="90"&gt;</w:t>
      </w:r>
    </w:p>
    <w:p w:rsidR="007160AB" w:rsidRDefault="007160AB" w:rsidP="007160AB">
      <w:pPr>
        <w:ind w:firstLine="0"/>
      </w:pPr>
      <w:r>
        <w:t xml:space="preserve">          &lt;h3 class="box-title" style="margin-left: 2%;"&gt;&lt;?php echo $last_name . ", " . $first_name . " " . $middle_name; ?&gt;&lt;/h3&gt;</w:t>
      </w:r>
    </w:p>
    <w:p w:rsidR="007160AB" w:rsidRDefault="007160AB" w:rsidP="007160AB">
      <w:pPr>
        <w:ind w:firstLine="0"/>
      </w:pPr>
      <w:r>
        <w:t xml:space="preserve">          &lt;div class="box-tools pull-right"&gt;</w:t>
      </w:r>
    </w:p>
    <w:p w:rsidR="007160AB" w:rsidRDefault="007160AB" w:rsidP="007160AB">
      <w:pPr>
        <w:ind w:firstLine="0"/>
      </w:pPr>
      <w:r>
        <w:t xml:space="preserve">          &lt;/div&gt;&lt;!-- /.box-tools --&gt;</w:t>
      </w:r>
    </w:p>
    <w:p w:rsidR="007160AB" w:rsidRDefault="007160AB" w:rsidP="007160AB">
      <w:pPr>
        <w:ind w:firstLine="0"/>
      </w:pPr>
      <w:r>
        <w:t xml:space="preserve">        &lt;/div&gt;&lt;!-- /.box-header --&gt;</w:t>
      </w:r>
    </w:p>
    <w:p w:rsidR="007160AB" w:rsidRDefault="007160AB" w:rsidP="007160AB">
      <w:pPr>
        <w:ind w:firstLine="0"/>
      </w:pPr>
      <w:r>
        <w:t xml:space="preserve">        &lt;div class="box-body no-padding"&gt;</w:t>
      </w:r>
    </w:p>
    <w:p w:rsidR="007160AB" w:rsidRDefault="007160AB" w:rsidP="007160AB">
      <w:pPr>
        <w:ind w:firstLine="0"/>
      </w:pPr>
      <w:r>
        <w:t xml:space="preserve">        &lt;form action="student_major_report.php" method="POST"&gt;</w:t>
      </w:r>
    </w:p>
    <w:p w:rsidR="007160AB" w:rsidRDefault="007160AB" w:rsidP="007160AB">
      <w:pPr>
        <w:ind w:firstLine="0"/>
      </w:pPr>
      <w:r>
        <w:t xml:space="preserve">          &lt;div class="table-responsive mailbox-messages"&gt;</w:t>
      </w:r>
    </w:p>
    <w:p w:rsidR="007160AB" w:rsidRDefault="007160AB" w:rsidP="007160AB">
      <w:pPr>
        <w:ind w:firstLine="0"/>
      </w:pPr>
      <w:r>
        <w:t xml:space="preserve">            &lt;table class="table table-hover table-striped"&gt;</w:t>
      </w:r>
    </w:p>
    <w:p w:rsidR="007160AB" w:rsidRDefault="007160AB" w:rsidP="007160AB">
      <w:pPr>
        <w:ind w:firstLine="0"/>
      </w:pPr>
      <w:r>
        <w:t xml:space="preserve">              &lt;tr&gt;</w:t>
      </w:r>
    </w:p>
    <w:p w:rsidR="007160AB" w:rsidRDefault="007160AB" w:rsidP="007160AB">
      <w:pPr>
        <w:ind w:firstLine="0"/>
      </w:pPr>
      <w:r>
        <w:t xml:space="preserve">                &lt;th&gt;Major Offense Reference&lt;/th&gt;</w:t>
      </w:r>
    </w:p>
    <w:p w:rsidR="007160AB" w:rsidRDefault="007160AB" w:rsidP="007160AB">
      <w:pPr>
        <w:ind w:firstLine="0"/>
      </w:pPr>
      <w:r>
        <w:t xml:space="preserve">                &lt;th&gt;Date of Incident&lt;/th&gt;</w:t>
      </w:r>
    </w:p>
    <w:p w:rsidR="007160AB" w:rsidRDefault="007160AB" w:rsidP="007160AB">
      <w:pPr>
        <w:ind w:firstLine="0"/>
      </w:pPr>
      <w:r>
        <w:t xml:space="preserve">                &lt;th&gt;Number of Offense Committed&lt;/th&gt;</w:t>
      </w:r>
    </w:p>
    <w:p w:rsidR="007160AB" w:rsidRDefault="007160AB" w:rsidP="007160AB">
      <w:pPr>
        <w:ind w:firstLine="0"/>
      </w:pPr>
      <w:r>
        <w:lastRenderedPageBreak/>
        <w:t xml:space="preserve">                &lt;th&gt;&lt;/th&gt;</w:t>
      </w:r>
    </w:p>
    <w:p w:rsidR="007160AB" w:rsidRDefault="007160AB" w:rsidP="007160AB">
      <w:pPr>
        <w:ind w:firstLine="0"/>
      </w:pPr>
      <w:r>
        <w:t xml:space="preserve">              &lt;/tr&gt;</w:t>
      </w:r>
    </w:p>
    <w:p w:rsidR="007160AB" w:rsidRDefault="007160AB" w:rsidP="007160AB">
      <w:pPr>
        <w:ind w:firstLine="0"/>
      </w:pPr>
      <w:r>
        <w:t xml:space="preserve">              &lt;tbody&gt;</w:t>
      </w:r>
    </w:p>
    <w:p w:rsidR="007160AB" w:rsidRDefault="007160AB" w:rsidP="007160AB">
      <w:pPr>
        <w:ind w:firstLine="0"/>
      </w:pPr>
      <w:r>
        <w:t xml:space="preserve">                &lt;?php relate_major_offense_root($id); ?&gt;</w:t>
      </w:r>
    </w:p>
    <w:p w:rsidR="007160AB" w:rsidRDefault="007160AB" w:rsidP="007160AB">
      <w:pPr>
        <w:ind w:firstLine="0"/>
      </w:pPr>
      <w:r>
        <w:t xml:space="preserve">              &lt;/tbody&gt;</w:t>
      </w:r>
    </w:p>
    <w:p w:rsidR="007160AB" w:rsidRDefault="007160AB" w:rsidP="007160AB">
      <w:pPr>
        <w:ind w:firstLine="0"/>
      </w:pPr>
      <w:r>
        <w:t xml:space="preserve">            &lt;/table&gt;&lt;!-- /.table --&gt;</w:t>
      </w:r>
    </w:p>
    <w:p w:rsidR="007160AB" w:rsidRDefault="007160AB" w:rsidP="007160AB">
      <w:pPr>
        <w:ind w:firstLine="0"/>
      </w:pPr>
      <w:r>
        <w:t xml:space="preserve">          &lt;/div&gt;&lt;!-- /.mail-box-messages --&gt;</w:t>
      </w:r>
    </w:p>
    <w:p w:rsidR="007160AB" w:rsidRDefault="007160AB" w:rsidP="007160AB">
      <w:pPr>
        <w:ind w:firstLine="0"/>
      </w:pPr>
      <w:r>
        <w:t xml:space="preserve">        &lt;/form&gt;</w:t>
      </w:r>
    </w:p>
    <w:p w:rsidR="007160AB" w:rsidRDefault="007160AB" w:rsidP="007160AB">
      <w:pPr>
        <w:ind w:firstLine="0"/>
      </w:pPr>
      <w:r>
        <w:t xml:space="preserve">        &lt;/div&gt;&lt;!-- /.box-body --&gt;</w:t>
      </w:r>
    </w:p>
    <w:p w:rsidR="007160AB" w:rsidRDefault="007160AB" w:rsidP="007160AB">
      <w:pPr>
        <w:ind w:firstLine="0"/>
      </w:pPr>
      <w:r>
        <w:t xml:space="preserve">        &lt;div class="box-footer no-padding"&gt;</w:t>
      </w:r>
    </w:p>
    <w:p w:rsidR="007160AB" w:rsidRDefault="007160AB" w:rsidP="007160AB">
      <w:pPr>
        <w:ind w:firstLine="0"/>
      </w:pPr>
      <w:r>
        <w:t xml:space="preserve">        &lt;/div&gt;</w:t>
      </w:r>
    </w:p>
    <w:p w:rsidR="007160AB" w:rsidRDefault="007160AB" w:rsidP="007160AB">
      <w:pPr>
        <w:ind w:firstLine="0"/>
      </w:pPr>
      <w:r>
        <w:t xml:space="preserve">      &lt;/div&gt;&lt;!-- /. box --&gt;</w:t>
      </w:r>
    </w:p>
    <w:p w:rsidR="007160AB" w:rsidRDefault="007160AB" w:rsidP="007160AB">
      <w:pPr>
        <w:ind w:firstLine="0"/>
      </w:pPr>
      <w:r>
        <w:t xml:space="preserve">    &lt;/div&gt;&lt;!-- /.col --&gt;</w:t>
      </w:r>
    </w:p>
    <w:p w:rsidR="007160AB" w:rsidRDefault="007160AB" w:rsidP="007160AB">
      <w:pPr>
        <w:ind w:firstLine="0"/>
      </w:pPr>
      <w:r>
        <w:t xml:space="preserve">  &lt;/div&gt;&lt;!-- /.row --&gt;</w:t>
      </w:r>
    </w:p>
    <w:p w:rsidR="007160AB" w:rsidRDefault="007160AB" w:rsidP="007160AB">
      <w:pPr>
        <w:ind w:firstLine="0"/>
      </w:pPr>
      <w:r>
        <w:t>&lt;/section&gt;&lt;!-- /.content --&gt;</w:t>
      </w:r>
    </w:p>
    <w:p w:rsidR="007160AB" w:rsidRDefault="007160AB" w:rsidP="007160AB">
      <w:pPr>
        <w:ind w:firstLine="0"/>
      </w:pPr>
      <w:r>
        <w:t>&lt;!-- === [= NOTHING FOLLOWS =] === --&gt;</w:t>
      </w:r>
    </w:p>
    <w:p w:rsidR="007160AB" w:rsidRDefault="007160AB" w:rsidP="007160AB">
      <w:pPr>
        <w:ind w:firstLine="0"/>
      </w:pPr>
      <w:r>
        <w:t xml:space="preserve">&lt;?php  </w:t>
      </w:r>
    </w:p>
    <w:p w:rsidR="007160AB" w:rsidRDefault="007160AB" w:rsidP="007160AB">
      <w:pPr>
        <w:ind w:firstLine="0"/>
      </w:pPr>
      <w:r>
        <w:t>require 'app/view/administrator/overall-footer.php';</w:t>
      </w:r>
    </w:p>
    <w:p w:rsidR="007160AB" w:rsidRDefault="007160AB" w:rsidP="007160AB">
      <w:pPr>
        <w:ind w:firstLine="0"/>
      </w:pPr>
      <w:r>
        <w:t>?&gt;</w:t>
      </w:r>
    </w:p>
    <w:p w:rsidR="009F2BCB" w:rsidRDefault="009F2BCB" w:rsidP="007160AB">
      <w:pPr>
        <w:ind w:firstLine="0"/>
      </w:pPr>
    </w:p>
    <w:p w:rsidR="009F2BCB" w:rsidRDefault="009F2BCB" w:rsidP="007160AB">
      <w:pPr>
        <w:ind w:firstLine="0"/>
        <w:rPr>
          <w:b/>
        </w:rPr>
      </w:pPr>
      <w:r>
        <w:tab/>
      </w:r>
      <w:r>
        <w:rPr>
          <w:b/>
        </w:rPr>
        <w:t>male_dresscode_violation.php</w:t>
      </w:r>
    </w:p>
    <w:p w:rsidR="009F2BCB" w:rsidRDefault="009F2BCB" w:rsidP="009F2BCB">
      <w:pPr>
        <w:ind w:firstLine="0"/>
      </w:pPr>
      <w:r>
        <w:t>&lt;!-- This Page is/are for Administrator --&gt;</w:t>
      </w:r>
    </w:p>
    <w:p w:rsidR="009F2BCB" w:rsidRDefault="009F2BCB" w:rsidP="009F2BCB">
      <w:pPr>
        <w:ind w:firstLine="0"/>
      </w:pPr>
      <w:r>
        <w:t xml:space="preserve">&lt;?php </w:t>
      </w:r>
    </w:p>
    <w:p w:rsidR="009F2BCB" w:rsidRDefault="009F2BCB" w:rsidP="009F2BCB">
      <w:pPr>
        <w:ind w:firstLine="0"/>
      </w:pPr>
      <w:r>
        <w:lastRenderedPageBreak/>
        <w:t>require 'app/controller/init.php';</w:t>
      </w:r>
    </w:p>
    <w:p w:rsidR="009F2BCB" w:rsidRDefault="009F2BCB" w:rsidP="009F2BCB">
      <w:pPr>
        <w:ind w:firstLine="0"/>
      </w:pPr>
      <w:r>
        <w:t>protect_page_profile_admin();</w:t>
      </w:r>
    </w:p>
    <w:p w:rsidR="009F2BCB" w:rsidRDefault="009F2BCB" w:rsidP="009F2BCB">
      <w:pPr>
        <w:ind w:firstLine="0"/>
      </w:pPr>
      <w:r>
        <w:t>require 'app/controller/administrator/login-credential.php';</w:t>
      </w:r>
    </w:p>
    <w:p w:rsidR="009F2BCB" w:rsidRDefault="009F2BCB" w:rsidP="009F2BCB">
      <w:pPr>
        <w:ind w:firstLine="0"/>
      </w:pPr>
      <w:r>
        <w:t>require 'app/view/administrator/overall-header.php';</w:t>
      </w:r>
    </w:p>
    <w:p w:rsidR="009F2BCB" w:rsidRDefault="009F2BCB" w:rsidP="009F2BCB">
      <w:pPr>
        <w:ind w:firstLine="0"/>
      </w:pPr>
    </w:p>
    <w:p w:rsidR="009F2BCB" w:rsidRDefault="009F2BCB" w:rsidP="009F2BCB">
      <w:pPr>
        <w:ind w:firstLine="0"/>
      </w:pPr>
      <w:r>
        <w:t>update_violation_list_male();</w:t>
      </w:r>
    </w:p>
    <w:p w:rsidR="009F2BCB" w:rsidRDefault="009F2BCB" w:rsidP="009F2BCB">
      <w:pPr>
        <w:ind w:firstLine="0"/>
      </w:pPr>
      <w:r>
        <w:t>add_violation_list_male();</w:t>
      </w:r>
    </w:p>
    <w:p w:rsidR="009F2BCB" w:rsidRDefault="009F2BCB" w:rsidP="009F2BCB">
      <w:pPr>
        <w:ind w:firstLine="0"/>
      </w:pPr>
      <w:r>
        <w:t>?&gt;</w:t>
      </w:r>
    </w:p>
    <w:p w:rsidR="009F2BCB" w:rsidRDefault="009F2BCB" w:rsidP="009F2BCB">
      <w:pPr>
        <w:ind w:firstLine="0"/>
      </w:pPr>
      <w:r>
        <w:t>&lt;!-- === Insert Administrator Content === --&gt;</w:t>
      </w:r>
    </w:p>
    <w:p w:rsidR="009F2BCB" w:rsidRDefault="009F2BCB" w:rsidP="009F2BCB">
      <w:pPr>
        <w:ind w:firstLine="0"/>
      </w:pPr>
      <w:r>
        <w:t>&lt;section class="content-header"&gt;</w:t>
      </w:r>
    </w:p>
    <w:p w:rsidR="009F2BCB" w:rsidRDefault="009F2BCB" w:rsidP="009F2BCB">
      <w:pPr>
        <w:ind w:firstLine="0"/>
      </w:pPr>
      <w:r>
        <w:tab/>
        <w:t>&lt;h1&gt;</w:t>
      </w:r>
    </w:p>
    <w:p w:rsidR="009F2BCB" w:rsidRDefault="009F2BCB" w:rsidP="009F2BCB">
      <w:pPr>
        <w:ind w:firstLine="0"/>
      </w:pPr>
      <w:r>
        <w:tab/>
      </w:r>
      <w:r>
        <w:tab/>
        <w:t>List of Dress Code Violation</w:t>
      </w:r>
    </w:p>
    <w:p w:rsidR="009F2BCB" w:rsidRDefault="009F2BCB" w:rsidP="009F2BCB">
      <w:pPr>
        <w:ind w:firstLine="0"/>
      </w:pPr>
      <w:r>
        <w:tab/>
      </w:r>
      <w:r>
        <w:tab/>
        <w:t>&lt;small&gt;Male&lt;/small&gt;</w:t>
      </w:r>
    </w:p>
    <w:p w:rsidR="009F2BCB" w:rsidRDefault="009F2BCB" w:rsidP="009F2BCB">
      <w:pPr>
        <w:ind w:firstLine="0"/>
      </w:pPr>
      <w:r>
        <w:tab/>
        <w:t>&lt;/h1&gt;</w:t>
      </w:r>
    </w:p>
    <w:p w:rsidR="009F2BCB" w:rsidRDefault="009F2BCB" w:rsidP="009F2BCB">
      <w:pPr>
        <w:ind w:firstLine="0"/>
      </w:pPr>
      <w:r>
        <w:tab/>
        <w:t>&lt;ol class="breadcrumb"&gt;</w:t>
      </w:r>
    </w:p>
    <w:p w:rsidR="009F2BCB" w:rsidRDefault="009F2BCB" w:rsidP="009F2BCB">
      <w:pPr>
        <w:ind w:firstLine="0"/>
      </w:pPr>
      <w:r>
        <w:tab/>
      </w:r>
      <w:r>
        <w:tab/>
        <w:t>&lt;li&gt;&lt;a href="admin.php"&gt;&lt;i class="fa fa-home"&gt;&lt;/i&gt;Home&lt;/a&gt;&lt;/li&gt;</w:t>
      </w:r>
    </w:p>
    <w:p w:rsidR="009F2BCB" w:rsidRDefault="009F2BCB" w:rsidP="009F2BCB">
      <w:pPr>
        <w:ind w:firstLine="0"/>
      </w:pPr>
      <w:r>
        <w:tab/>
        <w:t>&lt;/ol&gt;</w:t>
      </w:r>
    </w:p>
    <w:p w:rsidR="009F2BCB" w:rsidRDefault="009F2BCB" w:rsidP="009F2BCB">
      <w:pPr>
        <w:ind w:firstLine="0"/>
      </w:pPr>
      <w:r>
        <w:t>&lt;/section&gt;</w:t>
      </w:r>
    </w:p>
    <w:p w:rsidR="009F2BCB" w:rsidRDefault="009F2BCB" w:rsidP="009F2BCB">
      <w:pPr>
        <w:ind w:firstLine="0"/>
      </w:pPr>
    </w:p>
    <w:p w:rsidR="009F2BCB" w:rsidRDefault="009F2BCB" w:rsidP="009F2BCB">
      <w:pPr>
        <w:ind w:firstLine="0"/>
      </w:pPr>
      <w:r>
        <w:t>&lt;section class="content"&gt;</w:t>
      </w:r>
    </w:p>
    <w:p w:rsidR="009F2BCB" w:rsidRDefault="009F2BCB" w:rsidP="009F2BCB">
      <w:pPr>
        <w:ind w:firstLine="0"/>
      </w:pPr>
      <w:r>
        <w:t xml:space="preserve">&lt;?php  </w:t>
      </w:r>
    </w:p>
    <w:p w:rsidR="009F2BCB" w:rsidRDefault="009F2BCB" w:rsidP="009F2BCB">
      <w:pPr>
        <w:ind w:firstLine="0"/>
      </w:pPr>
      <w:r>
        <w:t>if (isset($_POST['submit_violation_list'])) {</w:t>
      </w:r>
    </w:p>
    <w:p w:rsidR="009F2BCB" w:rsidRDefault="009F2BCB" w:rsidP="009F2BCB">
      <w:pPr>
        <w:ind w:firstLine="0"/>
      </w:pPr>
      <w:r>
        <w:tab/>
        <w:t>$vio_name = $_POST['optname'];</w:t>
      </w:r>
    </w:p>
    <w:p w:rsidR="009F2BCB" w:rsidRDefault="009F2BCB" w:rsidP="009F2BCB">
      <w:pPr>
        <w:ind w:firstLine="0"/>
      </w:pPr>
      <w:r>
        <w:lastRenderedPageBreak/>
        <w:t>?&gt;</w:t>
      </w:r>
    </w:p>
    <w:p w:rsidR="009F2BCB" w:rsidRDefault="009F2BCB" w:rsidP="009F2BCB">
      <w:pPr>
        <w:ind w:firstLine="0"/>
      </w:pPr>
      <w:r>
        <w:t>&lt;div class="alert alert-success alert-dismissable"&gt;</w:t>
      </w:r>
    </w:p>
    <w:p w:rsidR="009F2BCB" w:rsidRDefault="009F2BCB" w:rsidP="009F2BCB">
      <w:pPr>
        <w:ind w:firstLine="0"/>
      </w:pPr>
      <w:r>
        <w:tab/>
        <w:t>&lt;button type="button" class="close" data-dismiss="alert" aria-hidden="true"&gt;&amp;times;&lt;/button&gt;</w:t>
      </w:r>
    </w:p>
    <w:p w:rsidR="009F2BCB" w:rsidRDefault="009F2BCB" w:rsidP="009F2BCB">
      <w:pPr>
        <w:ind w:firstLine="0"/>
      </w:pPr>
      <w:r>
        <w:tab/>
        <w:t>&lt;p&gt;&lt;i class="icon fa fa-check"&gt;&lt;/i&gt; The Dress Code Violation detail has been updated.&lt;/p&gt;</w:t>
      </w:r>
    </w:p>
    <w:p w:rsidR="009F2BCB" w:rsidRDefault="009F2BCB" w:rsidP="009F2BCB">
      <w:pPr>
        <w:ind w:firstLine="0"/>
      </w:pPr>
      <w:r>
        <w:t>&lt;/div&gt;</w:t>
      </w:r>
    </w:p>
    <w:p w:rsidR="009F2BCB" w:rsidRDefault="009F2BCB" w:rsidP="009F2BCB">
      <w:pPr>
        <w:ind w:firstLine="0"/>
      </w:pPr>
      <w:r>
        <w:t>&lt;?php</w:t>
      </w:r>
      <w:r>
        <w:tab/>
      </w:r>
    </w:p>
    <w:p w:rsidR="009F2BCB" w:rsidRDefault="009F2BCB" w:rsidP="009F2BCB">
      <w:pPr>
        <w:ind w:firstLine="0"/>
      </w:pPr>
      <w:r>
        <w:t>} else if (isset($_POST['add_violation_code_male'])) {</w:t>
      </w:r>
    </w:p>
    <w:p w:rsidR="009F2BCB" w:rsidRDefault="009F2BCB" w:rsidP="009F2BCB">
      <w:pPr>
        <w:ind w:firstLine="0"/>
      </w:pPr>
      <w:r>
        <w:tab/>
        <w:t>$vio_name = $_POST['optname'];</w:t>
      </w:r>
    </w:p>
    <w:p w:rsidR="009F2BCB" w:rsidRDefault="009F2BCB" w:rsidP="009F2BCB">
      <w:pPr>
        <w:ind w:firstLine="0"/>
      </w:pPr>
      <w:r>
        <w:t>?&gt;</w:t>
      </w:r>
    </w:p>
    <w:p w:rsidR="009F2BCB" w:rsidRDefault="009F2BCB" w:rsidP="009F2BCB">
      <w:pPr>
        <w:ind w:firstLine="0"/>
      </w:pPr>
      <w:r>
        <w:t>&lt;div class="alert alert-success alert-dismissable"&gt;</w:t>
      </w:r>
    </w:p>
    <w:p w:rsidR="009F2BCB" w:rsidRDefault="009F2BCB" w:rsidP="009F2BCB">
      <w:pPr>
        <w:ind w:firstLine="0"/>
      </w:pPr>
      <w:r>
        <w:tab/>
        <w:t>&lt;button type="button" class="close" data-dismiss="alert" aria-hidden="true"&gt;&amp;times;&lt;/button&gt;</w:t>
      </w:r>
    </w:p>
    <w:p w:rsidR="009F2BCB" w:rsidRDefault="009F2BCB" w:rsidP="009F2BCB">
      <w:pPr>
        <w:ind w:firstLine="0"/>
      </w:pPr>
      <w:r>
        <w:tab/>
        <w:t>&lt;p&gt;&lt;i class="icon fa fa-list-alt"&gt;&lt;/i&gt; &lt;?php echo $vio_name; ?&gt; has been added to the Lists of Dress Code Violation.&lt;/p&gt;</w:t>
      </w:r>
    </w:p>
    <w:p w:rsidR="009F2BCB" w:rsidRDefault="009F2BCB" w:rsidP="009F2BCB">
      <w:pPr>
        <w:ind w:firstLine="0"/>
      </w:pPr>
      <w:r>
        <w:t>&lt;/div&gt;</w:t>
      </w:r>
    </w:p>
    <w:p w:rsidR="009F2BCB" w:rsidRDefault="009F2BCB" w:rsidP="009F2BCB">
      <w:pPr>
        <w:ind w:firstLine="0"/>
      </w:pPr>
      <w:r>
        <w:t>&lt;?php</w:t>
      </w:r>
    </w:p>
    <w:p w:rsidR="009F2BCB" w:rsidRDefault="009F2BCB" w:rsidP="009F2BCB">
      <w:pPr>
        <w:ind w:firstLine="0"/>
      </w:pPr>
      <w:r>
        <w:t>}</w:t>
      </w:r>
    </w:p>
    <w:p w:rsidR="009F2BCB" w:rsidRDefault="009F2BCB" w:rsidP="009F2BCB">
      <w:pPr>
        <w:ind w:firstLine="0"/>
      </w:pPr>
      <w:r>
        <w:t>?&gt;</w:t>
      </w:r>
    </w:p>
    <w:p w:rsidR="009F2BCB" w:rsidRDefault="009F2BCB" w:rsidP="009F2BCB">
      <w:pPr>
        <w:ind w:firstLine="0"/>
      </w:pPr>
      <w:r>
        <w:t>&lt;div class="row"&gt;</w:t>
      </w:r>
    </w:p>
    <w:p w:rsidR="009F2BCB" w:rsidRDefault="009F2BCB" w:rsidP="009F2BCB">
      <w:pPr>
        <w:ind w:firstLine="0"/>
      </w:pPr>
      <w:r>
        <w:tab/>
        <w:t>&lt;div class="col-xs-12"&gt;</w:t>
      </w:r>
    </w:p>
    <w:p w:rsidR="009F2BCB" w:rsidRDefault="009F2BCB" w:rsidP="009F2BCB">
      <w:pPr>
        <w:ind w:firstLine="0"/>
      </w:pPr>
      <w:r>
        <w:tab/>
        <w:t xml:space="preserve"> </w:t>
      </w:r>
      <w:r>
        <w:tab/>
        <w:t>&lt;div class="box"&gt;</w:t>
      </w:r>
    </w:p>
    <w:p w:rsidR="009F2BCB" w:rsidRDefault="009F2BCB" w:rsidP="009F2BCB">
      <w:pPr>
        <w:ind w:firstLine="0"/>
      </w:pPr>
      <w:r>
        <w:lastRenderedPageBreak/>
        <w:tab/>
        <w:t xml:space="preserve">  </w:t>
      </w:r>
      <w:r>
        <w:tab/>
        <w:t>&lt;!--</w:t>
      </w:r>
    </w:p>
    <w:p w:rsidR="009F2BCB" w:rsidRDefault="009F2BCB" w:rsidP="009F2BCB">
      <w:pPr>
        <w:ind w:firstLine="0"/>
      </w:pPr>
      <w:r>
        <w:tab/>
        <w:t xml:space="preserve">    &lt;div class="box-header"&gt;</w:t>
      </w:r>
    </w:p>
    <w:p w:rsidR="009F2BCB" w:rsidRDefault="009F2BCB" w:rsidP="009F2BCB">
      <w:pPr>
        <w:ind w:firstLine="0"/>
      </w:pPr>
      <w:r>
        <w:tab/>
        <w:t xml:space="preserve">      &lt;h3 class="box-title"&gt;Insert Title Here&lt;/h3&gt;</w:t>
      </w:r>
    </w:p>
    <w:p w:rsidR="009F2BCB" w:rsidRDefault="009F2BCB" w:rsidP="009F2BCB">
      <w:pPr>
        <w:ind w:firstLine="0"/>
      </w:pPr>
      <w:r>
        <w:tab/>
        <w:t xml:space="preserve">      &lt;div class="box-tools"&gt;</w:t>
      </w:r>
    </w:p>
    <w:p w:rsidR="009F2BCB" w:rsidRDefault="009F2BCB" w:rsidP="009F2BCB">
      <w:pPr>
        <w:ind w:firstLine="0"/>
      </w:pPr>
      <w:r>
        <w:tab/>
        <w:t xml:space="preserve">        &lt;div class="input-group" style="width: 150px;"&gt;</w:t>
      </w:r>
    </w:p>
    <w:p w:rsidR="009F2BCB" w:rsidRDefault="009F2BCB" w:rsidP="009F2BCB">
      <w:pPr>
        <w:ind w:firstLine="0"/>
      </w:pPr>
      <w:r>
        <w:tab/>
        <w:t xml:space="preserve">          &lt;input type="text" name="table_search" class="form-control input-sm pull-right" placeholder="Search"&gt;</w:t>
      </w:r>
    </w:p>
    <w:p w:rsidR="009F2BCB" w:rsidRDefault="009F2BCB" w:rsidP="009F2BCB">
      <w:pPr>
        <w:ind w:firstLine="0"/>
      </w:pPr>
      <w:r>
        <w:tab/>
        <w:t xml:space="preserve">          &lt;div class="input-group-btn"&gt;</w:t>
      </w:r>
    </w:p>
    <w:p w:rsidR="009F2BCB" w:rsidRDefault="009F2BCB" w:rsidP="009F2BCB">
      <w:pPr>
        <w:ind w:firstLine="0"/>
      </w:pPr>
      <w:r>
        <w:tab/>
        <w:t xml:space="preserve">            &lt;button class="btn btn-sm btn-default"&gt;&lt;i class="fa fa-search"&gt;&lt;/i&gt;&lt;/button&gt;</w:t>
      </w:r>
    </w:p>
    <w:p w:rsidR="009F2BCB" w:rsidRDefault="009F2BCB" w:rsidP="009F2BCB">
      <w:pPr>
        <w:ind w:firstLine="0"/>
      </w:pPr>
      <w:r>
        <w:tab/>
        <w:t xml:space="preserve">          &lt;/div&gt;</w:t>
      </w:r>
    </w:p>
    <w:p w:rsidR="009F2BCB" w:rsidRDefault="009F2BCB" w:rsidP="009F2BCB">
      <w:pPr>
        <w:ind w:firstLine="0"/>
      </w:pPr>
      <w:r>
        <w:tab/>
        <w:t xml:space="preserve">        &lt;/div&gt;</w:t>
      </w:r>
    </w:p>
    <w:p w:rsidR="009F2BCB" w:rsidRDefault="009F2BCB" w:rsidP="009F2BCB">
      <w:pPr>
        <w:ind w:firstLine="0"/>
      </w:pPr>
      <w:r>
        <w:tab/>
        <w:t xml:space="preserve">      &lt;/div&gt;</w:t>
      </w:r>
    </w:p>
    <w:p w:rsidR="009F2BCB" w:rsidRDefault="009F2BCB" w:rsidP="009F2BCB">
      <w:pPr>
        <w:ind w:firstLine="0"/>
      </w:pPr>
      <w:r>
        <w:tab/>
        <w:t xml:space="preserve">    &lt;/div&gt;</w:t>
      </w:r>
    </w:p>
    <w:p w:rsidR="009F2BCB" w:rsidRDefault="009F2BCB" w:rsidP="009F2BCB">
      <w:pPr>
        <w:ind w:firstLine="0"/>
      </w:pPr>
      <w:r>
        <w:tab/>
        <w:t xml:space="preserve">    --&gt;</w:t>
      </w:r>
    </w:p>
    <w:p w:rsidR="009F2BCB" w:rsidRDefault="009F2BCB" w:rsidP="009F2BCB">
      <w:pPr>
        <w:ind w:firstLine="0"/>
      </w:pPr>
      <w:r>
        <w:tab/>
        <w:t xml:space="preserve">    </w:t>
      </w:r>
      <w:r>
        <w:tab/>
        <w:t>&lt;form action="update_dresscode_violation.php" method="POST"&gt;</w:t>
      </w:r>
    </w:p>
    <w:p w:rsidR="009F2BCB" w:rsidRDefault="009F2BCB" w:rsidP="009F2BCB">
      <w:pPr>
        <w:ind w:firstLine="0"/>
      </w:pPr>
      <w:r>
        <w:tab/>
      </w:r>
      <w:r>
        <w:tab/>
      </w:r>
      <w:r>
        <w:tab/>
        <w:t xml:space="preserve">    &lt;div class="box-body table-responsive no-padding"&gt;</w:t>
      </w:r>
    </w:p>
    <w:p w:rsidR="009F2BCB" w:rsidRDefault="009F2BCB" w:rsidP="009F2BCB">
      <w:pPr>
        <w:ind w:firstLine="0"/>
      </w:pPr>
      <w:r>
        <w:tab/>
      </w:r>
      <w:r>
        <w:tab/>
      </w:r>
      <w:r>
        <w:tab/>
      </w:r>
      <w:r>
        <w:tab/>
      </w:r>
      <w:r>
        <w:tab/>
        <w:t>&lt;table class="table table-hover"&gt;</w:t>
      </w:r>
    </w:p>
    <w:p w:rsidR="009F2BCB" w:rsidRDefault="009F2BCB" w:rsidP="009F2BCB">
      <w:pPr>
        <w:ind w:firstLine="0"/>
      </w:pPr>
      <w:r>
        <w:tab/>
      </w:r>
      <w:r>
        <w:tab/>
      </w:r>
      <w:r>
        <w:tab/>
      </w:r>
      <w:r>
        <w:tab/>
      </w:r>
      <w:r>
        <w:tab/>
      </w:r>
      <w:r>
        <w:tab/>
        <w:t>&lt;tr&gt;</w:t>
      </w:r>
    </w:p>
    <w:p w:rsidR="009F2BCB" w:rsidRDefault="009F2BCB" w:rsidP="009F2BCB">
      <w:pPr>
        <w:ind w:firstLine="0"/>
      </w:pPr>
      <w:r>
        <w:tab/>
      </w:r>
      <w:r>
        <w:tab/>
      </w:r>
      <w:r>
        <w:tab/>
      </w:r>
      <w:r>
        <w:tab/>
      </w:r>
      <w:r>
        <w:tab/>
      </w:r>
      <w:r>
        <w:tab/>
      </w:r>
      <w:r>
        <w:tab/>
        <w:t>&lt;th&gt;List of Dress Code Violations&lt;/th&gt;</w:t>
      </w:r>
    </w:p>
    <w:p w:rsidR="009F2BCB" w:rsidRDefault="009F2BCB" w:rsidP="009F2BCB">
      <w:pPr>
        <w:ind w:firstLine="0"/>
      </w:pPr>
      <w:r>
        <w:tab/>
      </w:r>
      <w:r>
        <w:tab/>
      </w:r>
      <w:r>
        <w:tab/>
      </w:r>
      <w:r>
        <w:tab/>
      </w:r>
      <w:r>
        <w:tab/>
      </w:r>
      <w:r>
        <w:tab/>
      </w:r>
      <w:r>
        <w:tab/>
        <w:t>&lt;th&gt;Active&lt;/th&gt;</w:t>
      </w:r>
    </w:p>
    <w:p w:rsidR="009F2BCB" w:rsidRDefault="009F2BCB" w:rsidP="009F2BCB">
      <w:pPr>
        <w:ind w:firstLine="0"/>
      </w:pPr>
      <w:r>
        <w:tab/>
      </w:r>
      <w:r>
        <w:tab/>
      </w:r>
      <w:r>
        <w:tab/>
      </w:r>
      <w:r>
        <w:tab/>
      </w:r>
      <w:r>
        <w:tab/>
      </w:r>
      <w:r>
        <w:tab/>
      </w:r>
      <w:r>
        <w:tab/>
        <w:t>&lt;th&gt;Target Audience&lt;/th&gt;</w:t>
      </w:r>
    </w:p>
    <w:p w:rsidR="009F2BCB" w:rsidRDefault="009F2BCB" w:rsidP="009F2BCB">
      <w:pPr>
        <w:ind w:firstLine="0"/>
      </w:pPr>
      <w:r>
        <w:tab/>
      </w:r>
      <w:r>
        <w:tab/>
      </w:r>
      <w:r>
        <w:tab/>
      </w:r>
      <w:r>
        <w:tab/>
      </w:r>
      <w:r>
        <w:tab/>
      </w:r>
      <w:r>
        <w:tab/>
      </w:r>
      <w:r>
        <w:tab/>
        <w:t>&lt;th&gt;&lt;/th&gt;</w:t>
      </w:r>
    </w:p>
    <w:p w:rsidR="009F2BCB" w:rsidRDefault="009F2BCB" w:rsidP="009F2BCB">
      <w:pPr>
        <w:ind w:firstLine="0"/>
      </w:pPr>
      <w:r>
        <w:tab/>
      </w:r>
      <w:r>
        <w:tab/>
      </w:r>
      <w:r>
        <w:tab/>
      </w:r>
      <w:r>
        <w:tab/>
      </w:r>
      <w:r>
        <w:tab/>
      </w:r>
      <w:r>
        <w:tab/>
        <w:t>&lt;/tr&gt;</w:t>
      </w:r>
    </w:p>
    <w:p w:rsidR="009F2BCB" w:rsidRDefault="009F2BCB" w:rsidP="009F2BCB">
      <w:pPr>
        <w:ind w:firstLine="0"/>
      </w:pPr>
      <w:r>
        <w:lastRenderedPageBreak/>
        <w:tab/>
      </w:r>
      <w:r>
        <w:tab/>
      </w:r>
      <w:r>
        <w:tab/>
      </w:r>
      <w:r>
        <w:tab/>
      </w:r>
      <w:r>
        <w:tab/>
        <w:t xml:space="preserve">    &lt;tbody&gt;</w:t>
      </w:r>
    </w:p>
    <w:p w:rsidR="009F2BCB" w:rsidRDefault="009F2BCB" w:rsidP="009F2BCB">
      <w:pPr>
        <w:ind w:firstLine="0"/>
      </w:pPr>
      <w:r>
        <w:tab/>
      </w:r>
      <w:r>
        <w:tab/>
      </w:r>
      <w:r>
        <w:tab/>
      </w:r>
      <w:r>
        <w:tab/>
      </w:r>
      <w:r>
        <w:tab/>
      </w:r>
      <w:r>
        <w:tab/>
        <w:t xml:space="preserve">&lt;?php </w:t>
      </w:r>
    </w:p>
    <w:p w:rsidR="009F2BCB" w:rsidRDefault="009F2BCB" w:rsidP="009F2BCB">
      <w:pPr>
        <w:ind w:firstLine="0"/>
      </w:pPr>
      <w:r>
        <w:tab/>
      </w:r>
      <w:r>
        <w:tab/>
      </w:r>
      <w:r>
        <w:tab/>
      </w:r>
      <w:r>
        <w:tab/>
      </w:r>
      <w:r>
        <w:tab/>
      </w:r>
      <w:r>
        <w:tab/>
      </w:r>
      <w:r>
        <w:tab/>
        <w:t>global $conn;</w:t>
      </w:r>
    </w:p>
    <w:p w:rsidR="009F2BCB" w:rsidRDefault="009F2BCB" w:rsidP="009F2BCB">
      <w:pPr>
        <w:ind w:firstLine="0"/>
      </w:pPr>
      <w:r>
        <w:tab/>
      </w:r>
      <w:r>
        <w:tab/>
      </w:r>
      <w:r>
        <w:tab/>
      </w:r>
      <w:r>
        <w:tab/>
      </w:r>
      <w:r>
        <w:tab/>
      </w:r>
      <w:r>
        <w:tab/>
      </w:r>
      <w:r>
        <w:tab/>
        <w:t>$select = "SELECT name, active, gender, violation_code from violation_code where gender = 'MALE' or gender = 'EVERYONE' order by active asc, gender asc";</w:t>
      </w:r>
    </w:p>
    <w:p w:rsidR="009F2BCB" w:rsidRDefault="009F2BCB" w:rsidP="009F2BCB">
      <w:pPr>
        <w:ind w:firstLine="0"/>
      </w:pPr>
      <w:r>
        <w:tab/>
      </w:r>
      <w:r>
        <w:tab/>
      </w:r>
      <w:r>
        <w:tab/>
      </w:r>
      <w:r>
        <w:tab/>
      </w:r>
      <w:r>
        <w:tab/>
      </w:r>
      <w:r>
        <w:tab/>
      </w:r>
      <w:r>
        <w:tab/>
        <w:t>$result = $conn-&gt;query($select);</w:t>
      </w:r>
    </w:p>
    <w:p w:rsidR="009F2BCB" w:rsidRDefault="009F2BCB" w:rsidP="009F2BCB">
      <w:pPr>
        <w:ind w:firstLine="0"/>
      </w:pPr>
    </w:p>
    <w:p w:rsidR="009F2BCB" w:rsidRDefault="009F2BCB" w:rsidP="009F2BCB">
      <w:pPr>
        <w:ind w:firstLine="0"/>
      </w:pPr>
      <w:r>
        <w:tab/>
      </w:r>
      <w:r>
        <w:tab/>
      </w:r>
      <w:r>
        <w:tab/>
      </w:r>
      <w:r>
        <w:tab/>
      </w:r>
      <w:r>
        <w:tab/>
      </w:r>
      <w:r>
        <w:tab/>
      </w:r>
      <w:r>
        <w:tab/>
        <w:t>while ($row = $result-&gt;fetch_object()) {</w:t>
      </w:r>
    </w:p>
    <w:p w:rsidR="009F2BCB" w:rsidRDefault="009F2BCB" w:rsidP="009F2BCB">
      <w:pPr>
        <w:ind w:firstLine="0"/>
      </w:pPr>
      <w:r>
        <w:tab/>
      </w:r>
      <w:r>
        <w:tab/>
      </w:r>
      <w:r>
        <w:tab/>
      </w:r>
      <w:r>
        <w:tab/>
      </w:r>
      <w:r>
        <w:tab/>
      </w:r>
      <w:r>
        <w:tab/>
      </w:r>
      <w:r>
        <w:tab/>
      </w:r>
      <w:r>
        <w:tab/>
        <w:t>if ($row-&gt;gender === 'MALE' or $row-&gt;gender === 'EVERYONE') {</w:t>
      </w:r>
    </w:p>
    <w:p w:rsidR="009F2BCB" w:rsidRDefault="009F2BCB" w:rsidP="009F2BCB">
      <w:pPr>
        <w:ind w:firstLine="0"/>
      </w:pPr>
      <w:r>
        <w:tab/>
      </w:r>
      <w:r>
        <w:tab/>
      </w:r>
      <w:r>
        <w:tab/>
      </w:r>
      <w:r>
        <w:tab/>
      </w:r>
      <w:r>
        <w:tab/>
      </w:r>
      <w:r>
        <w:tab/>
        <w:t>?&gt;&lt;tr&gt;</w:t>
      </w:r>
    </w:p>
    <w:p w:rsidR="009F2BCB" w:rsidRDefault="009F2BCB" w:rsidP="009F2BCB">
      <w:pPr>
        <w:ind w:firstLine="0"/>
      </w:pPr>
      <w:r>
        <w:tab/>
      </w:r>
      <w:r>
        <w:tab/>
      </w:r>
      <w:r>
        <w:tab/>
      </w:r>
      <w:r>
        <w:tab/>
      </w:r>
      <w:r>
        <w:tab/>
      </w:r>
      <w:r>
        <w:tab/>
        <w:t xml:space="preserve">        &lt;td&gt;&lt;label&gt;&lt;?php echo $violation_name = $row-&gt;name; ?&gt;&lt;/label&gt;&lt;/td&gt;</w:t>
      </w:r>
    </w:p>
    <w:p w:rsidR="009F2BCB" w:rsidRDefault="009F2BCB" w:rsidP="009F2BCB">
      <w:pPr>
        <w:ind w:firstLine="0"/>
      </w:pPr>
      <w:r>
        <w:tab/>
      </w:r>
      <w:r>
        <w:tab/>
      </w:r>
      <w:r>
        <w:tab/>
      </w:r>
      <w:r>
        <w:tab/>
      </w:r>
      <w:r>
        <w:tab/>
      </w:r>
      <w:r>
        <w:tab/>
        <w:t xml:space="preserve">        &lt;td&gt;&lt;p&gt;&lt;?php echo $row-&gt;active; ?&gt;&lt;/p&gt;&lt;/td&gt;</w:t>
      </w:r>
    </w:p>
    <w:p w:rsidR="009F2BCB" w:rsidRDefault="009F2BCB" w:rsidP="009F2BCB">
      <w:pPr>
        <w:ind w:firstLine="0"/>
      </w:pPr>
      <w:r>
        <w:tab/>
      </w:r>
      <w:r>
        <w:tab/>
      </w:r>
      <w:r>
        <w:tab/>
      </w:r>
      <w:r>
        <w:tab/>
        <w:t xml:space="preserve">    </w:t>
      </w:r>
      <w:r>
        <w:tab/>
      </w:r>
      <w:r>
        <w:tab/>
      </w:r>
      <w:r>
        <w:tab/>
        <w:t>&lt;td&gt;&lt;?php echo $row-&gt;gender; ?&gt;&lt;/td&gt;</w:t>
      </w:r>
    </w:p>
    <w:p w:rsidR="009F2BCB" w:rsidRDefault="009F2BCB" w:rsidP="009F2BCB">
      <w:pPr>
        <w:ind w:firstLine="0"/>
      </w:pPr>
      <w:r>
        <w:tab/>
      </w:r>
      <w:r>
        <w:tab/>
      </w:r>
      <w:r>
        <w:tab/>
        <w:t xml:space="preserve">    </w:t>
      </w:r>
      <w:r>
        <w:tab/>
      </w:r>
      <w:r>
        <w:tab/>
      </w:r>
      <w:r>
        <w:tab/>
      </w:r>
      <w:r>
        <w:tab/>
        <w:t>&lt;td&gt;&lt;button type="submit" name="update_violation_list_male" value="&lt;?php echo $row-&gt;violation_code ?&gt;" class="btn btn-primary"&gt;Update&lt;/button&gt;&lt;/td&gt;</w:t>
      </w:r>
    </w:p>
    <w:p w:rsidR="009F2BCB" w:rsidRDefault="009F2BCB" w:rsidP="009F2BCB">
      <w:pPr>
        <w:ind w:firstLine="0"/>
      </w:pPr>
      <w:r>
        <w:tab/>
      </w:r>
      <w:r>
        <w:tab/>
      </w:r>
      <w:r>
        <w:tab/>
      </w:r>
      <w:r>
        <w:tab/>
        <w:t xml:space="preserve">    </w:t>
      </w:r>
      <w:r>
        <w:tab/>
      </w:r>
      <w:r>
        <w:tab/>
        <w:t>&lt;?php</w:t>
      </w:r>
    </w:p>
    <w:p w:rsidR="009F2BCB" w:rsidRDefault="009F2BCB" w:rsidP="009F2BCB">
      <w:pPr>
        <w:ind w:firstLine="0"/>
      </w:pPr>
      <w:r>
        <w:tab/>
      </w:r>
      <w:r>
        <w:tab/>
      </w:r>
      <w:r>
        <w:tab/>
      </w:r>
      <w:r>
        <w:tab/>
        <w:t xml:space="preserve">    </w:t>
      </w:r>
      <w:r>
        <w:tab/>
      </w:r>
      <w:r>
        <w:tab/>
      </w:r>
      <w:r>
        <w:tab/>
        <w:t>}</w:t>
      </w:r>
    </w:p>
    <w:p w:rsidR="009F2BCB" w:rsidRDefault="009F2BCB" w:rsidP="009F2BCB">
      <w:pPr>
        <w:ind w:firstLine="0"/>
      </w:pPr>
      <w:r>
        <w:tab/>
      </w:r>
      <w:r>
        <w:tab/>
      </w:r>
      <w:r>
        <w:tab/>
      </w:r>
      <w:r>
        <w:tab/>
        <w:t xml:space="preserve">    </w:t>
      </w:r>
      <w:r>
        <w:tab/>
      </w:r>
      <w:r>
        <w:tab/>
        <w:t>?&gt;</w:t>
      </w:r>
    </w:p>
    <w:p w:rsidR="009F2BCB" w:rsidRDefault="009F2BCB" w:rsidP="009F2BCB">
      <w:pPr>
        <w:ind w:firstLine="0"/>
      </w:pPr>
      <w:r>
        <w:lastRenderedPageBreak/>
        <w:tab/>
      </w:r>
      <w:r>
        <w:tab/>
      </w:r>
      <w:r>
        <w:tab/>
      </w:r>
      <w:r>
        <w:tab/>
      </w:r>
      <w:r>
        <w:tab/>
        <w:t xml:space="preserve">      &lt;/tr&gt;</w:t>
      </w:r>
    </w:p>
    <w:p w:rsidR="009F2BCB" w:rsidRDefault="009F2BCB" w:rsidP="009F2BCB">
      <w:pPr>
        <w:ind w:firstLine="0"/>
      </w:pPr>
      <w:r>
        <w:tab/>
      </w:r>
      <w:r>
        <w:tab/>
      </w:r>
      <w:r>
        <w:tab/>
      </w:r>
      <w:r>
        <w:tab/>
      </w:r>
      <w:r>
        <w:tab/>
        <w:t xml:space="preserve">    &lt;?php  </w:t>
      </w:r>
    </w:p>
    <w:p w:rsidR="009F2BCB" w:rsidRDefault="009F2BCB" w:rsidP="009F2BCB">
      <w:pPr>
        <w:ind w:firstLine="0"/>
      </w:pPr>
      <w:r>
        <w:tab/>
      </w:r>
      <w:r>
        <w:tab/>
      </w:r>
      <w:r>
        <w:tab/>
      </w:r>
      <w:r>
        <w:tab/>
      </w:r>
      <w:r>
        <w:tab/>
      </w:r>
      <w:r>
        <w:tab/>
      </w:r>
      <w:r>
        <w:tab/>
        <w:t>}</w:t>
      </w:r>
    </w:p>
    <w:p w:rsidR="009F2BCB" w:rsidRDefault="009F2BCB" w:rsidP="009F2BCB">
      <w:pPr>
        <w:ind w:firstLine="0"/>
      </w:pPr>
      <w:r>
        <w:tab/>
      </w:r>
      <w:r>
        <w:tab/>
      </w:r>
      <w:r>
        <w:tab/>
      </w:r>
      <w:r>
        <w:tab/>
      </w:r>
      <w:r>
        <w:tab/>
        <w:t xml:space="preserve">    ?&gt;</w:t>
      </w:r>
    </w:p>
    <w:p w:rsidR="009F2BCB" w:rsidRDefault="009F2BCB" w:rsidP="009F2BCB">
      <w:pPr>
        <w:ind w:firstLine="0"/>
      </w:pPr>
      <w:r>
        <w:tab/>
      </w:r>
      <w:r>
        <w:tab/>
      </w:r>
      <w:r>
        <w:tab/>
      </w:r>
      <w:r>
        <w:tab/>
        <w:t xml:space="preserve">    </w:t>
      </w:r>
      <w:r>
        <w:tab/>
        <w:t>&lt;/tbody&gt;</w:t>
      </w:r>
    </w:p>
    <w:p w:rsidR="009F2BCB" w:rsidRDefault="009F2BCB" w:rsidP="009F2BCB">
      <w:pPr>
        <w:ind w:firstLine="0"/>
      </w:pPr>
      <w:r>
        <w:tab/>
      </w:r>
      <w:r>
        <w:tab/>
      </w:r>
      <w:r>
        <w:tab/>
      </w:r>
      <w:r>
        <w:tab/>
      </w:r>
      <w:r>
        <w:tab/>
        <w:t>&lt;/table&gt;</w:t>
      </w:r>
    </w:p>
    <w:p w:rsidR="009F2BCB" w:rsidRDefault="009F2BCB" w:rsidP="009F2BCB">
      <w:pPr>
        <w:ind w:firstLine="0"/>
      </w:pPr>
      <w:r>
        <w:tab/>
      </w:r>
      <w:r>
        <w:tab/>
      </w:r>
      <w:r>
        <w:tab/>
      </w:r>
      <w:r>
        <w:tab/>
        <w:t>&lt;/div&gt;</w:t>
      </w:r>
    </w:p>
    <w:p w:rsidR="009F2BCB" w:rsidRDefault="009F2BCB" w:rsidP="009F2BCB">
      <w:pPr>
        <w:ind w:firstLine="0"/>
      </w:pPr>
      <w:r>
        <w:tab/>
      </w:r>
      <w:r>
        <w:tab/>
      </w:r>
      <w:r>
        <w:tab/>
        <w:t>&lt;/form&gt;</w:t>
      </w:r>
    </w:p>
    <w:p w:rsidR="009F2BCB" w:rsidRDefault="009F2BCB" w:rsidP="009F2BCB">
      <w:pPr>
        <w:ind w:firstLine="0"/>
      </w:pPr>
      <w:r>
        <w:tab/>
      </w:r>
      <w:r>
        <w:tab/>
      </w:r>
      <w:r>
        <w:tab/>
        <w:t>&lt;form action="add_dresscode_violation.php" method="POST"&gt;</w:t>
      </w:r>
    </w:p>
    <w:p w:rsidR="009F2BCB" w:rsidRDefault="009F2BCB" w:rsidP="009F2BCB">
      <w:pPr>
        <w:ind w:firstLine="0"/>
      </w:pPr>
      <w:r>
        <w:tab/>
      </w:r>
      <w:r>
        <w:tab/>
        <w:t xml:space="preserve">        &lt;div class="box-footer clearfix"&gt;</w:t>
      </w:r>
    </w:p>
    <w:p w:rsidR="009F2BCB" w:rsidRDefault="009F2BCB" w:rsidP="009F2BCB">
      <w:pPr>
        <w:ind w:firstLine="0"/>
      </w:pPr>
      <w:r>
        <w:tab/>
      </w:r>
      <w:r>
        <w:tab/>
        <w:t xml:space="preserve">      </w:t>
      </w:r>
      <w:r>
        <w:tab/>
      </w:r>
      <w:r>
        <w:tab/>
        <w:t>&lt;button type="submit" name="btn_add_male" class="btn btn-default pull-left"&gt;&lt;i class="fa fa-plus"&gt;&lt;/i&gt; Add&lt;/button&gt;</w:t>
      </w:r>
    </w:p>
    <w:p w:rsidR="009F2BCB" w:rsidRDefault="009F2BCB" w:rsidP="009F2BCB">
      <w:pPr>
        <w:ind w:firstLine="0"/>
      </w:pPr>
      <w:r>
        <w:tab/>
      </w:r>
      <w:r>
        <w:tab/>
        <w:t xml:space="preserve">        &lt;/div&gt;</w:t>
      </w:r>
    </w:p>
    <w:p w:rsidR="009F2BCB" w:rsidRDefault="009F2BCB" w:rsidP="009F2BCB">
      <w:pPr>
        <w:ind w:firstLine="0"/>
      </w:pPr>
      <w:r>
        <w:tab/>
      </w:r>
      <w:r>
        <w:tab/>
      </w:r>
      <w:r>
        <w:tab/>
        <w:t>&lt;/form&gt;</w:t>
      </w:r>
    </w:p>
    <w:p w:rsidR="009F2BCB" w:rsidRDefault="009F2BCB" w:rsidP="009F2BCB">
      <w:pPr>
        <w:ind w:firstLine="0"/>
      </w:pPr>
      <w:r>
        <w:tab/>
      </w:r>
      <w:r>
        <w:tab/>
        <w:t>&lt;/div&gt;</w:t>
      </w:r>
    </w:p>
    <w:p w:rsidR="009F2BCB" w:rsidRDefault="009F2BCB" w:rsidP="009F2BCB">
      <w:pPr>
        <w:ind w:firstLine="0"/>
      </w:pPr>
      <w:r>
        <w:tab/>
        <w:t>&lt;/div&gt;</w:t>
      </w:r>
    </w:p>
    <w:p w:rsidR="009F2BCB" w:rsidRDefault="009F2BCB" w:rsidP="009F2BCB">
      <w:pPr>
        <w:ind w:firstLine="0"/>
      </w:pPr>
      <w:r>
        <w:t>&lt;/div&gt;</w:t>
      </w:r>
    </w:p>
    <w:p w:rsidR="009F2BCB" w:rsidRDefault="009F2BCB" w:rsidP="009F2BCB">
      <w:pPr>
        <w:ind w:firstLine="0"/>
      </w:pPr>
      <w:r>
        <w:t>&lt;/section&gt;</w:t>
      </w:r>
    </w:p>
    <w:p w:rsidR="009F2BCB" w:rsidRDefault="009F2BCB" w:rsidP="009F2BCB">
      <w:pPr>
        <w:ind w:firstLine="0"/>
      </w:pPr>
      <w:r>
        <w:t>&lt;!-- === [= NOTHING FOLLOWS =] === --&gt;</w:t>
      </w:r>
    </w:p>
    <w:p w:rsidR="009F2BCB" w:rsidRDefault="009F2BCB" w:rsidP="009F2BCB">
      <w:pPr>
        <w:ind w:firstLine="0"/>
      </w:pPr>
      <w:r>
        <w:t xml:space="preserve">&lt;?php  </w:t>
      </w:r>
    </w:p>
    <w:p w:rsidR="009F2BCB" w:rsidRDefault="009F2BCB" w:rsidP="009F2BCB">
      <w:pPr>
        <w:ind w:firstLine="0"/>
      </w:pPr>
      <w:r>
        <w:t>require 'app/view/administrator/overall-footer.php';</w:t>
      </w:r>
    </w:p>
    <w:p w:rsidR="009F2BCB" w:rsidRDefault="009F2BCB" w:rsidP="009F2BCB">
      <w:pPr>
        <w:ind w:firstLine="0"/>
      </w:pPr>
      <w:r>
        <w:t>?&gt;</w:t>
      </w:r>
    </w:p>
    <w:p w:rsidR="008E1334" w:rsidRDefault="008E1334" w:rsidP="009F2BCB">
      <w:pPr>
        <w:ind w:firstLine="0"/>
      </w:pPr>
    </w:p>
    <w:p w:rsidR="008E1334" w:rsidRDefault="008E1334" w:rsidP="009F2BCB">
      <w:pPr>
        <w:ind w:firstLine="0"/>
        <w:rPr>
          <w:b/>
        </w:rPr>
      </w:pPr>
      <w:r>
        <w:lastRenderedPageBreak/>
        <w:tab/>
      </w:r>
      <w:r>
        <w:rPr>
          <w:b/>
        </w:rPr>
        <w:t>minor_offense.php</w:t>
      </w:r>
    </w:p>
    <w:p w:rsidR="008E1334" w:rsidRDefault="008E1334" w:rsidP="008E1334">
      <w:pPr>
        <w:ind w:firstLine="0"/>
      </w:pPr>
      <w:r>
        <w:t>&lt;!-- This Page is/are for Administrator --&gt;</w:t>
      </w:r>
    </w:p>
    <w:p w:rsidR="008E1334" w:rsidRDefault="008E1334" w:rsidP="008E1334">
      <w:pPr>
        <w:ind w:firstLine="0"/>
      </w:pPr>
      <w:r>
        <w:t xml:space="preserve">&lt;?php </w:t>
      </w:r>
    </w:p>
    <w:p w:rsidR="008E1334" w:rsidRDefault="008E1334" w:rsidP="008E1334">
      <w:pPr>
        <w:ind w:firstLine="0"/>
      </w:pPr>
      <w:r>
        <w:t>require 'app/controller/init.php';</w:t>
      </w:r>
    </w:p>
    <w:p w:rsidR="008E1334" w:rsidRDefault="008E1334" w:rsidP="008E1334">
      <w:pPr>
        <w:ind w:firstLine="0"/>
      </w:pPr>
      <w:r>
        <w:t>protect_page_profile_admin();</w:t>
      </w:r>
    </w:p>
    <w:p w:rsidR="008E1334" w:rsidRDefault="008E1334" w:rsidP="008E1334">
      <w:pPr>
        <w:ind w:firstLine="0"/>
      </w:pPr>
      <w:r>
        <w:t>require 'app/controller/administrator/login-credential.php';</w:t>
      </w:r>
    </w:p>
    <w:p w:rsidR="008E1334" w:rsidRDefault="008E1334" w:rsidP="008E1334">
      <w:pPr>
        <w:ind w:firstLine="0"/>
      </w:pPr>
      <w:r>
        <w:t>require 'app/view/administrator/overall-header.php';</w:t>
      </w:r>
    </w:p>
    <w:p w:rsidR="008E1334" w:rsidRDefault="008E1334" w:rsidP="008E1334">
      <w:pPr>
        <w:ind w:firstLine="0"/>
      </w:pPr>
    </w:p>
    <w:p w:rsidR="008E1334" w:rsidRDefault="008E1334" w:rsidP="008E1334">
      <w:pPr>
        <w:ind w:firstLine="0"/>
      </w:pPr>
      <w:r>
        <w:t>create_minor_offense();</w:t>
      </w:r>
    </w:p>
    <w:p w:rsidR="008E1334" w:rsidRDefault="008E1334" w:rsidP="008E1334">
      <w:pPr>
        <w:ind w:firstLine="0"/>
      </w:pPr>
      <w:r>
        <w:t>update_minor_offense()</w:t>
      </w:r>
    </w:p>
    <w:p w:rsidR="008E1334" w:rsidRDefault="008E1334" w:rsidP="008E1334">
      <w:pPr>
        <w:ind w:firstLine="0"/>
      </w:pPr>
      <w:r>
        <w:t>?&gt;</w:t>
      </w:r>
    </w:p>
    <w:p w:rsidR="008E1334" w:rsidRDefault="008E1334" w:rsidP="008E1334">
      <w:pPr>
        <w:ind w:firstLine="0"/>
      </w:pPr>
      <w:r>
        <w:t>&lt;!-- === Insert Administrator Content === --&gt;</w:t>
      </w:r>
    </w:p>
    <w:p w:rsidR="008E1334" w:rsidRDefault="008E1334" w:rsidP="008E1334">
      <w:pPr>
        <w:ind w:firstLine="0"/>
      </w:pPr>
      <w:r>
        <w:t>&lt;section class="content-header"&gt;</w:t>
      </w:r>
    </w:p>
    <w:p w:rsidR="008E1334" w:rsidRDefault="008E1334" w:rsidP="008E1334">
      <w:pPr>
        <w:ind w:firstLine="0"/>
      </w:pPr>
      <w:r>
        <w:tab/>
        <w:t>&lt;h1&gt;</w:t>
      </w:r>
    </w:p>
    <w:p w:rsidR="008E1334" w:rsidRDefault="008E1334" w:rsidP="008E1334">
      <w:pPr>
        <w:ind w:firstLine="0"/>
      </w:pPr>
      <w:r>
        <w:tab/>
      </w:r>
      <w:r>
        <w:tab/>
        <w:t>List of Offense</w:t>
      </w:r>
    </w:p>
    <w:p w:rsidR="008E1334" w:rsidRDefault="008E1334" w:rsidP="008E1334">
      <w:pPr>
        <w:ind w:firstLine="0"/>
      </w:pPr>
      <w:r>
        <w:tab/>
      </w:r>
      <w:r>
        <w:tab/>
        <w:t>&lt;small&gt;Minor Offense&lt;/small&gt;</w:t>
      </w:r>
    </w:p>
    <w:p w:rsidR="008E1334" w:rsidRDefault="008E1334" w:rsidP="008E1334">
      <w:pPr>
        <w:ind w:firstLine="0"/>
      </w:pPr>
      <w:r>
        <w:tab/>
        <w:t>&lt;/h1&gt;</w:t>
      </w:r>
    </w:p>
    <w:p w:rsidR="008E1334" w:rsidRDefault="008E1334" w:rsidP="008E1334">
      <w:pPr>
        <w:ind w:firstLine="0"/>
      </w:pPr>
      <w:r>
        <w:tab/>
        <w:t>&lt;ol class="breadcrumb"&gt;</w:t>
      </w:r>
    </w:p>
    <w:p w:rsidR="008E1334" w:rsidRDefault="008E1334" w:rsidP="008E1334">
      <w:pPr>
        <w:ind w:firstLine="0"/>
      </w:pPr>
      <w:r>
        <w:tab/>
      </w:r>
      <w:r>
        <w:tab/>
        <w:t>&lt;li&gt;&lt;a href="admin.php"&gt;&lt;i class="fa fa-home"&gt;&lt;/i&gt;Home&lt;/a&gt;&lt;/li&gt;</w:t>
      </w:r>
    </w:p>
    <w:p w:rsidR="008E1334" w:rsidRDefault="008E1334" w:rsidP="008E1334">
      <w:pPr>
        <w:ind w:firstLine="0"/>
      </w:pPr>
      <w:r>
        <w:tab/>
        <w:t>&lt;/ol&gt;</w:t>
      </w:r>
    </w:p>
    <w:p w:rsidR="008E1334" w:rsidRDefault="008E1334" w:rsidP="008E1334">
      <w:pPr>
        <w:ind w:firstLine="0"/>
      </w:pPr>
      <w:r>
        <w:t>&lt;/section&gt;</w:t>
      </w:r>
    </w:p>
    <w:p w:rsidR="008E1334" w:rsidRDefault="008E1334" w:rsidP="008E1334">
      <w:pPr>
        <w:ind w:firstLine="0"/>
      </w:pPr>
    </w:p>
    <w:p w:rsidR="008E1334" w:rsidRDefault="008E1334" w:rsidP="008E1334">
      <w:pPr>
        <w:ind w:firstLine="0"/>
      </w:pPr>
      <w:r>
        <w:t>&lt;section class="content"&gt;</w:t>
      </w:r>
    </w:p>
    <w:p w:rsidR="008E1334" w:rsidRDefault="008E1334" w:rsidP="008E1334">
      <w:pPr>
        <w:ind w:firstLine="0"/>
      </w:pPr>
      <w:r>
        <w:lastRenderedPageBreak/>
        <w:t xml:space="preserve">&lt;?php  </w:t>
      </w:r>
    </w:p>
    <w:p w:rsidR="008E1334" w:rsidRDefault="008E1334" w:rsidP="008E1334">
      <w:pPr>
        <w:ind w:firstLine="0"/>
      </w:pPr>
      <w:r>
        <w:t>if (isset($_POST['update_minor_offense'])) {</w:t>
      </w:r>
    </w:p>
    <w:p w:rsidR="008E1334" w:rsidRDefault="008E1334" w:rsidP="008E1334">
      <w:pPr>
        <w:ind w:firstLine="0"/>
      </w:pPr>
      <w:r>
        <w:tab/>
      </w:r>
      <w:r>
        <w:tab/>
        <w:t>if (isset($_POST['update_minor_offense'])) {</w:t>
      </w:r>
    </w:p>
    <w:p w:rsidR="008E1334" w:rsidRDefault="008E1334" w:rsidP="008E1334">
      <w:pPr>
        <w:ind w:firstLine="0"/>
      </w:pPr>
      <w:r>
        <w:tab/>
      </w:r>
      <w:r>
        <w:tab/>
      </w:r>
      <w:r>
        <w:tab/>
        <w:t>global $conn;</w:t>
      </w:r>
    </w:p>
    <w:p w:rsidR="008E1334" w:rsidRDefault="008E1334" w:rsidP="008E1334">
      <w:pPr>
        <w:ind w:firstLine="0"/>
      </w:pPr>
    </w:p>
    <w:p w:rsidR="008E1334" w:rsidRDefault="008E1334" w:rsidP="008E1334">
      <w:pPr>
        <w:ind w:firstLine="0"/>
      </w:pPr>
      <w:r>
        <w:tab/>
      </w:r>
      <w:r>
        <w:tab/>
      </w:r>
      <w:r>
        <w:tab/>
        <w:t>$id = $_POST['update_minor_offense'];</w:t>
      </w:r>
    </w:p>
    <w:p w:rsidR="008E1334" w:rsidRDefault="008E1334" w:rsidP="008E1334">
      <w:pPr>
        <w:ind w:firstLine="0"/>
      </w:pPr>
      <w:r>
        <w:tab/>
      </w:r>
      <w:r>
        <w:tab/>
      </w:r>
      <w:r>
        <w:tab/>
        <w:t>$ref_number = $_POST['ref_number'];</w:t>
      </w:r>
    </w:p>
    <w:p w:rsidR="008E1334" w:rsidRDefault="008E1334" w:rsidP="008E1334">
      <w:pPr>
        <w:ind w:firstLine="0"/>
      </w:pPr>
      <w:r>
        <w:tab/>
      </w:r>
      <w:r>
        <w:tab/>
      </w:r>
      <w:r>
        <w:tab/>
        <w:t>$title = $_POST['title'];</w:t>
      </w:r>
    </w:p>
    <w:p w:rsidR="008E1334" w:rsidRDefault="008E1334" w:rsidP="008E1334">
      <w:pPr>
        <w:ind w:firstLine="0"/>
      </w:pPr>
      <w:r>
        <w:tab/>
      </w:r>
      <w:r>
        <w:tab/>
      </w:r>
      <w:r>
        <w:tab/>
        <w:t>$description = $_POST['description'];</w:t>
      </w:r>
    </w:p>
    <w:p w:rsidR="008E1334" w:rsidRDefault="008E1334" w:rsidP="008E1334">
      <w:pPr>
        <w:ind w:firstLine="0"/>
      </w:pPr>
      <w:r>
        <w:tab/>
      </w:r>
      <w:r>
        <w:tab/>
      </w:r>
      <w:r>
        <w:tab/>
        <w:t>$status = $_POST['status'];</w:t>
      </w:r>
    </w:p>
    <w:p w:rsidR="008E1334" w:rsidRDefault="008E1334" w:rsidP="008E1334">
      <w:pPr>
        <w:ind w:firstLine="0"/>
      </w:pPr>
    </w:p>
    <w:p w:rsidR="008E1334" w:rsidRDefault="008E1334" w:rsidP="008E1334">
      <w:pPr>
        <w:ind w:firstLine="0"/>
      </w:pPr>
      <w:r>
        <w:tab/>
      </w:r>
      <w:r>
        <w:tab/>
      </w:r>
      <w:r>
        <w:tab/>
        <w:t>$update = "UPDATE offense_details SET reference_number = '$ref_number', title = '$title', description = '$description', status = '$status'</w:t>
      </w:r>
    </w:p>
    <w:p w:rsidR="008E1334" w:rsidRDefault="008E1334" w:rsidP="008E1334">
      <w:pPr>
        <w:ind w:firstLine="0"/>
      </w:pPr>
      <w:r>
        <w:tab/>
      </w:r>
      <w:r>
        <w:tab/>
      </w:r>
      <w:r>
        <w:tab/>
      </w:r>
      <w:r>
        <w:tab/>
      </w:r>
      <w:r>
        <w:tab/>
        <w:t xml:space="preserve">   WHERE id = '$id'";</w:t>
      </w:r>
    </w:p>
    <w:p w:rsidR="008E1334" w:rsidRDefault="008E1334" w:rsidP="008E1334">
      <w:pPr>
        <w:ind w:firstLine="0"/>
      </w:pPr>
      <w:r>
        <w:tab/>
      </w:r>
      <w:r>
        <w:tab/>
      </w:r>
      <w:r>
        <w:tab/>
      </w:r>
      <w:r>
        <w:tab/>
      </w:r>
      <w:r>
        <w:tab/>
        <w:t xml:space="preserve">   </w:t>
      </w:r>
    </w:p>
    <w:p w:rsidR="008E1334" w:rsidRDefault="008E1334" w:rsidP="008E1334">
      <w:pPr>
        <w:ind w:firstLine="0"/>
      </w:pPr>
      <w:r>
        <w:tab/>
      </w:r>
      <w:r>
        <w:tab/>
      </w:r>
      <w:r>
        <w:tab/>
        <w:t>$result = $conn-&gt;query($update);</w:t>
      </w:r>
    </w:p>
    <w:p w:rsidR="008E1334" w:rsidRDefault="008E1334" w:rsidP="008E1334">
      <w:pPr>
        <w:ind w:firstLine="0"/>
      </w:pPr>
      <w:r>
        <w:tab/>
      </w:r>
      <w:r>
        <w:tab/>
        <w:t>}</w:t>
      </w:r>
    </w:p>
    <w:p w:rsidR="008E1334" w:rsidRDefault="008E1334" w:rsidP="008E1334">
      <w:pPr>
        <w:ind w:firstLine="0"/>
      </w:pPr>
      <w:r>
        <w:t>?&gt;</w:t>
      </w:r>
    </w:p>
    <w:p w:rsidR="008E1334" w:rsidRDefault="008E1334" w:rsidP="008E1334">
      <w:pPr>
        <w:ind w:firstLine="0"/>
      </w:pPr>
      <w:r>
        <w:t>&lt;div class="alert alert-success alert-dismissable"&gt;</w:t>
      </w:r>
    </w:p>
    <w:p w:rsidR="008E1334" w:rsidRDefault="008E1334" w:rsidP="008E1334">
      <w:pPr>
        <w:ind w:firstLine="0"/>
      </w:pPr>
      <w:r>
        <w:tab/>
        <w:t>&lt;button type="button" class="close" data-dismiss="alert" aria-hidden="true"&gt;&amp;times;&lt;/button&gt;</w:t>
      </w:r>
    </w:p>
    <w:p w:rsidR="008E1334" w:rsidRDefault="008E1334" w:rsidP="008E1334">
      <w:pPr>
        <w:ind w:firstLine="0"/>
      </w:pPr>
      <w:r>
        <w:tab/>
        <w:t>&lt;p&gt;&lt;i class="icon fa fa-check"&gt;&lt;/i&gt; Minor Offense Detail Updated&lt;/p&gt;</w:t>
      </w:r>
    </w:p>
    <w:p w:rsidR="008E1334" w:rsidRDefault="008E1334" w:rsidP="008E1334">
      <w:pPr>
        <w:ind w:firstLine="0"/>
      </w:pPr>
      <w:r>
        <w:t>&lt;/div&gt;</w:t>
      </w:r>
    </w:p>
    <w:p w:rsidR="008E1334" w:rsidRDefault="008E1334" w:rsidP="008E1334">
      <w:pPr>
        <w:ind w:firstLine="0"/>
      </w:pPr>
      <w:r>
        <w:lastRenderedPageBreak/>
        <w:t>&lt;?php</w:t>
      </w:r>
      <w:r>
        <w:tab/>
      </w:r>
    </w:p>
    <w:p w:rsidR="008E1334" w:rsidRDefault="008E1334" w:rsidP="008E1334">
      <w:pPr>
        <w:ind w:firstLine="0"/>
      </w:pPr>
      <w:r>
        <w:t>}</w:t>
      </w:r>
    </w:p>
    <w:p w:rsidR="008E1334" w:rsidRDefault="008E1334" w:rsidP="008E1334">
      <w:pPr>
        <w:ind w:firstLine="0"/>
      </w:pPr>
      <w:r>
        <w:t>?&gt;</w:t>
      </w:r>
    </w:p>
    <w:p w:rsidR="008E1334" w:rsidRDefault="008E1334" w:rsidP="008E1334">
      <w:pPr>
        <w:ind w:firstLine="0"/>
      </w:pPr>
    </w:p>
    <w:p w:rsidR="008E1334" w:rsidRDefault="008E1334" w:rsidP="008E1334">
      <w:pPr>
        <w:ind w:firstLine="0"/>
      </w:pPr>
      <w:r>
        <w:t xml:space="preserve">&lt;?php  </w:t>
      </w:r>
    </w:p>
    <w:p w:rsidR="008E1334" w:rsidRDefault="008E1334" w:rsidP="008E1334">
      <w:pPr>
        <w:ind w:firstLine="0"/>
      </w:pPr>
      <w:r>
        <w:t>if (isset($_POST['btn_add_minor_offense'])) {</w:t>
      </w:r>
    </w:p>
    <w:p w:rsidR="008E1334" w:rsidRDefault="008E1334" w:rsidP="008E1334">
      <w:pPr>
        <w:ind w:firstLine="0"/>
      </w:pPr>
      <w:r>
        <w:tab/>
        <w:t>$ref_number = $_POST['ref_number'];</w:t>
      </w:r>
    </w:p>
    <w:p w:rsidR="008E1334" w:rsidRDefault="008E1334" w:rsidP="008E1334">
      <w:pPr>
        <w:ind w:firstLine="0"/>
      </w:pPr>
      <w:r>
        <w:tab/>
        <w:t>$title = $_POST['title'];</w:t>
      </w:r>
    </w:p>
    <w:p w:rsidR="008E1334" w:rsidRDefault="008E1334" w:rsidP="008E1334">
      <w:pPr>
        <w:ind w:firstLine="0"/>
      </w:pPr>
      <w:r>
        <w:t>?&gt;</w:t>
      </w:r>
    </w:p>
    <w:p w:rsidR="008E1334" w:rsidRDefault="008E1334" w:rsidP="008E1334">
      <w:pPr>
        <w:ind w:firstLine="0"/>
      </w:pPr>
      <w:r>
        <w:t>&lt;div class="alert alert-success alert-dismissable"&gt;</w:t>
      </w:r>
    </w:p>
    <w:p w:rsidR="008E1334" w:rsidRDefault="008E1334" w:rsidP="008E1334">
      <w:pPr>
        <w:ind w:firstLine="0"/>
      </w:pPr>
      <w:r>
        <w:tab/>
        <w:t>&lt;button type="button" class="close" data-dismiss="alert" aria-hidden="true"&gt;&amp;times;&lt;/button&gt;</w:t>
      </w:r>
    </w:p>
    <w:p w:rsidR="008E1334" w:rsidRDefault="008E1334" w:rsidP="008E1334">
      <w:pPr>
        <w:ind w:firstLine="0"/>
      </w:pPr>
      <w:r>
        <w:tab/>
        <w:t>&lt;p&gt;&lt;i class="icon fa fa-check"&gt;&lt;/i&gt; Minor Offense Detail Added:&lt;/p&gt;</w:t>
      </w:r>
    </w:p>
    <w:p w:rsidR="008E1334" w:rsidRDefault="008E1334" w:rsidP="008E1334">
      <w:pPr>
        <w:ind w:firstLine="0"/>
      </w:pPr>
      <w:r>
        <w:tab/>
        <w:t>&lt;ul&gt;</w:t>
      </w:r>
    </w:p>
    <w:p w:rsidR="008E1334" w:rsidRDefault="008E1334" w:rsidP="008E1334">
      <w:pPr>
        <w:ind w:firstLine="0"/>
      </w:pPr>
      <w:r>
        <w:tab/>
      </w:r>
      <w:r>
        <w:tab/>
        <w:t>&lt;li&gt;Reference Number: &lt;?php echo $ref_number; ?&gt;&lt;/li&gt;</w:t>
      </w:r>
    </w:p>
    <w:p w:rsidR="008E1334" w:rsidRDefault="008E1334" w:rsidP="008E1334">
      <w:pPr>
        <w:ind w:firstLine="0"/>
      </w:pPr>
      <w:r>
        <w:tab/>
      </w:r>
      <w:r>
        <w:tab/>
        <w:t>&lt;li&gt;Title: &lt;?php echo $title; ?&gt;&lt;/li&gt;</w:t>
      </w:r>
    </w:p>
    <w:p w:rsidR="008E1334" w:rsidRDefault="008E1334" w:rsidP="008E1334">
      <w:pPr>
        <w:ind w:firstLine="0"/>
      </w:pPr>
      <w:r>
        <w:tab/>
        <w:t>&lt;/ul&gt;</w:t>
      </w:r>
    </w:p>
    <w:p w:rsidR="008E1334" w:rsidRDefault="008E1334" w:rsidP="008E1334">
      <w:pPr>
        <w:ind w:firstLine="0"/>
      </w:pPr>
      <w:r>
        <w:t>&lt;/div&gt;</w:t>
      </w:r>
    </w:p>
    <w:p w:rsidR="008E1334" w:rsidRDefault="008E1334" w:rsidP="008E1334">
      <w:pPr>
        <w:ind w:firstLine="0"/>
      </w:pPr>
      <w:r>
        <w:t>&lt;?php</w:t>
      </w:r>
      <w:r>
        <w:tab/>
      </w:r>
    </w:p>
    <w:p w:rsidR="008E1334" w:rsidRDefault="008E1334" w:rsidP="008E1334">
      <w:pPr>
        <w:ind w:firstLine="0"/>
      </w:pPr>
      <w:r>
        <w:t>}</w:t>
      </w:r>
    </w:p>
    <w:p w:rsidR="008E1334" w:rsidRDefault="008E1334" w:rsidP="008E1334">
      <w:pPr>
        <w:ind w:firstLine="0"/>
      </w:pPr>
      <w:r>
        <w:t>?&gt;</w:t>
      </w:r>
    </w:p>
    <w:p w:rsidR="008E1334" w:rsidRDefault="008E1334" w:rsidP="008E1334">
      <w:pPr>
        <w:ind w:firstLine="0"/>
      </w:pPr>
      <w:r>
        <w:t>&lt;div class="row"&gt;</w:t>
      </w:r>
    </w:p>
    <w:p w:rsidR="008E1334" w:rsidRDefault="008E1334" w:rsidP="008E1334">
      <w:pPr>
        <w:ind w:firstLine="0"/>
      </w:pPr>
      <w:r>
        <w:tab/>
        <w:t>&lt;div class="col-xs-12"&gt;</w:t>
      </w:r>
    </w:p>
    <w:p w:rsidR="008E1334" w:rsidRDefault="008E1334" w:rsidP="008E1334">
      <w:pPr>
        <w:ind w:firstLine="0"/>
      </w:pPr>
      <w:r>
        <w:lastRenderedPageBreak/>
        <w:tab/>
        <w:t xml:space="preserve"> </w:t>
      </w:r>
      <w:r>
        <w:tab/>
        <w:t>&lt;div class="box"&gt;</w:t>
      </w:r>
    </w:p>
    <w:p w:rsidR="008E1334" w:rsidRDefault="008E1334" w:rsidP="008E1334">
      <w:pPr>
        <w:ind w:firstLine="0"/>
      </w:pPr>
      <w:r>
        <w:tab/>
        <w:t xml:space="preserve">  </w:t>
      </w:r>
      <w:r>
        <w:tab/>
        <w:t>&lt;!--</w:t>
      </w:r>
    </w:p>
    <w:p w:rsidR="008E1334" w:rsidRDefault="008E1334" w:rsidP="008E1334">
      <w:pPr>
        <w:ind w:firstLine="0"/>
      </w:pPr>
      <w:r>
        <w:tab/>
        <w:t xml:space="preserve">    &lt;div class="box-header"&gt;</w:t>
      </w:r>
    </w:p>
    <w:p w:rsidR="008E1334" w:rsidRDefault="008E1334" w:rsidP="008E1334">
      <w:pPr>
        <w:ind w:firstLine="0"/>
      </w:pPr>
      <w:r>
        <w:tab/>
        <w:t xml:space="preserve">      &lt;h3 class="box-title"&gt;Insert Title Here&lt;/h3&gt;</w:t>
      </w:r>
    </w:p>
    <w:p w:rsidR="008E1334" w:rsidRDefault="008E1334" w:rsidP="008E1334">
      <w:pPr>
        <w:ind w:firstLine="0"/>
      </w:pPr>
      <w:r>
        <w:tab/>
        <w:t xml:space="preserve">      &lt;div class="box-tools"&gt;</w:t>
      </w:r>
    </w:p>
    <w:p w:rsidR="008E1334" w:rsidRDefault="008E1334" w:rsidP="008E1334">
      <w:pPr>
        <w:ind w:firstLine="0"/>
      </w:pPr>
      <w:r>
        <w:tab/>
        <w:t xml:space="preserve">        &lt;div class="input-group" style="width: 150px;"&gt;</w:t>
      </w:r>
    </w:p>
    <w:p w:rsidR="008E1334" w:rsidRDefault="008E1334" w:rsidP="008E1334">
      <w:pPr>
        <w:ind w:firstLine="0"/>
      </w:pPr>
      <w:r>
        <w:tab/>
        <w:t xml:space="preserve">          &lt;input type="text" name="table_search" class="form-control input-sm pull-right" placeholder="Search"&gt;</w:t>
      </w:r>
    </w:p>
    <w:p w:rsidR="008E1334" w:rsidRDefault="008E1334" w:rsidP="008E1334">
      <w:pPr>
        <w:ind w:firstLine="0"/>
      </w:pPr>
      <w:r>
        <w:tab/>
        <w:t xml:space="preserve">          &lt;div class="input-group-btn"&gt;</w:t>
      </w:r>
    </w:p>
    <w:p w:rsidR="008E1334" w:rsidRDefault="008E1334" w:rsidP="008E1334">
      <w:pPr>
        <w:ind w:firstLine="0"/>
      </w:pPr>
      <w:r>
        <w:tab/>
        <w:t xml:space="preserve">            &lt;button class="btn btn-sm btn-default"&gt;&lt;i class="fa fa-search"&gt;&lt;/i&gt;&lt;/button&gt;</w:t>
      </w:r>
    </w:p>
    <w:p w:rsidR="008E1334" w:rsidRDefault="008E1334" w:rsidP="008E1334">
      <w:pPr>
        <w:ind w:firstLine="0"/>
      </w:pPr>
      <w:r>
        <w:tab/>
        <w:t xml:space="preserve">          &lt;/div&gt;</w:t>
      </w:r>
    </w:p>
    <w:p w:rsidR="008E1334" w:rsidRDefault="008E1334" w:rsidP="008E1334">
      <w:pPr>
        <w:ind w:firstLine="0"/>
      </w:pPr>
      <w:r>
        <w:tab/>
        <w:t xml:space="preserve">        &lt;/div&gt;</w:t>
      </w:r>
    </w:p>
    <w:p w:rsidR="008E1334" w:rsidRDefault="008E1334" w:rsidP="008E1334">
      <w:pPr>
        <w:ind w:firstLine="0"/>
      </w:pPr>
      <w:r>
        <w:tab/>
        <w:t xml:space="preserve">      &lt;/div&gt;</w:t>
      </w:r>
    </w:p>
    <w:p w:rsidR="008E1334" w:rsidRDefault="008E1334" w:rsidP="008E1334">
      <w:pPr>
        <w:ind w:firstLine="0"/>
      </w:pPr>
      <w:r>
        <w:tab/>
        <w:t xml:space="preserve">    &lt;/div&gt;</w:t>
      </w:r>
    </w:p>
    <w:p w:rsidR="008E1334" w:rsidRDefault="008E1334" w:rsidP="008E1334">
      <w:pPr>
        <w:ind w:firstLine="0"/>
      </w:pPr>
      <w:r>
        <w:tab/>
        <w:t xml:space="preserve">    --&gt;</w:t>
      </w:r>
    </w:p>
    <w:p w:rsidR="008E1334" w:rsidRDefault="008E1334" w:rsidP="008E1334">
      <w:pPr>
        <w:ind w:firstLine="0"/>
      </w:pPr>
      <w:r>
        <w:tab/>
        <w:t xml:space="preserve">    </w:t>
      </w:r>
      <w:r>
        <w:tab/>
        <w:t>&lt;form action="update_offense_details.php" method="POST"&gt;</w:t>
      </w:r>
    </w:p>
    <w:p w:rsidR="008E1334" w:rsidRDefault="008E1334" w:rsidP="008E1334">
      <w:pPr>
        <w:ind w:firstLine="0"/>
      </w:pPr>
      <w:r>
        <w:tab/>
      </w:r>
      <w:r>
        <w:tab/>
      </w:r>
      <w:r>
        <w:tab/>
        <w:t xml:space="preserve">    &lt;div class="box-body table-responsive no-padding"&gt;</w:t>
      </w:r>
    </w:p>
    <w:p w:rsidR="008E1334" w:rsidRDefault="008E1334" w:rsidP="008E1334">
      <w:pPr>
        <w:ind w:firstLine="0"/>
      </w:pPr>
      <w:r>
        <w:tab/>
      </w:r>
      <w:r>
        <w:tab/>
      </w:r>
      <w:r>
        <w:tab/>
      </w:r>
      <w:r>
        <w:tab/>
      </w:r>
      <w:r>
        <w:tab/>
        <w:t>&lt;table class="table table-hover"&gt;</w:t>
      </w:r>
    </w:p>
    <w:p w:rsidR="008E1334" w:rsidRDefault="008E1334" w:rsidP="008E1334">
      <w:pPr>
        <w:ind w:firstLine="0"/>
      </w:pPr>
      <w:r>
        <w:tab/>
      </w:r>
      <w:r>
        <w:tab/>
      </w:r>
      <w:r>
        <w:tab/>
      </w:r>
      <w:r>
        <w:tab/>
      </w:r>
      <w:r>
        <w:tab/>
      </w:r>
      <w:r>
        <w:tab/>
        <w:t>&lt;tr&gt;</w:t>
      </w:r>
    </w:p>
    <w:p w:rsidR="008E1334" w:rsidRDefault="008E1334" w:rsidP="008E1334">
      <w:pPr>
        <w:ind w:firstLine="0"/>
      </w:pPr>
      <w:r>
        <w:tab/>
      </w:r>
      <w:r>
        <w:tab/>
      </w:r>
      <w:r>
        <w:tab/>
      </w:r>
      <w:r>
        <w:tab/>
      </w:r>
      <w:r>
        <w:tab/>
      </w:r>
      <w:r>
        <w:tab/>
      </w:r>
      <w:r>
        <w:tab/>
        <w:t>&lt;th&gt;Reference Number&lt;/th&gt;</w:t>
      </w:r>
    </w:p>
    <w:p w:rsidR="008E1334" w:rsidRDefault="008E1334" w:rsidP="008E1334">
      <w:pPr>
        <w:ind w:firstLine="0"/>
      </w:pPr>
      <w:r>
        <w:tab/>
      </w:r>
      <w:r>
        <w:tab/>
      </w:r>
      <w:r>
        <w:tab/>
      </w:r>
      <w:r>
        <w:tab/>
      </w:r>
      <w:r>
        <w:tab/>
      </w:r>
      <w:r>
        <w:tab/>
      </w:r>
      <w:r>
        <w:tab/>
        <w:t>&lt;th&gt;Title&lt;/th&gt;</w:t>
      </w:r>
    </w:p>
    <w:p w:rsidR="008E1334" w:rsidRDefault="008E1334" w:rsidP="008E1334">
      <w:pPr>
        <w:ind w:firstLine="0"/>
      </w:pPr>
      <w:r>
        <w:tab/>
      </w:r>
      <w:r>
        <w:tab/>
      </w:r>
      <w:r>
        <w:tab/>
      </w:r>
      <w:r>
        <w:tab/>
      </w:r>
      <w:r>
        <w:tab/>
      </w:r>
      <w:r>
        <w:tab/>
      </w:r>
      <w:r>
        <w:tab/>
        <w:t>&lt;th&gt;Description&lt;/th&gt;</w:t>
      </w:r>
    </w:p>
    <w:p w:rsidR="008E1334" w:rsidRDefault="008E1334" w:rsidP="008E1334">
      <w:pPr>
        <w:ind w:firstLine="0"/>
      </w:pPr>
      <w:r>
        <w:tab/>
      </w:r>
      <w:r>
        <w:tab/>
      </w:r>
      <w:r>
        <w:tab/>
      </w:r>
      <w:r>
        <w:tab/>
      </w:r>
      <w:r>
        <w:tab/>
      </w:r>
      <w:r>
        <w:tab/>
      </w:r>
      <w:r>
        <w:tab/>
        <w:t>&lt;th&gt;Status&lt;/th&gt;</w:t>
      </w:r>
    </w:p>
    <w:p w:rsidR="008E1334" w:rsidRDefault="008E1334" w:rsidP="008E1334">
      <w:pPr>
        <w:ind w:firstLine="0"/>
      </w:pPr>
      <w:r>
        <w:lastRenderedPageBreak/>
        <w:tab/>
      </w:r>
      <w:r>
        <w:tab/>
      </w:r>
      <w:r>
        <w:tab/>
      </w:r>
      <w:r>
        <w:tab/>
      </w:r>
      <w:r>
        <w:tab/>
      </w:r>
      <w:r>
        <w:tab/>
      </w:r>
      <w:r>
        <w:tab/>
        <w:t>&lt;th&gt;&lt;/th&gt;</w:t>
      </w:r>
    </w:p>
    <w:p w:rsidR="008E1334" w:rsidRDefault="008E1334" w:rsidP="008E1334">
      <w:pPr>
        <w:ind w:firstLine="0"/>
      </w:pPr>
      <w:r>
        <w:tab/>
      </w:r>
      <w:r>
        <w:tab/>
      </w:r>
      <w:r>
        <w:tab/>
      </w:r>
      <w:r>
        <w:tab/>
      </w:r>
      <w:r>
        <w:tab/>
      </w:r>
      <w:r>
        <w:tab/>
        <w:t>&lt;/tr&gt;</w:t>
      </w:r>
    </w:p>
    <w:p w:rsidR="008E1334" w:rsidRDefault="008E1334" w:rsidP="008E1334">
      <w:pPr>
        <w:ind w:firstLine="0"/>
      </w:pPr>
      <w:r>
        <w:tab/>
      </w:r>
      <w:r>
        <w:tab/>
      </w:r>
      <w:r>
        <w:tab/>
      </w:r>
      <w:r>
        <w:tab/>
      </w:r>
      <w:r>
        <w:tab/>
        <w:t xml:space="preserve">    &lt;tbody&gt;</w:t>
      </w:r>
    </w:p>
    <w:p w:rsidR="008E1334" w:rsidRDefault="008E1334" w:rsidP="008E1334">
      <w:pPr>
        <w:ind w:firstLine="0"/>
      </w:pPr>
      <w:r>
        <w:tab/>
      </w:r>
      <w:r>
        <w:tab/>
      </w:r>
      <w:r>
        <w:tab/>
      </w:r>
      <w:r>
        <w:tab/>
      </w:r>
      <w:r>
        <w:tab/>
      </w:r>
      <w:r>
        <w:tab/>
        <w:t xml:space="preserve">&lt;?php </w:t>
      </w:r>
    </w:p>
    <w:p w:rsidR="008E1334" w:rsidRDefault="008E1334" w:rsidP="008E1334">
      <w:pPr>
        <w:ind w:firstLine="0"/>
      </w:pPr>
      <w:r>
        <w:tab/>
      </w:r>
      <w:r>
        <w:tab/>
      </w:r>
      <w:r>
        <w:tab/>
      </w:r>
      <w:r>
        <w:tab/>
      </w:r>
      <w:r>
        <w:tab/>
      </w:r>
      <w:r>
        <w:tab/>
      </w:r>
      <w:r>
        <w:tab/>
        <w:t>global $conn;</w:t>
      </w:r>
    </w:p>
    <w:p w:rsidR="008E1334" w:rsidRDefault="008E1334" w:rsidP="008E1334">
      <w:pPr>
        <w:ind w:firstLine="0"/>
      </w:pPr>
      <w:r>
        <w:tab/>
      </w:r>
      <w:r>
        <w:tab/>
      </w:r>
      <w:r>
        <w:tab/>
      </w:r>
      <w:r>
        <w:tab/>
      </w:r>
      <w:r>
        <w:tab/>
      </w:r>
      <w:r>
        <w:tab/>
      </w:r>
      <w:r>
        <w:tab/>
        <w:t>$select = "SELECT id, reference_number, description, title, status from offense_details where type = 'Minor Offense'";</w:t>
      </w:r>
    </w:p>
    <w:p w:rsidR="008E1334" w:rsidRDefault="008E1334" w:rsidP="008E1334">
      <w:pPr>
        <w:ind w:firstLine="0"/>
      </w:pPr>
      <w:r>
        <w:tab/>
      </w:r>
      <w:r>
        <w:tab/>
      </w:r>
      <w:r>
        <w:tab/>
      </w:r>
      <w:r>
        <w:tab/>
      </w:r>
      <w:r>
        <w:tab/>
      </w:r>
      <w:r>
        <w:tab/>
      </w:r>
      <w:r>
        <w:tab/>
        <w:t>$result = $conn-&gt;query($select);</w:t>
      </w:r>
    </w:p>
    <w:p w:rsidR="008E1334" w:rsidRDefault="008E1334" w:rsidP="008E1334">
      <w:pPr>
        <w:ind w:firstLine="0"/>
      </w:pPr>
    </w:p>
    <w:p w:rsidR="008E1334" w:rsidRDefault="008E1334" w:rsidP="008E1334">
      <w:pPr>
        <w:ind w:firstLine="0"/>
      </w:pPr>
      <w:r>
        <w:tab/>
      </w:r>
      <w:r>
        <w:tab/>
      </w:r>
      <w:r>
        <w:tab/>
      </w:r>
      <w:r>
        <w:tab/>
      </w:r>
      <w:r>
        <w:tab/>
      </w:r>
      <w:r>
        <w:tab/>
      </w:r>
      <w:r>
        <w:tab/>
        <w:t>while ($row = $result-&gt;fetch_object()) {</w:t>
      </w:r>
    </w:p>
    <w:p w:rsidR="008E1334" w:rsidRDefault="008E1334" w:rsidP="008E1334">
      <w:pPr>
        <w:ind w:firstLine="0"/>
      </w:pPr>
      <w:r>
        <w:tab/>
      </w:r>
      <w:r>
        <w:tab/>
      </w:r>
      <w:r>
        <w:tab/>
      </w:r>
      <w:r>
        <w:tab/>
      </w:r>
      <w:r>
        <w:tab/>
      </w:r>
      <w:r>
        <w:tab/>
      </w:r>
      <w:r>
        <w:tab/>
      </w:r>
      <w:r>
        <w:tab/>
        <w:t>if ($row-&gt;type = "Minor Offense") {</w:t>
      </w:r>
    </w:p>
    <w:p w:rsidR="008E1334" w:rsidRDefault="008E1334" w:rsidP="008E1334">
      <w:pPr>
        <w:ind w:firstLine="0"/>
      </w:pPr>
      <w:r>
        <w:tab/>
      </w:r>
      <w:r>
        <w:tab/>
      </w:r>
      <w:r>
        <w:tab/>
      </w:r>
      <w:r>
        <w:tab/>
      </w:r>
      <w:r>
        <w:tab/>
      </w:r>
      <w:r>
        <w:tab/>
        <w:t>?&gt;&lt;tr&gt;</w:t>
      </w:r>
    </w:p>
    <w:p w:rsidR="008E1334" w:rsidRDefault="008E1334" w:rsidP="008E1334">
      <w:pPr>
        <w:ind w:firstLine="0"/>
      </w:pPr>
      <w:r>
        <w:tab/>
      </w:r>
      <w:r>
        <w:tab/>
      </w:r>
      <w:r>
        <w:tab/>
      </w:r>
      <w:r>
        <w:tab/>
      </w:r>
      <w:r>
        <w:tab/>
      </w:r>
      <w:r>
        <w:tab/>
      </w:r>
      <w:r>
        <w:tab/>
      </w:r>
      <w:r>
        <w:tab/>
        <w:t>&lt;td style="width: 200px;"&gt;&lt;label&gt;&lt;?php echo $row-&gt;reference_number; ?&gt;&lt;/label&gt;&lt;/td&gt;</w:t>
      </w:r>
    </w:p>
    <w:p w:rsidR="008E1334" w:rsidRDefault="008E1334" w:rsidP="008E1334">
      <w:pPr>
        <w:ind w:firstLine="0"/>
      </w:pPr>
      <w:r>
        <w:tab/>
      </w:r>
      <w:r>
        <w:tab/>
      </w:r>
      <w:r>
        <w:tab/>
      </w:r>
      <w:r>
        <w:tab/>
      </w:r>
      <w:r>
        <w:tab/>
      </w:r>
      <w:r>
        <w:tab/>
        <w:t xml:space="preserve">        &lt;td style="width: 200px;"&gt;&lt;p&gt;&lt;?php echo $row-&gt;title; ?&gt;&lt;/p&gt;&lt;/td&gt;</w:t>
      </w:r>
    </w:p>
    <w:p w:rsidR="008E1334" w:rsidRDefault="008E1334" w:rsidP="008E1334">
      <w:pPr>
        <w:ind w:firstLine="0"/>
      </w:pPr>
      <w:r>
        <w:tab/>
      </w:r>
      <w:r>
        <w:tab/>
      </w:r>
      <w:r>
        <w:tab/>
      </w:r>
      <w:r>
        <w:tab/>
        <w:t xml:space="preserve">    </w:t>
      </w:r>
      <w:r>
        <w:tab/>
      </w:r>
      <w:r>
        <w:tab/>
      </w:r>
      <w:r>
        <w:tab/>
        <w:t>&lt;td style="width: 500px;"&gt;&lt;?php echo $row-&gt;description; ?&gt;&lt;/td&gt;</w:t>
      </w:r>
    </w:p>
    <w:p w:rsidR="008E1334" w:rsidRDefault="008E1334" w:rsidP="008E1334">
      <w:pPr>
        <w:ind w:firstLine="0"/>
      </w:pPr>
      <w:r>
        <w:tab/>
      </w:r>
      <w:r>
        <w:tab/>
      </w:r>
      <w:r>
        <w:tab/>
      </w:r>
      <w:r>
        <w:tab/>
        <w:t xml:space="preserve">    </w:t>
      </w:r>
      <w:r>
        <w:tab/>
      </w:r>
      <w:r>
        <w:tab/>
      </w:r>
      <w:r>
        <w:tab/>
        <w:t>&lt;td style="width: 100px;"&gt;&lt;?php echo $row-&gt;status; ?&gt;&lt;/td&gt;</w:t>
      </w:r>
    </w:p>
    <w:p w:rsidR="008E1334" w:rsidRDefault="008E1334" w:rsidP="008E1334">
      <w:pPr>
        <w:ind w:firstLine="0"/>
      </w:pPr>
      <w:r>
        <w:tab/>
      </w:r>
      <w:r>
        <w:tab/>
      </w:r>
      <w:r>
        <w:tab/>
        <w:t xml:space="preserve">    </w:t>
      </w:r>
      <w:r>
        <w:tab/>
      </w:r>
      <w:r>
        <w:tab/>
      </w:r>
      <w:r>
        <w:tab/>
      </w:r>
      <w:r>
        <w:tab/>
        <w:t>&lt;td style="width: 150px;"&gt;&lt;button type="submit" name="update_minor_offense" value="&lt;?php echo $row-&gt;id ?&gt;" class="btn btn-primary"&gt;Update&lt;/button&gt;&lt;/td&gt;</w:t>
      </w:r>
    </w:p>
    <w:p w:rsidR="008E1334" w:rsidRDefault="008E1334" w:rsidP="008E1334">
      <w:pPr>
        <w:ind w:firstLine="0"/>
      </w:pPr>
      <w:r>
        <w:lastRenderedPageBreak/>
        <w:tab/>
      </w:r>
      <w:r>
        <w:tab/>
      </w:r>
      <w:r>
        <w:tab/>
      </w:r>
      <w:r>
        <w:tab/>
        <w:t xml:space="preserve">    </w:t>
      </w:r>
      <w:r>
        <w:tab/>
      </w:r>
      <w:r>
        <w:tab/>
        <w:t>&lt;?php</w:t>
      </w:r>
    </w:p>
    <w:p w:rsidR="008E1334" w:rsidRDefault="008E1334" w:rsidP="008E1334">
      <w:pPr>
        <w:ind w:firstLine="0"/>
      </w:pPr>
      <w:r>
        <w:tab/>
      </w:r>
      <w:r>
        <w:tab/>
      </w:r>
      <w:r>
        <w:tab/>
      </w:r>
      <w:r>
        <w:tab/>
        <w:t xml:space="preserve">    </w:t>
      </w:r>
      <w:r>
        <w:tab/>
      </w:r>
      <w:r>
        <w:tab/>
      </w:r>
      <w:r>
        <w:tab/>
        <w:t>}</w:t>
      </w:r>
    </w:p>
    <w:p w:rsidR="008E1334" w:rsidRDefault="008E1334" w:rsidP="008E1334">
      <w:pPr>
        <w:ind w:firstLine="0"/>
      </w:pPr>
      <w:r>
        <w:tab/>
      </w:r>
      <w:r>
        <w:tab/>
      </w:r>
      <w:r>
        <w:tab/>
      </w:r>
      <w:r>
        <w:tab/>
        <w:t xml:space="preserve">    </w:t>
      </w:r>
      <w:r>
        <w:tab/>
      </w:r>
      <w:r>
        <w:tab/>
        <w:t>?&gt;</w:t>
      </w:r>
    </w:p>
    <w:p w:rsidR="008E1334" w:rsidRDefault="008E1334" w:rsidP="008E1334">
      <w:pPr>
        <w:ind w:firstLine="0"/>
      </w:pPr>
      <w:r>
        <w:tab/>
      </w:r>
      <w:r>
        <w:tab/>
      </w:r>
      <w:r>
        <w:tab/>
      </w:r>
      <w:r>
        <w:tab/>
      </w:r>
      <w:r>
        <w:tab/>
        <w:t xml:space="preserve">      &lt;/tr&gt;</w:t>
      </w:r>
    </w:p>
    <w:p w:rsidR="008E1334" w:rsidRDefault="008E1334" w:rsidP="008E1334">
      <w:pPr>
        <w:ind w:firstLine="0"/>
      </w:pPr>
      <w:r>
        <w:tab/>
      </w:r>
      <w:r>
        <w:tab/>
      </w:r>
      <w:r>
        <w:tab/>
      </w:r>
      <w:r>
        <w:tab/>
      </w:r>
      <w:r>
        <w:tab/>
        <w:t xml:space="preserve">    &lt;?php  </w:t>
      </w:r>
    </w:p>
    <w:p w:rsidR="008E1334" w:rsidRDefault="008E1334" w:rsidP="008E1334">
      <w:pPr>
        <w:ind w:firstLine="0"/>
      </w:pPr>
      <w:r>
        <w:tab/>
      </w:r>
      <w:r>
        <w:tab/>
      </w:r>
      <w:r>
        <w:tab/>
      </w:r>
      <w:r>
        <w:tab/>
      </w:r>
      <w:r>
        <w:tab/>
      </w:r>
      <w:r>
        <w:tab/>
      </w:r>
      <w:r>
        <w:tab/>
        <w:t>}</w:t>
      </w:r>
    </w:p>
    <w:p w:rsidR="008E1334" w:rsidRDefault="008E1334" w:rsidP="008E1334">
      <w:pPr>
        <w:ind w:firstLine="0"/>
      </w:pPr>
      <w:r>
        <w:tab/>
      </w:r>
      <w:r>
        <w:tab/>
      </w:r>
      <w:r>
        <w:tab/>
      </w:r>
      <w:r>
        <w:tab/>
      </w:r>
      <w:r>
        <w:tab/>
        <w:t xml:space="preserve">    ?&gt;</w:t>
      </w:r>
    </w:p>
    <w:p w:rsidR="008E1334" w:rsidRDefault="008E1334" w:rsidP="008E1334">
      <w:pPr>
        <w:ind w:firstLine="0"/>
      </w:pPr>
      <w:r>
        <w:tab/>
      </w:r>
      <w:r>
        <w:tab/>
      </w:r>
      <w:r>
        <w:tab/>
      </w:r>
      <w:r>
        <w:tab/>
        <w:t xml:space="preserve">    </w:t>
      </w:r>
      <w:r>
        <w:tab/>
        <w:t>&lt;/tbody&gt;</w:t>
      </w:r>
    </w:p>
    <w:p w:rsidR="008E1334" w:rsidRDefault="008E1334" w:rsidP="008E1334">
      <w:pPr>
        <w:ind w:firstLine="0"/>
      </w:pPr>
      <w:r>
        <w:tab/>
      </w:r>
      <w:r>
        <w:tab/>
      </w:r>
      <w:r>
        <w:tab/>
      </w:r>
      <w:r>
        <w:tab/>
      </w:r>
      <w:r>
        <w:tab/>
        <w:t>&lt;/table&gt;</w:t>
      </w:r>
    </w:p>
    <w:p w:rsidR="008E1334" w:rsidRDefault="008E1334" w:rsidP="008E1334">
      <w:pPr>
        <w:ind w:firstLine="0"/>
      </w:pPr>
      <w:r>
        <w:tab/>
      </w:r>
      <w:r>
        <w:tab/>
      </w:r>
      <w:r>
        <w:tab/>
      </w:r>
      <w:r>
        <w:tab/>
        <w:t>&lt;/div&gt;</w:t>
      </w:r>
    </w:p>
    <w:p w:rsidR="008E1334" w:rsidRDefault="008E1334" w:rsidP="008E1334">
      <w:pPr>
        <w:ind w:firstLine="0"/>
      </w:pPr>
      <w:r>
        <w:tab/>
      </w:r>
      <w:r>
        <w:tab/>
      </w:r>
      <w:r>
        <w:tab/>
        <w:t>&lt;/form&gt;</w:t>
      </w:r>
    </w:p>
    <w:p w:rsidR="008E1334" w:rsidRDefault="008E1334" w:rsidP="008E1334">
      <w:pPr>
        <w:ind w:firstLine="0"/>
      </w:pPr>
      <w:r>
        <w:tab/>
      </w:r>
      <w:r>
        <w:tab/>
      </w:r>
      <w:r>
        <w:tab/>
        <w:t>&lt;form action="add_offense_details.php" method="POST"&gt;</w:t>
      </w:r>
    </w:p>
    <w:p w:rsidR="008E1334" w:rsidRDefault="008E1334" w:rsidP="008E1334">
      <w:pPr>
        <w:ind w:firstLine="0"/>
      </w:pPr>
      <w:r>
        <w:tab/>
      </w:r>
      <w:r>
        <w:tab/>
        <w:t xml:space="preserve">        &lt;div class="box-footer clearfix"&gt;</w:t>
      </w:r>
    </w:p>
    <w:p w:rsidR="008E1334" w:rsidRDefault="008E1334" w:rsidP="008E1334">
      <w:pPr>
        <w:ind w:firstLine="0"/>
      </w:pPr>
      <w:r>
        <w:tab/>
      </w:r>
      <w:r>
        <w:tab/>
        <w:t xml:space="preserve">      </w:t>
      </w:r>
      <w:r>
        <w:tab/>
      </w:r>
      <w:r>
        <w:tab/>
        <w:t>&lt;button type="submit" name="btn_add_minor" class="btn btn-default pull-left"&gt;&lt;i class="fa fa-plus"&gt;&lt;/i&gt; Add&lt;/button&gt;</w:t>
      </w:r>
    </w:p>
    <w:p w:rsidR="008E1334" w:rsidRDefault="008E1334" w:rsidP="008E1334">
      <w:pPr>
        <w:ind w:firstLine="0"/>
      </w:pPr>
      <w:r>
        <w:tab/>
      </w:r>
      <w:r>
        <w:tab/>
        <w:t xml:space="preserve">        &lt;/div&gt;</w:t>
      </w:r>
    </w:p>
    <w:p w:rsidR="008E1334" w:rsidRDefault="008E1334" w:rsidP="008E1334">
      <w:pPr>
        <w:ind w:firstLine="0"/>
      </w:pPr>
      <w:r>
        <w:tab/>
      </w:r>
      <w:r>
        <w:tab/>
      </w:r>
      <w:r>
        <w:tab/>
        <w:t>&lt;/form&gt;</w:t>
      </w:r>
    </w:p>
    <w:p w:rsidR="008E1334" w:rsidRDefault="008E1334" w:rsidP="008E1334">
      <w:pPr>
        <w:ind w:firstLine="0"/>
      </w:pPr>
      <w:r>
        <w:tab/>
      </w:r>
      <w:r>
        <w:tab/>
        <w:t>&lt;/div&gt;</w:t>
      </w:r>
    </w:p>
    <w:p w:rsidR="008E1334" w:rsidRDefault="008E1334" w:rsidP="008E1334">
      <w:pPr>
        <w:ind w:firstLine="0"/>
      </w:pPr>
      <w:r>
        <w:tab/>
        <w:t>&lt;/div&gt;</w:t>
      </w:r>
    </w:p>
    <w:p w:rsidR="008E1334" w:rsidRDefault="008E1334" w:rsidP="008E1334">
      <w:pPr>
        <w:ind w:firstLine="0"/>
      </w:pPr>
      <w:r>
        <w:t>&lt;/div&gt;</w:t>
      </w:r>
    </w:p>
    <w:p w:rsidR="008E1334" w:rsidRDefault="008E1334" w:rsidP="008E1334">
      <w:pPr>
        <w:ind w:firstLine="0"/>
      </w:pPr>
      <w:r>
        <w:t>&lt;/section&gt;</w:t>
      </w:r>
    </w:p>
    <w:p w:rsidR="008E1334" w:rsidRDefault="008E1334" w:rsidP="008E1334">
      <w:pPr>
        <w:ind w:firstLine="0"/>
      </w:pPr>
      <w:r>
        <w:t>&lt;!-- === [= NOTHING FOLLOWS =] === --&gt;</w:t>
      </w:r>
    </w:p>
    <w:p w:rsidR="008E1334" w:rsidRDefault="008E1334" w:rsidP="008E1334">
      <w:pPr>
        <w:ind w:firstLine="0"/>
      </w:pPr>
      <w:r>
        <w:t xml:space="preserve">&lt;?php  </w:t>
      </w:r>
    </w:p>
    <w:p w:rsidR="008E1334" w:rsidRDefault="008E1334" w:rsidP="008E1334">
      <w:pPr>
        <w:ind w:firstLine="0"/>
      </w:pPr>
      <w:r>
        <w:lastRenderedPageBreak/>
        <w:t>require 'app/view/administrator/overall-footer.php';</w:t>
      </w:r>
    </w:p>
    <w:p w:rsidR="008E1334" w:rsidRDefault="008E1334" w:rsidP="008E1334">
      <w:pPr>
        <w:ind w:firstLine="0"/>
      </w:pPr>
      <w:r>
        <w:t>?&gt;</w:t>
      </w:r>
    </w:p>
    <w:p w:rsidR="008E1334" w:rsidRDefault="008E1334" w:rsidP="008E1334">
      <w:pPr>
        <w:ind w:firstLine="0"/>
      </w:pPr>
    </w:p>
    <w:p w:rsidR="008E1334" w:rsidRDefault="008E1334" w:rsidP="008E1334">
      <w:pPr>
        <w:ind w:firstLine="0"/>
        <w:rPr>
          <w:b/>
        </w:rPr>
      </w:pPr>
      <w:r>
        <w:tab/>
      </w:r>
      <w:r>
        <w:rPr>
          <w:b/>
        </w:rPr>
        <w:t>minor_offense_list.php</w:t>
      </w:r>
    </w:p>
    <w:p w:rsidR="008E1334" w:rsidRDefault="008E1334" w:rsidP="008E1334">
      <w:pPr>
        <w:ind w:firstLine="0"/>
      </w:pPr>
      <w:r>
        <w:t>&lt;!-- This Page is/are for Administrator --&gt;</w:t>
      </w:r>
    </w:p>
    <w:p w:rsidR="008E1334" w:rsidRDefault="008E1334" w:rsidP="008E1334">
      <w:pPr>
        <w:ind w:firstLine="0"/>
      </w:pPr>
      <w:r>
        <w:t xml:space="preserve">&lt;?php </w:t>
      </w:r>
    </w:p>
    <w:p w:rsidR="008E1334" w:rsidRDefault="008E1334" w:rsidP="008E1334">
      <w:pPr>
        <w:ind w:firstLine="0"/>
      </w:pPr>
      <w:r>
        <w:t>require 'app/controller/init.php';</w:t>
      </w:r>
    </w:p>
    <w:p w:rsidR="008E1334" w:rsidRDefault="008E1334" w:rsidP="008E1334">
      <w:pPr>
        <w:ind w:firstLine="0"/>
      </w:pPr>
      <w:r>
        <w:t>protect_page_profile_admin();</w:t>
      </w:r>
    </w:p>
    <w:p w:rsidR="008E1334" w:rsidRDefault="008E1334" w:rsidP="008E1334">
      <w:pPr>
        <w:ind w:firstLine="0"/>
      </w:pPr>
      <w:r>
        <w:t>require 'app/controller/administrator/login-credential.php';</w:t>
      </w:r>
    </w:p>
    <w:p w:rsidR="008E1334" w:rsidRDefault="008E1334" w:rsidP="008E1334">
      <w:pPr>
        <w:ind w:firstLine="0"/>
      </w:pPr>
    </w:p>
    <w:p w:rsidR="008E1334" w:rsidRDefault="008E1334" w:rsidP="008E1334">
      <w:pPr>
        <w:ind w:firstLine="0"/>
      </w:pPr>
      <w:r>
        <w:t>// require 'app/view/handler/gateway/_offense_minor.php';</w:t>
      </w:r>
    </w:p>
    <w:p w:rsidR="008E1334" w:rsidRDefault="008E1334" w:rsidP="008E1334">
      <w:pPr>
        <w:ind w:firstLine="0"/>
      </w:pPr>
      <w:r>
        <w:t>if (isset($_POST['btn_minor'])) {</w:t>
      </w:r>
    </w:p>
    <w:p w:rsidR="008E1334" w:rsidRDefault="008E1334" w:rsidP="008E1334">
      <w:pPr>
        <w:ind w:firstLine="0"/>
      </w:pPr>
      <w:r>
        <w:t xml:space="preserve">  $student_id = $_POST['btn_minor'];        </w:t>
      </w:r>
    </w:p>
    <w:p w:rsidR="008E1334" w:rsidRDefault="008E1334" w:rsidP="008E1334">
      <w:pPr>
        <w:ind w:firstLine="0"/>
      </w:pPr>
      <w:r>
        <w:t xml:space="preserve">  $incident_date = $_POST['incident_date']; </w:t>
      </w:r>
    </w:p>
    <w:p w:rsidR="008E1334" w:rsidRDefault="008E1334" w:rsidP="008E1334">
      <w:pPr>
        <w:ind w:firstLine="0"/>
      </w:pPr>
      <w:r>
        <w:t xml:space="preserve">  $report = $_POST['description'];   </w:t>
      </w:r>
    </w:p>
    <w:p w:rsidR="008E1334" w:rsidRDefault="008E1334" w:rsidP="008E1334">
      <w:pPr>
        <w:ind w:firstLine="0"/>
      </w:pPr>
      <w:r>
        <w:t xml:space="preserve">  $status = $_POST['status'];      </w:t>
      </w:r>
    </w:p>
    <w:p w:rsidR="008E1334" w:rsidRDefault="008E1334" w:rsidP="008E1334">
      <w:pPr>
        <w:ind w:firstLine="0"/>
      </w:pPr>
    </w:p>
    <w:p w:rsidR="008E1334" w:rsidRDefault="008E1334" w:rsidP="008E1334">
      <w:pPr>
        <w:ind w:firstLine="0"/>
      </w:pPr>
      <w:r>
        <w:t xml:space="preserve">  if (empty($incident_date) &amp;&amp; empty($report) &amp;&amp; empty($status)) {</w:t>
      </w:r>
    </w:p>
    <w:p w:rsidR="008E1334" w:rsidRDefault="008E1334" w:rsidP="008E1334">
      <w:pPr>
        <w:ind w:firstLine="0"/>
      </w:pPr>
      <w:r>
        <w:t xml:space="preserve">    header('Location: offense_report_minor.php?r=' . base64_encode('incomplete_date_incident_and_report'));</w:t>
      </w:r>
    </w:p>
    <w:p w:rsidR="008E1334" w:rsidRDefault="008E1334" w:rsidP="008E1334">
      <w:pPr>
        <w:ind w:firstLine="0"/>
      </w:pPr>
      <w:r>
        <w:t xml:space="preserve">  } elseif (empty($incident_date)) {</w:t>
      </w:r>
    </w:p>
    <w:p w:rsidR="008E1334" w:rsidRDefault="008E1334" w:rsidP="008E1334">
      <w:pPr>
        <w:ind w:firstLine="0"/>
      </w:pPr>
      <w:r>
        <w:t xml:space="preserve">    header('Location: offense_report_minor.php?r=' . base64_encode('incomplete_date_incident'));</w:t>
      </w:r>
    </w:p>
    <w:p w:rsidR="008E1334" w:rsidRDefault="008E1334" w:rsidP="008E1334">
      <w:pPr>
        <w:ind w:firstLine="0"/>
      </w:pPr>
      <w:r>
        <w:lastRenderedPageBreak/>
        <w:t xml:space="preserve">  } elseif (empty($report)) {</w:t>
      </w:r>
    </w:p>
    <w:p w:rsidR="008E1334" w:rsidRDefault="008E1334" w:rsidP="008E1334">
      <w:pPr>
        <w:ind w:firstLine="0"/>
      </w:pPr>
      <w:r>
        <w:t xml:space="preserve">    header('Location: offense_report_minor.php?r=' . base64_encode('incomplete_report'));</w:t>
      </w:r>
    </w:p>
    <w:p w:rsidR="008E1334" w:rsidRDefault="008E1334" w:rsidP="008E1334">
      <w:pPr>
        <w:ind w:firstLine="0"/>
      </w:pPr>
      <w:r>
        <w:t xml:space="preserve">  }  elseif (empty($status)) {</w:t>
      </w:r>
    </w:p>
    <w:p w:rsidR="008E1334" w:rsidRDefault="008E1334" w:rsidP="008E1334">
      <w:pPr>
        <w:ind w:firstLine="0"/>
      </w:pPr>
      <w:r>
        <w:t xml:space="preserve">    header('Location: offense_report_minor.php?r=' . base64_encode('incomplete_status'));</w:t>
      </w:r>
    </w:p>
    <w:p w:rsidR="008E1334" w:rsidRDefault="008E1334" w:rsidP="008E1334">
      <w:pPr>
        <w:ind w:firstLine="0"/>
      </w:pPr>
      <w:r>
        <w:t xml:space="preserve">  } else {</w:t>
      </w:r>
    </w:p>
    <w:p w:rsidR="008E1334" w:rsidRDefault="008E1334" w:rsidP="008E1334">
      <w:pPr>
        <w:ind w:firstLine="0"/>
      </w:pPr>
      <w:r>
        <w:t xml:space="preserve">    $offense_details_id = $_SESSION['offense_details_id'];</w:t>
      </w:r>
    </w:p>
    <w:p w:rsidR="008E1334" w:rsidRDefault="008E1334" w:rsidP="008E1334">
      <w:pPr>
        <w:ind w:firstLine="0"/>
      </w:pPr>
      <w:r>
        <w:t xml:space="preserve">    $sanctions_minor_id = $_SESSION['sanctions_minor_id'];</w:t>
      </w:r>
    </w:p>
    <w:p w:rsidR="008E1334" w:rsidRDefault="008E1334" w:rsidP="008E1334">
      <w:pPr>
        <w:ind w:firstLine="0"/>
      </w:pPr>
      <w:r>
        <w:t xml:space="preserve">    $term = school_term_id();</w:t>
      </w:r>
    </w:p>
    <w:p w:rsidR="008E1334" w:rsidRDefault="008E1334" w:rsidP="008E1334">
      <w:pPr>
        <w:ind w:firstLine="0"/>
      </w:pPr>
      <w:r>
        <w:t xml:space="preserve">    $count = minor_offense_exists($student_id, $offense_details_id);</w:t>
      </w:r>
    </w:p>
    <w:p w:rsidR="008E1334" w:rsidRDefault="008E1334" w:rsidP="008E1334">
      <w:pPr>
        <w:ind w:firstLine="0"/>
      </w:pPr>
    </w:p>
    <w:p w:rsidR="008E1334" w:rsidRDefault="008E1334" w:rsidP="008E1334">
      <w:pPr>
        <w:ind w:firstLine="0"/>
      </w:pPr>
      <w:r>
        <w:t xml:space="preserve">    if ($count == '' &amp;&amp; $status == 'Case Record') {</w:t>
      </w:r>
    </w:p>
    <w:p w:rsidR="008E1334" w:rsidRDefault="008E1334" w:rsidP="008E1334">
      <w:pPr>
        <w:ind w:firstLine="0"/>
      </w:pPr>
      <w:r>
        <w:t xml:space="preserve">      $offense_count = "-";</w:t>
      </w:r>
    </w:p>
    <w:p w:rsidR="008E1334" w:rsidRDefault="008E1334" w:rsidP="008E1334">
      <w:pPr>
        <w:ind w:firstLine="0"/>
      </w:pPr>
      <w:r>
        <w:t xml:space="preserve">    } elseif ($count == 'First Offense' &amp;&amp; $status == 'Case Record') {</w:t>
      </w:r>
    </w:p>
    <w:p w:rsidR="008E1334" w:rsidRDefault="008E1334" w:rsidP="008E1334">
      <w:pPr>
        <w:ind w:firstLine="0"/>
      </w:pPr>
      <w:r>
        <w:t xml:space="preserve">      $offense_count = "-";</w:t>
      </w:r>
    </w:p>
    <w:p w:rsidR="008E1334" w:rsidRDefault="008E1334" w:rsidP="008E1334">
      <w:pPr>
        <w:ind w:firstLine="0"/>
      </w:pPr>
      <w:r>
        <w:t xml:space="preserve">    } elseif ($count == 'Second Offense' &amp;&amp; $status == 'Case Record') {</w:t>
      </w:r>
    </w:p>
    <w:p w:rsidR="008E1334" w:rsidRDefault="008E1334" w:rsidP="008E1334">
      <w:pPr>
        <w:ind w:firstLine="0"/>
      </w:pPr>
      <w:r>
        <w:t xml:space="preserve">      $offense_count = "-";</w:t>
      </w:r>
    </w:p>
    <w:p w:rsidR="008E1334" w:rsidRDefault="008E1334" w:rsidP="008E1334">
      <w:pPr>
        <w:ind w:firstLine="0"/>
      </w:pPr>
      <w:r>
        <w:t xml:space="preserve">    }</w:t>
      </w:r>
    </w:p>
    <w:p w:rsidR="008E1334" w:rsidRDefault="008E1334" w:rsidP="008E1334">
      <w:pPr>
        <w:ind w:firstLine="0"/>
      </w:pPr>
    </w:p>
    <w:p w:rsidR="008E1334" w:rsidRDefault="008E1334" w:rsidP="008E1334">
      <w:pPr>
        <w:ind w:firstLine="0"/>
      </w:pPr>
      <w:r>
        <w:t xml:space="preserve">    if ($count == '' &amp;&amp; $status == 'Issue') {</w:t>
      </w:r>
    </w:p>
    <w:p w:rsidR="008E1334" w:rsidRDefault="008E1334" w:rsidP="008E1334">
      <w:pPr>
        <w:ind w:firstLine="0"/>
      </w:pPr>
      <w:r>
        <w:t xml:space="preserve">      $offense_count = "First Offense";</w:t>
      </w:r>
    </w:p>
    <w:p w:rsidR="008E1334" w:rsidRDefault="008E1334" w:rsidP="008E1334">
      <w:pPr>
        <w:ind w:firstLine="0"/>
      </w:pPr>
      <w:r>
        <w:t xml:space="preserve">    } elseif ($count == 'First Offense' &amp;&amp; $status == 'Issue') {</w:t>
      </w:r>
    </w:p>
    <w:p w:rsidR="008E1334" w:rsidRDefault="008E1334" w:rsidP="008E1334">
      <w:pPr>
        <w:ind w:firstLine="0"/>
      </w:pPr>
      <w:r>
        <w:t xml:space="preserve">      $offense_count = "Second Offense";</w:t>
      </w:r>
    </w:p>
    <w:p w:rsidR="008E1334" w:rsidRDefault="008E1334" w:rsidP="008E1334">
      <w:pPr>
        <w:ind w:firstLine="0"/>
      </w:pPr>
      <w:r>
        <w:t xml:space="preserve">    } elseif ($count == "Second Offense" &amp;&amp; $status == 'Issue') {</w:t>
      </w:r>
    </w:p>
    <w:p w:rsidR="008E1334" w:rsidRDefault="008E1334" w:rsidP="008E1334">
      <w:pPr>
        <w:ind w:firstLine="0"/>
      </w:pPr>
      <w:r>
        <w:lastRenderedPageBreak/>
        <w:t xml:space="preserve">      $offense_count = "Third Offense";</w:t>
      </w:r>
    </w:p>
    <w:p w:rsidR="008E1334" w:rsidRDefault="008E1334" w:rsidP="008E1334">
      <w:pPr>
        <w:ind w:firstLine="0"/>
      </w:pPr>
      <w:r>
        <w:t xml:space="preserve">    }</w:t>
      </w:r>
    </w:p>
    <w:p w:rsidR="008E1334" w:rsidRDefault="008E1334" w:rsidP="008E1334">
      <w:pPr>
        <w:ind w:firstLine="0"/>
      </w:pPr>
    </w:p>
    <w:p w:rsidR="008E1334" w:rsidRDefault="008E1334" w:rsidP="008E1334">
      <w:pPr>
        <w:ind w:firstLine="0"/>
      </w:pPr>
      <w:r>
        <w:t xml:space="preserve">    create_minor_offense_report($student_id, $incident_date, $report, $offense_details_id, $sanctions_minor_id, $term, $offense_count, $status);</w:t>
      </w:r>
    </w:p>
    <w:p w:rsidR="008E1334" w:rsidRDefault="008E1334" w:rsidP="008E1334">
      <w:pPr>
        <w:ind w:firstLine="0"/>
      </w:pPr>
      <w:r>
        <w:t xml:space="preserve">  }</w:t>
      </w:r>
    </w:p>
    <w:p w:rsidR="008E1334" w:rsidRDefault="008E1334" w:rsidP="008E1334">
      <w:pPr>
        <w:ind w:firstLine="0"/>
      </w:pPr>
      <w:r>
        <w:t>}</w:t>
      </w:r>
    </w:p>
    <w:p w:rsidR="008E1334" w:rsidRDefault="008E1334" w:rsidP="008E1334">
      <w:pPr>
        <w:ind w:firstLine="0"/>
      </w:pPr>
    </w:p>
    <w:p w:rsidR="008E1334" w:rsidRDefault="008E1334" w:rsidP="008E1334">
      <w:pPr>
        <w:ind w:firstLine="0"/>
      </w:pPr>
      <w:r>
        <w:t>require 'app/view/administrator/overall-header.php';</w:t>
      </w:r>
    </w:p>
    <w:p w:rsidR="008E1334" w:rsidRDefault="008E1334" w:rsidP="008E1334">
      <w:pPr>
        <w:ind w:firstLine="0"/>
      </w:pPr>
      <w:r>
        <w:t>?&gt;</w:t>
      </w:r>
    </w:p>
    <w:p w:rsidR="008E1334" w:rsidRDefault="008E1334" w:rsidP="008E1334">
      <w:pPr>
        <w:ind w:firstLine="0"/>
      </w:pPr>
      <w:r>
        <w:t>&lt;!-- === Insert Administrator Content === --&gt;</w:t>
      </w:r>
    </w:p>
    <w:p w:rsidR="008E1334" w:rsidRDefault="008E1334" w:rsidP="008E1334">
      <w:pPr>
        <w:ind w:firstLine="0"/>
      </w:pPr>
      <w:r>
        <w:t>&lt;section class="content-header"&gt;</w:t>
      </w:r>
    </w:p>
    <w:p w:rsidR="008E1334" w:rsidRDefault="008E1334" w:rsidP="008E1334">
      <w:pPr>
        <w:ind w:firstLine="0"/>
      </w:pPr>
      <w:r>
        <w:t xml:space="preserve">  &lt;h1&gt;</w:t>
      </w:r>
    </w:p>
    <w:p w:rsidR="008E1334" w:rsidRDefault="008E1334" w:rsidP="008E1334">
      <w:pPr>
        <w:ind w:firstLine="0"/>
      </w:pPr>
      <w:r>
        <w:t xml:space="preserve">    Student Offenses</w:t>
      </w:r>
    </w:p>
    <w:p w:rsidR="008E1334" w:rsidRDefault="008E1334" w:rsidP="008E1334">
      <w:pPr>
        <w:ind w:firstLine="0"/>
      </w:pPr>
      <w:r>
        <w:t xml:space="preserve">    &lt;small&gt;Minor Offense: &lt;?php echo school_term() . " Term"; ?&gt;&lt;/small&gt;</w:t>
      </w:r>
    </w:p>
    <w:p w:rsidR="008E1334" w:rsidRDefault="008E1334" w:rsidP="008E1334">
      <w:pPr>
        <w:ind w:firstLine="0"/>
      </w:pPr>
      <w:r>
        <w:t xml:space="preserve">  &lt;/h1&gt;</w:t>
      </w:r>
    </w:p>
    <w:p w:rsidR="008E1334" w:rsidRDefault="008E1334" w:rsidP="008E1334">
      <w:pPr>
        <w:ind w:firstLine="0"/>
      </w:pPr>
      <w:r>
        <w:tab/>
        <w:t>&lt;ol class="breadcrumb"&gt;</w:t>
      </w:r>
    </w:p>
    <w:p w:rsidR="008E1334" w:rsidRDefault="008E1334" w:rsidP="008E1334">
      <w:pPr>
        <w:ind w:firstLine="0"/>
      </w:pPr>
      <w:r>
        <w:tab/>
      </w:r>
      <w:r>
        <w:tab/>
        <w:t>&lt;li&gt;&lt;a href="admin.php"&gt;&lt;i class="fa fa-home"&gt;&lt;/i&gt;Home&lt;/a&gt;&lt;/li&gt;</w:t>
      </w:r>
    </w:p>
    <w:p w:rsidR="008E1334" w:rsidRDefault="008E1334" w:rsidP="008E1334">
      <w:pPr>
        <w:ind w:firstLine="0"/>
      </w:pPr>
      <w:r>
        <w:tab/>
        <w:t>&lt;/ol&gt;</w:t>
      </w:r>
      <w:r>
        <w:tab/>
      </w:r>
    </w:p>
    <w:p w:rsidR="008E1334" w:rsidRDefault="008E1334" w:rsidP="008E1334">
      <w:pPr>
        <w:ind w:firstLine="0"/>
      </w:pPr>
      <w:r>
        <w:t>&lt;/section&gt;</w:t>
      </w:r>
    </w:p>
    <w:p w:rsidR="008E1334" w:rsidRDefault="008E1334" w:rsidP="008E1334">
      <w:pPr>
        <w:ind w:firstLine="0"/>
      </w:pPr>
      <w:r>
        <w:t>&lt;section class="content"&gt;</w:t>
      </w:r>
    </w:p>
    <w:p w:rsidR="008E1334" w:rsidRDefault="008E1334" w:rsidP="008E1334">
      <w:pPr>
        <w:ind w:firstLine="0"/>
      </w:pPr>
      <w:r>
        <w:t xml:space="preserve">&lt;?php  </w:t>
      </w:r>
    </w:p>
    <w:p w:rsidR="008E1334" w:rsidRDefault="008E1334" w:rsidP="008E1334">
      <w:pPr>
        <w:ind w:firstLine="0"/>
      </w:pPr>
      <w:r>
        <w:t xml:space="preserve">  // require 'app/view/handler/redirection/_minor_notification.php';</w:t>
      </w:r>
    </w:p>
    <w:p w:rsidR="008E1334" w:rsidRDefault="008E1334" w:rsidP="008E1334">
      <w:pPr>
        <w:ind w:firstLine="0"/>
      </w:pPr>
      <w:r>
        <w:lastRenderedPageBreak/>
        <w:t>if (isset($_GET['r'])) {</w:t>
      </w:r>
    </w:p>
    <w:p w:rsidR="008E1334" w:rsidRDefault="008E1334" w:rsidP="008E1334">
      <w:pPr>
        <w:ind w:firstLine="0"/>
      </w:pPr>
      <w:r>
        <w:t xml:space="preserve">  $decode = base64_decode($_GET['r']);</w:t>
      </w:r>
    </w:p>
    <w:p w:rsidR="008E1334" w:rsidRDefault="008E1334" w:rsidP="008E1334">
      <w:pPr>
        <w:ind w:firstLine="0"/>
      </w:pPr>
      <w:r>
        <w:t>?&gt;</w:t>
      </w:r>
    </w:p>
    <w:p w:rsidR="008E1334" w:rsidRDefault="008E1334" w:rsidP="008E1334">
      <w:pPr>
        <w:ind w:firstLine="0"/>
      </w:pPr>
      <w:r>
        <w:t>&lt;?php</w:t>
      </w:r>
    </w:p>
    <w:p w:rsidR="008E1334" w:rsidRDefault="008E1334" w:rsidP="008E1334">
      <w:pPr>
        <w:ind w:firstLine="0"/>
      </w:pPr>
      <w:r>
        <w:t xml:space="preserve">  if ($decode == 'create_offense_success') {</w:t>
      </w:r>
    </w:p>
    <w:p w:rsidR="008E1334" w:rsidRDefault="008E1334" w:rsidP="008E1334">
      <w:pPr>
        <w:ind w:firstLine="0"/>
      </w:pPr>
      <w:r>
        <w:t>?&gt;</w:t>
      </w:r>
    </w:p>
    <w:p w:rsidR="008E1334" w:rsidRDefault="008E1334" w:rsidP="008E1334">
      <w:pPr>
        <w:ind w:firstLine="0"/>
      </w:pPr>
      <w:r>
        <w:t>&lt;div class="alert alert-success alert-dismissable"&gt;</w:t>
      </w:r>
    </w:p>
    <w:p w:rsidR="008E1334" w:rsidRDefault="008E1334" w:rsidP="008E1334">
      <w:pPr>
        <w:ind w:firstLine="0"/>
      </w:pPr>
      <w:r>
        <w:t xml:space="preserve">  &lt;button type="button" class="close" data-dismiss="alert" aria-hidden="true"&gt;&amp;times;&lt;/button&gt;</w:t>
      </w:r>
    </w:p>
    <w:p w:rsidR="008E1334" w:rsidRDefault="008E1334" w:rsidP="008E1334">
      <w:pPr>
        <w:ind w:firstLine="0"/>
      </w:pPr>
      <w:r>
        <w:t xml:space="preserve">  &lt;p&gt;&lt;i class="icon fa fa-check"&gt;&lt;/i&gt; Minor Offense Report has been recorded.&lt;/p&gt;</w:t>
      </w:r>
    </w:p>
    <w:p w:rsidR="008E1334" w:rsidRDefault="008E1334" w:rsidP="008E1334">
      <w:pPr>
        <w:ind w:firstLine="0"/>
      </w:pPr>
      <w:r>
        <w:t>&lt;/div&gt;</w:t>
      </w:r>
    </w:p>
    <w:p w:rsidR="008E1334" w:rsidRDefault="008E1334" w:rsidP="008E1334">
      <w:pPr>
        <w:ind w:firstLine="0"/>
      </w:pPr>
      <w:r>
        <w:t>&lt;?php</w:t>
      </w:r>
    </w:p>
    <w:p w:rsidR="008E1334" w:rsidRDefault="008E1334" w:rsidP="008E1334">
      <w:pPr>
        <w:ind w:firstLine="0"/>
      </w:pPr>
      <w:r>
        <w:t xml:space="preserve">    unset($_SESSION['student_name']);</w:t>
      </w:r>
    </w:p>
    <w:p w:rsidR="008E1334" w:rsidRDefault="008E1334" w:rsidP="008E1334">
      <w:pPr>
        <w:ind w:firstLine="0"/>
      </w:pPr>
      <w:r>
        <w:t xml:space="preserve">  }</w:t>
      </w:r>
    </w:p>
    <w:p w:rsidR="008E1334" w:rsidRDefault="008E1334" w:rsidP="008E1334">
      <w:pPr>
        <w:ind w:firstLine="0"/>
      </w:pPr>
      <w:r>
        <w:t>}</w:t>
      </w:r>
    </w:p>
    <w:p w:rsidR="008E1334" w:rsidRDefault="008E1334" w:rsidP="008E1334">
      <w:pPr>
        <w:ind w:firstLine="0"/>
      </w:pPr>
    </w:p>
    <w:p w:rsidR="008E1334" w:rsidRDefault="008E1334" w:rsidP="008E1334">
      <w:pPr>
        <w:ind w:firstLine="0"/>
      </w:pPr>
      <w:r>
        <w:t>if (isset($_GET['m'])) {</w:t>
      </w:r>
    </w:p>
    <w:p w:rsidR="008E1334" w:rsidRDefault="008E1334" w:rsidP="008E1334">
      <w:pPr>
        <w:ind w:firstLine="0"/>
      </w:pPr>
      <w:r>
        <w:t xml:space="preserve">  $decode = base64_decode($_GET['m']);</w:t>
      </w:r>
    </w:p>
    <w:p w:rsidR="008E1334" w:rsidRDefault="008E1334" w:rsidP="008E1334">
      <w:pPr>
        <w:ind w:firstLine="0"/>
      </w:pPr>
      <w:r>
        <w:t xml:space="preserve">  unset($_SESSION['student_name']);</w:t>
      </w:r>
    </w:p>
    <w:p w:rsidR="008E1334" w:rsidRDefault="008E1334" w:rsidP="008E1334">
      <w:pPr>
        <w:ind w:firstLine="0"/>
      </w:pPr>
      <w:r>
        <w:t xml:space="preserve">  if ($decode == 'maximum_capacity') {</w:t>
      </w:r>
    </w:p>
    <w:p w:rsidR="008E1334" w:rsidRDefault="008E1334" w:rsidP="008E1334">
      <w:pPr>
        <w:ind w:firstLine="0"/>
      </w:pPr>
      <w:r>
        <w:t>?&gt;</w:t>
      </w:r>
    </w:p>
    <w:p w:rsidR="008E1334" w:rsidRDefault="008E1334" w:rsidP="008E1334">
      <w:pPr>
        <w:ind w:firstLine="0"/>
      </w:pPr>
      <w:r>
        <w:t>&lt;div class="alert alert-danger alert-dismissable"&gt;</w:t>
      </w:r>
    </w:p>
    <w:p w:rsidR="008E1334" w:rsidRDefault="008E1334" w:rsidP="008E1334">
      <w:pPr>
        <w:ind w:firstLine="0"/>
      </w:pPr>
      <w:r>
        <w:lastRenderedPageBreak/>
        <w:t xml:space="preserve">  &lt;button type="button" class="close" data-dismiss="alert" aria-hidden="true"&gt;&amp;times;&lt;/button&gt;</w:t>
      </w:r>
    </w:p>
    <w:p w:rsidR="008E1334" w:rsidRDefault="008E1334" w:rsidP="008E1334">
      <w:pPr>
        <w:ind w:firstLine="0"/>
      </w:pPr>
      <w:r>
        <w:t xml:space="preserve">  &lt;p&gt;&lt;i class="icon fa fa-warning"&gt;&lt;/i&gt; The Student has already accumulated Three Minor Offenses.&lt;/p&gt;</w:t>
      </w:r>
    </w:p>
    <w:p w:rsidR="008E1334" w:rsidRDefault="008E1334" w:rsidP="008E1334">
      <w:pPr>
        <w:ind w:firstLine="0"/>
      </w:pPr>
      <w:r>
        <w:t>&lt;/div&gt;</w:t>
      </w:r>
    </w:p>
    <w:p w:rsidR="008E1334" w:rsidRDefault="008E1334" w:rsidP="008E1334">
      <w:pPr>
        <w:ind w:firstLine="0"/>
      </w:pPr>
      <w:r>
        <w:t>&lt;?php</w:t>
      </w:r>
    </w:p>
    <w:p w:rsidR="008E1334" w:rsidRDefault="008E1334" w:rsidP="008E1334">
      <w:pPr>
        <w:ind w:firstLine="0"/>
      </w:pPr>
      <w:r>
        <w:t xml:space="preserve">  }</w:t>
      </w:r>
    </w:p>
    <w:p w:rsidR="008E1334" w:rsidRDefault="008E1334" w:rsidP="008E1334">
      <w:pPr>
        <w:ind w:firstLine="0"/>
      </w:pPr>
      <w:r>
        <w:t>}</w:t>
      </w:r>
    </w:p>
    <w:p w:rsidR="008E1334" w:rsidRDefault="008E1334" w:rsidP="008E1334">
      <w:pPr>
        <w:ind w:firstLine="0"/>
      </w:pPr>
      <w:r>
        <w:t>?&gt;</w:t>
      </w:r>
    </w:p>
    <w:p w:rsidR="008E1334" w:rsidRDefault="008E1334" w:rsidP="008E1334">
      <w:pPr>
        <w:ind w:firstLine="0"/>
      </w:pPr>
    </w:p>
    <w:p w:rsidR="008E1334" w:rsidRDefault="008E1334" w:rsidP="008E1334">
      <w:pPr>
        <w:ind w:firstLine="0"/>
      </w:pPr>
      <w:r>
        <w:t xml:space="preserve">  &lt;div class="row"&gt;</w:t>
      </w:r>
    </w:p>
    <w:p w:rsidR="008E1334" w:rsidRDefault="008E1334" w:rsidP="008E1334">
      <w:pPr>
        <w:ind w:firstLine="0"/>
      </w:pPr>
      <w:r>
        <w:t xml:space="preserve">    &lt;div class="col-md-3"&gt;</w:t>
      </w:r>
    </w:p>
    <w:p w:rsidR="008E1334" w:rsidRDefault="008E1334" w:rsidP="008E1334">
      <w:pPr>
        <w:ind w:firstLine="0"/>
      </w:pPr>
      <w:r>
        <w:t xml:space="preserve">      &lt;a href="minor_offense_report.php" class="btn btn-primary btn-block margin-bottom"&gt;Minor Offense Report&lt;/a&gt;</w:t>
      </w:r>
    </w:p>
    <w:p w:rsidR="008E1334" w:rsidRDefault="008E1334" w:rsidP="008E1334">
      <w:pPr>
        <w:ind w:firstLine="0"/>
      </w:pPr>
      <w:r>
        <w:t xml:space="preserve">      &lt;div class="box box-solid"&gt;</w:t>
      </w:r>
    </w:p>
    <w:p w:rsidR="008E1334" w:rsidRDefault="008E1334" w:rsidP="008E1334">
      <w:pPr>
        <w:ind w:firstLine="0"/>
      </w:pPr>
      <w:r>
        <w:t xml:space="preserve">        &lt;div class="box-body no-padding"&gt;</w:t>
      </w:r>
    </w:p>
    <w:p w:rsidR="008E1334" w:rsidRDefault="008E1334" w:rsidP="008E1334">
      <w:pPr>
        <w:ind w:firstLine="0"/>
      </w:pPr>
      <w:r>
        <w:t xml:space="preserve">          &lt;ul class="nav nav-pills nav-stacked"&gt;</w:t>
      </w:r>
    </w:p>
    <w:p w:rsidR="008E1334" w:rsidRDefault="008E1334" w:rsidP="008E1334">
      <w:pPr>
        <w:ind w:firstLine="0"/>
      </w:pPr>
      <w:r>
        <w:t xml:space="preserve">            &lt;li class="active"&gt;&lt;a href="minor_offense_list.php"&gt; Minor Offense&lt;/a&gt;&lt;/li&gt;</w:t>
      </w:r>
    </w:p>
    <w:p w:rsidR="008E1334" w:rsidRDefault="008E1334" w:rsidP="008E1334">
      <w:pPr>
        <w:ind w:firstLine="0"/>
      </w:pPr>
      <w:r>
        <w:t xml:space="preserve">            &lt;li&gt;&lt;a href="major_offense_list.php"&gt; Major Offense&lt;/a&gt;&lt;/li&gt;</w:t>
      </w:r>
    </w:p>
    <w:p w:rsidR="008E1334" w:rsidRDefault="008E1334" w:rsidP="008E1334">
      <w:pPr>
        <w:ind w:firstLine="0"/>
      </w:pPr>
      <w:r>
        <w:t xml:space="preserve">          &lt;/ul&gt;</w:t>
      </w:r>
    </w:p>
    <w:p w:rsidR="008E1334" w:rsidRDefault="008E1334" w:rsidP="008E1334">
      <w:pPr>
        <w:ind w:firstLine="0"/>
      </w:pPr>
      <w:r>
        <w:t xml:space="preserve">        &lt;/div&gt;&lt;!-- /.box-body --&gt;</w:t>
      </w:r>
    </w:p>
    <w:p w:rsidR="008E1334" w:rsidRDefault="008E1334" w:rsidP="008E1334">
      <w:pPr>
        <w:ind w:firstLine="0"/>
      </w:pPr>
      <w:r>
        <w:t xml:space="preserve">      &lt;/div&gt;&lt;!-- /. box --&gt;</w:t>
      </w:r>
    </w:p>
    <w:p w:rsidR="008E1334" w:rsidRDefault="008E1334" w:rsidP="008E1334">
      <w:pPr>
        <w:ind w:firstLine="0"/>
      </w:pPr>
      <w:r>
        <w:t xml:space="preserve">    &lt;/div&gt;&lt;!-- /.col --&gt;</w:t>
      </w:r>
    </w:p>
    <w:p w:rsidR="008E1334" w:rsidRDefault="008E1334" w:rsidP="008E1334">
      <w:pPr>
        <w:ind w:firstLine="0"/>
      </w:pPr>
      <w:r>
        <w:lastRenderedPageBreak/>
        <w:t xml:space="preserve">    &lt;div class="col-md-9"&gt;</w:t>
      </w:r>
    </w:p>
    <w:p w:rsidR="008E1334" w:rsidRDefault="008E1334" w:rsidP="008E1334">
      <w:pPr>
        <w:ind w:firstLine="0"/>
      </w:pPr>
      <w:r>
        <w:t xml:space="preserve">      &lt;div class="box box-primary"&gt;</w:t>
      </w:r>
    </w:p>
    <w:p w:rsidR="008E1334" w:rsidRDefault="008E1334" w:rsidP="008E1334">
      <w:pPr>
        <w:ind w:firstLine="0"/>
      </w:pPr>
      <w:r>
        <w:t xml:space="preserve">        &lt;div class="box-header with-border"&gt;</w:t>
      </w:r>
    </w:p>
    <w:p w:rsidR="008E1334" w:rsidRDefault="008E1334" w:rsidP="008E1334">
      <w:pPr>
        <w:ind w:firstLine="0"/>
      </w:pPr>
      <w:r>
        <w:t xml:space="preserve">          &lt;h3 class="box-title"&gt;List of Students&lt;/h3&gt;</w:t>
      </w:r>
    </w:p>
    <w:p w:rsidR="008E1334" w:rsidRDefault="008E1334" w:rsidP="008E1334">
      <w:pPr>
        <w:ind w:firstLine="0"/>
      </w:pPr>
      <w:r>
        <w:t xml:space="preserve">          &lt;div class="box-tools pull-right"&gt;</w:t>
      </w:r>
    </w:p>
    <w:p w:rsidR="008E1334" w:rsidRDefault="008E1334" w:rsidP="008E1334">
      <w:pPr>
        <w:ind w:firstLine="0"/>
      </w:pPr>
      <w:r>
        <w:t xml:space="preserve">          &lt;/div&gt;&lt;!-- /.box-tools --&gt;</w:t>
      </w:r>
    </w:p>
    <w:p w:rsidR="008E1334" w:rsidRDefault="008E1334" w:rsidP="008E1334">
      <w:pPr>
        <w:ind w:firstLine="0"/>
      </w:pPr>
      <w:r>
        <w:t xml:space="preserve">        &lt;/div&gt;&lt;!-- /.box-header --&gt;</w:t>
      </w:r>
    </w:p>
    <w:p w:rsidR="008E1334" w:rsidRDefault="008E1334" w:rsidP="008E1334">
      <w:pPr>
        <w:ind w:firstLine="0"/>
      </w:pPr>
      <w:r>
        <w:t xml:space="preserve">        &lt;div class="box-body no-padding"&gt;</w:t>
      </w:r>
    </w:p>
    <w:p w:rsidR="008E1334" w:rsidRDefault="008E1334" w:rsidP="008E1334">
      <w:pPr>
        <w:ind w:firstLine="0"/>
      </w:pPr>
      <w:r>
        <w:t xml:space="preserve">          &lt;div class="table-responsive mailbox-messages"&gt;</w:t>
      </w:r>
    </w:p>
    <w:p w:rsidR="008E1334" w:rsidRDefault="008E1334" w:rsidP="008E1334">
      <w:pPr>
        <w:ind w:firstLine="0"/>
      </w:pPr>
      <w:r>
        <w:t xml:space="preserve">            &lt;table class="table table-hover table-striped"&gt;</w:t>
      </w:r>
    </w:p>
    <w:p w:rsidR="008E1334" w:rsidRDefault="008E1334" w:rsidP="008E1334">
      <w:pPr>
        <w:ind w:firstLine="0"/>
      </w:pPr>
      <w:r>
        <w:t xml:space="preserve">              &lt;tr&gt;</w:t>
      </w:r>
    </w:p>
    <w:p w:rsidR="008E1334" w:rsidRDefault="008E1334" w:rsidP="008E1334">
      <w:pPr>
        <w:ind w:firstLine="0"/>
      </w:pPr>
      <w:r>
        <w:t xml:space="preserve">                &lt;th&gt;&lt;/th&gt;</w:t>
      </w:r>
    </w:p>
    <w:p w:rsidR="008E1334" w:rsidRDefault="008E1334" w:rsidP="008E1334">
      <w:pPr>
        <w:ind w:firstLine="0"/>
      </w:pPr>
      <w:r>
        <w:t xml:space="preserve">                &lt;th&gt;Name&lt;/th&gt;</w:t>
      </w:r>
    </w:p>
    <w:p w:rsidR="008E1334" w:rsidRDefault="008E1334" w:rsidP="008E1334">
      <w:pPr>
        <w:ind w:firstLine="0"/>
      </w:pPr>
      <w:r>
        <w:t xml:space="preserve">                &lt;th&gt;&lt;/th&gt;</w:t>
      </w:r>
    </w:p>
    <w:p w:rsidR="008E1334" w:rsidRDefault="008E1334" w:rsidP="008E1334">
      <w:pPr>
        <w:ind w:firstLine="0"/>
      </w:pPr>
      <w:r>
        <w:t xml:space="preserve">              &lt;/tr&gt;</w:t>
      </w:r>
    </w:p>
    <w:p w:rsidR="008E1334" w:rsidRDefault="008E1334" w:rsidP="008E1334">
      <w:pPr>
        <w:ind w:firstLine="0"/>
      </w:pPr>
      <w:r>
        <w:t xml:space="preserve">              &lt;tbody&gt;</w:t>
      </w:r>
    </w:p>
    <w:p w:rsidR="008E1334" w:rsidRDefault="008E1334" w:rsidP="008E1334">
      <w:pPr>
        <w:ind w:firstLine="0"/>
      </w:pPr>
      <w:r>
        <w:t xml:space="preserve">                &lt;?php student_has_minor_offense(); ?&gt;</w:t>
      </w:r>
    </w:p>
    <w:p w:rsidR="008E1334" w:rsidRDefault="008E1334" w:rsidP="008E1334">
      <w:pPr>
        <w:ind w:firstLine="0"/>
      </w:pPr>
      <w:r>
        <w:t xml:space="preserve">              &lt;/tbody&gt;</w:t>
      </w:r>
    </w:p>
    <w:p w:rsidR="008E1334" w:rsidRDefault="008E1334" w:rsidP="008E1334">
      <w:pPr>
        <w:ind w:firstLine="0"/>
      </w:pPr>
      <w:r>
        <w:t xml:space="preserve">            &lt;/table&gt;&lt;!-- /.table --&gt;</w:t>
      </w:r>
    </w:p>
    <w:p w:rsidR="008E1334" w:rsidRDefault="008E1334" w:rsidP="008E1334">
      <w:pPr>
        <w:ind w:firstLine="0"/>
      </w:pPr>
      <w:r>
        <w:t xml:space="preserve">          &lt;/div&gt;&lt;!-- /.mail-box-messages --&gt;</w:t>
      </w:r>
    </w:p>
    <w:p w:rsidR="008E1334" w:rsidRDefault="008E1334" w:rsidP="008E1334">
      <w:pPr>
        <w:ind w:firstLine="0"/>
      </w:pPr>
      <w:r>
        <w:t xml:space="preserve">        &lt;/div&gt;&lt;!-- /.box-body --&gt;</w:t>
      </w:r>
    </w:p>
    <w:p w:rsidR="008E1334" w:rsidRDefault="008E1334" w:rsidP="008E1334">
      <w:pPr>
        <w:ind w:firstLine="0"/>
      </w:pPr>
      <w:r>
        <w:t xml:space="preserve">        &lt;div class="box-footer no-padding"&gt;</w:t>
      </w:r>
    </w:p>
    <w:p w:rsidR="008E1334" w:rsidRDefault="008E1334" w:rsidP="008E1334">
      <w:pPr>
        <w:ind w:firstLine="0"/>
      </w:pPr>
      <w:r>
        <w:t xml:space="preserve">        &lt;/div&gt;</w:t>
      </w:r>
    </w:p>
    <w:p w:rsidR="008E1334" w:rsidRDefault="008E1334" w:rsidP="008E1334">
      <w:pPr>
        <w:ind w:firstLine="0"/>
      </w:pPr>
      <w:r>
        <w:lastRenderedPageBreak/>
        <w:t xml:space="preserve">      &lt;/div&gt;&lt;!-- /. box --&gt;</w:t>
      </w:r>
    </w:p>
    <w:p w:rsidR="008E1334" w:rsidRDefault="008E1334" w:rsidP="008E1334">
      <w:pPr>
        <w:ind w:firstLine="0"/>
      </w:pPr>
      <w:r>
        <w:t xml:space="preserve">    &lt;/div&gt;&lt;!-- /.col --&gt;</w:t>
      </w:r>
    </w:p>
    <w:p w:rsidR="008E1334" w:rsidRDefault="008E1334" w:rsidP="008E1334">
      <w:pPr>
        <w:ind w:firstLine="0"/>
      </w:pPr>
      <w:r>
        <w:t xml:space="preserve">  &lt;/div&gt;&lt;!-- /.row --&gt;</w:t>
      </w:r>
    </w:p>
    <w:p w:rsidR="008E1334" w:rsidRDefault="008E1334" w:rsidP="008E1334">
      <w:pPr>
        <w:ind w:firstLine="0"/>
      </w:pPr>
      <w:r>
        <w:t>&lt;/section&gt;&lt;!-- /.content --&gt;</w:t>
      </w:r>
    </w:p>
    <w:p w:rsidR="008E1334" w:rsidRDefault="008E1334" w:rsidP="008E1334">
      <w:pPr>
        <w:ind w:firstLine="0"/>
      </w:pPr>
      <w:r>
        <w:t>&lt;!-- === [= NOTHING FOLLOWS =] === --&gt;</w:t>
      </w:r>
    </w:p>
    <w:p w:rsidR="008E1334" w:rsidRDefault="008E1334" w:rsidP="008E1334">
      <w:pPr>
        <w:ind w:firstLine="0"/>
      </w:pPr>
      <w:r>
        <w:t xml:space="preserve">&lt;?php  </w:t>
      </w:r>
    </w:p>
    <w:p w:rsidR="008E1334" w:rsidRDefault="008E1334" w:rsidP="008E1334">
      <w:pPr>
        <w:ind w:firstLine="0"/>
      </w:pPr>
      <w:r>
        <w:t>require 'app/view/administrator/overall-footer.php';</w:t>
      </w:r>
    </w:p>
    <w:p w:rsidR="008E1334" w:rsidRDefault="008E1334" w:rsidP="008E1334">
      <w:pPr>
        <w:ind w:firstLine="0"/>
      </w:pPr>
      <w:r>
        <w:t>?&gt;</w:t>
      </w:r>
    </w:p>
    <w:p w:rsidR="008E1334" w:rsidRDefault="008E1334" w:rsidP="008E1334">
      <w:pPr>
        <w:ind w:firstLine="0"/>
      </w:pPr>
    </w:p>
    <w:p w:rsidR="008E1334" w:rsidRDefault="008E1334" w:rsidP="008E1334">
      <w:pPr>
        <w:ind w:firstLine="0"/>
        <w:rPr>
          <w:b/>
        </w:rPr>
      </w:pPr>
      <w:r>
        <w:tab/>
      </w:r>
      <w:r w:rsidR="003F13CD">
        <w:rPr>
          <w:b/>
        </w:rPr>
        <w:t>minor_offense_list_root.php</w:t>
      </w:r>
    </w:p>
    <w:p w:rsidR="003F13CD" w:rsidRDefault="003F13CD" w:rsidP="003F13CD">
      <w:pPr>
        <w:ind w:firstLine="0"/>
      </w:pPr>
      <w:r>
        <w:t>&lt;!-- This Page is/are for Administrator --&gt;</w:t>
      </w:r>
    </w:p>
    <w:p w:rsidR="003F13CD" w:rsidRDefault="003F13CD" w:rsidP="003F13CD">
      <w:pPr>
        <w:ind w:firstLine="0"/>
      </w:pPr>
      <w:r>
        <w:t xml:space="preserve">&lt;?php </w:t>
      </w:r>
    </w:p>
    <w:p w:rsidR="003F13CD" w:rsidRDefault="003F13CD" w:rsidP="003F13CD">
      <w:pPr>
        <w:ind w:firstLine="0"/>
      </w:pPr>
      <w:r>
        <w:t>require 'app/controller/init.php';</w:t>
      </w:r>
    </w:p>
    <w:p w:rsidR="003F13CD" w:rsidRDefault="003F13CD" w:rsidP="003F13CD">
      <w:pPr>
        <w:ind w:firstLine="0"/>
      </w:pPr>
      <w:r>
        <w:t>protect_page_profile_root();</w:t>
      </w:r>
    </w:p>
    <w:p w:rsidR="003F13CD" w:rsidRDefault="003F13CD" w:rsidP="003F13CD">
      <w:pPr>
        <w:ind w:firstLine="0"/>
      </w:pPr>
      <w:r>
        <w:t>require 'app/controller/root/login-credential-root.php';</w:t>
      </w:r>
    </w:p>
    <w:p w:rsidR="003F13CD" w:rsidRDefault="003F13CD" w:rsidP="003F13CD">
      <w:pPr>
        <w:ind w:firstLine="0"/>
      </w:pPr>
      <w:r>
        <w:t>require 'app/view/root/overall-header.php';</w:t>
      </w:r>
    </w:p>
    <w:p w:rsidR="003F13CD" w:rsidRDefault="003F13CD" w:rsidP="003F13CD">
      <w:pPr>
        <w:ind w:firstLine="0"/>
      </w:pPr>
      <w:r>
        <w:t>?&gt;</w:t>
      </w:r>
    </w:p>
    <w:p w:rsidR="003F13CD" w:rsidRDefault="003F13CD" w:rsidP="003F13CD">
      <w:pPr>
        <w:ind w:firstLine="0"/>
      </w:pPr>
      <w:r>
        <w:t>&lt;!-- === Insert Administrator Content === --&gt;</w:t>
      </w:r>
    </w:p>
    <w:p w:rsidR="003F13CD" w:rsidRDefault="003F13CD" w:rsidP="003F13CD">
      <w:pPr>
        <w:ind w:firstLine="0"/>
      </w:pPr>
      <w:r>
        <w:t>&lt;section class="content-header"&gt;</w:t>
      </w:r>
    </w:p>
    <w:p w:rsidR="003F13CD" w:rsidRDefault="003F13CD" w:rsidP="003F13CD">
      <w:pPr>
        <w:ind w:firstLine="0"/>
      </w:pPr>
      <w:r>
        <w:t xml:space="preserve">  &lt;h1&gt;</w:t>
      </w:r>
    </w:p>
    <w:p w:rsidR="003F13CD" w:rsidRDefault="003F13CD" w:rsidP="003F13CD">
      <w:pPr>
        <w:ind w:firstLine="0"/>
      </w:pPr>
      <w:r>
        <w:t xml:space="preserve">    Student Offenses</w:t>
      </w:r>
    </w:p>
    <w:p w:rsidR="003F13CD" w:rsidRDefault="003F13CD" w:rsidP="003F13CD">
      <w:pPr>
        <w:ind w:firstLine="0"/>
      </w:pPr>
      <w:r>
        <w:t xml:space="preserve">    &lt;small&gt;Minor Offense: &lt;?php echo school_term() . " Term"; ?&gt;&lt;/small&gt;</w:t>
      </w:r>
    </w:p>
    <w:p w:rsidR="003F13CD" w:rsidRDefault="003F13CD" w:rsidP="003F13CD">
      <w:pPr>
        <w:ind w:firstLine="0"/>
      </w:pPr>
      <w:r>
        <w:t xml:space="preserve">  &lt;/h1&gt;</w:t>
      </w:r>
    </w:p>
    <w:p w:rsidR="003F13CD" w:rsidRDefault="003F13CD" w:rsidP="003F13CD">
      <w:pPr>
        <w:ind w:firstLine="0"/>
      </w:pPr>
      <w:r>
        <w:lastRenderedPageBreak/>
        <w:tab/>
        <w:t>&lt;ol class="breadcrumb"&gt;</w:t>
      </w:r>
    </w:p>
    <w:p w:rsidR="003F13CD" w:rsidRDefault="003F13CD" w:rsidP="003F13CD">
      <w:pPr>
        <w:ind w:firstLine="0"/>
      </w:pPr>
      <w:r>
        <w:tab/>
      </w:r>
      <w:r>
        <w:tab/>
        <w:t>&lt;li&gt;&lt;a href="admin.php"&gt;&lt;i class="fa fa-home"&gt;&lt;/i&gt;Home&lt;/a&gt;&lt;/li&gt;</w:t>
      </w:r>
    </w:p>
    <w:p w:rsidR="003F13CD" w:rsidRDefault="003F13CD" w:rsidP="003F13CD">
      <w:pPr>
        <w:ind w:firstLine="0"/>
      </w:pPr>
      <w:r>
        <w:tab/>
        <w:t>&lt;/ol&gt;</w:t>
      </w:r>
      <w:r>
        <w:tab/>
      </w:r>
    </w:p>
    <w:p w:rsidR="003F13CD" w:rsidRDefault="003F13CD" w:rsidP="003F13CD">
      <w:pPr>
        <w:ind w:firstLine="0"/>
      </w:pPr>
      <w:r>
        <w:t>&lt;/section&gt;</w:t>
      </w:r>
    </w:p>
    <w:p w:rsidR="003F13CD" w:rsidRDefault="003F13CD" w:rsidP="003F13CD">
      <w:pPr>
        <w:ind w:firstLine="0"/>
      </w:pPr>
      <w:r>
        <w:t>&lt;section class="content"&gt;</w:t>
      </w:r>
    </w:p>
    <w:p w:rsidR="003F13CD" w:rsidRDefault="003F13CD" w:rsidP="003F13CD">
      <w:pPr>
        <w:ind w:firstLine="0"/>
      </w:pPr>
      <w:r>
        <w:t xml:space="preserve">  &lt;div class="row"&gt;</w:t>
      </w:r>
    </w:p>
    <w:p w:rsidR="003F13CD" w:rsidRDefault="003F13CD" w:rsidP="003F13CD">
      <w:pPr>
        <w:ind w:firstLine="0"/>
      </w:pPr>
      <w:r>
        <w:t xml:space="preserve">    &lt;div class="col-md-3"&gt;</w:t>
      </w:r>
    </w:p>
    <w:p w:rsidR="003F13CD" w:rsidRDefault="003F13CD" w:rsidP="003F13CD">
      <w:pPr>
        <w:ind w:firstLine="0"/>
      </w:pPr>
      <w:r>
        <w:t xml:space="preserve">      &lt;div class="box box-solid"&gt;</w:t>
      </w:r>
    </w:p>
    <w:p w:rsidR="003F13CD" w:rsidRDefault="003F13CD" w:rsidP="003F13CD">
      <w:pPr>
        <w:ind w:firstLine="0"/>
      </w:pPr>
      <w:r>
        <w:t xml:space="preserve">        &lt;div class="box-body no-padding"&gt;</w:t>
      </w:r>
    </w:p>
    <w:p w:rsidR="003F13CD" w:rsidRDefault="003F13CD" w:rsidP="003F13CD">
      <w:pPr>
        <w:ind w:firstLine="0"/>
      </w:pPr>
      <w:r>
        <w:t xml:space="preserve">          &lt;ul class="nav nav-pills nav-stacked"&gt;</w:t>
      </w:r>
    </w:p>
    <w:p w:rsidR="003F13CD" w:rsidRDefault="003F13CD" w:rsidP="003F13CD">
      <w:pPr>
        <w:ind w:firstLine="0"/>
      </w:pPr>
      <w:r>
        <w:t xml:space="preserve">            &lt;li class="active"&gt;&lt;a href="minor_offense_list_root.php"&gt; Minor Offense&lt;/a&gt;&lt;/li&gt;</w:t>
      </w:r>
    </w:p>
    <w:p w:rsidR="003F13CD" w:rsidRDefault="003F13CD" w:rsidP="003F13CD">
      <w:pPr>
        <w:ind w:firstLine="0"/>
      </w:pPr>
      <w:r>
        <w:t xml:space="preserve">            &lt;li&gt;&lt;a href="major_offense_list_root.php"&gt; Major Offense&lt;/a&gt;&lt;/li&gt;</w:t>
      </w:r>
    </w:p>
    <w:p w:rsidR="003F13CD" w:rsidRDefault="003F13CD" w:rsidP="003F13CD">
      <w:pPr>
        <w:ind w:firstLine="0"/>
      </w:pPr>
      <w:r>
        <w:t xml:space="preserve">          &lt;/ul&gt;</w:t>
      </w:r>
    </w:p>
    <w:p w:rsidR="003F13CD" w:rsidRDefault="003F13CD" w:rsidP="003F13CD">
      <w:pPr>
        <w:ind w:firstLine="0"/>
      </w:pPr>
      <w:r>
        <w:t xml:space="preserve">        &lt;/div&gt;&lt;!-- /.box-body --&gt;</w:t>
      </w:r>
    </w:p>
    <w:p w:rsidR="003F13CD" w:rsidRDefault="003F13CD" w:rsidP="003F13CD">
      <w:pPr>
        <w:ind w:firstLine="0"/>
      </w:pPr>
      <w:r>
        <w:t xml:space="preserve">      &lt;/div&gt;&lt;!-- /. box --&gt;</w:t>
      </w:r>
    </w:p>
    <w:p w:rsidR="003F13CD" w:rsidRDefault="003F13CD" w:rsidP="003F13CD">
      <w:pPr>
        <w:ind w:firstLine="0"/>
      </w:pPr>
      <w:r>
        <w:t xml:space="preserve">    &lt;/div&gt;&lt;!-- /.col --&gt;</w:t>
      </w:r>
    </w:p>
    <w:p w:rsidR="003F13CD" w:rsidRDefault="003F13CD" w:rsidP="003F13CD">
      <w:pPr>
        <w:ind w:firstLine="0"/>
      </w:pPr>
      <w:r>
        <w:t xml:space="preserve">    &lt;div class="col-md-9"&gt;</w:t>
      </w:r>
    </w:p>
    <w:p w:rsidR="003F13CD" w:rsidRDefault="003F13CD" w:rsidP="003F13CD">
      <w:pPr>
        <w:ind w:firstLine="0"/>
      </w:pPr>
      <w:r>
        <w:t xml:space="preserve">      &lt;div class="box box-primary"&gt;</w:t>
      </w:r>
    </w:p>
    <w:p w:rsidR="003F13CD" w:rsidRDefault="003F13CD" w:rsidP="003F13CD">
      <w:pPr>
        <w:ind w:firstLine="0"/>
      </w:pPr>
      <w:r>
        <w:t xml:space="preserve">        &lt;div class="box-header with-border"&gt;</w:t>
      </w:r>
    </w:p>
    <w:p w:rsidR="003F13CD" w:rsidRDefault="003F13CD" w:rsidP="003F13CD">
      <w:pPr>
        <w:ind w:firstLine="0"/>
      </w:pPr>
      <w:r>
        <w:t xml:space="preserve">          &lt;h3 class="box-title"&gt;List of Students&lt;/h3&gt;</w:t>
      </w:r>
    </w:p>
    <w:p w:rsidR="003F13CD" w:rsidRDefault="003F13CD" w:rsidP="003F13CD">
      <w:pPr>
        <w:ind w:firstLine="0"/>
      </w:pPr>
      <w:r>
        <w:t xml:space="preserve">          &lt;div class="box-tools pull-right"&gt;</w:t>
      </w:r>
    </w:p>
    <w:p w:rsidR="003F13CD" w:rsidRDefault="003F13CD" w:rsidP="003F13CD">
      <w:pPr>
        <w:ind w:firstLine="0"/>
      </w:pPr>
      <w:r>
        <w:t xml:space="preserve">          &lt;/div&gt;&lt;!-- /.box-tools --&gt;</w:t>
      </w:r>
    </w:p>
    <w:p w:rsidR="003F13CD" w:rsidRDefault="003F13CD" w:rsidP="003F13CD">
      <w:pPr>
        <w:ind w:firstLine="0"/>
      </w:pPr>
      <w:r>
        <w:t xml:space="preserve">        &lt;/div&gt;&lt;!-- /.box-header --&gt;</w:t>
      </w:r>
    </w:p>
    <w:p w:rsidR="003F13CD" w:rsidRDefault="003F13CD" w:rsidP="003F13CD">
      <w:pPr>
        <w:ind w:firstLine="0"/>
      </w:pPr>
      <w:r>
        <w:lastRenderedPageBreak/>
        <w:t xml:space="preserve">        &lt;div class="box-body no-padding"&gt;</w:t>
      </w:r>
    </w:p>
    <w:p w:rsidR="003F13CD" w:rsidRDefault="003F13CD" w:rsidP="003F13CD">
      <w:pPr>
        <w:ind w:firstLine="0"/>
      </w:pPr>
      <w:r>
        <w:t xml:space="preserve">          &lt;div class="table-responsive mailbox-messages"&gt;</w:t>
      </w:r>
    </w:p>
    <w:p w:rsidR="003F13CD" w:rsidRDefault="003F13CD" w:rsidP="003F13CD">
      <w:pPr>
        <w:ind w:firstLine="0"/>
      </w:pPr>
      <w:r>
        <w:t xml:space="preserve">            &lt;table class="table table-hover table-striped"&gt;</w:t>
      </w:r>
    </w:p>
    <w:p w:rsidR="003F13CD" w:rsidRDefault="003F13CD" w:rsidP="003F13CD">
      <w:pPr>
        <w:ind w:firstLine="0"/>
      </w:pPr>
      <w:r>
        <w:t xml:space="preserve">              &lt;tr&gt;</w:t>
      </w:r>
    </w:p>
    <w:p w:rsidR="003F13CD" w:rsidRDefault="003F13CD" w:rsidP="003F13CD">
      <w:pPr>
        <w:ind w:firstLine="0"/>
      </w:pPr>
      <w:r>
        <w:t xml:space="preserve">                &lt;th&gt;&lt;/th&gt;</w:t>
      </w:r>
    </w:p>
    <w:p w:rsidR="003F13CD" w:rsidRDefault="003F13CD" w:rsidP="003F13CD">
      <w:pPr>
        <w:ind w:firstLine="0"/>
      </w:pPr>
      <w:r>
        <w:t xml:space="preserve">                &lt;th&gt;Name&lt;/th&gt;</w:t>
      </w:r>
    </w:p>
    <w:p w:rsidR="003F13CD" w:rsidRDefault="003F13CD" w:rsidP="003F13CD">
      <w:pPr>
        <w:ind w:firstLine="0"/>
      </w:pPr>
      <w:r>
        <w:t xml:space="preserve">                &lt;th&gt;&lt;/th&gt;</w:t>
      </w:r>
    </w:p>
    <w:p w:rsidR="003F13CD" w:rsidRDefault="003F13CD" w:rsidP="003F13CD">
      <w:pPr>
        <w:ind w:firstLine="0"/>
      </w:pPr>
      <w:r>
        <w:t xml:space="preserve">              &lt;/tr&gt;</w:t>
      </w:r>
    </w:p>
    <w:p w:rsidR="003F13CD" w:rsidRDefault="003F13CD" w:rsidP="003F13CD">
      <w:pPr>
        <w:ind w:firstLine="0"/>
      </w:pPr>
      <w:r>
        <w:t xml:space="preserve">              &lt;tbody&gt;</w:t>
      </w:r>
    </w:p>
    <w:p w:rsidR="003F13CD" w:rsidRDefault="003F13CD" w:rsidP="003F13CD">
      <w:pPr>
        <w:ind w:firstLine="0"/>
      </w:pPr>
      <w:r>
        <w:t xml:space="preserve">                &lt;?php student_has_minor_offense_root(); ?&gt;</w:t>
      </w:r>
    </w:p>
    <w:p w:rsidR="003F13CD" w:rsidRDefault="003F13CD" w:rsidP="003F13CD">
      <w:pPr>
        <w:ind w:firstLine="0"/>
      </w:pPr>
      <w:r>
        <w:t xml:space="preserve">              &lt;/tbody&gt;</w:t>
      </w:r>
    </w:p>
    <w:p w:rsidR="003F13CD" w:rsidRDefault="003F13CD" w:rsidP="003F13CD">
      <w:pPr>
        <w:ind w:firstLine="0"/>
      </w:pPr>
      <w:r>
        <w:t xml:space="preserve">            &lt;/table&gt;&lt;!-- /.table --&gt;</w:t>
      </w:r>
    </w:p>
    <w:p w:rsidR="003F13CD" w:rsidRDefault="003F13CD" w:rsidP="003F13CD">
      <w:pPr>
        <w:ind w:firstLine="0"/>
      </w:pPr>
      <w:r>
        <w:t xml:space="preserve">          &lt;/div&gt;&lt;!-- /.mail-box-messages --&gt;</w:t>
      </w:r>
    </w:p>
    <w:p w:rsidR="003F13CD" w:rsidRDefault="003F13CD" w:rsidP="003F13CD">
      <w:pPr>
        <w:ind w:firstLine="0"/>
      </w:pPr>
      <w:r>
        <w:t xml:space="preserve">        &lt;/div&gt;&lt;!-- /.box-body --&gt;</w:t>
      </w:r>
    </w:p>
    <w:p w:rsidR="003F13CD" w:rsidRDefault="003F13CD" w:rsidP="003F13CD">
      <w:pPr>
        <w:ind w:firstLine="0"/>
      </w:pPr>
      <w:r>
        <w:t xml:space="preserve">        &lt;div class="box-footer no-padding"&gt;</w:t>
      </w:r>
    </w:p>
    <w:p w:rsidR="003F13CD" w:rsidRDefault="003F13CD" w:rsidP="003F13CD">
      <w:pPr>
        <w:ind w:firstLine="0"/>
      </w:pPr>
      <w:r>
        <w:t xml:space="preserve">        &lt;/div&gt;</w:t>
      </w:r>
    </w:p>
    <w:p w:rsidR="003F13CD" w:rsidRDefault="003F13CD" w:rsidP="003F13CD">
      <w:pPr>
        <w:ind w:firstLine="0"/>
      </w:pPr>
      <w:r>
        <w:t xml:space="preserve">      &lt;/div&gt;&lt;!-- /. box --&gt;</w:t>
      </w:r>
    </w:p>
    <w:p w:rsidR="003F13CD" w:rsidRDefault="003F13CD" w:rsidP="003F13CD">
      <w:pPr>
        <w:ind w:firstLine="0"/>
      </w:pPr>
      <w:r>
        <w:t xml:space="preserve">    &lt;/div&gt;&lt;!-- /.col --&gt;</w:t>
      </w:r>
    </w:p>
    <w:p w:rsidR="003F13CD" w:rsidRDefault="003F13CD" w:rsidP="003F13CD">
      <w:pPr>
        <w:ind w:firstLine="0"/>
      </w:pPr>
      <w:r>
        <w:t xml:space="preserve">  &lt;/div&gt;&lt;!-- /.row --&gt;</w:t>
      </w:r>
    </w:p>
    <w:p w:rsidR="003F13CD" w:rsidRDefault="003F13CD" w:rsidP="003F13CD">
      <w:pPr>
        <w:ind w:firstLine="0"/>
      </w:pPr>
      <w:r>
        <w:t>&lt;/section&gt;&lt;!-- /.content --&gt;</w:t>
      </w:r>
    </w:p>
    <w:p w:rsidR="003F13CD" w:rsidRDefault="003F13CD" w:rsidP="003F13CD">
      <w:pPr>
        <w:ind w:firstLine="0"/>
      </w:pPr>
      <w:r>
        <w:t>&lt;!-- === [= NOTHING FOLLOWS =] === --&gt;</w:t>
      </w:r>
    </w:p>
    <w:p w:rsidR="003F13CD" w:rsidRDefault="003F13CD" w:rsidP="003F13CD">
      <w:pPr>
        <w:ind w:firstLine="0"/>
      </w:pPr>
      <w:r>
        <w:t xml:space="preserve">&lt;?php  </w:t>
      </w:r>
    </w:p>
    <w:p w:rsidR="003F13CD" w:rsidRDefault="003F13CD" w:rsidP="003F13CD">
      <w:pPr>
        <w:ind w:firstLine="0"/>
      </w:pPr>
      <w:r>
        <w:t>require 'app/view/administrator/overall-footer.php';</w:t>
      </w:r>
    </w:p>
    <w:p w:rsidR="003F13CD" w:rsidRDefault="003F13CD" w:rsidP="003F13CD">
      <w:pPr>
        <w:ind w:firstLine="0"/>
      </w:pPr>
      <w:r>
        <w:lastRenderedPageBreak/>
        <w:t>?&gt;</w:t>
      </w:r>
    </w:p>
    <w:p w:rsidR="009450BB" w:rsidRDefault="009450BB" w:rsidP="003F13CD">
      <w:pPr>
        <w:ind w:firstLine="0"/>
      </w:pPr>
    </w:p>
    <w:p w:rsidR="009450BB" w:rsidRDefault="009450BB" w:rsidP="003F13CD">
      <w:pPr>
        <w:ind w:firstLine="0"/>
        <w:rPr>
          <w:b/>
        </w:rPr>
      </w:pPr>
      <w:r>
        <w:tab/>
      </w:r>
      <w:r>
        <w:rPr>
          <w:b/>
        </w:rPr>
        <w:t>minor_offense_report.php</w:t>
      </w:r>
    </w:p>
    <w:p w:rsidR="009450BB" w:rsidRDefault="009450BB" w:rsidP="009450BB">
      <w:pPr>
        <w:ind w:firstLine="0"/>
      </w:pPr>
      <w:r>
        <w:t>&lt;!-- This Page is/are for Administrator --&gt;</w:t>
      </w:r>
    </w:p>
    <w:p w:rsidR="009450BB" w:rsidRDefault="009450BB" w:rsidP="009450BB">
      <w:pPr>
        <w:ind w:firstLine="0"/>
      </w:pPr>
      <w:r>
        <w:t>&lt;?php</w:t>
      </w:r>
    </w:p>
    <w:p w:rsidR="009450BB" w:rsidRDefault="009450BB" w:rsidP="009450BB">
      <w:pPr>
        <w:ind w:firstLine="0"/>
      </w:pPr>
      <w:r>
        <w:t>require 'app/controller/init.php';</w:t>
      </w:r>
    </w:p>
    <w:p w:rsidR="009450BB" w:rsidRDefault="009450BB" w:rsidP="009450BB">
      <w:pPr>
        <w:ind w:firstLine="0"/>
      </w:pPr>
      <w:r>
        <w:t>protect_page_profile_admin();</w:t>
      </w:r>
    </w:p>
    <w:p w:rsidR="009450BB" w:rsidRDefault="009450BB" w:rsidP="009450BB">
      <w:pPr>
        <w:ind w:firstLine="0"/>
      </w:pPr>
      <w:r>
        <w:t>require 'app/controller/administrator/login-credential.php';</w:t>
      </w:r>
    </w:p>
    <w:p w:rsidR="009450BB" w:rsidRDefault="009450BB" w:rsidP="009450BB">
      <w:pPr>
        <w:ind w:firstLine="0"/>
      </w:pPr>
      <w:r>
        <w:t>require 'app/view/administrator/select2-message.php';</w:t>
      </w:r>
    </w:p>
    <w:p w:rsidR="009450BB" w:rsidRDefault="009450BB" w:rsidP="009450BB">
      <w:pPr>
        <w:ind w:firstLine="0"/>
      </w:pPr>
      <w:r>
        <w:t>?&gt;</w:t>
      </w:r>
    </w:p>
    <w:p w:rsidR="009450BB" w:rsidRDefault="009450BB" w:rsidP="009450BB">
      <w:pPr>
        <w:ind w:firstLine="0"/>
      </w:pPr>
      <w:r>
        <w:t>&lt;!-- === Insert Administrator Content === --&gt;</w:t>
      </w:r>
    </w:p>
    <w:p w:rsidR="009450BB" w:rsidRDefault="009450BB" w:rsidP="009450BB">
      <w:pPr>
        <w:ind w:firstLine="0"/>
      </w:pPr>
      <w:r>
        <w:t>&lt;section class="content-header"&gt;</w:t>
      </w:r>
    </w:p>
    <w:p w:rsidR="009450BB" w:rsidRDefault="009450BB" w:rsidP="009450BB">
      <w:pPr>
        <w:ind w:firstLine="0"/>
      </w:pPr>
      <w:r>
        <w:t xml:space="preserve">  &lt;h1&gt;</w:t>
      </w:r>
    </w:p>
    <w:p w:rsidR="009450BB" w:rsidRDefault="009450BB" w:rsidP="009450BB">
      <w:pPr>
        <w:ind w:firstLine="0"/>
      </w:pPr>
      <w:r>
        <w:t xml:space="preserve">    Student Offenses</w:t>
      </w:r>
    </w:p>
    <w:p w:rsidR="009450BB" w:rsidRDefault="009450BB" w:rsidP="009450BB">
      <w:pPr>
        <w:ind w:firstLine="0"/>
      </w:pPr>
      <w:r>
        <w:t xml:space="preserve">    &lt;small&gt;Minor Offense: &lt;?php echo school_term() . " Term"; ?&gt;&lt;/small&gt;</w:t>
      </w:r>
    </w:p>
    <w:p w:rsidR="009450BB" w:rsidRDefault="009450BB" w:rsidP="009450BB">
      <w:pPr>
        <w:ind w:firstLine="0"/>
      </w:pPr>
      <w:r>
        <w:t xml:space="preserve">  &lt;/h1&gt;</w:t>
      </w:r>
    </w:p>
    <w:p w:rsidR="009450BB" w:rsidRDefault="009450BB" w:rsidP="009450BB">
      <w:pPr>
        <w:ind w:firstLine="0"/>
      </w:pPr>
      <w:r>
        <w:t xml:space="preserve">  &lt;ol class="breadcrumb"&gt;</w:t>
      </w:r>
    </w:p>
    <w:p w:rsidR="009450BB" w:rsidRDefault="009450BB" w:rsidP="009450BB">
      <w:pPr>
        <w:ind w:firstLine="0"/>
      </w:pPr>
      <w:r>
        <w:t xml:space="preserve">    &lt;li&gt;&lt;a href="admin.php"&gt;&lt;i class="fa fa-home"&gt;&lt;/i&gt;Home&lt;/a&gt;&lt;/li&gt;</w:t>
      </w:r>
    </w:p>
    <w:p w:rsidR="009450BB" w:rsidRDefault="009450BB" w:rsidP="009450BB">
      <w:pPr>
        <w:ind w:firstLine="0"/>
      </w:pPr>
      <w:r>
        <w:t xml:space="preserve">  &lt;/ol&gt; </w:t>
      </w:r>
    </w:p>
    <w:p w:rsidR="009450BB" w:rsidRDefault="009450BB" w:rsidP="009450BB">
      <w:pPr>
        <w:ind w:firstLine="0"/>
      </w:pPr>
      <w:r>
        <w:t>&lt;/section&gt;</w:t>
      </w:r>
    </w:p>
    <w:p w:rsidR="009450BB" w:rsidRDefault="009450BB" w:rsidP="009450BB">
      <w:pPr>
        <w:ind w:firstLine="0"/>
      </w:pPr>
    </w:p>
    <w:p w:rsidR="009450BB" w:rsidRDefault="009450BB" w:rsidP="009450BB">
      <w:pPr>
        <w:ind w:firstLine="0"/>
      </w:pPr>
      <w:r>
        <w:t>&lt;section class="content"&gt;</w:t>
      </w:r>
    </w:p>
    <w:p w:rsidR="009450BB" w:rsidRDefault="009450BB" w:rsidP="009450BB">
      <w:pPr>
        <w:ind w:firstLine="0"/>
      </w:pPr>
    </w:p>
    <w:p w:rsidR="009450BB" w:rsidRDefault="009450BB" w:rsidP="009450BB">
      <w:pPr>
        <w:ind w:firstLine="0"/>
      </w:pPr>
      <w:r>
        <w:lastRenderedPageBreak/>
        <w:t>&lt;?php</w:t>
      </w:r>
    </w:p>
    <w:p w:rsidR="009450BB" w:rsidRDefault="009450BB" w:rsidP="009450BB">
      <w:pPr>
        <w:ind w:firstLine="0"/>
      </w:pPr>
      <w:r>
        <w:t>// require 'app/view/handler/gateway/_minor.php';</w:t>
      </w:r>
    </w:p>
    <w:p w:rsidR="009450BB" w:rsidRDefault="009450BB" w:rsidP="009450BB">
      <w:pPr>
        <w:ind w:firstLine="0"/>
      </w:pPr>
      <w:r>
        <w:t>if (isset($_GET['r'])) {</w:t>
      </w:r>
    </w:p>
    <w:p w:rsidR="009450BB" w:rsidRDefault="009450BB" w:rsidP="009450BB">
      <w:pPr>
        <w:ind w:firstLine="0"/>
      </w:pPr>
      <w:r>
        <w:t xml:space="preserve">  $decode = base64_decode($_GET['r']);</w:t>
      </w:r>
    </w:p>
    <w:p w:rsidR="009450BB" w:rsidRDefault="009450BB" w:rsidP="009450BB">
      <w:pPr>
        <w:ind w:firstLine="0"/>
      </w:pPr>
      <w:r>
        <w:t xml:space="preserve">  if ($decode == "missing_fields") {</w:t>
      </w:r>
    </w:p>
    <w:p w:rsidR="009450BB" w:rsidRDefault="009450BB" w:rsidP="009450BB">
      <w:pPr>
        <w:ind w:firstLine="0"/>
      </w:pPr>
      <w:r>
        <w:t>?&gt;</w:t>
      </w:r>
    </w:p>
    <w:p w:rsidR="009450BB" w:rsidRDefault="009450BB" w:rsidP="009450BB">
      <w:pPr>
        <w:ind w:firstLine="0"/>
      </w:pPr>
      <w:r>
        <w:t>&lt;div class="alert alert-danger"&gt;</w:t>
      </w:r>
    </w:p>
    <w:p w:rsidR="009450BB" w:rsidRDefault="009450BB" w:rsidP="009450BB">
      <w:pPr>
        <w:ind w:firstLine="0"/>
      </w:pPr>
      <w:r>
        <w:t xml:space="preserve">  &lt;i class="icon fa fa-warning"&gt;&lt;/i&gt;</w:t>
      </w:r>
    </w:p>
    <w:p w:rsidR="009450BB" w:rsidRDefault="009450BB" w:rsidP="009450BB">
      <w:pPr>
        <w:ind w:firstLine="0"/>
      </w:pPr>
      <w:r>
        <w:t xml:space="preserve">  Please do not leave &lt;strong&gt;&lt;u&gt;Name of Student&lt;/u&gt;&lt;/strong&gt; and &lt;strong&gt;&lt;u&gt;Reference Number&lt;/u&gt;&lt;/strong&gt; field blank.</w:t>
      </w:r>
    </w:p>
    <w:p w:rsidR="009450BB" w:rsidRDefault="009450BB" w:rsidP="009450BB">
      <w:pPr>
        <w:ind w:firstLine="0"/>
      </w:pPr>
      <w:r>
        <w:t>&lt;/div&gt;</w:t>
      </w:r>
    </w:p>
    <w:p w:rsidR="009450BB" w:rsidRDefault="009450BB" w:rsidP="009450BB">
      <w:pPr>
        <w:ind w:firstLine="0"/>
      </w:pPr>
      <w:r>
        <w:t>&lt;?php</w:t>
      </w:r>
    </w:p>
    <w:p w:rsidR="009450BB" w:rsidRDefault="009450BB" w:rsidP="009450BB">
      <w:pPr>
        <w:ind w:firstLine="0"/>
      </w:pPr>
      <w:r>
        <w:t xml:space="preserve">  } elseif ($decode == "missing_name") {</w:t>
      </w:r>
    </w:p>
    <w:p w:rsidR="009450BB" w:rsidRDefault="009450BB" w:rsidP="009450BB">
      <w:pPr>
        <w:ind w:firstLine="0"/>
      </w:pPr>
      <w:r>
        <w:t>?&gt;</w:t>
      </w:r>
    </w:p>
    <w:p w:rsidR="009450BB" w:rsidRDefault="009450BB" w:rsidP="009450BB">
      <w:pPr>
        <w:ind w:firstLine="0"/>
      </w:pPr>
      <w:r>
        <w:t>&lt;div class="alert alert-danger"&gt;</w:t>
      </w:r>
    </w:p>
    <w:p w:rsidR="009450BB" w:rsidRDefault="009450BB" w:rsidP="009450BB">
      <w:pPr>
        <w:ind w:firstLine="0"/>
      </w:pPr>
      <w:r>
        <w:t xml:space="preserve">  &lt;i class="icon fa fa-warning"&gt;&lt;/i&gt;</w:t>
      </w:r>
    </w:p>
    <w:p w:rsidR="009450BB" w:rsidRDefault="009450BB" w:rsidP="009450BB">
      <w:pPr>
        <w:ind w:firstLine="0"/>
      </w:pPr>
      <w:r>
        <w:t xml:space="preserve">  Please do not leave &lt;strong&gt;&lt;u&gt;Name of Student&lt;/u&gt;&lt;/strong&gt; field blank.</w:t>
      </w:r>
    </w:p>
    <w:p w:rsidR="009450BB" w:rsidRDefault="009450BB" w:rsidP="009450BB">
      <w:pPr>
        <w:ind w:firstLine="0"/>
      </w:pPr>
      <w:r>
        <w:t>&lt;/div&gt;</w:t>
      </w:r>
    </w:p>
    <w:p w:rsidR="009450BB" w:rsidRDefault="009450BB" w:rsidP="009450BB">
      <w:pPr>
        <w:ind w:firstLine="0"/>
      </w:pPr>
      <w:r>
        <w:t>&lt;?php</w:t>
      </w:r>
    </w:p>
    <w:p w:rsidR="009450BB" w:rsidRDefault="009450BB" w:rsidP="009450BB">
      <w:pPr>
        <w:ind w:firstLine="0"/>
      </w:pPr>
      <w:r>
        <w:t xml:space="preserve">  } elseif ($decode == "missing_minor_sanctions") {</w:t>
      </w:r>
    </w:p>
    <w:p w:rsidR="009450BB" w:rsidRDefault="009450BB" w:rsidP="009450BB">
      <w:pPr>
        <w:ind w:firstLine="0"/>
      </w:pPr>
      <w:r>
        <w:t>?&gt;</w:t>
      </w:r>
    </w:p>
    <w:p w:rsidR="009450BB" w:rsidRDefault="009450BB" w:rsidP="009450BB">
      <w:pPr>
        <w:ind w:firstLine="0"/>
      </w:pPr>
      <w:r>
        <w:t>&lt;div class="alert alert-danger"&gt;</w:t>
      </w:r>
    </w:p>
    <w:p w:rsidR="009450BB" w:rsidRDefault="009450BB" w:rsidP="009450BB">
      <w:pPr>
        <w:ind w:firstLine="0"/>
      </w:pPr>
      <w:r>
        <w:t xml:space="preserve">  &lt;i class="icon fa fa-warning"&gt;&lt;/i&gt;</w:t>
      </w:r>
    </w:p>
    <w:p w:rsidR="009450BB" w:rsidRDefault="009450BB" w:rsidP="009450BB">
      <w:pPr>
        <w:ind w:firstLine="0"/>
      </w:pPr>
      <w:r>
        <w:lastRenderedPageBreak/>
        <w:t xml:space="preserve">  Please do not leave &lt;strong&gt;&lt;u&gt;Reference Number&lt;/u&gt;&lt;/strong&gt; field blank.</w:t>
      </w:r>
    </w:p>
    <w:p w:rsidR="009450BB" w:rsidRDefault="009450BB" w:rsidP="009450BB">
      <w:pPr>
        <w:ind w:firstLine="0"/>
      </w:pPr>
      <w:r>
        <w:t>&lt;/div&gt;</w:t>
      </w:r>
    </w:p>
    <w:p w:rsidR="009450BB" w:rsidRDefault="009450BB" w:rsidP="009450BB">
      <w:pPr>
        <w:ind w:firstLine="0"/>
      </w:pPr>
      <w:r>
        <w:t>&lt;?php</w:t>
      </w:r>
    </w:p>
    <w:p w:rsidR="009450BB" w:rsidRDefault="009450BB" w:rsidP="009450BB">
      <w:pPr>
        <w:ind w:firstLine="0"/>
      </w:pPr>
      <w:r>
        <w:t xml:space="preserve">  }</w:t>
      </w:r>
    </w:p>
    <w:p w:rsidR="009450BB" w:rsidRDefault="009450BB" w:rsidP="009450BB">
      <w:pPr>
        <w:ind w:firstLine="0"/>
      </w:pPr>
      <w:r>
        <w:t>}</w:t>
      </w:r>
    </w:p>
    <w:p w:rsidR="009450BB" w:rsidRDefault="009450BB" w:rsidP="009450BB">
      <w:pPr>
        <w:ind w:firstLine="0"/>
      </w:pPr>
      <w:r>
        <w:t>?&gt;</w:t>
      </w:r>
    </w:p>
    <w:p w:rsidR="009450BB" w:rsidRDefault="009450BB" w:rsidP="009450BB">
      <w:pPr>
        <w:ind w:firstLine="0"/>
      </w:pPr>
    </w:p>
    <w:p w:rsidR="009450BB" w:rsidRDefault="009450BB" w:rsidP="009450BB">
      <w:pPr>
        <w:ind w:firstLine="0"/>
      </w:pPr>
      <w:r>
        <w:t xml:space="preserve">  &lt;div class="row"&gt;</w:t>
      </w:r>
    </w:p>
    <w:p w:rsidR="009450BB" w:rsidRDefault="009450BB" w:rsidP="009450BB">
      <w:pPr>
        <w:ind w:firstLine="0"/>
      </w:pPr>
      <w:r>
        <w:t xml:space="preserve">    &lt;div class="col-md-3"&gt;</w:t>
      </w:r>
    </w:p>
    <w:p w:rsidR="009450BB" w:rsidRDefault="009450BB" w:rsidP="009450BB">
      <w:pPr>
        <w:ind w:firstLine="0"/>
      </w:pPr>
      <w:r>
        <w:t xml:space="preserve">      &lt;a href="minor_offense_list.php" class="btn btn-primary btn-block margin-bottom"&gt;Back&lt;/a&gt;</w:t>
      </w:r>
    </w:p>
    <w:p w:rsidR="009450BB" w:rsidRDefault="009450BB" w:rsidP="009450BB">
      <w:pPr>
        <w:ind w:firstLine="0"/>
      </w:pPr>
      <w:r>
        <w:t xml:space="preserve">      &lt;div class="box box-solid"&gt;</w:t>
      </w:r>
    </w:p>
    <w:p w:rsidR="009450BB" w:rsidRDefault="009450BB" w:rsidP="009450BB">
      <w:pPr>
        <w:ind w:firstLine="0"/>
      </w:pPr>
      <w:r>
        <w:t xml:space="preserve">        &lt;div class="box-body no-padding"&gt;</w:t>
      </w:r>
    </w:p>
    <w:p w:rsidR="009450BB" w:rsidRDefault="009450BB" w:rsidP="009450BB">
      <w:pPr>
        <w:ind w:firstLine="0"/>
      </w:pPr>
      <w:r>
        <w:t xml:space="preserve">          &lt;ul class="nav nav-pills nav-stacked"&gt;</w:t>
      </w:r>
    </w:p>
    <w:p w:rsidR="009450BB" w:rsidRDefault="009450BB" w:rsidP="009450BB">
      <w:pPr>
        <w:ind w:firstLine="0"/>
      </w:pPr>
      <w:r>
        <w:t xml:space="preserve">            &lt;li class="active"&gt;&lt;a href="minor_offense_list.php"&gt; Minor Offense&lt;/a&gt;&lt;/li&gt;</w:t>
      </w:r>
    </w:p>
    <w:p w:rsidR="009450BB" w:rsidRDefault="009450BB" w:rsidP="009450BB">
      <w:pPr>
        <w:ind w:firstLine="0"/>
      </w:pPr>
      <w:r>
        <w:t xml:space="preserve">            &lt;li&gt;&lt;a href="major_offense_list.php"&gt; Major Offense&lt;/a&gt;&lt;/li&gt;</w:t>
      </w:r>
    </w:p>
    <w:p w:rsidR="009450BB" w:rsidRDefault="009450BB" w:rsidP="009450BB">
      <w:pPr>
        <w:ind w:firstLine="0"/>
      </w:pPr>
      <w:r>
        <w:t xml:space="preserve">          &lt;/ul&gt;</w:t>
      </w:r>
    </w:p>
    <w:p w:rsidR="009450BB" w:rsidRDefault="009450BB" w:rsidP="009450BB">
      <w:pPr>
        <w:ind w:firstLine="0"/>
      </w:pPr>
      <w:r>
        <w:t xml:space="preserve">        &lt;/div&gt;&lt;!-- /.box-body --&gt;</w:t>
      </w:r>
    </w:p>
    <w:p w:rsidR="009450BB" w:rsidRDefault="009450BB" w:rsidP="009450BB">
      <w:pPr>
        <w:ind w:firstLine="0"/>
      </w:pPr>
      <w:r>
        <w:t xml:space="preserve">      &lt;/div&gt;&lt;!-- /. box --&gt;</w:t>
      </w:r>
    </w:p>
    <w:p w:rsidR="009450BB" w:rsidRDefault="009450BB" w:rsidP="009450BB">
      <w:pPr>
        <w:ind w:firstLine="0"/>
      </w:pPr>
      <w:r>
        <w:t xml:space="preserve">    &lt;/div&gt;&lt;!-- /.col --&gt;</w:t>
      </w:r>
    </w:p>
    <w:p w:rsidR="009450BB" w:rsidRDefault="009450BB" w:rsidP="009450BB">
      <w:pPr>
        <w:ind w:firstLine="0"/>
      </w:pPr>
      <w:r>
        <w:t xml:space="preserve">    &lt;div class="col-md-9"&gt;</w:t>
      </w:r>
    </w:p>
    <w:p w:rsidR="009450BB" w:rsidRDefault="009450BB" w:rsidP="009450BB">
      <w:pPr>
        <w:ind w:firstLine="0"/>
      </w:pPr>
      <w:r>
        <w:t xml:space="preserve">      &lt;div class="box box-primary"&gt;</w:t>
      </w:r>
    </w:p>
    <w:p w:rsidR="009450BB" w:rsidRDefault="009450BB" w:rsidP="009450BB">
      <w:pPr>
        <w:ind w:firstLine="0"/>
      </w:pPr>
      <w:r>
        <w:t xml:space="preserve">        &lt;div class="box-header with-border"&gt;</w:t>
      </w:r>
    </w:p>
    <w:p w:rsidR="009450BB" w:rsidRDefault="009450BB" w:rsidP="009450BB">
      <w:pPr>
        <w:ind w:firstLine="0"/>
      </w:pPr>
      <w:r>
        <w:lastRenderedPageBreak/>
        <w:t xml:space="preserve">          &lt;h3 class="box-title"&gt;Minor Offense Report&lt;/h3&gt;</w:t>
      </w:r>
    </w:p>
    <w:p w:rsidR="009450BB" w:rsidRDefault="009450BB" w:rsidP="009450BB">
      <w:pPr>
        <w:ind w:firstLine="0"/>
      </w:pPr>
      <w:r>
        <w:t xml:space="preserve">        &lt;/div&gt;&lt;!-- /.box-header --&gt;</w:t>
      </w:r>
    </w:p>
    <w:p w:rsidR="009450BB" w:rsidRDefault="009450BB" w:rsidP="009450BB">
      <w:pPr>
        <w:ind w:firstLine="0"/>
      </w:pPr>
      <w:r>
        <w:t xml:space="preserve">        &lt;div class="box-body"&gt;</w:t>
      </w:r>
    </w:p>
    <w:p w:rsidR="009450BB" w:rsidRDefault="009450BB" w:rsidP="009450BB">
      <w:pPr>
        <w:ind w:firstLine="0"/>
      </w:pPr>
      <w:r>
        <w:t xml:space="preserve">        &lt;form action="offense_report_minor.php" method="POST"&gt;</w:t>
      </w:r>
    </w:p>
    <w:p w:rsidR="009450BB" w:rsidRDefault="009450BB" w:rsidP="009450BB">
      <w:pPr>
        <w:ind w:firstLine="0"/>
      </w:pPr>
      <w:r>
        <w:t xml:space="preserve">        &lt;div class="form-group"&gt;</w:t>
      </w:r>
    </w:p>
    <w:p w:rsidR="009450BB" w:rsidRDefault="009450BB" w:rsidP="009450BB">
      <w:pPr>
        <w:ind w:firstLine="0"/>
      </w:pPr>
      <w:r>
        <w:t xml:space="preserve">        &lt;label&gt;Name of Student:&lt;/label&gt;</w:t>
      </w:r>
    </w:p>
    <w:p w:rsidR="009450BB" w:rsidRDefault="009450BB" w:rsidP="009450BB">
      <w:pPr>
        <w:ind w:firstLine="0"/>
      </w:pPr>
      <w:r>
        <w:t xml:space="preserve">          &lt;select name="student_name" class="form-control select2" style="width: 100%;"&gt;</w:t>
      </w:r>
    </w:p>
    <w:p w:rsidR="009450BB" w:rsidRDefault="009450BB" w:rsidP="009450BB">
      <w:pPr>
        <w:ind w:firstLine="0"/>
      </w:pPr>
      <w:r>
        <w:t xml:space="preserve">            &lt;option&gt;&lt;/option&gt;</w:t>
      </w:r>
    </w:p>
    <w:p w:rsidR="009450BB" w:rsidRDefault="009450BB" w:rsidP="009450BB">
      <w:pPr>
        <w:ind w:firstLine="0"/>
      </w:pPr>
      <w:r>
        <w:t xml:space="preserve">            &lt;?php</w:t>
      </w:r>
    </w:p>
    <w:p w:rsidR="009450BB" w:rsidRDefault="009450BB" w:rsidP="009450BB">
      <w:pPr>
        <w:ind w:firstLine="0"/>
      </w:pPr>
      <w:r>
        <w:t xml:space="preserve">              global $conn;</w:t>
      </w:r>
    </w:p>
    <w:p w:rsidR="009450BB" w:rsidRDefault="009450BB" w:rsidP="009450BB">
      <w:pPr>
        <w:ind w:firstLine="0"/>
      </w:pPr>
      <w:r>
        <w:t xml:space="preserve">              $select = "SELECT id, last_name, first_name, middle_name from students";</w:t>
      </w:r>
    </w:p>
    <w:p w:rsidR="009450BB" w:rsidRDefault="009450BB" w:rsidP="009450BB">
      <w:pPr>
        <w:ind w:firstLine="0"/>
      </w:pPr>
      <w:r>
        <w:t xml:space="preserve">              $result = $conn-&gt;query($select);</w:t>
      </w:r>
    </w:p>
    <w:p w:rsidR="009450BB" w:rsidRDefault="009450BB" w:rsidP="009450BB">
      <w:pPr>
        <w:ind w:firstLine="0"/>
      </w:pPr>
      <w:r>
        <w:t xml:space="preserve">              while ($row = $result-&gt;fetch_object()) {</w:t>
      </w:r>
    </w:p>
    <w:p w:rsidR="009450BB" w:rsidRDefault="009450BB" w:rsidP="009450BB">
      <w:pPr>
        <w:ind w:firstLine="0"/>
      </w:pPr>
      <w:r>
        <w:t xml:space="preserve">            ?&gt;</w:t>
      </w:r>
    </w:p>
    <w:p w:rsidR="009450BB" w:rsidRDefault="009450BB" w:rsidP="009450BB">
      <w:pPr>
        <w:ind w:firstLine="0"/>
      </w:pPr>
      <w:r>
        <w:t xml:space="preserve">                &lt;option value="&lt;?php echo $row-&gt;id; ?&gt;"&gt;&lt;?php echo $row-&gt;last_name . ", " . $row-&gt;first_name . " " . $row-&gt;middle_name; ?&gt;&lt;/option&gt;</w:t>
      </w:r>
    </w:p>
    <w:p w:rsidR="009450BB" w:rsidRDefault="009450BB" w:rsidP="009450BB">
      <w:pPr>
        <w:ind w:firstLine="0"/>
      </w:pPr>
      <w:r>
        <w:t xml:space="preserve">            &lt;?php</w:t>
      </w:r>
    </w:p>
    <w:p w:rsidR="009450BB" w:rsidRDefault="009450BB" w:rsidP="009450BB">
      <w:pPr>
        <w:ind w:firstLine="0"/>
      </w:pPr>
      <w:r>
        <w:t xml:space="preserve">              }</w:t>
      </w:r>
    </w:p>
    <w:p w:rsidR="009450BB" w:rsidRDefault="009450BB" w:rsidP="009450BB">
      <w:pPr>
        <w:ind w:firstLine="0"/>
      </w:pPr>
      <w:r>
        <w:t xml:space="preserve">            ?&gt;</w:t>
      </w:r>
    </w:p>
    <w:p w:rsidR="009450BB" w:rsidRDefault="009450BB" w:rsidP="009450BB">
      <w:pPr>
        <w:ind w:firstLine="0"/>
      </w:pPr>
      <w:r>
        <w:t xml:space="preserve">          &lt;/select&gt;</w:t>
      </w:r>
    </w:p>
    <w:p w:rsidR="009450BB" w:rsidRDefault="009450BB" w:rsidP="009450BB">
      <w:pPr>
        <w:ind w:firstLine="0"/>
      </w:pPr>
      <w:r>
        <w:t xml:space="preserve">        &lt;/div&gt;</w:t>
      </w:r>
    </w:p>
    <w:p w:rsidR="009450BB" w:rsidRDefault="009450BB" w:rsidP="009450BB">
      <w:pPr>
        <w:ind w:firstLine="0"/>
      </w:pPr>
      <w:r>
        <w:t xml:space="preserve">        &lt;div class="form-group"&gt;</w:t>
      </w:r>
    </w:p>
    <w:p w:rsidR="009450BB" w:rsidRDefault="009450BB" w:rsidP="009450BB">
      <w:pPr>
        <w:ind w:firstLine="0"/>
      </w:pPr>
      <w:r>
        <w:t xml:space="preserve">          &lt;label&gt;Reference Number: &lt;/label&gt;</w:t>
      </w:r>
    </w:p>
    <w:p w:rsidR="009450BB" w:rsidRDefault="009450BB" w:rsidP="009450BB">
      <w:pPr>
        <w:ind w:firstLine="0"/>
      </w:pPr>
      <w:r>
        <w:lastRenderedPageBreak/>
        <w:t xml:space="preserve">            &lt;select name="sanctions_minor" class="form-control"&gt;</w:t>
      </w:r>
    </w:p>
    <w:p w:rsidR="009450BB" w:rsidRDefault="009450BB" w:rsidP="009450BB">
      <w:pPr>
        <w:ind w:firstLine="0"/>
      </w:pPr>
      <w:r>
        <w:t xml:space="preserve">              &lt;option&gt;&lt;/option&gt;</w:t>
      </w:r>
    </w:p>
    <w:p w:rsidR="009450BB" w:rsidRDefault="009450BB" w:rsidP="009450BB">
      <w:pPr>
        <w:ind w:firstLine="0"/>
      </w:pPr>
      <w:r>
        <w:t xml:space="preserve">              &lt;?php</w:t>
      </w:r>
    </w:p>
    <w:p w:rsidR="009450BB" w:rsidRDefault="009450BB" w:rsidP="009450BB">
      <w:pPr>
        <w:ind w:firstLine="0"/>
      </w:pPr>
      <w:r>
        <w:t xml:space="preserve">                global $conn;</w:t>
      </w:r>
    </w:p>
    <w:p w:rsidR="009450BB" w:rsidRDefault="009450BB" w:rsidP="009450BB">
      <w:pPr>
        <w:ind w:firstLine="0"/>
      </w:pPr>
      <w:r>
        <w:t xml:space="preserve">                $select = "SELECT id, reference_number, title FROM offense_details WHERE status = 'Active' AND type = 'Minor Offense'";</w:t>
      </w:r>
    </w:p>
    <w:p w:rsidR="009450BB" w:rsidRDefault="009450BB" w:rsidP="009450BB">
      <w:pPr>
        <w:ind w:firstLine="0"/>
      </w:pPr>
      <w:r>
        <w:t xml:space="preserve">                $result = $conn-&gt;query($select);</w:t>
      </w:r>
    </w:p>
    <w:p w:rsidR="009450BB" w:rsidRDefault="009450BB" w:rsidP="009450BB">
      <w:pPr>
        <w:ind w:firstLine="0"/>
      </w:pPr>
      <w:r>
        <w:t xml:space="preserve">                while ($row = $result-&gt;fetch_object()) {</w:t>
      </w:r>
    </w:p>
    <w:p w:rsidR="009450BB" w:rsidRDefault="009450BB" w:rsidP="009450BB">
      <w:pPr>
        <w:ind w:firstLine="0"/>
      </w:pPr>
      <w:r>
        <w:t xml:space="preserve">              ?&gt;</w:t>
      </w:r>
    </w:p>
    <w:p w:rsidR="009450BB" w:rsidRDefault="009450BB" w:rsidP="009450BB">
      <w:pPr>
        <w:ind w:firstLine="0"/>
      </w:pPr>
      <w:r>
        <w:t xml:space="preserve">                  &lt;option value="&lt;?php echo $row-&gt;id; ?&gt;"&gt;&lt;?php echo $row-&gt;reference_number . " - " . $row-&gt;title; ?&gt;&lt;/option&gt;</w:t>
      </w:r>
    </w:p>
    <w:p w:rsidR="009450BB" w:rsidRDefault="009450BB" w:rsidP="009450BB">
      <w:pPr>
        <w:ind w:firstLine="0"/>
      </w:pPr>
      <w:r>
        <w:t xml:space="preserve">              &lt;?php</w:t>
      </w:r>
    </w:p>
    <w:p w:rsidR="009450BB" w:rsidRDefault="009450BB" w:rsidP="009450BB">
      <w:pPr>
        <w:ind w:firstLine="0"/>
      </w:pPr>
      <w:r>
        <w:t xml:space="preserve">                }</w:t>
      </w:r>
    </w:p>
    <w:p w:rsidR="009450BB" w:rsidRDefault="009450BB" w:rsidP="009450BB">
      <w:pPr>
        <w:ind w:firstLine="0"/>
      </w:pPr>
      <w:r>
        <w:t xml:space="preserve">              ?&gt;</w:t>
      </w:r>
    </w:p>
    <w:p w:rsidR="009450BB" w:rsidRDefault="009450BB" w:rsidP="009450BB">
      <w:pPr>
        <w:ind w:firstLine="0"/>
      </w:pPr>
      <w:r>
        <w:t xml:space="preserve">            &lt;/select&gt;</w:t>
      </w:r>
    </w:p>
    <w:p w:rsidR="009450BB" w:rsidRDefault="009450BB" w:rsidP="009450BB">
      <w:pPr>
        <w:ind w:firstLine="0"/>
      </w:pPr>
      <w:r>
        <w:t xml:space="preserve">        &lt;/div&gt;</w:t>
      </w:r>
    </w:p>
    <w:p w:rsidR="009450BB" w:rsidRDefault="009450BB" w:rsidP="009450BB">
      <w:pPr>
        <w:ind w:firstLine="0"/>
      </w:pPr>
      <w:r>
        <w:t xml:space="preserve">        &lt;div class="box-footer"&gt;</w:t>
      </w:r>
    </w:p>
    <w:p w:rsidR="009450BB" w:rsidRDefault="009450BB" w:rsidP="009450BB">
      <w:pPr>
        <w:ind w:firstLine="0"/>
      </w:pPr>
      <w:r>
        <w:t xml:space="preserve">          &lt;button type="submit" name="minor_submit" class="btn btn-primary pull-right"&gt;Submit&lt;/button&gt;</w:t>
      </w:r>
    </w:p>
    <w:p w:rsidR="009450BB" w:rsidRDefault="009450BB" w:rsidP="009450BB">
      <w:pPr>
        <w:ind w:firstLine="0"/>
      </w:pPr>
      <w:r>
        <w:t xml:space="preserve">        &lt;/div&gt;</w:t>
      </w:r>
    </w:p>
    <w:p w:rsidR="009450BB" w:rsidRDefault="009450BB" w:rsidP="009450BB">
      <w:pPr>
        <w:ind w:firstLine="0"/>
      </w:pPr>
      <w:r>
        <w:t xml:space="preserve">        &lt;/form&gt;</w:t>
      </w:r>
    </w:p>
    <w:p w:rsidR="009450BB" w:rsidRDefault="009450BB" w:rsidP="009450BB">
      <w:pPr>
        <w:ind w:firstLine="0"/>
      </w:pPr>
      <w:r>
        <w:t xml:space="preserve">        &lt;/div&gt;&lt;!-- /.box-body --&gt;</w:t>
      </w:r>
    </w:p>
    <w:p w:rsidR="009450BB" w:rsidRDefault="009450BB" w:rsidP="009450BB">
      <w:pPr>
        <w:ind w:firstLine="0"/>
      </w:pPr>
      <w:r>
        <w:t xml:space="preserve">      &lt;/div&gt;&lt;!-- /.col --&gt;</w:t>
      </w:r>
    </w:p>
    <w:p w:rsidR="009450BB" w:rsidRDefault="009450BB" w:rsidP="009450BB">
      <w:pPr>
        <w:ind w:firstLine="0"/>
      </w:pPr>
      <w:r>
        <w:lastRenderedPageBreak/>
        <w:t xml:space="preserve">    &lt;/div&gt;&lt;!-- /.col --&gt;</w:t>
      </w:r>
    </w:p>
    <w:p w:rsidR="009450BB" w:rsidRDefault="009450BB" w:rsidP="009450BB">
      <w:pPr>
        <w:ind w:firstLine="0"/>
      </w:pPr>
      <w:r>
        <w:t xml:space="preserve">  &lt;/div&gt;&lt;!-- /.row --&gt;</w:t>
      </w:r>
    </w:p>
    <w:p w:rsidR="009450BB" w:rsidRDefault="009450BB" w:rsidP="009450BB">
      <w:pPr>
        <w:ind w:firstLine="0"/>
      </w:pPr>
      <w:r>
        <w:t>&lt;/section&gt;&lt;!-- /.content --&gt;</w:t>
      </w:r>
    </w:p>
    <w:p w:rsidR="009450BB" w:rsidRDefault="009450BB" w:rsidP="009450BB">
      <w:pPr>
        <w:ind w:firstLine="0"/>
      </w:pPr>
      <w:r>
        <w:t>&lt;!-- === [= NOTHING FOLLOWS =] === --&gt;</w:t>
      </w:r>
    </w:p>
    <w:p w:rsidR="009450BB" w:rsidRDefault="009450BB" w:rsidP="009450BB">
      <w:pPr>
        <w:ind w:firstLine="0"/>
      </w:pPr>
      <w:r>
        <w:t xml:space="preserve">&lt;?php  </w:t>
      </w:r>
    </w:p>
    <w:p w:rsidR="009450BB" w:rsidRDefault="009450BB" w:rsidP="009450BB">
      <w:pPr>
        <w:ind w:firstLine="0"/>
      </w:pPr>
      <w:r>
        <w:t>require 'app/view/administrator/select2-footer.php';</w:t>
      </w:r>
    </w:p>
    <w:p w:rsidR="009450BB" w:rsidRDefault="009450BB" w:rsidP="009450BB">
      <w:pPr>
        <w:ind w:firstLine="0"/>
      </w:pPr>
      <w:r>
        <w:t>?&gt;</w:t>
      </w:r>
    </w:p>
    <w:p w:rsidR="00FC473D" w:rsidRDefault="00FC473D" w:rsidP="009450BB">
      <w:pPr>
        <w:ind w:firstLine="0"/>
      </w:pPr>
    </w:p>
    <w:p w:rsidR="00FC473D" w:rsidRDefault="00FC473D" w:rsidP="009450BB">
      <w:pPr>
        <w:ind w:firstLine="0"/>
        <w:rPr>
          <w:b/>
        </w:rPr>
      </w:pPr>
      <w:r>
        <w:tab/>
      </w:r>
      <w:r>
        <w:rPr>
          <w:b/>
        </w:rPr>
        <w:t>minor_report_student.php</w:t>
      </w:r>
    </w:p>
    <w:p w:rsidR="00FC473D" w:rsidRDefault="00FC473D" w:rsidP="00FC473D">
      <w:pPr>
        <w:ind w:firstLine="0"/>
      </w:pPr>
      <w:r>
        <w:t>&lt;!-- This Page is/are for Administrator --&gt;</w:t>
      </w:r>
    </w:p>
    <w:p w:rsidR="00FC473D" w:rsidRDefault="00FC473D" w:rsidP="00FC473D">
      <w:pPr>
        <w:ind w:firstLine="0"/>
      </w:pPr>
      <w:r>
        <w:t xml:space="preserve">&lt;?php </w:t>
      </w:r>
    </w:p>
    <w:p w:rsidR="00FC473D" w:rsidRDefault="00FC473D" w:rsidP="00FC473D">
      <w:pPr>
        <w:ind w:firstLine="0"/>
      </w:pPr>
      <w:r>
        <w:t>require 'app/controller/init.php';</w:t>
      </w:r>
    </w:p>
    <w:p w:rsidR="00FC473D" w:rsidRDefault="00FC473D" w:rsidP="00FC473D">
      <w:pPr>
        <w:ind w:firstLine="0"/>
      </w:pPr>
      <w:r>
        <w:t>protect_page_profile_admin();</w:t>
      </w:r>
    </w:p>
    <w:p w:rsidR="00FC473D" w:rsidRDefault="00FC473D" w:rsidP="00FC473D">
      <w:pPr>
        <w:ind w:firstLine="0"/>
      </w:pPr>
      <w:r>
        <w:t>require 'app/controller/administrator/login-credential.php';</w:t>
      </w:r>
    </w:p>
    <w:p w:rsidR="00FC473D" w:rsidRDefault="00FC473D" w:rsidP="00FC473D">
      <w:pPr>
        <w:ind w:firstLine="0"/>
      </w:pPr>
      <w:r>
        <w:t>require 'app/view/handler/gateway/_offense_minor.php';</w:t>
      </w:r>
    </w:p>
    <w:p w:rsidR="00FC473D" w:rsidRDefault="00FC473D" w:rsidP="00FC473D">
      <w:pPr>
        <w:ind w:firstLine="0"/>
      </w:pPr>
      <w:r>
        <w:t>require 'app/view/administrator/overall-header.php';</w:t>
      </w:r>
    </w:p>
    <w:p w:rsidR="00FC473D" w:rsidRDefault="00FC473D" w:rsidP="00FC473D">
      <w:pPr>
        <w:ind w:firstLine="0"/>
      </w:pPr>
      <w:r>
        <w:t>?&gt;</w:t>
      </w:r>
    </w:p>
    <w:p w:rsidR="00FC473D" w:rsidRDefault="00FC473D" w:rsidP="00FC473D">
      <w:pPr>
        <w:ind w:firstLine="0"/>
      </w:pPr>
      <w:r>
        <w:t>&lt;!-- === Insert Administrator Content === --&gt;</w:t>
      </w:r>
    </w:p>
    <w:p w:rsidR="00FC473D" w:rsidRDefault="00FC473D" w:rsidP="00FC473D">
      <w:pPr>
        <w:ind w:firstLine="0"/>
      </w:pPr>
      <w:r>
        <w:t>&lt;section class="content-header"&gt;</w:t>
      </w:r>
    </w:p>
    <w:p w:rsidR="00FC473D" w:rsidRDefault="00FC473D" w:rsidP="00FC473D">
      <w:pPr>
        <w:ind w:firstLine="0"/>
      </w:pPr>
      <w:r>
        <w:t xml:space="preserve">  &lt;h1&gt;</w:t>
      </w:r>
    </w:p>
    <w:p w:rsidR="00FC473D" w:rsidRDefault="00FC473D" w:rsidP="00FC473D">
      <w:pPr>
        <w:ind w:firstLine="0"/>
      </w:pPr>
      <w:r>
        <w:t xml:space="preserve">    Student Offenses</w:t>
      </w:r>
    </w:p>
    <w:p w:rsidR="00FC473D" w:rsidRDefault="00FC473D" w:rsidP="00FC473D">
      <w:pPr>
        <w:ind w:firstLine="0"/>
      </w:pPr>
      <w:r>
        <w:t xml:space="preserve">    &lt;small&gt;Minor Offense: &lt;?php echo school_term() . " Term"; ?&gt;&lt;/small&gt;</w:t>
      </w:r>
    </w:p>
    <w:p w:rsidR="00FC473D" w:rsidRDefault="00FC473D" w:rsidP="00FC473D">
      <w:pPr>
        <w:ind w:firstLine="0"/>
      </w:pPr>
      <w:r>
        <w:t xml:space="preserve">  &lt;/h1&gt;</w:t>
      </w:r>
    </w:p>
    <w:p w:rsidR="00FC473D" w:rsidRDefault="00FC473D" w:rsidP="00FC473D">
      <w:pPr>
        <w:ind w:firstLine="0"/>
      </w:pPr>
      <w:r>
        <w:lastRenderedPageBreak/>
        <w:tab/>
        <w:t>&lt;ol class="breadcrumb"&gt;</w:t>
      </w:r>
    </w:p>
    <w:p w:rsidR="00FC473D" w:rsidRDefault="00FC473D" w:rsidP="00FC473D">
      <w:pPr>
        <w:ind w:firstLine="0"/>
      </w:pPr>
      <w:r>
        <w:tab/>
      </w:r>
      <w:r>
        <w:tab/>
        <w:t>&lt;li&gt;&lt;a href="admin.php"&gt;&lt;i class="fa fa-home"&gt;&lt;/i&gt;Home&lt;/a&gt;&lt;/li&gt;</w:t>
      </w:r>
    </w:p>
    <w:p w:rsidR="00FC473D" w:rsidRDefault="00FC473D" w:rsidP="00FC473D">
      <w:pPr>
        <w:ind w:firstLine="0"/>
      </w:pPr>
      <w:r>
        <w:tab/>
        <w:t>&lt;/ol&gt;</w:t>
      </w:r>
      <w:r>
        <w:tab/>
      </w:r>
    </w:p>
    <w:p w:rsidR="00FC473D" w:rsidRDefault="00FC473D" w:rsidP="00FC473D">
      <w:pPr>
        <w:ind w:firstLine="0"/>
      </w:pPr>
      <w:r>
        <w:t>&lt;/section&gt;</w:t>
      </w:r>
    </w:p>
    <w:p w:rsidR="00FC473D" w:rsidRDefault="00FC473D" w:rsidP="00FC473D">
      <w:pPr>
        <w:ind w:firstLine="0"/>
      </w:pPr>
      <w:r>
        <w:t>&lt;section class="content"&gt;</w:t>
      </w:r>
    </w:p>
    <w:p w:rsidR="00FC473D" w:rsidRDefault="00FC473D" w:rsidP="00FC473D">
      <w:pPr>
        <w:ind w:firstLine="0"/>
      </w:pPr>
      <w:r>
        <w:t xml:space="preserve">&lt;?php  </w:t>
      </w:r>
    </w:p>
    <w:p w:rsidR="00FC473D" w:rsidRDefault="00FC473D" w:rsidP="00FC473D">
      <w:pPr>
        <w:ind w:firstLine="0"/>
      </w:pPr>
      <w:r>
        <w:t xml:space="preserve">  require 'app/view/handler/redirection/_minor_notification.php';</w:t>
      </w:r>
    </w:p>
    <w:p w:rsidR="00FC473D" w:rsidRDefault="00FC473D" w:rsidP="00FC473D">
      <w:pPr>
        <w:ind w:firstLine="0"/>
      </w:pPr>
      <w:r>
        <w:t>?&gt;</w:t>
      </w:r>
    </w:p>
    <w:p w:rsidR="00FC473D" w:rsidRDefault="00FC473D" w:rsidP="00FC473D">
      <w:pPr>
        <w:ind w:firstLine="0"/>
      </w:pPr>
      <w:r>
        <w:t xml:space="preserve">  &lt;div class="row"&gt;</w:t>
      </w:r>
    </w:p>
    <w:p w:rsidR="00FC473D" w:rsidRDefault="00FC473D" w:rsidP="00FC473D">
      <w:pPr>
        <w:ind w:firstLine="0"/>
      </w:pPr>
      <w:r>
        <w:t xml:space="preserve">    &lt;div class="col-md-3"&gt;</w:t>
      </w:r>
    </w:p>
    <w:p w:rsidR="00FC473D" w:rsidRDefault="00FC473D" w:rsidP="00FC473D">
      <w:pPr>
        <w:ind w:firstLine="0"/>
      </w:pPr>
      <w:r>
        <w:t xml:space="preserve">      &lt;a href="minor_offense_report.php" class="btn btn-primary btn-block margin-bottom"&gt;Minor Offense Report&lt;/a&gt;</w:t>
      </w:r>
    </w:p>
    <w:p w:rsidR="00FC473D" w:rsidRDefault="00FC473D" w:rsidP="00FC473D">
      <w:pPr>
        <w:ind w:firstLine="0"/>
      </w:pPr>
      <w:r>
        <w:t xml:space="preserve">      &lt;div class="box box-solid"&gt;</w:t>
      </w:r>
    </w:p>
    <w:p w:rsidR="00FC473D" w:rsidRDefault="00FC473D" w:rsidP="00FC473D">
      <w:pPr>
        <w:ind w:firstLine="0"/>
      </w:pPr>
      <w:r>
        <w:t xml:space="preserve">        &lt;div class="box-body no-padding"&gt;</w:t>
      </w:r>
    </w:p>
    <w:p w:rsidR="00FC473D" w:rsidRDefault="00FC473D" w:rsidP="00FC473D">
      <w:pPr>
        <w:ind w:firstLine="0"/>
      </w:pPr>
      <w:r>
        <w:t xml:space="preserve">          &lt;ul class="nav nav-pills nav-stacked"&gt;</w:t>
      </w:r>
    </w:p>
    <w:p w:rsidR="00FC473D" w:rsidRDefault="00FC473D" w:rsidP="00FC473D">
      <w:pPr>
        <w:ind w:firstLine="0"/>
      </w:pPr>
      <w:r>
        <w:t xml:space="preserve">            &lt;li class="active"&gt;&lt;a href="minor_offense_list.php"&gt; Minor Offense&lt;/a&gt;&lt;/li&gt;</w:t>
      </w:r>
    </w:p>
    <w:p w:rsidR="00FC473D" w:rsidRDefault="00FC473D" w:rsidP="00FC473D">
      <w:pPr>
        <w:ind w:firstLine="0"/>
      </w:pPr>
      <w:r>
        <w:t xml:space="preserve">            &lt;li&gt;&lt;a href="major_offense_list.php"&gt; Major Offense&lt;/a&gt;&lt;/li&gt;</w:t>
      </w:r>
    </w:p>
    <w:p w:rsidR="00FC473D" w:rsidRDefault="00FC473D" w:rsidP="00FC473D">
      <w:pPr>
        <w:ind w:firstLine="0"/>
      </w:pPr>
      <w:r>
        <w:t xml:space="preserve">          &lt;/ul&gt;</w:t>
      </w:r>
    </w:p>
    <w:p w:rsidR="00FC473D" w:rsidRDefault="00FC473D" w:rsidP="00FC473D">
      <w:pPr>
        <w:ind w:firstLine="0"/>
      </w:pPr>
      <w:r>
        <w:t xml:space="preserve">        &lt;/div&gt;&lt;!-- /.box-body --&gt;</w:t>
      </w:r>
    </w:p>
    <w:p w:rsidR="00FC473D" w:rsidRDefault="00FC473D" w:rsidP="00FC473D">
      <w:pPr>
        <w:ind w:firstLine="0"/>
      </w:pPr>
      <w:r>
        <w:t xml:space="preserve">      &lt;/div&gt;&lt;!-- /. box --&gt;</w:t>
      </w:r>
    </w:p>
    <w:p w:rsidR="00FC473D" w:rsidRDefault="00FC473D" w:rsidP="00FC473D">
      <w:pPr>
        <w:ind w:firstLine="0"/>
      </w:pPr>
      <w:r>
        <w:t xml:space="preserve">    &lt;/div&gt;&lt;!-- /.col --&gt;</w:t>
      </w:r>
    </w:p>
    <w:p w:rsidR="00FC473D" w:rsidRDefault="00FC473D" w:rsidP="00FC473D">
      <w:pPr>
        <w:ind w:firstLine="0"/>
      </w:pPr>
      <w:r>
        <w:t xml:space="preserve">    &lt;?php  </w:t>
      </w:r>
    </w:p>
    <w:p w:rsidR="00FC473D" w:rsidRDefault="00FC473D" w:rsidP="00FC473D">
      <w:pPr>
        <w:ind w:firstLine="0"/>
      </w:pPr>
      <w:r>
        <w:t xml:space="preserve">      if (isset($_GET['r'])) {</w:t>
      </w:r>
    </w:p>
    <w:p w:rsidR="00FC473D" w:rsidRDefault="00FC473D" w:rsidP="00FC473D">
      <w:pPr>
        <w:ind w:firstLine="0"/>
      </w:pPr>
      <w:r>
        <w:lastRenderedPageBreak/>
        <w:t xml:space="preserve">        global $conn;</w:t>
      </w:r>
    </w:p>
    <w:p w:rsidR="00FC473D" w:rsidRDefault="00FC473D" w:rsidP="00FC473D">
      <w:pPr>
        <w:ind w:firstLine="0"/>
      </w:pPr>
      <w:r>
        <w:t xml:space="preserve">        $id = base64_decode($_GET['r']);</w:t>
      </w:r>
    </w:p>
    <w:p w:rsidR="00FC473D" w:rsidRDefault="00FC473D" w:rsidP="00FC473D">
      <w:pPr>
        <w:ind w:firstLine="0"/>
      </w:pPr>
    </w:p>
    <w:p w:rsidR="00FC473D" w:rsidRDefault="00FC473D" w:rsidP="00FC473D">
      <w:pPr>
        <w:ind w:firstLine="0"/>
      </w:pPr>
      <w:r>
        <w:t xml:space="preserve">        $select = "SELECT id_picture, last_name, first_name, middle_name From students where id = $id";</w:t>
      </w:r>
    </w:p>
    <w:p w:rsidR="00FC473D" w:rsidRDefault="00FC473D" w:rsidP="00FC473D">
      <w:pPr>
        <w:ind w:firstLine="0"/>
      </w:pPr>
      <w:r>
        <w:t xml:space="preserve">        $query = $conn-&gt;query($select);</w:t>
      </w:r>
    </w:p>
    <w:p w:rsidR="00FC473D" w:rsidRDefault="00FC473D" w:rsidP="00FC473D">
      <w:pPr>
        <w:ind w:firstLine="0"/>
      </w:pPr>
      <w:r>
        <w:t xml:space="preserve">        while ($row = $query-&gt;fetch_object()) {</w:t>
      </w:r>
    </w:p>
    <w:p w:rsidR="00FC473D" w:rsidRDefault="00FC473D" w:rsidP="00FC473D">
      <w:pPr>
        <w:ind w:firstLine="0"/>
      </w:pPr>
      <w:r>
        <w:t xml:space="preserve">          $id_picture = $row-&gt;id_picture;</w:t>
      </w:r>
    </w:p>
    <w:p w:rsidR="00FC473D" w:rsidRDefault="00FC473D" w:rsidP="00FC473D">
      <w:pPr>
        <w:ind w:firstLine="0"/>
      </w:pPr>
      <w:r>
        <w:t xml:space="preserve">          $last_name = $row-&gt;last_name;</w:t>
      </w:r>
    </w:p>
    <w:p w:rsidR="00FC473D" w:rsidRDefault="00FC473D" w:rsidP="00FC473D">
      <w:pPr>
        <w:ind w:firstLine="0"/>
      </w:pPr>
      <w:r>
        <w:t xml:space="preserve">          $first_name = $row-&gt;first_name;</w:t>
      </w:r>
    </w:p>
    <w:p w:rsidR="00FC473D" w:rsidRDefault="00FC473D" w:rsidP="00FC473D">
      <w:pPr>
        <w:ind w:firstLine="0"/>
      </w:pPr>
      <w:r>
        <w:t xml:space="preserve">          $middle_name = $row-&gt;middle_name;</w:t>
      </w:r>
    </w:p>
    <w:p w:rsidR="00FC473D" w:rsidRDefault="00FC473D" w:rsidP="00FC473D">
      <w:pPr>
        <w:ind w:firstLine="0"/>
      </w:pPr>
      <w:r>
        <w:t xml:space="preserve">        }</w:t>
      </w:r>
    </w:p>
    <w:p w:rsidR="00FC473D" w:rsidRDefault="00FC473D" w:rsidP="00FC473D">
      <w:pPr>
        <w:ind w:firstLine="0"/>
      </w:pPr>
      <w:r>
        <w:t xml:space="preserve">      }</w:t>
      </w:r>
    </w:p>
    <w:p w:rsidR="00FC473D" w:rsidRDefault="00FC473D" w:rsidP="00FC473D">
      <w:pPr>
        <w:ind w:firstLine="0"/>
      </w:pPr>
      <w:r>
        <w:t xml:space="preserve">    ?&gt;</w:t>
      </w:r>
    </w:p>
    <w:p w:rsidR="00FC473D" w:rsidRDefault="00FC473D" w:rsidP="00FC473D">
      <w:pPr>
        <w:ind w:firstLine="0"/>
      </w:pPr>
      <w:r>
        <w:t xml:space="preserve">    &lt;div class="col-md-9"&gt;</w:t>
      </w:r>
    </w:p>
    <w:p w:rsidR="00FC473D" w:rsidRDefault="00FC473D" w:rsidP="00FC473D">
      <w:pPr>
        <w:ind w:firstLine="0"/>
      </w:pPr>
      <w:r>
        <w:t xml:space="preserve">      &lt;div class="box box-primary"&gt;</w:t>
      </w:r>
    </w:p>
    <w:p w:rsidR="00FC473D" w:rsidRDefault="00FC473D" w:rsidP="00FC473D">
      <w:pPr>
        <w:ind w:firstLine="0"/>
      </w:pPr>
      <w:r>
        <w:t xml:space="preserve">        &lt;div class="box-header with-border"&gt;</w:t>
      </w:r>
    </w:p>
    <w:p w:rsidR="00FC473D" w:rsidRDefault="00FC473D" w:rsidP="00FC473D">
      <w:pPr>
        <w:ind w:firstLine="0"/>
      </w:pPr>
      <w:r>
        <w:t xml:space="preserve">          &lt;img src="&lt;?php echo $id_picture; ?&gt;" width="90" height="90"&gt;</w:t>
      </w:r>
    </w:p>
    <w:p w:rsidR="00FC473D" w:rsidRDefault="00FC473D" w:rsidP="00FC473D">
      <w:pPr>
        <w:ind w:firstLine="0"/>
      </w:pPr>
      <w:r>
        <w:t xml:space="preserve">          &lt;h3 class="box-title" style="margin-left: 2%;"&gt;&lt;?php echo $last_name . ", " . $first_name . " " . $middle_name; ?&gt;&lt;/h3&gt;</w:t>
      </w:r>
    </w:p>
    <w:p w:rsidR="00FC473D" w:rsidRDefault="00FC473D" w:rsidP="00FC473D">
      <w:pPr>
        <w:ind w:firstLine="0"/>
      </w:pPr>
      <w:r>
        <w:t xml:space="preserve">          &lt;div class="box-tools pull-right"&gt;</w:t>
      </w:r>
    </w:p>
    <w:p w:rsidR="00FC473D" w:rsidRDefault="00FC473D" w:rsidP="00FC473D">
      <w:pPr>
        <w:ind w:firstLine="0"/>
      </w:pPr>
      <w:r>
        <w:t xml:space="preserve">          &lt;/div&gt;&lt;!-- /.box-tools --&gt;</w:t>
      </w:r>
    </w:p>
    <w:p w:rsidR="00FC473D" w:rsidRDefault="00FC473D" w:rsidP="00FC473D">
      <w:pPr>
        <w:ind w:firstLine="0"/>
      </w:pPr>
      <w:r>
        <w:t xml:space="preserve">        &lt;/div&gt;&lt;!-- /.box-header --&gt;</w:t>
      </w:r>
    </w:p>
    <w:p w:rsidR="00FC473D" w:rsidRDefault="00FC473D" w:rsidP="00FC473D">
      <w:pPr>
        <w:ind w:firstLine="0"/>
      </w:pPr>
      <w:r>
        <w:lastRenderedPageBreak/>
        <w:t xml:space="preserve">        &lt;div class="box-body no-padding"&gt;</w:t>
      </w:r>
    </w:p>
    <w:p w:rsidR="00FC473D" w:rsidRDefault="00FC473D" w:rsidP="00FC473D">
      <w:pPr>
        <w:ind w:firstLine="0"/>
      </w:pPr>
      <w:r>
        <w:t xml:space="preserve">          &lt;div class="table-responsive mailbox-messages"&gt;</w:t>
      </w:r>
    </w:p>
    <w:p w:rsidR="00FC473D" w:rsidRDefault="00FC473D" w:rsidP="00FC473D">
      <w:pPr>
        <w:ind w:firstLine="0"/>
      </w:pPr>
      <w:r>
        <w:t xml:space="preserve">            &lt;table class="table table-hover table-striped"&gt;</w:t>
      </w:r>
    </w:p>
    <w:p w:rsidR="00FC473D" w:rsidRDefault="00FC473D" w:rsidP="00FC473D">
      <w:pPr>
        <w:ind w:firstLine="0"/>
      </w:pPr>
      <w:r>
        <w:t xml:space="preserve">              &lt;tr&gt;</w:t>
      </w:r>
    </w:p>
    <w:p w:rsidR="00FC473D" w:rsidRDefault="00FC473D" w:rsidP="00FC473D">
      <w:pPr>
        <w:ind w:firstLine="0"/>
      </w:pPr>
      <w:r>
        <w:t xml:space="preserve">                &lt;th&gt;Minor Offense Reference&lt;/th&gt;</w:t>
      </w:r>
    </w:p>
    <w:p w:rsidR="00FC473D" w:rsidRDefault="00FC473D" w:rsidP="00FC473D">
      <w:pPr>
        <w:ind w:firstLine="0"/>
      </w:pPr>
      <w:r>
        <w:t xml:space="preserve">                &lt;th&gt;Date of Incident&lt;/th&gt;</w:t>
      </w:r>
    </w:p>
    <w:p w:rsidR="00FC473D" w:rsidRDefault="00FC473D" w:rsidP="00FC473D">
      <w:pPr>
        <w:ind w:firstLine="0"/>
      </w:pPr>
      <w:r>
        <w:t xml:space="preserve">                &lt;th&gt;Number of Offense Committed&lt;/th&gt;</w:t>
      </w:r>
    </w:p>
    <w:p w:rsidR="00FC473D" w:rsidRDefault="00FC473D" w:rsidP="00FC473D">
      <w:pPr>
        <w:ind w:firstLine="0"/>
      </w:pPr>
      <w:r>
        <w:t xml:space="preserve">                &lt;th&gt;&lt;/th&gt;</w:t>
      </w:r>
    </w:p>
    <w:p w:rsidR="00FC473D" w:rsidRDefault="00FC473D" w:rsidP="00FC473D">
      <w:pPr>
        <w:ind w:firstLine="0"/>
      </w:pPr>
      <w:r>
        <w:t xml:space="preserve">              &lt;/tr&gt;</w:t>
      </w:r>
    </w:p>
    <w:p w:rsidR="00FC473D" w:rsidRDefault="00FC473D" w:rsidP="00FC473D">
      <w:pPr>
        <w:ind w:firstLine="0"/>
      </w:pPr>
      <w:r>
        <w:t xml:space="preserve">              &lt;tbody&gt;</w:t>
      </w:r>
    </w:p>
    <w:p w:rsidR="00FC473D" w:rsidRDefault="00FC473D" w:rsidP="00FC473D">
      <w:pPr>
        <w:ind w:firstLine="0"/>
      </w:pPr>
      <w:r>
        <w:t xml:space="preserve">                &lt;?php relate_minor_offense($id); ?&gt;</w:t>
      </w:r>
    </w:p>
    <w:p w:rsidR="00FC473D" w:rsidRDefault="00FC473D" w:rsidP="00FC473D">
      <w:pPr>
        <w:ind w:firstLine="0"/>
      </w:pPr>
      <w:r>
        <w:t xml:space="preserve">              &lt;/tbody&gt;</w:t>
      </w:r>
    </w:p>
    <w:p w:rsidR="00FC473D" w:rsidRDefault="00FC473D" w:rsidP="00FC473D">
      <w:pPr>
        <w:ind w:firstLine="0"/>
      </w:pPr>
      <w:r>
        <w:t xml:space="preserve">            &lt;/table&gt;&lt;!-- /.table --&gt;</w:t>
      </w:r>
    </w:p>
    <w:p w:rsidR="00FC473D" w:rsidRDefault="00FC473D" w:rsidP="00FC473D">
      <w:pPr>
        <w:ind w:firstLine="0"/>
      </w:pPr>
      <w:r>
        <w:t xml:space="preserve">          &lt;/div&gt;&lt;!-- /.mail-box-messages --&gt;</w:t>
      </w:r>
    </w:p>
    <w:p w:rsidR="00FC473D" w:rsidRDefault="00FC473D" w:rsidP="00FC473D">
      <w:pPr>
        <w:ind w:firstLine="0"/>
      </w:pPr>
      <w:r>
        <w:t xml:space="preserve">        &lt;/div&gt;&lt;!-- /.box-body --&gt;</w:t>
      </w:r>
    </w:p>
    <w:p w:rsidR="00FC473D" w:rsidRDefault="00FC473D" w:rsidP="00FC473D">
      <w:pPr>
        <w:ind w:firstLine="0"/>
      </w:pPr>
      <w:r>
        <w:t xml:space="preserve">        &lt;div class="box-footer no-padding"&gt;</w:t>
      </w:r>
    </w:p>
    <w:p w:rsidR="00FC473D" w:rsidRDefault="00FC473D" w:rsidP="00FC473D">
      <w:pPr>
        <w:ind w:firstLine="0"/>
      </w:pPr>
      <w:r>
        <w:t xml:space="preserve">        &lt;/div&gt;</w:t>
      </w:r>
    </w:p>
    <w:p w:rsidR="00FC473D" w:rsidRDefault="00FC473D" w:rsidP="00FC473D">
      <w:pPr>
        <w:ind w:firstLine="0"/>
      </w:pPr>
      <w:r>
        <w:t xml:space="preserve">      &lt;/div&gt;&lt;!-- /. box --&gt;</w:t>
      </w:r>
    </w:p>
    <w:p w:rsidR="00FC473D" w:rsidRDefault="00FC473D" w:rsidP="00FC473D">
      <w:pPr>
        <w:ind w:firstLine="0"/>
      </w:pPr>
      <w:r>
        <w:t xml:space="preserve">    &lt;/div&gt;&lt;!-- /.col --&gt;</w:t>
      </w:r>
    </w:p>
    <w:p w:rsidR="00FC473D" w:rsidRDefault="00FC473D" w:rsidP="00FC473D">
      <w:pPr>
        <w:ind w:firstLine="0"/>
      </w:pPr>
      <w:r>
        <w:t xml:space="preserve">  &lt;/div&gt;&lt;!-- /.row --&gt;</w:t>
      </w:r>
    </w:p>
    <w:p w:rsidR="00FC473D" w:rsidRDefault="00FC473D" w:rsidP="00FC473D">
      <w:pPr>
        <w:ind w:firstLine="0"/>
      </w:pPr>
      <w:r>
        <w:t>&lt;/section&gt;&lt;!-- /.content --&gt;</w:t>
      </w:r>
    </w:p>
    <w:p w:rsidR="00FC473D" w:rsidRDefault="00FC473D" w:rsidP="00FC473D">
      <w:pPr>
        <w:ind w:firstLine="0"/>
      </w:pPr>
      <w:r>
        <w:t>&lt;!-- === [= NOTHING FOLLOWS =] === --&gt;</w:t>
      </w:r>
    </w:p>
    <w:p w:rsidR="00FC473D" w:rsidRDefault="00FC473D" w:rsidP="00FC473D">
      <w:pPr>
        <w:ind w:firstLine="0"/>
      </w:pPr>
      <w:r>
        <w:t xml:space="preserve">&lt;?php  </w:t>
      </w:r>
    </w:p>
    <w:p w:rsidR="00FC473D" w:rsidRDefault="00FC473D" w:rsidP="00FC473D">
      <w:pPr>
        <w:ind w:firstLine="0"/>
      </w:pPr>
      <w:r>
        <w:lastRenderedPageBreak/>
        <w:t>require 'app/view/administrator/overall-footer.php';</w:t>
      </w:r>
    </w:p>
    <w:p w:rsidR="00FC473D" w:rsidRDefault="00FC473D" w:rsidP="00FC473D">
      <w:pPr>
        <w:ind w:firstLine="0"/>
      </w:pPr>
      <w:r>
        <w:t>?&gt;</w:t>
      </w:r>
    </w:p>
    <w:p w:rsidR="00E27F58" w:rsidRDefault="00E27F58" w:rsidP="00FC473D">
      <w:pPr>
        <w:ind w:firstLine="0"/>
      </w:pPr>
    </w:p>
    <w:p w:rsidR="00E27F58" w:rsidRDefault="00E27F58" w:rsidP="00FC473D">
      <w:pPr>
        <w:ind w:firstLine="0"/>
        <w:rPr>
          <w:b/>
        </w:rPr>
      </w:pPr>
      <w:r>
        <w:tab/>
      </w:r>
      <w:r>
        <w:rPr>
          <w:b/>
        </w:rPr>
        <w:t>minor_report_student_root.php</w:t>
      </w:r>
    </w:p>
    <w:p w:rsidR="00E27F58" w:rsidRDefault="00E27F58" w:rsidP="00E27F58">
      <w:pPr>
        <w:ind w:firstLine="0"/>
      </w:pPr>
      <w:r>
        <w:t>&lt;!-- This Page is/are for Administrator --&gt;</w:t>
      </w:r>
    </w:p>
    <w:p w:rsidR="00E27F58" w:rsidRDefault="00E27F58" w:rsidP="00E27F58">
      <w:pPr>
        <w:ind w:firstLine="0"/>
      </w:pPr>
      <w:r>
        <w:t xml:space="preserve">&lt;?php </w:t>
      </w:r>
    </w:p>
    <w:p w:rsidR="00E27F58" w:rsidRDefault="00E27F58" w:rsidP="00E27F58">
      <w:pPr>
        <w:ind w:firstLine="0"/>
      </w:pPr>
      <w:r>
        <w:t>require 'app/controller/init.php';</w:t>
      </w:r>
    </w:p>
    <w:p w:rsidR="00E27F58" w:rsidRDefault="00E27F58" w:rsidP="00E27F58">
      <w:pPr>
        <w:ind w:firstLine="0"/>
      </w:pPr>
      <w:r>
        <w:t>protect_page_profile_root();</w:t>
      </w:r>
    </w:p>
    <w:p w:rsidR="00E27F58" w:rsidRDefault="00E27F58" w:rsidP="00E27F58">
      <w:pPr>
        <w:ind w:firstLine="0"/>
      </w:pPr>
      <w:r>
        <w:t>require 'app/controller/root/login-credential-root.php';</w:t>
      </w:r>
    </w:p>
    <w:p w:rsidR="00E27F58" w:rsidRDefault="00E27F58" w:rsidP="00E27F58">
      <w:pPr>
        <w:ind w:firstLine="0"/>
      </w:pPr>
      <w:r>
        <w:t>require 'app/view/handler/gateway/_offense_minor.php';</w:t>
      </w:r>
    </w:p>
    <w:p w:rsidR="00E27F58" w:rsidRDefault="00E27F58" w:rsidP="00E27F58">
      <w:pPr>
        <w:ind w:firstLine="0"/>
      </w:pPr>
      <w:r>
        <w:t>require 'app/view/root/overall-header.php';</w:t>
      </w:r>
    </w:p>
    <w:p w:rsidR="00E27F58" w:rsidRDefault="00E27F58" w:rsidP="00E27F58">
      <w:pPr>
        <w:ind w:firstLine="0"/>
      </w:pPr>
      <w:r>
        <w:t>?&gt;</w:t>
      </w:r>
    </w:p>
    <w:p w:rsidR="00E27F58" w:rsidRDefault="00E27F58" w:rsidP="00E27F58">
      <w:pPr>
        <w:ind w:firstLine="0"/>
      </w:pPr>
      <w:r>
        <w:t>&lt;!-- === Insert Administrator Content === --&gt;</w:t>
      </w:r>
    </w:p>
    <w:p w:rsidR="00E27F58" w:rsidRDefault="00E27F58" w:rsidP="00E27F58">
      <w:pPr>
        <w:ind w:firstLine="0"/>
      </w:pPr>
      <w:r>
        <w:t>&lt;section class="content-header"&gt;</w:t>
      </w:r>
    </w:p>
    <w:p w:rsidR="00E27F58" w:rsidRDefault="00E27F58" w:rsidP="00E27F58">
      <w:pPr>
        <w:ind w:firstLine="0"/>
      </w:pPr>
      <w:r>
        <w:t xml:space="preserve">  &lt;h1&gt;</w:t>
      </w:r>
    </w:p>
    <w:p w:rsidR="00E27F58" w:rsidRDefault="00E27F58" w:rsidP="00E27F58">
      <w:pPr>
        <w:ind w:firstLine="0"/>
      </w:pPr>
      <w:r>
        <w:t xml:space="preserve">    Student Offenses</w:t>
      </w:r>
    </w:p>
    <w:p w:rsidR="00E27F58" w:rsidRDefault="00E27F58" w:rsidP="00E27F58">
      <w:pPr>
        <w:ind w:firstLine="0"/>
      </w:pPr>
      <w:r>
        <w:t xml:space="preserve">    &lt;small&gt;Minor Offense: &lt;?php echo school_term() . " Term"; ?&gt;&lt;/small&gt;</w:t>
      </w:r>
    </w:p>
    <w:p w:rsidR="00E27F58" w:rsidRDefault="00E27F58" w:rsidP="00E27F58">
      <w:pPr>
        <w:ind w:firstLine="0"/>
      </w:pPr>
      <w:r>
        <w:t xml:space="preserve">  &lt;/h1&gt;</w:t>
      </w:r>
    </w:p>
    <w:p w:rsidR="00E27F58" w:rsidRDefault="00E27F58" w:rsidP="00E27F58">
      <w:pPr>
        <w:ind w:firstLine="0"/>
      </w:pPr>
      <w:r>
        <w:tab/>
        <w:t>&lt;ol class="breadcrumb"&gt;</w:t>
      </w:r>
    </w:p>
    <w:p w:rsidR="00E27F58" w:rsidRDefault="00E27F58" w:rsidP="00E27F58">
      <w:pPr>
        <w:ind w:firstLine="0"/>
      </w:pPr>
      <w:r>
        <w:tab/>
      </w:r>
      <w:r>
        <w:tab/>
        <w:t>&lt;li&gt;&lt;a href="admin.php"&gt;&lt;i class="fa fa-home"&gt;&lt;/i&gt;Home&lt;/a&gt;&lt;/li&gt;</w:t>
      </w:r>
    </w:p>
    <w:p w:rsidR="00E27F58" w:rsidRDefault="00E27F58" w:rsidP="00E27F58">
      <w:pPr>
        <w:ind w:firstLine="0"/>
      </w:pPr>
      <w:r>
        <w:tab/>
        <w:t>&lt;/ol&gt;</w:t>
      </w:r>
      <w:r>
        <w:tab/>
      </w:r>
    </w:p>
    <w:p w:rsidR="00E27F58" w:rsidRDefault="00E27F58" w:rsidP="00E27F58">
      <w:pPr>
        <w:ind w:firstLine="0"/>
      </w:pPr>
      <w:r>
        <w:t>&lt;/section&gt;</w:t>
      </w:r>
    </w:p>
    <w:p w:rsidR="00E27F58" w:rsidRDefault="00E27F58" w:rsidP="00E27F58">
      <w:pPr>
        <w:ind w:firstLine="0"/>
      </w:pPr>
      <w:r>
        <w:t>&lt;section class="content"&gt;</w:t>
      </w:r>
    </w:p>
    <w:p w:rsidR="00E27F58" w:rsidRDefault="00E27F58" w:rsidP="00E27F58">
      <w:pPr>
        <w:ind w:firstLine="0"/>
      </w:pPr>
      <w:r>
        <w:lastRenderedPageBreak/>
        <w:t xml:space="preserve">&lt;?php  </w:t>
      </w:r>
    </w:p>
    <w:p w:rsidR="00E27F58" w:rsidRDefault="00E27F58" w:rsidP="00E27F58">
      <w:pPr>
        <w:ind w:firstLine="0"/>
      </w:pPr>
      <w:r>
        <w:t xml:space="preserve">  require 'app/view/handler/redirection/_minor_notification.php';</w:t>
      </w:r>
    </w:p>
    <w:p w:rsidR="00E27F58" w:rsidRDefault="00E27F58" w:rsidP="00E27F58">
      <w:pPr>
        <w:ind w:firstLine="0"/>
      </w:pPr>
      <w:r>
        <w:t>?&gt;</w:t>
      </w:r>
    </w:p>
    <w:p w:rsidR="00E27F58" w:rsidRDefault="00E27F58" w:rsidP="00E27F58">
      <w:pPr>
        <w:ind w:firstLine="0"/>
      </w:pPr>
      <w:r>
        <w:t xml:space="preserve">  &lt;div class="row"&gt;</w:t>
      </w:r>
    </w:p>
    <w:p w:rsidR="00E27F58" w:rsidRDefault="00E27F58" w:rsidP="00E27F58">
      <w:pPr>
        <w:ind w:firstLine="0"/>
      </w:pPr>
      <w:r>
        <w:t xml:space="preserve">    &lt;div class="col-md-3"&gt;</w:t>
      </w:r>
    </w:p>
    <w:p w:rsidR="00E27F58" w:rsidRDefault="00E27F58" w:rsidP="00E27F58">
      <w:pPr>
        <w:ind w:firstLine="0"/>
      </w:pPr>
      <w:r>
        <w:t xml:space="preserve">      &lt;div class="box box-solid"&gt;</w:t>
      </w:r>
    </w:p>
    <w:p w:rsidR="00E27F58" w:rsidRDefault="00E27F58" w:rsidP="00E27F58">
      <w:pPr>
        <w:ind w:firstLine="0"/>
      </w:pPr>
      <w:r>
        <w:t xml:space="preserve">        &lt;div class="box-body no-padding"&gt;</w:t>
      </w:r>
    </w:p>
    <w:p w:rsidR="00E27F58" w:rsidRDefault="00E27F58" w:rsidP="00E27F58">
      <w:pPr>
        <w:ind w:firstLine="0"/>
      </w:pPr>
      <w:r>
        <w:t xml:space="preserve">          &lt;ul class="nav nav-pills nav-stacked"&gt;</w:t>
      </w:r>
    </w:p>
    <w:p w:rsidR="00E27F58" w:rsidRDefault="00E27F58" w:rsidP="00E27F58">
      <w:pPr>
        <w:ind w:firstLine="0"/>
      </w:pPr>
      <w:r>
        <w:t xml:space="preserve">            &lt;li class="active"&gt;&lt;a href="minor_offense_list_root.php"&gt; Minor Offense&lt;/a&gt;&lt;/li&gt;</w:t>
      </w:r>
    </w:p>
    <w:p w:rsidR="00E27F58" w:rsidRDefault="00E27F58" w:rsidP="00E27F58">
      <w:pPr>
        <w:ind w:firstLine="0"/>
      </w:pPr>
      <w:r>
        <w:t xml:space="preserve">            &lt;li&gt;&lt;a href="major_offense_list_root.php"&gt; Major Offense&lt;/a&gt;&lt;/li&gt;</w:t>
      </w:r>
    </w:p>
    <w:p w:rsidR="00E27F58" w:rsidRDefault="00E27F58" w:rsidP="00E27F58">
      <w:pPr>
        <w:ind w:firstLine="0"/>
      </w:pPr>
      <w:r>
        <w:t xml:space="preserve">          &lt;/ul&gt;</w:t>
      </w:r>
    </w:p>
    <w:p w:rsidR="00E27F58" w:rsidRDefault="00E27F58" w:rsidP="00E27F58">
      <w:pPr>
        <w:ind w:firstLine="0"/>
      </w:pPr>
      <w:r>
        <w:t xml:space="preserve">        &lt;/div&gt;&lt;!-- /.box-body --&gt;</w:t>
      </w:r>
    </w:p>
    <w:p w:rsidR="00E27F58" w:rsidRDefault="00E27F58" w:rsidP="00E27F58">
      <w:pPr>
        <w:ind w:firstLine="0"/>
      </w:pPr>
      <w:r>
        <w:t xml:space="preserve">      &lt;/div&gt;&lt;!-- /. box --&gt;</w:t>
      </w:r>
    </w:p>
    <w:p w:rsidR="00E27F58" w:rsidRDefault="00E27F58" w:rsidP="00E27F58">
      <w:pPr>
        <w:ind w:firstLine="0"/>
      </w:pPr>
      <w:r>
        <w:t xml:space="preserve">    &lt;/div&gt;&lt;!-- /.col --&gt;</w:t>
      </w:r>
    </w:p>
    <w:p w:rsidR="00E27F58" w:rsidRDefault="00E27F58" w:rsidP="00E27F58">
      <w:pPr>
        <w:ind w:firstLine="0"/>
      </w:pPr>
      <w:r>
        <w:t xml:space="preserve">    &lt;?php  </w:t>
      </w:r>
    </w:p>
    <w:p w:rsidR="00E27F58" w:rsidRDefault="00E27F58" w:rsidP="00E27F58">
      <w:pPr>
        <w:ind w:firstLine="0"/>
      </w:pPr>
      <w:r>
        <w:t xml:space="preserve">      if (isset($_GET['r'])) {</w:t>
      </w:r>
    </w:p>
    <w:p w:rsidR="00E27F58" w:rsidRDefault="00E27F58" w:rsidP="00E27F58">
      <w:pPr>
        <w:ind w:firstLine="0"/>
      </w:pPr>
      <w:r>
        <w:t xml:space="preserve">        global $conn;</w:t>
      </w:r>
    </w:p>
    <w:p w:rsidR="00E27F58" w:rsidRDefault="00E27F58" w:rsidP="00E27F58">
      <w:pPr>
        <w:ind w:firstLine="0"/>
      </w:pPr>
      <w:r>
        <w:t xml:space="preserve">        $id = base64_decode($_GET['r']);</w:t>
      </w:r>
    </w:p>
    <w:p w:rsidR="00E27F58" w:rsidRDefault="00E27F58" w:rsidP="00E27F58">
      <w:pPr>
        <w:ind w:firstLine="0"/>
      </w:pPr>
    </w:p>
    <w:p w:rsidR="00E27F58" w:rsidRDefault="00E27F58" w:rsidP="00E27F58">
      <w:pPr>
        <w:ind w:firstLine="0"/>
      </w:pPr>
      <w:r>
        <w:t xml:space="preserve">        $select = "SELECT id_picture, last_name, first_name, middle_name From students where id = $id";</w:t>
      </w:r>
    </w:p>
    <w:p w:rsidR="00E27F58" w:rsidRDefault="00E27F58" w:rsidP="00E27F58">
      <w:pPr>
        <w:ind w:firstLine="0"/>
      </w:pPr>
      <w:r>
        <w:t xml:space="preserve">        $query = $conn-&gt;query($select);</w:t>
      </w:r>
    </w:p>
    <w:p w:rsidR="00E27F58" w:rsidRDefault="00E27F58" w:rsidP="00E27F58">
      <w:pPr>
        <w:ind w:firstLine="0"/>
      </w:pPr>
      <w:r>
        <w:t xml:space="preserve">        while ($row = $query-&gt;fetch_object()) {</w:t>
      </w:r>
    </w:p>
    <w:p w:rsidR="00E27F58" w:rsidRDefault="00E27F58" w:rsidP="00E27F58">
      <w:pPr>
        <w:ind w:firstLine="0"/>
      </w:pPr>
      <w:r>
        <w:lastRenderedPageBreak/>
        <w:t xml:space="preserve">          $id_picture = $row-&gt;id_picture;</w:t>
      </w:r>
    </w:p>
    <w:p w:rsidR="00E27F58" w:rsidRDefault="00E27F58" w:rsidP="00E27F58">
      <w:pPr>
        <w:ind w:firstLine="0"/>
      </w:pPr>
      <w:r>
        <w:t xml:space="preserve">          $last_name = $row-&gt;last_name;</w:t>
      </w:r>
    </w:p>
    <w:p w:rsidR="00E27F58" w:rsidRDefault="00E27F58" w:rsidP="00E27F58">
      <w:pPr>
        <w:ind w:firstLine="0"/>
      </w:pPr>
      <w:r>
        <w:t xml:space="preserve">          $first_name = $row-&gt;first_name;</w:t>
      </w:r>
    </w:p>
    <w:p w:rsidR="00E27F58" w:rsidRDefault="00E27F58" w:rsidP="00E27F58">
      <w:pPr>
        <w:ind w:firstLine="0"/>
      </w:pPr>
      <w:r>
        <w:t xml:space="preserve">          $middle_name = $row-&gt;middle_name;</w:t>
      </w:r>
    </w:p>
    <w:p w:rsidR="00E27F58" w:rsidRDefault="00E27F58" w:rsidP="00E27F58">
      <w:pPr>
        <w:ind w:firstLine="0"/>
      </w:pPr>
      <w:r>
        <w:t xml:space="preserve">        }</w:t>
      </w:r>
    </w:p>
    <w:p w:rsidR="00E27F58" w:rsidRDefault="00E27F58" w:rsidP="00E27F58">
      <w:pPr>
        <w:ind w:firstLine="0"/>
      </w:pPr>
      <w:r>
        <w:t xml:space="preserve">      }</w:t>
      </w:r>
    </w:p>
    <w:p w:rsidR="00E27F58" w:rsidRDefault="00E27F58" w:rsidP="00E27F58">
      <w:pPr>
        <w:ind w:firstLine="0"/>
      </w:pPr>
      <w:r>
        <w:t xml:space="preserve">    ?&gt;</w:t>
      </w:r>
    </w:p>
    <w:p w:rsidR="00E27F58" w:rsidRDefault="00E27F58" w:rsidP="00E27F58">
      <w:pPr>
        <w:ind w:firstLine="0"/>
      </w:pPr>
      <w:r>
        <w:t xml:space="preserve">    &lt;div class="col-md-9"&gt;</w:t>
      </w:r>
    </w:p>
    <w:p w:rsidR="00E27F58" w:rsidRDefault="00E27F58" w:rsidP="00E27F58">
      <w:pPr>
        <w:ind w:firstLine="0"/>
      </w:pPr>
      <w:r>
        <w:t xml:space="preserve">      &lt;div class="box box-primary"&gt;</w:t>
      </w:r>
    </w:p>
    <w:p w:rsidR="00E27F58" w:rsidRDefault="00E27F58" w:rsidP="00E27F58">
      <w:pPr>
        <w:ind w:firstLine="0"/>
      </w:pPr>
      <w:r>
        <w:t xml:space="preserve">        &lt;div class="box-header with-border"&gt;</w:t>
      </w:r>
    </w:p>
    <w:p w:rsidR="00E27F58" w:rsidRDefault="00E27F58" w:rsidP="00E27F58">
      <w:pPr>
        <w:ind w:firstLine="0"/>
      </w:pPr>
      <w:r>
        <w:t xml:space="preserve">          &lt;img src="&lt;?php echo $id_picture; ?&gt;" width="90" height="90"&gt;</w:t>
      </w:r>
    </w:p>
    <w:p w:rsidR="00E27F58" w:rsidRDefault="00E27F58" w:rsidP="00E27F58">
      <w:pPr>
        <w:ind w:firstLine="0"/>
      </w:pPr>
      <w:r>
        <w:t xml:space="preserve">          &lt;h3 class="box-title" style="margin-left: 2%;"&gt;&lt;?php echo $last_name . ", " . $first_name . " " . $middle_name; ?&gt;&lt;/h3&gt;</w:t>
      </w:r>
    </w:p>
    <w:p w:rsidR="00E27F58" w:rsidRDefault="00E27F58" w:rsidP="00E27F58">
      <w:pPr>
        <w:ind w:firstLine="0"/>
      </w:pPr>
      <w:r>
        <w:t xml:space="preserve">          &lt;div class="box-tools pull-right"&gt;</w:t>
      </w:r>
    </w:p>
    <w:p w:rsidR="00E27F58" w:rsidRDefault="00E27F58" w:rsidP="00E27F58">
      <w:pPr>
        <w:ind w:firstLine="0"/>
      </w:pPr>
      <w:r>
        <w:t xml:space="preserve">          &lt;/div&gt;&lt;!-- /.box-tools --&gt;</w:t>
      </w:r>
    </w:p>
    <w:p w:rsidR="00E27F58" w:rsidRDefault="00E27F58" w:rsidP="00E27F58">
      <w:pPr>
        <w:ind w:firstLine="0"/>
      </w:pPr>
      <w:r>
        <w:t xml:space="preserve">        &lt;/div&gt;&lt;!-- /.box-header --&gt;</w:t>
      </w:r>
    </w:p>
    <w:p w:rsidR="00E27F58" w:rsidRDefault="00E27F58" w:rsidP="00E27F58">
      <w:pPr>
        <w:ind w:firstLine="0"/>
      </w:pPr>
      <w:r>
        <w:t xml:space="preserve">        &lt;div class="box-body no-padding"&gt;</w:t>
      </w:r>
    </w:p>
    <w:p w:rsidR="00E27F58" w:rsidRDefault="00E27F58" w:rsidP="00E27F58">
      <w:pPr>
        <w:ind w:firstLine="0"/>
      </w:pPr>
      <w:r>
        <w:t xml:space="preserve">          &lt;div class="table-responsive mailbox-messages"&gt;</w:t>
      </w:r>
    </w:p>
    <w:p w:rsidR="00E27F58" w:rsidRDefault="00E27F58" w:rsidP="00E27F58">
      <w:pPr>
        <w:ind w:firstLine="0"/>
      </w:pPr>
      <w:r>
        <w:t xml:space="preserve">            &lt;table class="table table-hover table-striped"&gt;</w:t>
      </w:r>
    </w:p>
    <w:p w:rsidR="00E27F58" w:rsidRDefault="00E27F58" w:rsidP="00E27F58">
      <w:pPr>
        <w:ind w:firstLine="0"/>
      </w:pPr>
      <w:r>
        <w:t xml:space="preserve">              &lt;tr&gt;</w:t>
      </w:r>
    </w:p>
    <w:p w:rsidR="00E27F58" w:rsidRDefault="00E27F58" w:rsidP="00E27F58">
      <w:pPr>
        <w:ind w:firstLine="0"/>
      </w:pPr>
      <w:r>
        <w:t xml:space="preserve">                &lt;th&gt;Minor Offense Reference&lt;/th&gt;</w:t>
      </w:r>
    </w:p>
    <w:p w:rsidR="00E27F58" w:rsidRDefault="00E27F58" w:rsidP="00E27F58">
      <w:pPr>
        <w:ind w:firstLine="0"/>
      </w:pPr>
      <w:r>
        <w:t xml:space="preserve">                &lt;th&gt;Date of Incident&lt;/th&gt;</w:t>
      </w:r>
    </w:p>
    <w:p w:rsidR="00E27F58" w:rsidRDefault="00E27F58" w:rsidP="00E27F58">
      <w:pPr>
        <w:ind w:firstLine="0"/>
      </w:pPr>
      <w:r>
        <w:t xml:space="preserve">                &lt;th&gt;Number of Offense Committed&lt;/th&gt;</w:t>
      </w:r>
    </w:p>
    <w:p w:rsidR="00E27F58" w:rsidRDefault="00E27F58" w:rsidP="00E27F58">
      <w:pPr>
        <w:ind w:firstLine="0"/>
      </w:pPr>
      <w:r>
        <w:lastRenderedPageBreak/>
        <w:t xml:space="preserve">                &lt;th&gt;&lt;/th&gt;</w:t>
      </w:r>
    </w:p>
    <w:p w:rsidR="00E27F58" w:rsidRDefault="00E27F58" w:rsidP="00E27F58">
      <w:pPr>
        <w:ind w:firstLine="0"/>
      </w:pPr>
      <w:r>
        <w:t xml:space="preserve">              &lt;/tr&gt;</w:t>
      </w:r>
    </w:p>
    <w:p w:rsidR="00E27F58" w:rsidRDefault="00E27F58" w:rsidP="00E27F58">
      <w:pPr>
        <w:ind w:firstLine="0"/>
      </w:pPr>
      <w:r>
        <w:t xml:space="preserve">              &lt;tbody&gt;</w:t>
      </w:r>
    </w:p>
    <w:p w:rsidR="00E27F58" w:rsidRDefault="00E27F58" w:rsidP="00E27F58">
      <w:pPr>
        <w:ind w:firstLine="0"/>
      </w:pPr>
      <w:r>
        <w:t xml:space="preserve">                &lt;?php relate_minor_offense_root($id); ?&gt;</w:t>
      </w:r>
    </w:p>
    <w:p w:rsidR="00E27F58" w:rsidRDefault="00E27F58" w:rsidP="00E27F58">
      <w:pPr>
        <w:ind w:firstLine="0"/>
      </w:pPr>
      <w:r>
        <w:t xml:space="preserve">              &lt;/tbody&gt;</w:t>
      </w:r>
    </w:p>
    <w:p w:rsidR="00E27F58" w:rsidRDefault="00E27F58" w:rsidP="00E27F58">
      <w:pPr>
        <w:ind w:firstLine="0"/>
      </w:pPr>
      <w:r>
        <w:t xml:space="preserve">            &lt;/table&gt;&lt;!-- /.table --&gt;</w:t>
      </w:r>
    </w:p>
    <w:p w:rsidR="00E27F58" w:rsidRDefault="00E27F58" w:rsidP="00E27F58">
      <w:pPr>
        <w:ind w:firstLine="0"/>
      </w:pPr>
      <w:r>
        <w:t xml:space="preserve">          &lt;/div&gt;&lt;!-- /.mail-box-messages --&gt;</w:t>
      </w:r>
    </w:p>
    <w:p w:rsidR="00E27F58" w:rsidRDefault="00E27F58" w:rsidP="00E27F58">
      <w:pPr>
        <w:ind w:firstLine="0"/>
      </w:pPr>
      <w:r>
        <w:t xml:space="preserve">        &lt;/div&gt;&lt;!-- /.box-body --&gt;</w:t>
      </w:r>
    </w:p>
    <w:p w:rsidR="00E27F58" w:rsidRDefault="00E27F58" w:rsidP="00E27F58">
      <w:pPr>
        <w:ind w:firstLine="0"/>
      </w:pPr>
      <w:r>
        <w:t xml:space="preserve">        &lt;div class="box-footer no-padding"&gt;</w:t>
      </w:r>
    </w:p>
    <w:p w:rsidR="00E27F58" w:rsidRDefault="00E27F58" w:rsidP="00E27F58">
      <w:pPr>
        <w:ind w:firstLine="0"/>
      </w:pPr>
      <w:r>
        <w:t xml:space="preserve">        &lt;/div&gt;</w:t>
      </w:r>
    </w:p>
    <w:p w:rsidR="00E27F58" w:rsidRDefault="00E27F58" w:rsidP="00E27F58">
      <w:pPr>
        <w:ind w:firstLine="0"/>
      </w:pPr>
      <w:r>
        <w:t xml:space="preserve">      &lt;/div&gt;&lt;!-- /. box --&gt;</w:t>
      </w:r>
    </w:p>
    <w:p w:rsidR="00E27F58" w:rsidRDefault="00E27F58" w:rsidP="00E27F58">
      <w:pPr>
        <w:ind w:firstLine="0"/>
      </w:pPr>
      <w:r>
        <w:t xml:space="preserve">    &lt;/div&gt;&lt;!-- /.col --&gt;</w:t>
      </w:r>
    </w:p>
    <w:p w:rsidR="00E27F58" w:rsidRDefault="00E27F58" w:rsidP="00E27F58">
      <w:pPr>
        <w:ind w:firstLine="0"/>
      </w:pPr>
      <w:r>
        <w:t xml:space="preserve">  &lt;/div&gt;&lt;!-- /.row --&gt;</w:t>
      </w:r>
    </w:p>
    <w:p w:rsidR="00E27F58" w:rsidRDefault="00E27F58" w:rsidP="00E27F58">
      <w:pPr>
        <w:ind w:firstLine="0"/>
      </w:pPr>
      <w:r>
        <w:t>&lt;/section&gt;&lt;!-- /.content --&gt;</w:t>
      </w:r>
    </w:p>
    <w:p w:rsidR="00E27F58" w:rsidRDefault="00E27F58" w:rsidP="00E27F58">
      <w:pPr>
        <w:ind w:firstLine="0"/>
      </w:pPr>
      <w:r>
        <w:t>&lt;!-- === [= NOTHING FOLLOWS =] === --&gt;</w:t>
      </w:r>
    </w:p>
    <w:p w:rsidR="00E27F58" w:rsidRDefault="00E27F58" w:rsidP="00E27F58">
      <w:pPr>
        <w:ind w:firstLine="0"/>
      </w:pPr>
      <w:r>
        <w:t xml:space="preserve">&lt;?php  </w:t>
      </w:r>
    </w:p>
    <w:p w:rsidR="00E27F58" w:rsidRDefault="00E27F58" w:rsidP="00E27F58">
      <w:pPr>
        <w:ind w:firstLine="0"/>
      </w:pPr>
      <w:r>
        <w:t>require 'app/view/administrator/overall-footer.php';</w:t>
      </w:r>
    </w:p>
    <w:p w:rsidR="00E27F58" w:rsidRDefault="00E27F58" w:rsidP="00E27F58">
      <w:pPr>
        <w:ind w:firstLine="0"/>
      </w:pPr>
      <w:r>
        <w:t>?&gt;</w:t>
      </w:r>
    </w:p>
    <w:p w:rsidR="00E27F58" w:rsidRDefault="00E27F58" w:rsidP="00E27F58">
      <w:pPr>
        <w:ind w:firstLine="0"/>
      </w:pPr>
    </w:p>
    <w:p w:rsidR="00E27F58" w:rsidRDefault="00E27F58" w:rsidP="00E27F58">
      <w:pPr>
        <w:ind w:firstLine="0"/>
        <w:rPr>
          <w:b/>
        </w:rPr>
      </w:pPr>
      <w:r>
        <w:tab/>
      </w:r>
      <w:r w:rsidR="00C46EEB">
        <w:rPr>
          <w:b/>
        </w:rPr>
        <w:t>notification.php</w:t>
      </w:r>
    </w:p>
    <w:p w:rsidR="00C46EEB" w:rsidRDefault="00C46EEB" w:rsidP="00C46EEB">
      <w:pPr>
        <w:ind w:firstLine="0"/>
      </w:pPr>
      <w:r>
        <w:t>&lt;!-- This Page is/are for Students --&gt;</w:t>
      </w:r>
    </w:p>
    <w:p w:rsidR="00C46EEB" w:rsidRDefault="00C46EEB" w:rsidP="00C46EEB">
      <w:pPr>
        <w:ind w:firstLine="0"/>
      </w:pPr>
      <w:r>
        <w:t xml:space="preserve">&lt;?php </w:t>
      </w:r>
    </w:p>
    <w:p w:rsidR="00C46EEB" w:rsidRDefault="00C46EEB" w:rsidP="00C46EEB">
      <w:pPr>
        <w:ind w:firstLine="0"/>
      </w:pPr>
      <w:r>
        <w:t>require 'app/controller/init.php';</w:t>
      </w:r>
    </w:p>
    <w:p w:rsidR="00C46EEB" w:rsidRDefault="00C46EEB" w:rsidP="00C46EEB">
      <w:pPr>
        <w:ind w:firstLine="0"/>
      </w:pPr>
      <w:r>
        <w:lastRenderedPageBreak/>
        <w:t>protect_page_profile();</w:t>
      </w:r>
    </w:p>
    <w:p w:rsidR="00C46EEB" w:rsidRDefault="00C46EEB" w:rsidP="00C46EEB">
      <w:pPr>
        <w:ind w:firstLine="0"/>
      </w:pPr>
      <w:r>
        <w:t>require 'app/controller/student/login_credential.php';</w:t>
      </w:r>
    </w:p>
    <w:p w:rsidR="00C46EEB" w:rsidRDefault="00C46EEB" w:rsidP="00C46EEB">
      <w:pPr>
        <w:ind w:firstLine="0"/>
      </w:pPr>
      <w:r>
        <w:t>require 'app/view/student/overall-header.php';</w:t>
      </w:r>
    </w:p>
    <w:p w:rsidR="00C46EEB" w:rsidRDefault="00C46EEB" w:rsidP="00C46EEB">
      <w:pPr>
        <w:ind w:firstLine="0"/>
      </w:pPr>
      <w:r>
        <w:t>?&gt;</w:t>
      </w:r>
    </w:p>
    <w:p w:rsidR="00C46EEB" w:rsidRDefault="00C46EEB" w:rsidP="00C46EEB">
      <w:pPr>
        <w:ind w:firstLine="0"/>
      </w:pPr>
      <w:r>
        <w:t>&lt;!-- =========================================================== --&gt;</w:t>
      </w:r>
    </w:p>
    <w:p w:rsidR="00C46EEB" w:rsidRDefault="00C46EEB" w:rsidP="00C46EEB">
      <w:pPr>
        <w:ind w:firstLine="0"/>
      </w:pPr>
      <w:r>
        <w:t xml:space="preserve">&lt;?php  </w:t>
      </w:r>
    </w:p>
    <w:p w:rsidR="00C46EEB" w:rsidRDefault="00C46EEB" w:rsidP="00C46EEB">
      <w:pPr>
        <w:ind w:firstLine="0"/>
      </w:pPr>
      <w:r>
        <w:t>if (isset($_GET['r'])) {</w:t>
      </w:r>
    </w:p>
    <w:p w:rsidR="00C46EEB" w:rsidRDefault="00C46EEB" w:rsidP="00C46EEB">
      <w:pPr>
        <w:ind w:firstLine="0"/>
      </w:pPr>
      <w:r>
        <w:t xml:space="preserve">  $r = base64_decode($_GET['r']);</w:t>
      </w:r>
    </w:p>
    <w:p w:rsidR="00C46EEB" w:rsidRDefault="00C46EEB" w:rsidP="00C46EEB">
      <w:pPr>
        <w:ind w:firstLine="0"/>
      </w:pPr>
      <w:r>
        <w:t xml:space="preserve">  $seen = 1;</w:t>
      </w:r>
    </w:p>
    <w:p w:rsidR="00C46EEB" w:rsidRDefault="00C46EEB" w:rsidP="00C46EEB">
      <w:pPr>
        <w:ind w:firstLine="0"/>
      </w:pPr>
      <w:r>
        <w:t xml:space="preserve">  seen_clicked($seen, $id);</w:t>
      </w:r>
    </w:p>
    <w:p w:rsidR="00C46EEB" w:rsidRDefault="00C46EEB" w:rsidP="00C46EEB">
      <w:pPr>
        <w:ind w:firstLine="0"/>
      </w:pPr>
      <w:r>
        <w:t>}</w:t>
      </w:r>
    </w:p>
    <w:p w:rsidR="00C46EEB" w:rsidRDefault="00C46EEB" w:rsidP="00C46EEB">
      <w:pPr>
        <w:ind w:firstLine="0"/>
      </w:pPr>
      <w:r>
        <w:t>?&gt;</w:t>
      </w:r>
    </w:p>
    <w:p w:rsidR="00C46EEB" w:rsidRDefault="00C46EEB" w:rsidP="00C46EEB">
      <w:pPr>
        <w:ind w:firstLine="0"/>
      </w:pPr>
      <w:r>
        <w:t>&lt;section class="content-header"&gt;</w:t>
      </w:r>
    </w:p>
    <w:p w:rsidR="00C46EEB" w:rsidRDefault="00C46EEB" w:rsidP="00C46EEB">
      <w:pPr>
        <w:ind w:firstLine="0"/>
      </w:pPr>
      <w:r>
        <w:t xml:space="preserve">  &lt;h1&gt;</w:t>
      </w:r>
    </w:p>
    <w:p w:rsidR="00C46EEB" w:rsidRDefault="00C46EEB" w:rsidP="00C46EEB">
      <w:pPr>
        <w:ind w:firstLine="0"/>
      </w:pPr>
      <w:r>
        <w:t xml:space="preserve">    Notification Mailbox</w:t>
      </w:r>
    </w:p>
    <w:p w:rsidR="00C46EEB" w:rsidRDefault="00C46EEB" w:rsidP="00C46EEB">
      <w:pPr>
        <w:ind w:firstLine="0"/>
      </w:pPr>
      <w:r>
        <w:t xml:space="preserve">  &lt;/h1&gt;</w:t>
      </w:r>
    </w:p>
    <w:p w:rsidR="00C46EEB" w:rsidRDefault="00C46EEB" w:rsidP="00C46EEB">
      <w:pPr>
        <w:ind w:firstLine="0"/>
      </w:pPr>
      <w:r>
        <w:tab/>
        <w:t>&lt;ol class="breadcrumb"&gt;</w:t>
      </w:r>
    </w:p>
    <w:p w:rsidR="00C46EEB" w:rsidRDefault="00C46EEB" w:rsidP="00C46EEB">
      <w:pPr>
        <w:ind w:firstLine="0"/>
      </w:pPr>
      <w:r>
        <w:tab/>
      </w:r>
      <w:r>
        <w:tab/>
        <w:t>&lt;li&gt;&lt;a href="index.php"&gt;&lt;i class="fa fa-home"&gt;&lt;/i&gt;Home&lt;/a&gt;&lt;/li&gt;</w:t>
      </w:r>
    </w:p>
    <w:p w:rsidR="00C46EEB" w:rsidRDefault="00C46EEB" w:rsidP="00C46EEB">
      <w:pPr>
        <w:ind w:firstLine="0"/>
      </w:pPr>
      <w:r>
        <w:tab/>
        <w:t>&lt;/ol&gt;</w:t>
      </w:r>
      <w:r>
        <w:tab/>
      </w:r>
    </w:p>
    <w:p w:rsidR="00C46EEB" w:rsidRDefault="00C46EEB" w:rsidP="00C46EEB">
      <w:pPr>
        <w:ind w:firstLine="0"/>
      </w:pPr>
      <w:r>
        <w:t>&lt;/section&gt;</w:t>
      </w:r>
    </w:p>
    <w:p w:rsidR="00C46EEB" w:rsidRDefault="00C46EEB" w:rsidP="00C46EEB">
      <w:pPr>
        <w:ind w:firstLine="0"/>
      </w:pPr>
    </w:p>
    <w:p w:rsidR="00C46EEB" w:rsidRDefault="00C46EEB" w:rsidP="00C46EEB">
      <w:pPr>
        <w:ind w:firstLine="0"/>
      </w:pPr>
      <w:r>
        <w:t>&lt;section class="content"&gt;</w:t>
      </w:r>
    </w:p>
    <w:p w:rsidR="00C46EEB" w:rsidRDefault="00C46EEB" w:rsidP="00C46EEB">
      <w:pPr>
        <w:ind w:firstLine="0"/>
      </w:pPr>
      <w:r>
        <w:t xml:space="preserve">&lt;?php  </w:t>
      </w:r>
    </w:p>
    <w:p w:rsidR="00C46EEB" w:rsidRDefault="00C46EEB" w:rsidP="00C46EEB">
      <w:pPr>
        <w:ind w:firstLine="0"/>
      </w:pPr>
      <w:r>
        <w:lastRenderedPageBreak/>
        <w:t>if (isset($_POST['btn_send'])) {</w:t>
      </w:r>
    </w:p>
    <w:p w:rsidR="00C46EEB" w:rsidRDefault="00C46EEB" w:rsidP="00C46EEB">
      <w:pPr>
        <w:ind w:firstLine="0"/>
      </w:pPr>
      <w:r>
        <w:tab/>
        <w:t>if (empty($_POST['btn_confirm'])) {</w:t>
      </w:r>
    </w:p>
    <w:p w:rsidR="00C46EEB" w:rsidRDefault="00C46EEB" w:rsidP="00C46EEB">
      <w:pPr>
        <w:ind w:firstLine="0"/>
      </w:pPr>
      <w:r>
        <w:t>?&gt;</w:t>
      </w:r>
    </w:p>
    <w:p w:rsidR="00C46EEB" w:rsidRDefault="00C46EEB" w:rsidP="00C46EEB">
      <w:pPr>
        <w:ind w:firstLine="0"/>
      </w:pPr>
      <w:r>
        <w:t>&lt;div class="alert alert-danger alert-dismissable"&gt;</w:t>
      </w:r>
    </w:p>
    <w:p w:rsidR="00C46EEB" w:rsidRDefault="00C46EEB" w:rsidP="00C46EEB">
      <w:pPr>
        <w:ind w:firstLine="0"/>
      </w:pPr>
      <w:r>
        <w:tab/>
        <w:t>&lt;button type="button" class="close" data-dismiss="alert" aria-hidden="true"&gt;&amp;times;&lt;/button&gt;</w:t>
      </w:r>
    </w:p>
    <w:p w:rsidR="00C46EEB" w:rsidRDefault="00C46EEB" w:rsidP="00C46EEB">
      <w:pPr>
        <w:ind w:firstLine="0"/>
      </w:pPr>
      <w:r>
        <w:tab/>
        <w:t>&lt;p&gt;&lt;i class="icon fa fa-warning"&gt;&lt;/i&gt; The message was not delivered because the Terms and Agreements was left blank.&lt;/p&gt;</w:t>
      </w:r>
    </w:p>
    <w:p w:rsidR="00C46EEB" w:rsidRDefault="00C46EEB" w:rsidP="00C46EEB">
      <w:pPr>
        <w:ind w:firstLine="0"/>
      </w:pPr>
      <w:r>
        <w:t>&lt;/div&gt;</w:t>
      </w:r>
    </w:p>
    <w:p w:rsidR="00C46EEB" w:rsidRDefault="00C46EEB" w:rsidP="00C46EEB">
      <w:pPr>
        <w:ind w:firstLine="0"/>
      </w:pPr>
      <w:r>
        <w:t>&lt;?php</w:t>
      </w:r>
    </w:p>
    <w:p w:rsidR="00C46EEB" w:rsidRDefault="00C46EEB" w:rsidP="00C46EEB">
      <w:pPr>
        <w:ind w:firstLine="0"/>
      </w:pPr>
      <w:r>
        <w:tab/>
        <w:t>} else {</w:t>
      </w:r>
    </w:p>
    <w:p w:rsidR="00C46EEB" w:rsidRDefault="00C46EEB" w:rsidP="00C46EEB">
      <w:pPr>
        <w:ind w:firstLine="0"/>
      </w:pPr>
      <w:r>
        <w:t>?&gt;</w:t>
      </w:r>
    </w:p>
    <w:p w:rsidR="00C46EEB" w:rsidRDefault="00C46EEB" w:rsidP="00C46EEB">
      <w:pPr>
        <w:ind w:firstLine="0"/>
      </w:pPr>
      <w:r>
        <w:t>&lt;div class="alert alert-success alert-dismissable"&gt;</w:t>
      </w:r>
    </w:p>
    <w:p w:rsidR="00C46EEB" w:rsidRDefault="00C46EEB" w:rsidP="00C46EEB">
      <w:pPr>
        <w:ind w:firstLine="0"/>
      </w:pPr>
      <w:r>
        <w:tab/>
        <w:t>&lt;button type="button" class="close" data-dismiss="alert" aria-hidden="true"&gt;&amp;times;&lt;/button&gt;</w:t>
      </w:r>
    </w:p>
    <w:p w:rsidR="00C46EEB" w:rsidRDefault="00C46EEB" w:rsidP="00C46EEB">
      <w:pPr>
        <w:ind w:firstLine="0"/>
      </w:pPr>
      <w:r>
        <w:tab/>
        <w:t>&lt;p&gt;&lt;i class="icon fa fa-check"&gt;&lt;/i&gt; The message was delivered.&lt;/p&gt;</w:t>
      </w:r>
    </w:p>
    <w:p w:rsidR="00C46EEB" w:rsidRDefault="00C46EEB" w:rsidP="00C46EEB">
      <w:pPr>
        <w:ind w:firstLine="0"/>
      </w:pPr>
      <w:r>
        <w:t>&lt;/div&gt;</w:t>
      </w:r>
    </w:p>
    <w:p w:rsidR="00C46EEB" w:rsidRDefault="00C46EEB" w:rsidP="00C46EEB">
      <w:pPr>
        <w:ind w:firstLine="0"/>
      </w:pPr>
      <w:r>
        <w:t>&lt;?php</w:t>
      </w:r>
    </w:p>
    <w:p w:rsidR="00C46EEB" w:rsidRDefault="00C46EEB" w:rsidP="00C46EEB">
      <w:pPr>
        <w:ind w:firstLine="0"/>
      </w:pPr>
      <w:r>
        <w:tab/>
        <w:t>$btn_id = $_POST['btn_send'];</w:t>
      </w:r>
    </w:p>
    <w:p w:rsidR="00C46EEB" w:rsidRDefault="00C46EEB" w:rsidP="00C46EEB">
      <w:pPr>
        <w:ind w:firstLine="0"/>
      </w:pPr>
      <w:r>
        <w:tab/>
        <w:t>$confirm = $_POST['btn_confirm'];</w:t>
      </w:r>
    </w:p>
    <w:p w:rsidR="00C46EEB" w:rsidRDefault="00C46EEB" w:rsidP="00C46EEB">
      <w:pPr>
        <w:ind w:firstLine="0"/>
      </w:pPr>
    </w:p>
    <w:p w:rsidR="00C46EEB" w:rsidRDefault="00C46EEB" w:rsidP="00C46EEB">
      <w:pPr>
        <w:ind w:firstLine="0"/>
      </w:pPr>
      <w:r>
        <w:tab/>
        <w:t>update_student_notification($id, $confirm, $btn_id);</w:t>
      </w:r>
    </w:p>
    <w:p w:rsidR="00C46EEB" w:rsidRDefault="00C46EEB" w:rsidP="00C46EEB">
      <w:pPr>
        <w:ind w:firstLine="0"/>
      </w:pPr>
      <w:r>
        <w:tab/>
        <w:t>}</w:t>
      </w:r>
    </w:p>
    <w:p w:rsidR="00C46EEB" w:rsidRDefault="00C46EEB" w:rsidP="00C46EEB">
      <w:pPr>
        <w:ind w:firstLine="0"/>
      </w:pPr>
      <w:r>
        <w:lastRenderedPageBreak/>
        <w:t>}</w:t>
      </w:r>
    </w:p>
    <w:p w:rsidR="00C46EEB" w:rsidRDefault="00C46EEB" w:rsidP="00C46EEB">
      <w:pPr>
        <w:ind w:firstLine="0"/>
      </w:pPr>
      <w:r>
        <w:t>?&gt;</w:t>
      </w:r>
    </w:p>
    <w:p w:rsidR="00C46EEB" w:rsidRDefault="00C46EEB" w:rsidP="00C46EEB">
      <w:pPr>
        <w:ind w:firstLine="0"/>
      </w:pPr>
      <w:r>
        <w:t>&lt;div class="row"&gt;</w:t>
      </w:r>
    </w:p>
    <w:p w:rsidR="00C46EEB" w:rsidRDefault="00C46EEB" w:rsidP="00C46EEB">
      <w:pPr>
        <w:ind w:firstLine="0"/>
      </w:pPr>
      <w:r>
        <w:t>&lt;div class="col-md-3"&gt;</w:t>
      </w:r>
    </w:p>
    <w:p w:rsidR="00C46EEB" w:rsidRDefault="00C46EEB" w:rsidP="00C46EEB">
      <w:pPr>
        <w:ind w:firstLine="0"/>
      </w:pPr>
      <w:r>
        <w:t xml:space="preserve">  &lt;div class="box box-solid"&gt;</w:t>
      </w:r>
    </w:p>
    <w:p w:rsidR="00C46EEB" w:rsidRDefault="00C46EEB" w:rsidP="00C46EEB">
      <w:pPr>
        <w:ind w:firstLine="0"/>
      </w:pPr>
      <w:r>
        <w:t xml:space="preserve">    &lt;div class="box-body no-padding"&gt;</w:t>
      </w:r>
    </w:p>
    <w:p w:rsidR="00C46EEB" w:rsidRDefault="00C46EEB" w:rsidP="00C46EEB">
      <w:pPr>
        <w:ind w:firstLine="0"/>
      </w:pPr>
      <w:r>
        <w:t xml:space="preserve">      &lt;ul class="nav nav-pills nav-stacked"&gt;</w:t>
      </w:r>
    </w:p>
    <w:p w:rsidR="00C46EEB" w:rsidRDefault="00C46EEB" w:rsidP="00C46EEB">
      <w:pPr>
        <w:ind w:firstLine="0"/>
      </w:pPr>
      <w:r>
        <w:t xml:space="preserve">        &lt;li class="active"&gt;&lt;a href="notification.php?r=&lt;?php echo base64_encode(encode_notification($id)); ?&gt;"&gt;&lt;i class="fa fa-inbox"&gt;&lt;/i&gt; Inbox&lt;/a&gt;&lt;/li&gt;</w:t>
      </w:r>
    </w:p>
    <w:p w:rsidR="00C46EEB" w:rsidRDefault="00C46EEB" w:rsidP="00C46EEB">
      <w:pPr>
        <w:ind w:firstLine="0"/>
      </w:pPr>
      <w:r>
        <w:t xml:space="preserve">        &lt;li&gt;&lt;a href="#"&gt;&lt;i class="fa fa-database"&gt;&lt;/i&gt; Archive&lt;/a&gt;&lt;/li&gt;</w:t>
      </w:r>
    </w:p>
    <w:p w:rsidR="00C46EEB" w:rsidRDefault="00C46EEB" w:rsidP="00C46EEB">
      <w:pPr>
        <w:ind w:firstLine="0"/>
      </w:pPr>
      <w:r>
        <w:t xml:space="preserve">      &lt;/ul&gt;</w:t>
      </w:r>
    </w:p>
    <w:p w:rsidR="00C46EEB" w:rsidRDefault="00C46EEB" w:rsidP="00C46EEB">
      <w:pPr>
        <w:ind w:firstLine="0"/>
      </w:pPr>
      <w:r>
        <w:t xml:space="preserve">    &lt;/div&gt;&lt;!-- /.box-body --&gt;</w:t>
      </w:r>
    </w:p>
    <w:p w:rsidR="00C46EEB" w:rsidRDefault="00C46EEB" w:rsidP="00C46EEB">
      <w:pPr>
        <w:ind w:firstLine="0"/>
      </w:pPr>
      <w:r>
        <w:t xml:space="preserve">  &lt;/div&gt;&lt;!-- /. box --&gt;</w:t>
      </w:r>
    </w:p>
    <w:p w:rsidR="00C46EEB" w:rsidRDefault="00C46EEB" w:rsidP="00C46EEB">
      <w:pPr>
        <w:ind w:firstLine="0"/>
      </w:pPr>
      <w:r>
        <w:t>&lt;/div&gt;&lt;!-- /.col --&gt;</w:t>
      </w:r>
    </w:p>
    <w:p w:rsidR="00C46EEB" w:rsidRDefault="00C46EEB" w:rsidP="00C46EEB">
      <w:pPr>
        <w:ind w:firstLine="0"/>
      </w:pPr>
      <w:r>
        <w:t>&lt;div class="col-md-9"&gt;</w:t>
      </w:r>
    </w:p>
    <w:p w:rsidR="00C46EEB" w:rsidRDefault="00C46EEB" w:rsidP="00C46EEB">
      <w:pPr>
        <w:ind w:firstLine="0"/>
      </w:pPr>
      <w:r>
        <w:t xml:space="preserve">  &lt;div class="box box-primary"&gt;</w:t>
      </w:r>
    </w:p>
    <w:p w:rsidR="00C46EEB" w:rsidRDefault="00C46EEB" w:rsidP="00C46EEB">
      <w:pPr>
        <w:ind w:firstLine="0"/>
      </w:pPr>
      <w:r>
        <w:t xml:space="preserve">    &lt;div class="box-header with-border"&gt;</w:t>
      </w:r>
    </w:p>
    <w:p w:rsidR="00C46EEB" w:rsidRDefault="00C46EEB" w:rsidP="00C46EEB">
      <w:pPr>
        <w:ind w:firstLine="0"/>
      </w:pPr>
      <w:r>
        <w:t xml:space="preserve">      &lt;h3 class="box-title"&gt;Inbox&lt;/h3&gt;</w:t>
      </w:r>
    </w:p>
    <w:p w:rsidR="00C46EEB" w:rsidRDefault="00C46EEB" w:rsidP="00C46EEB">
      <w:pPr>
        <w:ind w:firstLine="0"/>
      </w:pPr>
      <w:r>
        <w:t xml:space="preserve">      &lt;div class="box-tools pull-right"&gt;</w:t>
      </w:r>
    </w:p>
    <w:p w:rsidR="00C46EEB" w:rsidRDefault="00C46EEB" w:rsidP="00C46EEB">
      <w:pPr>
        <w:ind w:firstLine="0"/>
      </w:pPr>
      <w:r>
        <w:t xml:space="preserve">      &lt;/div&gt;&lt;!-- /.box-tools --&gt;</w:t>
      </w:r>
    </w:p>
    <w:p w:rsidR="00C46EEB" w:rsidRDefault="00C46EEB" w:rsidP="00C46EEB">
      <w:pPr>
        <w:ind w:firstLine="0"/>
      </w:pPr>
      <w:r>
        <w:t xml:space="preserve">    &lt;/div&gt;&lt;!-- /.box-header --&gt;</w:t>
      </w:r>
    </w:p>
    <w:p w:rsidR="00C46EEB" w:rsidRDefault="00C46EEB" w:rsidP="00C46EEB">
      <w:pPr>
        <w:ind w:firstLine="0"/>
      </w:pPr>
      <w:r>
        <w:t xml:space="preserve">        &lt;div class="box-body no-padding"&gt;</w:t>
      </w:r>
    </w:p>
    <w:p w:rsidR="00C46EEB" w:rsidRDefault="00C46EEB" w:rsidP="00C46EEB">
      <w:pPr>
        <w:ind w:firstLine="0"/>
      </w:pPr>
      <w:r>
        <w:t xml:space="preserve">          &lt;div class="table-responsive mailbox-messages"&gt;</w:t>
      </w:r>
    </w:p>
    <w:p w:rsidR="00C46EEB" w:rsidRDefault="00C46EEB" w:rsidP="00C46EEB">
      <w:pPr>
        <w:ind w:firstLine="0"/>
      </w:pPr>
      <w:r>
        <w:lastRenderedPageBreak/>
        <w:t xml:space="preserve">            &lt;table class="table table-hover table-striped"&gt;</w:t>
      </w:r>
    </w:p>
    <w:p w:rsidR="00C46EEB" w:rsidRDefault="00C46EEB" w:rsidP="00C46EEB">
      <w:pPr>
        <w:ind w:firstLine="0"/>
      </w:pPr>
      <w:r>
        <w:t xml:space="preserve">              &lt;tr&gt;</w:t>
      </w:r>
    </w:p>
    <w:p w:rsidR="00C46EEB" w:rsidRDefault="00C46EEB" w:rsidP="00C46EEB">
      <w:pPr>
        <w:ind w:firstLine="0"/>
      </w:pPr>
      <w:r>
        <w:t xml:space="preserve">                &lt;th&gt;&lt;/th&gt;</w:t>
      </w:r>
    </w:p>
    <w:p w:rsidR="00C46EEB" w:rsidRDefault="00C46EEB" w:rsidP="00C46EEB">
      <w:pPr>
        <w:ind w:firstLine="0"/>
      </w:pPr>
      <w:r>
        <w:t xml:space="preserve">                &lt;th&gt;Name&lt;/th&gt;</w:t>
      </w:r>
    </w:p>
    <w:p w:rsidR="00C46EEB" w:rsidRDefault="00C46EEB" w:rsidP="00C46EEB">
      <w:pPr>
        <w:ind w:firstLine="0"/>
      </w:pPr>
      <w:r>
        <w:t xml:space="preserve">                &lt;th&gt;Subject&lt;/th&gt;</w:t>
      </w:r>
    </w:p>
    <w:p w:rsidR="00C46EEB" w:rsidRDefault="00C46EEB" w:rsidP="00C46EEB">
      <w:pPr>
        <w:ind w:firstLine="0"/>
      </w:pPr>
      <w:r>
        <w:t xml:space="preserve">                &lt;th&gt;Sent Date&lt;/th&gt;</w:t>
      </w:r>
    </w:p>
    <w:p w:rsidR="00C46EEB" w:rsidRDefault="00C46EEB" w:rsidP="00C46EEB">
      <w:pPr>
        <w:ind w:firstLine="0"/>
      </w:pPr>
      <w:r>
        <w:t xml:space="preserve">                &lt;th&gt;&lt;/th&gt;</w:t>
      </w:r>
    </w:p>
    <w:p w:rsidR="00C46EEB" w:rsidRDefault="00C46EEB" w:rsidP="00C46EEB">
      <w:pPr>
        <w:ind w:firstLine="0"/>
      </w:pPr>
      <w:r>
        <w:t xml:space="preserve">              &lt;/tr&gt;</w:t>
      </w:r>
    </w:p>
    <w:p w:rsidR="00C46EEB" w:rsidRDefault="00C46EEB" w:rsidP="00C46EEB">
      <w:pPr>
        <w:ind w:firstLine="0"/>
      </w:pPr>
      <w:r>
        <w:t xml:space="preserve">              &lt;form action="notification_message.php" method="POST"&gt;</w:t>
      </w:r>
    </w:p>
    <w:p w:rsidR="00C46EEB" w:rsidRDefault="00C46EEB" w:rsidP="00C46EEB">
      <w:pPr>
        <w:ind w:firstLine="0"/>
      </w:pPr>
      <w:r>
        <w:tab/>
        <w:t xml:space="preserve">              &lt;tbody&gt;</w:t>
      </w:r>
    </w:p>
    <w:p w:rsidR="00C46EEB" w:rsidRDefault="00C46EEB" w:rsidP="00C46EEB">
      <w:pPr>
        <w:ind w:firstLine="0"/>
      </w:pPr>
      <w:r>
        <w:tab/>
        <w:t xml:space="preserve">                &lt;?php received_notification($id); ?&gt;</w:t>
      </w:r>
    </w:p>
    <w:p w:rsidR="00C46EEB" w:rsidRDefault="00C46EEB" w:rsidP="00C46EEB">
      <w:pPr>
        <w:ind w:firstLine="0"/>
      </w:pPr>
      <w:r>
        <w:tab/>
        <w:t xml:space="preserve">              &lt;/tbody&gt;</w:t>
      </w:r>
    </w:p>
    <w:p w:rsidR="00C46EEB" w:rsidRDefault="00C46EEB" w:rsidP="00C46EEB">
      <w:pPr>
        <w:ind w:firstLine="0"/>
      </w:pPr>
      <w:r>
        <w:t xml:space="preserve">              &lt;/form&gt;</w:t>
      </w:r>
    </w:p>
    <w:p w:rsidR="00C46EEB" w:rsidRDefault="00C46EEB" w:rsidP="00C46EEB">
      <w:pPr>
        <w:ind w:firstLine="0"/>
      </w:pPr>
      <w:r>
        <w:t xml:space="preserve">            &lt;/table&gt;&lt;!-- /.table --&gt;</w:t>
      </w:r>
    </w:p>
    <w:p w:rsidR="00C46EEB" w:rsidRDefault="00C46EEB" w:rsidP="00C46EEB">
      <w:pPr>
        <w:ind w:firstLine="0"/>
      </w:pPr>
      <w:r>
        <w:t xml:space="preserve">          &lt;/div&gt;&lt;!-- /.mail-box-messages --&gt;</w:t>
      </w:r>
    </w:p>
    <w:p w:rsidR="00C46EEB" w:rsidRDefault="00C46EEB" w:rsidP="00C46EEB">
      <w:pPr>
        <w:ind w:firstLine="0"/>
      </w:pPr>
      <w:r>
        <w:t xml:space="preserve">        &lt;/div&gt;&lt;!-- /.box-body --&gt;</w:t>
      </w:r>
    </w:p>
    <w:p w:rsidR="00C46EEB" w:rsidRDefault="00C46EEB" w:rsidP="00C46EEB">
      <w:pPr>
        <w:ind w:firstLine="0"/>
      </w:pPr>
      <w:r>
        <w:t xml:space="preserve">    &lt;div class="box-footer no-padding"&gt;</w:t>
      </w:r>
    </w:p>
    <w:p w:rsidR="00C46EEB" w:rsidRDefault="00C46EEB" w:rsidP="00C46EEB">
      <w:pPr>
        <w:ind w:firstLine="0"/>
      </w:pPr>
      <w:r>
        <w:t xml:space="preserve">    &lt;/div&gt;</w:t>
      </w:r>
    </w:p>
    <w:p w:rsidR="00C46EEB" w:rsidRDefault="00C46EEB" w:rsidP="00C46EEB">
      <w:pPr>
        <w:ind w:firstLine="0"/>
      </w:pPr>
      <w:r>
        <w:t xml:space="preserve">  &lt;/div&gt;&lt;!-- /. box --&gt;</w:t>
      </w:r>
    </w:p>
    <w:p w:rsidR="00C46EEB" w:rsidRDefault="00C46EEB" w:rsidP="00C46EEB">
      <w:pPr>
        <w:ind w:firstLine="0"/>
      </w:pPr>
      <w:r>
        <w:t>&lt;/div&gt;&lt;!-- /.col --&gt;</w:t>
      </w:r>
    </w:p>
    <w:p w:rsidR="00C46EEB" w:rsidRDefault="00C46EEB" w:rsidP="00C46EEB">
      <w:pPr>
        <w:ind w:firstLine="0"/>
      </w:pPr>
      <w:r>
        <w:t>&lt;/div&gt;&lt;!-- /.row --&gt;</w:t>
      </w:r>
    </w:p>
    <w:p w:rsidR="00C46EEB" w:rsidRDefault="00C46EEB" w:rsidP="00C46EEB">
      <w:pPr>
        <w:ind w:firstLine="0"/>
      </w:pPr>
      <w:r>
        <w:t>&lt;/section&gt;&lt;!-- /.content --&gt;</w:t>
      </w:r>
    </w:p>
    <w:p w:rsidR="00C46EEB" w:rsidRDefault="00C46EEB" w:rsidP="00C46EEB">
      <w:pPr>
        <w:ind w:firstLine="0"/>
      </w:pPr>
      <w:r>
        <w:t>&lt;!-- =========================================================== --&gt;</w:t>
      </w:r>
    </w:p>
    <w:p w:rsidR="00C46EEB" w:rsidRDefault="00C46EEB" w:rsidP="00C46EEB">
      <w:pPr>
        <w:ind w:firstLine="0"/>
      </w:pPr>
    </w:p>
    <w:p w:rsidR="00C46EEB" w:rsidRDefault="00C46EEB" w:rsidP="00C46EEB">
      <w:pPr>
        <w:ind w:firstLine="0"/>
      </w:pPr>
      <w:r>
        <w:t>&lt;!-- === [= NOTHING FOLLOWS =] === --&gt;</w:t>
      </w:r>
    </w:p>
    <w:p w:rsidR="00C46EEB" w:rsidRDefault="00C46EEB" w:rsidP="00C46EEB">
      <w:pPr>
        <w:ind w:firstLine="0"/>
      </w:pPr>
      <w:r>
        <w:t xml:space="preserve">&lt;?php  </w:t>
      </w:r>
    </w:p>
    <w:p w:rsidR="00C46EEB" w:rsidRDefault="00C46EEB" w:rsidP="00C46EEB">
      <w:pPr>
        <w:ind w:firstLine="0"/>
      </w:pPr>
      <w:r>
        <w:t>require 'app/view/student/overall-footer.php'</w:t>
      </w:r>
    </w:p>
    <w:p w:rsidR="00C46EEB" w:rsidRDefault="00C46EEB" w:rsidP="00C46EEB">
      <w:pPr>
        <w:ind w:firstLine="0"/>
      </w:pPr>
      <w:r>
        <w:t>?&gt;</w:t>
      </w:r>
    </w:p>
    <w:p w:rsidR="00C46EEB" w:rsidRDefault="00C46EEB" w:rsidP="00C46EEB">
      <w:pPr>
        <w:ind w:firstLine="0"/>
      </w:pPr>
    </w:p>
    <w:p w:rsidR="00C46EEB" w:rsidRDefault="00C46EEB" w:rsidP="00C46EEB">
      <w:pPr>
        <w:ind w:firstLine="0"/>
        <w:rPr>
          <w:b/>
        </w:rPr>
      </w:pPr>
      <w:r>
        <w:tab/>
      </w:r>
      <w:r w:rsidR="00E93E53">
        <w:rPr>
          <w:b/>
        </w:rPr>
        <w:t>notification_details.php</w:t>
      </w:r>
    </w:p>
    <w:p w:rsidR="003D6249" w:rsidRDefault="003D6249" w:rsidP="003D6249">
      <w:pPr>
        <w:ind w:firstLine="0"/>
      </w:pPr>
      <w:r>
        <w:t>&lt;!-- This Page is/are for Administrator --&gt;</w:t>
      </w:r>
    </w:p>
    <w:p w:rsidR="003D6249" w:rsidRDefault="003D6249" w:rsidP="003D6249">
      <w:pPr>
        <w:ind w:firstLine="0"/>
      </w:pPr>
      <w:r>
        <w:t xml:space="preserve">&lt;?php </w:t>
      </w:r>
    </w:p>
    <w:p w:rsidR="003D6249" w:rsidRDefault="003D6249" w:rsidP="003D6249">
      <w:pPr>
        <w:ind w:firstLine="0"/>
      </w:pPr>
      <w:r>
        <w:t>require 'app/controller/init.php';</w:t>
      </w:r>
    </w:p>
    <w:p w:rsidR="003D6249" w:rsidRDefault="003D6249" w:rsidP="003D6249">
      <w:pPr>
        <w:ind w:firstLine="0"/>
      </w:pPr>
      <w:r>
        <w:t>protect_page_profile_admin();</w:t>
      </w:r>
    </w:p>
    <w:p w:rsidR="003D6249" w:rsidRDefault="003D6249" w:rsidP="003D6249">
      <w:pPr>
        <w:ind w:firstLine="0"/>
      </w:pPr>
      <w:r>
        <w:t>require 'app/controller/administrator/login-credential.php';</w:t>
      </w:r>
    </w:p>
    <w:p w:rsidR="003D6249" w:rsidRDefault="003D6249" w:rsidP="003D6249">
      <w:pPr>
        <w:ind w:firstLine="0"/>
      </w:pPr>
      <w:r>
        <w:t>require 'app/view/administrator/overall-header.php';</w:t>
      </w:r>
    </w:p>
    <w:p w:rsidR="003D6249" w:rsidRDefault="003D6249" w:rsidP="003D6249">
      <w:pPr>
        <w:ind w:firstLine="0"/>
      </w:pPr>
    </w:p>
    <w:p w:rsidR="003D6249" w:rsidRDefault="003D6249" w:rsidP="003D6249">
      <w:pPr>
        <w:ind w:firstLine="0"/>
      </w:pPr>
      <w:r>
        <w:t>add_message_details()</w:t>
      </w:r>
    </w:p>
    <w:p w:rsidR="003D6249" w:rsidRDefault="003D6249" w:rsidP="003D6249">
      <w:pPr>
        <w:ind w:firstLine="0"/>
      </w:pPr>
      <w:r>
        <w:t>?&gt;</w:t>
      </w:r>
    </w:p>
    <w:p w:rsidR="003D6249" w:rsidRDefault="003D6249" w:rsidP="003D6249">
      <w:pPr>
        <w:ind w:firstLine="0"/>
      </w:pPr>
      <w:r>
        <w:t>&lt;!-- === Insert Administrator Content === --&gt;</w:t>
      </w:r>
    </w:p>
    <w:p w:rsidR="003D6249" w:rsidRDefault="003D6249" w:rsidP="003D6249">
      <w:pPr>
        <w:ind w:firstLine="0"/>
      </w:pPr>
      <w:r>
        <w:t>&lt;section class="content-header"&gt;</w:t>
      </w:r>
    </w:p>
    <w:p w:rsidR="003D6249" w:rsidRDefault="003D6249" w:rsidP="003D6249">
      <w:pPr>
        <w:ind w:firstLine="0"/>
      </w:pPr>
      <w:r>
        <w:tab/>
        <w:t>&lt;h1&gt;</w:t>
      </w:r>
    </w:p>
    <w:p w:rsidR="003D6249" w:rsidRDefault="003D6249" w:rsidP="003D6249">
      <w:pPr>
        <w:ind w:firstLine="0"/>
      </w:pPr>
      <w:r>
        <w:tab/>
      </w:r>
      <w:r>
        <w:tab/>
        <w:t>Notification Details</w:t>
      </w:r>
    </w:p>
    <w:p w:rsidR="003D6249" w:rsidRDefault="003D6249" w:rsidP="003D6249">
      <w:pPr>
        <w:ind w:firstLine="0"/>
      </w:pPr>
      <w:r>
        <w:tab/>
        <w:t>&lt;/h1&gt;</w:t>
      </w:r>
    </w:p>
    <w:p w:rsidR="003D6249" w:rsidRDefault="003D6249" w:rsidP="003D6249">
      <w:pPr>
        <w:ind w:firstLine="0"/>
      </w:pPr>
      <w:r>
        <w:tab/>
        <w:t>&lt;ol class="breadcrumb"&gt;</w:t>
      </w:r>
    </w:p>
    <w:p w:rsidR="003D6249" w:rsidRDefault="003D6249" w:rsidP="003D6249">
      <w:pPr>
        <w:ind w:firstLine="0"/>
      </w:pPr>
      <w:r>
        <w:tab/>
      </w:r>
      <w:r>
        <w:tab/>
        <w:t>&lt;li&gt;&lt;a href="admin.php"&gt;&lt;i class="fa fa-home"&gt;&lt;/i&gt;Home&lt;/a&gt;&lt;/li&gt;</w:t>
      </w:r>
    </w:p>
    <w:p w:rsidR="003D6249" w:rsidRDefault="003D6249" w:rsidP="003D6249">
      <w:pPr>
        <w:ind w:firstLine="0"/>
      </w:pPr>
      <w:r>
        <w:lastRenderedPageBreak/>
        <w:tab/>
        <w:t>&lt;/ol&gt;</w:t>
      </w:r>
    </w:p>
    <w:p w:rsidR="003D6249" w:rsidRDefault="003D6249" w:rsidP="003D6249">
      <w:pPr>
        <w:ind w:firstLine="0"/>
      </w:pPr>
      <w:r>
        <w:t>&lt;/section&gt;</w:t>
      </w:r>
    </w:p>
    <w:p w:rsidR="003D6249" w:rsidRDefault="003D6249" w:rsidP="003D6249">
      <w:pPr>
        <w:ind w:firstLine="0"/>
      </w:pPr>
    </w:p>
    <w:p w:rsidR="003D6249" w:rsidRDefault="003D6249" w:rsidP="003D6249">
      <w:pPr>
        <w:ind w:firstLine="0"/>
      </w:pPr>
      <w:r>
        <w:t>&lt;section class="content"&gt;</w:t>
      </w:r>
    </w:p>
    <w:p w:rsidR="003D6249" w:rsidRDefault="003D6249" w:rsidP="003D6249">
      <w:pPr>
        <w:ind w:firstLine="0"/>
      </w:pPr>
      <w:r>
        <w:t xml:space="preserve">&lt;?php  </w:t>
      </w:r>
    </w:p>
    <w:p w:rsidR="003D6249" w:rsidRDefault="003D6249" w:rsidP="003D6249">
      <w:pPr>
        <w:ind w:firstLine="0"/>
      </w:pPr>
      <w:r>
        <w:t>if (isset($_POST['btn_add'])) {</w:t>
      </w:r>
    </w:p>
    <w:p w:rsidR="003D6249" w:rsidRDefault="003D6249" w:rsidP="003D6249">
      <w:pPr>
        <w:ind w:firstLine="0"/>
      </w:pPr>
      <w:r>
        <w:tab/>
        <w:t>$notification_input = $_POST['notification_input'];</w:t>
      </w:r>
    </w:p>
    <w:p w:rsidR="003D6249" w:rsidRDefault="003D6249" w:rsidP="003D6249">
      <w:pPr>
        <w:ind w:firstLine="0"/>
      </w:pPr>
      <w:r>
        <w:t>?&gt;</w:t>
      </w:r>
    </w:p>
    <w:p w:rsidR="003D6249" w:rsidRDefault="003D6249" w:rsidP="003D6249">
      <w:pPr>
        <w:ind w:firstLine="0"/>
      </w:pPr>
      <w:r>
        <w:t>&lt;div class="alert alert-success alert-dismissable"&gt;</w:t>
      </w:r>
    </w:p>
    <w:p w:rsidR="003D6249" w:rsidRDefault="003D6249" w:rsidP="003D6249">
      <w:pPr>
        <w:ind w:firstLine="0"/>
      </w:pPr>
      <w:r>
        <w:tab/>
        <w:t>&lt;button type="button" class="close" data-dismiss="alert" aria-hidden="true"&gt;&amp;times;&lt;/button&gt;</w:t>
      </w:r>
    </w:p>
    <w:p w:rsidR="003D6249" w:rsidRDefault="003D6249" w:rsidP="003D6249">
      <w:pPr>
        <w:ind w:firstLine="0"/>
      </w:pPr>
      <w:r>
        <w:tab/>
        <w:t>&lt;p&gt;&lt;i class="icon fa fa-check"&gt;&lt;/i&gt; Notification Detail Added:&lt;/p&gt;</w:t>
      </w:r>
    </w:p>
    <w:p w:rsidR="003D6249" w:rsidRDefault="003D6249" w:rsidP="003D6249">
      <w:pPr>
        <w:ind w:firstLine="0"/>
      </w:pPr>
      <w:r>
        <w:tab/>
        <w:t>&lt;ul&gt;</w:t>
      </w:r>
    </w:p>
    <w:p w:rsidR="003D6249" w:rsidRDefault="003D6249" w:rsidP="003D6249">
      <w:pPr>
        <w:ind w:firstLine="0"/>
      </w:pPr>
      <w:r>
        <w:tab/>
      </w:r>
      <w:r>
        <w:tab/>
        <w:t>&lt;li&gt;Notification Type: &lt;?php echo $notification_input; ?&gt;&lt;/li&gt;</w:t>
      </w:r>
    </w:p>
    <w:p w:rsidR="003D6249" w:rsidRDefault="003D6249" w:rsidP="003D6249">
      <w:pPr>
        <w:ind w:firstLine="0"/>
      </w:pPr>
      <w:r>
        <w:tab/>
        <w:t>&lt;/ul&gt;</w:t>
      </w:r>
    </w:p>
    <w:p w:rsidR="003D6249" w:rsidRDefault="003D6249" w:rsidP="003D6249">
      <w:pPr>
        <w:ind w:firstLine="0"/>
      </w:pPr>
      <w:r>
        <w:t>&lt;/div&gt;</w:t>
      </w:r>
    </w:p>
    <w:p w:rsidR="003D6249" w:rsidRDefault="003D6249" w:rsidP="003D6249">
      <w:pPr>
        <w:ind w:firstLine="0"/>
      </w:pPr>
      <w:r>
        <w:t>&lt;?php</w:t>
      </w:r>
      <w:r>
        <w:tab/>
      </w:r>
    </w:p>
    <w:p w:rsidR="003D6249" w:rsidRDefault="003D6249" w:rsidP="003D6249">
      <w:pPr>
        <w:ind w:firstLine="0"/>
      </w:pPr>
      <w:r>
        <w:t>}</w:t>
      </w:r>
    </w:p>
    <w:p w:rsidR="003D6249" w:rsidRDefault="003D6249" w:rsidP="003D6249">
      <w:pPr>
        <w:ind w:firstLine="0"/>
      </w:pPr>
    </w:p>
    <w:p w:rsidR="003D6249" w:rsidRDefault="003D6249" w:rsidP="003D6249">
      <w:pPr>
        <w:ind w:firstLine="0"/>
      </w:pPr>
      <w:r>
        <w:t>if (isset($_POST['btn_update'])) {</w:t>
      </w:r>
    </w:p>
    <w:p w:rsidR="003D6249" w:rsidRDefault="003D6249" w:rsidP="003D6249">
      <w:pPr>
        <w:ind w:firstLine="0"/>
      </w:pPr>
      <w:r>
        <w:tab/>
        <w:t>global $conn;</w:t>
      </w:r>
    </w:p>
    <w:p w:rsidR="003D6249" w:rsidRDefault="003D6249" w:rsidP="003D6249">
      <w:pPr>
        <w:ind w:firstLine="0"/>
      </w:pPr>
    </w:p>
    <w:p w:rsidR="003D6249" w:rsidRDefault="003D6249" w:rsidP="003D6249">
      <w:pPr>
        <w:ind w:firstLine="0"/>
      </w:pPr>
      <w:r>
        <w:tab/>
        <w:t>$id = $_POST['btn_update'];</w:t>
      </w:r>
    </w:p>
    <w:p w:rsidR="003D6249" w:rsidRDefault="003D6249" w:rsidP="003D6249">
      <w:pPr>
        <w:ind w:firstLine="0"/>
      </w:pPr>
      <w:r>
        <w:lastRenderedPageBreak/>
        <w:tab/>
        <w:t>$notification_input = $_POST['notification_input'];</w:t>
      </w:r>
    </w:p>
    <w:p w:rsidR="003D6249" w:rsidRDefault="003D6249" w:rsidP="003D6249">
      <w:pPr>
        <w:ind w:firstLine="0"/>
      </w:pPr>
      <w:r>
        <w:tab/>
        <w:t>$notification_content = $_POST['notification_content'];</w:t>
      </w:r>
    </w:p>
    <w:p w:rsidR="003D6249" w:rsidRDefault="003D6249" w:rsidP="003D6249">
      <w:pPr>
        <w:ind w:firstLine="0"/>
      </w:pPr>
    </w:p>
    <w:p w:rsidR="003D6249" w:rsidRDefault="003D6249" w:rsidP="003D6249">
      <w:pPr>
        <w:ind w:firstLine="0"/>
      </w:pPr>
      <w:r>
        <w:tab/>
        <w:t>$update = "UPDATE message SET message_type =" . " \"$notification_input\" " . ", body = \"$notification_content\"</w:t>
      </w:r>
    </w:p>
    <w:p w:rsidR="003D6249" w:rsidRDefault="003D6249" w:rsidP="003D6249">
      <w:pPr>
        <w:ind w:firstLine="0"/>
      </w:pPr>
      <w:r>
        <w:tab/>
      </w:r>
      <w:r>
        <w:tab/>
      </w:r>
      <w:r>
        <w:tab/>
        <w:t xml:space="preserve">   WHERE id = '$id'";</w:t>
      </w:r>
    </w:p>
    <w:p w:rsidR="003D6249" w:rsidRDefault="003D6249" w:rsidP="003D6249">
      <w:pPr>
        <w:ind w:firstLine="0"/>
      </w:pPr>
      <w:r>
        <w:tab/>
      </w:r>
      <w:r>
        <w:tab/>
      </w:r>
      <w:r>
        <w:tab/>
        <w:t xml:space="preserve">   </w:t>
      </w:r>
    </w:p>
    <w:p w:rsidR="003D6249" w:rsidRDefault="003D6249" w:rsidP="003D6249">
      <w:pPr>
        <w:ind w:firstLine="0"/>
      </w:pPr>
      <w:r>
        <w:tab/>
        <w:t>$result = $conn-&gt;query($update);</w:t>
      </w:r>
    </w:p>
    <w:p w:rsidR="003D6249" w:rsidRDefault="003D6249" w:rsidP="003D6249">
      <w:pPr>
        <w:ind w:firstLine="0"/>
      </w:pPr>
      <w:r>
        <w:t>?&gt;</w:t>
      </w:r>
    </w:p>
    <w:p w:rsidR="003D6249" w:rsidRDefault="003D6249" w:rsidP="003D6249">
      <w:pPr>
        <w:ind w:firstLine="0"/>
      </w:pPr>
      <w:r>
        <w:t>&lt;div class="alert alert-success alert-dismissable"&gt;</w:t>
      </w:r>
    </w:p>
    <w:p w:rsidR="003D6249" w:rsidRDefault="003D6249" w:rsidP="003D6249">
      <w:pPr>
        <w:ind w:firstLine="0"/>
      </w:pPr>
      <w:r>
        <w:tab/>
        <w:t>&lt;button type="button" class="close" data-dismiss="alert" aria-hidden="true"&gt;&amp;times;&lt;/button&gt;</w:t>
      </w:r>
    </w:p>
    <w:p w:rsidR="003D6249" w:rsidRDefault="003D6249" w:rsidP="003D6249">
      <w:pPr>
        <w:ind w:firstLine="0"/>
      </w:pPr>
      <w:r>
        <w:tab/>
        <w:t>&lt;p&gt;&lt;i class="icon fa fa-check"&gt;&lt;/i&gt; Notification Detail Updated&lt;/p&gt;</w:t>
      </w:r>
    </w:p>
    <w:p w:rsidR="003D6249" w:rsidRDefault="003D6249" w:rsidP="003D6249">
      <w:pPr>
        <w:ind w:firstLine="0"/>
      </w:pPr>
      <w:r>
        <w:t>&lt;/div&gt;</w:t>
      </w:r>
    </w:p>
    <w:p w:rsidR="003D6249" w:rsidRDefault="003D6249" w:rsidP="003D6249">
      <w:pPr>
        <w:ind w:firstLine="0"/>
      </w:pPr>
      <w:r>
        <w:t>&lt;?php</w:t>
      </w:r>
      <w:r>
        <w:tab/>
      </w:r>
    </w:p>
    <w:p w:rsidR="003D6249" w:rsidRDefault="003D6249" w:rsidP="003D6249">
      <w:pPr>
        <w:ind w:firstLine="0"/>
      </w:pPr>
      <w:r>
        <w:t>}</w:t>
      </w:r>
    </w:p>
    <w:p w:rsidR="003D6249" w:rsidRDefault="003D6249" w:rsidP="003D6249">
      <w:pPr>
        <w:ind w:firstLine="0"/>
      </w:pPr>
      <w:r>
        <w:t>?&gt;</w:t>
      </w:r>
    </w:p>
    <w:p w:rsidR="003D6249" w:rsidRDefault="003D6249" w:rsidP="003D6249">
      <w:pPr>
        <w:ind w:firstLine="0"/>
      </w:pPr>
      <w:r>
        <w:t>&lt;div class="row"&gt;</w:t>
      </w:r>
    </w:p>
    <w:p w:rsidR="003D6249" w:rsidRDefault="003D6249" w:rsidP="003D6249">
      <w:pPr>
        <w:ind w:firstLine="0"/>
      </w:pPr>
      <w:r>
        <w:tab/>
        <w:t>&lt;div class="col-xs-12"&gt;</w:t>
      </w:r>
    </w:p>
    <w:p w:rsidR="003D6249" w:rsidRDefault="003D6249" w:rsidP="003D6249">
      <w:pPr>
        <w:ind w:firstLine="0"/>
      </w:pPr>
      <w:r>
        <w:tab/>
        <w:t xml:space="preserve"> </w:t>
      </w:r>
      <w:r>
        <w:tab/>
        <w:t>&lt;div class="box"&gt;</w:t>
      </w:r>
    </w:p>
    <w:p w:rsidR="003D6249" w:rsidRDefault="003D6249" w:rsidP="003D6249">
      <w:pPr>
        <w:ind w:firstLine="0"/>
      </w:pPr>
      <w:r>
        <w:tab/>
        <w:t xml:space="preserve">  </w:t>
      </w:r>
      <w:r>
        <w:tab/>
        <w:t>&lt;!--</w:t>
      </w:r>
    </w:p>
    <w:p w:rsidR="003D6249" w:rsidRDefault="003D6249" w:rsidP="003D6249">
      <w:pPr>
        <w:ind w:firstLine="0"/>
      </w:pPr>
      <w:r>
        <w:tab/>
        <w:t xml:space="preserve">    &lt;div class="box-header"&gt;</w:t>
      </w:r>
    </w:p>
    <w:p w:rsidR="003D6249" w:rsidRDefault="003D6249" w:rsidP="003D6249">
      <w:pPr>
        <w:ind w:firstLine="0"/>
      </w:pPr>
      <w:r>
        <w:tab/>
        <w:t xml:space="preserve">      &lt;h3 class="box-title"&gt;Insert Title Here&lt;/h3&gt;</w:t>
      </w:r>
    </w:p>
    <w:p w:rsidR="003D6249" w:rsidRDefault="003D6249" w:rsidP="003D6249">
      <w:pPr>
        <w:ind w:firstLine="0"/>
      </w:pPr>
      <w:r>
        <w:lastRenderedPageBreak/>
        <w:tab/>
        <w:t xml:space="preserve">      &lt;div class="box-tools"&gt;</w:t>
      </w:r>
    </w:p>
    <w:p w:rsidR="003D6249" w:rsidRDefault="003D6249" w:rsidP="003D6249">
      <w:pPr>
        <w:ind w:firstLine="0"/>
      </w:pPr>
      <w:r>
        <w:tab/>
        <w:t xml:space="preserve">        &lt;div class="input-group" style="width: 150px;"&gt;</w:t>
      </w:r>
    </w:p>
    <w:p w:rsidR="003D6249" w:rsidRDefault="003D6249" w:rsidP="003D6249">
      <w:pPr>
        <w:ind w:firstLine="0"/>
      </w:pPr>
      <w:r>
        <w:tab/>
        <w:t xml:space="preserve">          &lt;input type="text" name="table_search" class="form-control input-sm pull-right" placeholder="Search"&gt;</w:t>
      </w:r>
    </w:p>
    <w:p w:rsidR="003D6249" w:rsidRDefault="003D6249" w:rsidP="003D6249">
      <w:pPr>
        <w:ind w:firstLine="0"/>
      </w:pPr>
      <w:r>
        <w:tab/>
        <w:t xml:space="preserve">          &lt;div class="input-group-btn"&gt;</w:t>
      </w:r>
    </w:p>
    <w:p w:rsidR="003D6249" w:rsidRDefault="003D6249" w:rsidP="003D6249">
      <w:pPr>
        <w:ind w:firstLine="0"/>
      </w:pPr>
      <w:r>
        <w:tab/>
        <w:t xml:space="preserve">            &lt;button class="btn btn-sm btn-default"&gt;&lt;i class="fa fa-search"&gt;&lt;/i&gt;&lt;/button&gt;</w:t>
      </w:r>
    </w:p>
    <w:p w:rsidR="003D6249" w:rsidRDefault="003D6249" w:rsidP="003D6249">
      <w:pPr>
        <w:ind w:firstLine="0"/>
      </w:pPr>
      <w:r>
        <w:tab/>
        <w:t xml:space="preserve">          &lt;/div&gt;</w:t>
      </w:r>
    </w:p>
    <w:p w:rsidR="003D6249" w:rsidRDefault="003D6249" w:rsidP="003D6249">
      <w:pPr>
        <w:ind w:firstLine="0"/>
      </w:pPr>
      <w:r>
        <w:tab/>
        <w:t xml:space="preserve">        &lt;/div&gt;</w:t>
      </w:r>
    </w:p>
    <w:p w:rsidR="003D6249" w:rsidRDefault="003D6249" w:rsidP="003D6249">
      <w:pPr>
        <w:ind w:firstLine="0"/>
      </w:pPr>
      <w:r>
        <w:tab/>
        <w:t xml:space="preserve">      &lt;/div&gt;</w:t>
      </w:r>
    </w:p>
    <w:p w:rsidR="003D6249" w:rsidRDefault="003D6249" w:rsidP="003D6249">
      <w:pPr>
        <w:ind w:firstLine="0"/>
      </w:pPr>
      <w:r>
        <w:tab/>
        <w:t xml:space="preserve">    &lt;/div&gt;</w:t>
      </w:r>
    </w:p>
    <w:p w:rsidR="003D6249" w:rsidRDefault="003D6249" w:rsidP="003D6249">
      <w:pPr>
        <w:ind w:firstLine="0"/>
      </w:pPr>
      <w:r>
        <w:tab/>
        <w:t xml:space="preserve">    --&gt;</w:t>
      </w:r>
    </w:p>
    <w:p w:rsidR="003D6249" w:rsidRDefault="003D6249" w:rsidP="003D6249">
      <w:pPr>
        <w:ind w:firstLine="0"/>
      </w:pPr>
      <w:r>
        <w:tab/>
        <w:t xml:space="preserve">    </w:t>
      </w:r>
      <w:r>
        <w:tab/>
        <w:t>&lt;form action="update_notification_detail.php" method="POST"&gt;</w:t>
      </w:r>
    </w:p>
    <w:p w:rsidR="003D6249" w:rsidRDefault="003D6249" w:rsidP="003D6249">
      <w:pPr>
        <w:ind w:firstLine="0"/>
      </w:pPr>
      <w:r>
        <w:tab/>
      </w:r>
      <w:r>
        <w:tab/>
      </w:r>
      <w:r>
        <w:tab/>
        <w:t xml:space="preserve">    &lt;div class="box-body table-responsive no-padding"&gt;</w:t>
      </w:r>
    </w:p>
    <w:p w:rsidR="003D6249" w:rsidRDefault="003D6249" w:rsidP="003D6249">
      <w:pPr>
        <w:ind w:firstLine="0"/>
      </w:pPr>
      <w:r>
        <w:tab/>
      </w:r>
      <w:r>
        <w:tab/>
      </w:r>
      <w:r>
        <w:tab/>
      </w:r>
      <w:r>
        <w:tab/>
      </w:r>
      <w:r>
        <w:tab/>
        <w:t>&lt;table class="table table-hover"&gt;</w:t>
      </w:r>
    </w:p>
    <w:p w:rsidR="003D6249" w:rsidRDefault="003D6249" w:rsidP="003D6249">
      <w:pPr>
        <w:ind w:firstLine="0"/>
      </w:pPr>
      <w:r>
        <w:tab/>
      </w:r>
      <w:r>
        <w:tab/>
      </w:r>
      <w:r>
        <w:tab/>
      </w:r>
      <w:r>
        <w:tab/>
      </w:r>
      <w:r>
        <w:tab/>
      </w:r>
      <w:r>
        <w:tab/>
        <w:t>&lt;tr&gt;</w:t>
      </w:r>
    </w:p>
    <w:p w:rsidR="003D6249" w:rsidRDefault="003D6249" w:rsidP="003D6249">
      <w:pPr>
        <w:ind w:firstLine="0"/>
      </w:pPr>
      <w:r>
        <w:tab/>
      </w:r>
      <w:r>
        <w:tab/>
      </w:r>
      <w:r>
        <w:tab/>
      </w:r>
      <w:r>
        <w:tab/>
      </w:r>
      <w:r>
        <w:tab/>
      </w:r>
      <w:r>
        <w:tab/>
      </w:r>
      <w:r>
        <w:tab/>
        <w:t>&lt;th&gt;Message Type&lt;/th&gt;</w:t>
      </w:r>
    </w:p>
    <w:p w:rsidR="003D6249" w:rsidRDefault="003D6249" w:rsidP="003D6249">
      <w:pPr>
        <w:ind w:firstLine="0"/>
      </w:pPr>
      <w:r>
        <w:tab/>
      </w:r>
      <w:r>
        <w:tab/>
      </w:r>
      <w:r>
        <w:tab/>
      </w:r>
      <w:r>
        <w:tab/>
      </w:r>
      <w:r>
        <w:tab/>
      </w:r>
      <w:r>
        <w:tab/>
      </w:r>
      <w:r>
        <w:tab/>
        <w:t>&lt;th&gt;Content&lt;/th&gt;</w:t>
      </w:r>
    </w:p>
    <w:p w:rsidR="003D6249" w:rsidRDefault="003D6249" w:rsidP="003D6249">
      <w:pPr>
        <w:ind w:firstLine="0"/>
      </w:pPr>
      <w:r>
        <w:tab/>
      </w:r>
      <w:r>
        <w:tab/>
      </w:r>
      <w:r>
        <w:tab/>
      </w:r>
      <w:r>
        <w:tab/>
      </w:r>
      <w:r>
        <w:tab/>
      </w:r>
      <w:r>
        <w:tab/>
      </w:r>
      <w:r>
        <w:tab/>
        <w:t>&lt;th&gt;&lt;/th&gt;</w:t>
      </w:r>
    </w:p>
    <w:p w:rsidR="003D6249" w:rsidRDefault="003D6249" w:rsidP="003D6249">
      <w:pPr>
        <w:ind w:firstLine="0"/>
      </w:pPr>
      <w:r>
        <w:tab/>
      </w:r>
      <w:r>
        <w:tab/>
      </w:r>
      <w:r>
        <w:tab/>
      </w:r>
      <w:r>
        <w:tab/>
      </w:r>
      <w:r>
        <w:tab/>
      </w:r>
      <w:r>
        <w:tab/>
        <w:t>&lt;/tr&gt;</w:t>
      </w:r>
    </w:p>
    <w:p w:rsidR="003D6249" w:rsidRDefault="003D6249" w:rsidP="003D6249">
      <w:pPr>
        <w:ind w:firstLine="0"/>
      </w:pPr>
      <w:r>
        <w:tab/>
      </w:r>
      <w:r>
        <w:tab/>
      </w:r>
      <w:r>
        <w:tab/>
      </w:r>
      <w:r>
        <w:tab/>
      </w:r>
      <w:r>
        <w:tab/>
        <w:t xml:space="preserve">    &lt;tbody&gt;</w:t>
      </w:r>
    </w:p>
    <w:p w:rsidR="003D6249" w:rsidRDefault="003D6249" w:rsidP="003D6249">
      <w:pPr>
        <w:ind w:firstLine="0"/>
      </w:pPr>
      <w:r>
        <w:tab/>
      </w:r>
      <w:r>
        <w:tab/>
      </w:r>
      <w:r>
        <w:tab/>
      </w:r>
      <w:r>
        <w:tab/>
      </w:r>
      <w:r>
        <w:tab/>
      </w:r>
      <w:r>
        <w:tab/>
        <w:t xml:space="preserve">&lt;?php </w:t>
      </w:r>
    </w:p>
    <w:p w:rsidR="003D6249" w:rsidRDefault="003D6249" w:rsidP="003D6249">
      <w:pPr>
        <w:ind w:firstLine="0"/>
      </w:pPr>
      <w:r>
        <w:tab/>
      </w:r>
      <w:r>
        <w:tab/>
      </w:r>
      <w:r>
        <w:tab/>
      </w:r>
      <w:r>
        <w:tab/>
      </w:r>
      <w:r>
        <w:tab/>
      </w:r>
      <w:r>
        <w:tab/>
      </w:r>
      <w:r>
        <w:tab/>
        <w:t>global $conn;</w:t>
      </w:r>
    </w:p>
    <w:p w:rsidR="003D6249" w:rsidRDefault="003D6249" w:rsidP="003D6249">
      <w:pPr>
        <w:ind w:firstLine="0"/>
      </w:pPr>
      <w:r>
        <w:lastRenderedPageBreak/>
        <w:tab/>
      </w:r>
      <w:r>
        <w:tab/>
      </w:r>
      <w:r>
        <w:tab/>
      </w:r>
      <w:r>
        <w:tab/>
      </w:r>
      <w:r>
        <w:tab/>
      </w:r>
      <w:r>
        <w:tab/>
      </w:r>
      <w:r>
        <w:tab/>
        <w:t>$select = "SELECT id, message_type, body from message";</w:t>
      </w:r>
    </w:p>
    <w:p w:rsidR="003D6249" w:rsidRDefault="003D6249" w:rsidP="003D6249">
      <w:pPr>
        <w:ind w:firstLine="0"/>
      </w:pPr>
      <w:r>
        <w:tab/>
      </w:r>
      <w:r>
        <w:tab/>
      </w:r>
      <w:r>
        <w:tab/>
      </w:r>
      <w:r>
        <w:tab/>
      </w:r>
      <w:r>
        <w:tab/>
      </w:r>
      <w:r>
        <w:tab/>
      </w:r>
      <w:r>
        <w:tab/>
        <w:t>$result = $conn-&gt;query($select);</w:t>
      </w:r>
    </w:p>
    <w:p w:rsidR="003D6249" w:rsidRDefault="003D6249" w:rsidP="003D6249">
      <w:pPr>
        <w:ind w:firstLine="0"/>
      </w:pPr>
    </w:p>
    <w:p w:rsidR="003D6249" w:rsidRDefault="003D6249" w:rsidP="003D6249">
      <w:pPr>
        <w:ind w:firstLine="0"/>
      </w:pPr>
      <w:r>
        <w:tab/>
      </w:r>
      <w:r>
        <w:tab/>
      </w:r>
      <w:r>
        <w:tab/>
      </w:r>
      <w:r>
        <w:tab/>
      </w:r>
      <w:r>
        <w:tab/>
      </w:r>
      <w:r>
        <w:tab/>
      </w:r>
      <w:r>
        <w:tab/>
        <w:t>while ($row = $result-&gt;fetch_object()) {</w:t>
      </w:r>
    </w:p>
    <w:p w:rsidR="003D6249" w:rsidRDefault="003D6249" w:rsidP="003D6249">
      <w:pPr>
        <w:ind w:firstLine="0"/>
      </w:pPr>
      <w:r>
        <w:tab/>
      </w:r>
      <w:r>
        <w:tab/>
      </w:r>
      <w:r>
        <w:tab/>
      </w:r>
      <w:r>
        <w:tab/>
      </w:r>
      <w:r>
        <w:tab/>
      </w:r>
      <w:r>
        <w:tab/>
        <w:t>?&gt;&lt;tr&gt;</w:t>
      </w:r>
    </w:p>
    <w:p w:rsidR="003D6249" w:rsidRDefault="003D6249" w:rsidP="003D6249">
      <w:pPr>
        <w:ind w:firstLine="0"/>
      </w:pPr>
      <w:r>
        <w:tab/>
      </w:r>
      <w:r>
        <w:tab/>
      </w:r>
      <w:r>
        <w:tab/>
      </w:r>
      <w:r>
        <w:tab/>
      </w:r>
      <w:r>
        <w:tab/>
      </w:r>
      <w:r>
        <w:tab/>
      </w:r>
      <w:r>
        <w:tab/>
      </w:r>
      <w:r>
        <w:tab/>
        <w:t>&lt;td style="width: 300px;"&gt;&lt;label&gt;&lt;?php echo $row-&gt;message_type; ?&gt;&lt;/label&gt;&lt;/td&gt;</w:t>
      </w:r>
    </w:p>
    <w:p w:rsidR="003D6249" w:rsidRDefault="003D6249" w:rsidP="003D6249">
      <w:pPr>
        <w:ind w:firstLine="0"/>
      </w:pPr>
      <w:r>
        <w:tab/>
      </w:r>
      <w:r>
        <w:tab/>
      </w:r>
      <w:r>
        <w:tab/>
      </w:r>
      <w:r>
        <w:tab/>
      </w:r>
      <w:r>
        <w:tab/>
      </w:r>
      <w:r>
        <w:tab/>
        <w:t xml:space="preserve">        &lt;td style="width: 600px;"&gt;&lt;p&gt;&lt;?php echo $row-&gt;body; ?&gt;&lt;/p&gt;&lt;/td&gt;</w:t>
      </w:r>
    </w:p>
    <w:p w:rsidR="003D6249" w:rsidRDefault="003D6249" w:rsidP="003D6249">
      <w:pPr>
        <w:ind w:firstLine="0"/>
      </w:pPr>
      <w:r>
        <w:tab/>
      </w:r>
      <w:r>
        <w:tab/>
      </w:r>
      <w:r>
        <w:tab/>
        <w:t xml:space="preserve">    </w:t>
      </w:r>
      <w:r>
        <w:tab/>
      </w:r>
      <w:r>
        <w:tab/>
      </w:r>
      <w:r>
        <w:tab/>
      </w:r>
      <w:r>
        <w:tab/>
        <w:t>&lt;td&gt;&lt;button type="submit" name="update_notification_detail" value="&lt;?php echo $row-&gt;id ?&gt;" class="btn btn-primary"&gt;Update&lt;/button&gt;&lt;/td&gt;</w:t>
      </w:r>
    </w:p>
    <w:p w:rsidR="003D6249" w:rsidRDefault="003D6249" w:rsidP="003D6249">
      <w:pPr>
        <w:ind w:firstLine="0"/>
      </w:pPr>
      <w:r>
        <w:tab/>
      </w:r>
      <w:r>
        <w:tab/>
      </w:r>
      <w:r>
        <w:tab/>
      </w:r>
      <w:r>
        <w:tab/>
      </w:r>
      <w:r>
        <w:tab/>
        <w:t xml:space="preserve">      &lt;/tr&gt;</w:t>
      </w:r>
    </w:p>
    <w:p w:rsidR="003D6249" w:rsidRDefault="003D6249" w:rsidP="003D6249">
      <w:pPr>
        <w:ind w:firstLine="0"/>
      </w:pPr>
      <w:r>
        <w:tab/>
      </w:r>
      <w:r>
        <w:tab/>
      </w:r>
      <w:r>
        <w:tab/>
      </w:r>
      <w:r>
        <w:tab/>
      </w:r>
      <w:r>
        <w:tab/>
        <w:t xml:space="preserve">    &lt;?php  </w:t>
      </w:r>
    </w:p>
    <w:p w:rsidR="003D6249" w:rsidRDefault="003D6249" w:rsidP="003D6249">
      <w:pPr>
        <w:ind w:firstLine="0"/>
      </w:pPr>
      <w:r>
        <w:tab/>
      </w:r>
      <w:r>
        <w:tab/>
      </w:r>
      <w:r>
        <w:tab/>
      </w:r>
      <w:r>
        <w:tab/>
      </w:r>
      <w:r>
        <w:tab/>
      </w:r>
      <w:r>
        <w:tab/>
      </w:r>
      <w:r>
        <w:tab/>
        <w:t>}</w:t>
      </w:r>
    </w:p>
    <w:p w:rsidR="003D6249" w:rsidRDefault="003D6249" w:rsidP="003D6249">
      <w:pPr>
        <w:ind w:firstLine="0"/>
      </w:pPr>
      <w:r>
        <w:tab/>
      </w:r>
      <w:r>
        <w:tab/>
      </w:r>
      <w:r>
        <w:tab/>
      </w:r>
      <w:r>
        <w:tab/>
      </w:r>
      <w:r>
        <w:tab/>
        <w:t xml:space="preserve">    ?&gt;</w:t>
      </w:r>
    </w:p>
    <w:p w:rsidR="003D6249" w:rsidRDefault="003D6249" w:rsidP="003D6249">
      <w:pPr>
        <w:ind w:firstLine="0"/>
      </w:pPr>
      <w:r>
        <w:tab/>
      </w:r>
      <w:r>
        <w:tab/>
      </w:r>
      <w:r>
        <w:tab/>
      </w:r>
      <w:r>
        <w:tab/>
        <w:t xml:space="preserve">    </w:t>
      </w:r>
      <w:r>
        <w:tab/>
        <w:t>&lt;/tbody&gt;</w:t>
      </w:r>
    </w:p>
    <w:p w:rsidR="003D6249" w:rsidRDefault="003D6249" w:rsidP="003D6249">
      <w:pPr>
        <w:ind w:firstLine="0"/>
      </w:pPr>
      <w:r>
        <w:tab/>
      </w:r>
      <w:r>
        <w:tab/>
      </w:r>
      <w:r>
        <w:tab/>
      </w:r>
      <w:r>
        <w:tab/>
      </w:r>
      <w:r>
        <w:tab/>
        <w:t>&lt;/table&gt;</w:t>
      </w:r>
    </w:p>
    <w:p w:rsidR="003D6249" w:rsidRDefault="003D6249" w:rsidP="003D6249">
      <w:pPr>
        <w:ind w:firstLine="0"/>
      </w:pPr>
      <w:r>
        <w:tab/>
      </w:r>
      <w:r>
        <w:tab/>
      </w:r>
      <w:r>
        <w:tab/>
      </w:r>
      <w:r>
        <w:tab/>
        <w:t>&lt;/div&gt;</w:t>
      </w:r>
    </w:p>
    <w:p w:rsidR="003D6249" w:rsidRDefault="003D6249" w:rsidP="003D6249">
      <w:pPr>
        <w:ind w:firstLine="0"/>
      </w:pPr>
      <w:r>
        <w:tab/>
      </w:r>
      <w:r>
        <w:tab/>
      </w:r>
      <w:r>
        <w:tab/>
        <w:t>&lt;/form&gt;</w:t>
      </w:r>
    </w:p>
    <w:p w:rsidR="003D6249" w:rsidRDefault="003D6249" w:rsidP="003D6249">
      <w:pPr>
        <w:ind w:firstLine="0"/>
      </w:pPr>
      <w:r>
        <w:tab/>
      </w:r>
      <w:r>
        <w:tab/>
      </w:r>
      <w:r>
        <w:tab/>
        <w:t>&lt;form action="add_message_details.php" method="POST"&gt;</w:t>
      </w:r>
    </w:p>
    <w:p w:rsidR="003D6249" w:rsidRDefault="003D6249" w:rsidP="003D6249">
      <w:pPr>
        <w:ind w:firstLine="0"/>
      </w:pPr>
      <w:r>
        <w:tab/>
      </w:r>
      <w:r>
        <w:tab/>
        <w:t xml:space="preserve">        &lt;div class="box-footer clearfix"&gt;</w:t>
      </w:r>
    </w:p>
    <w:p w:rsidR="003D6249" w:rsidRDefault="003D6249" w:rsidP="003D6249">
      <w:pPr>
        <w:ind w:firstLine="0"/>
      </w:pPr>
      <w:r>
        <w:lastRenderedPageBreak/>
        <w:tab/>
      </w:r>
      <w:r>
        <w:tab/>
        <w:t xml:space="preserve">      </w:t>
      </w:r>
      <w:r>
        <w:tab/>
      </w:r>
      <w:r>
        <w:tab/>
        <w:t>&lt;button type="submit" name="btn_add_message_details" class="btn btn-default pull-left"&gt;&lt;i class="fa fa-plus"&gt;&lt;/i&gt; Add&lt;/button&gt;</w:t>
      </w:r>
    </w:p>
    <w:p w:rsidR="003D6249" w:rsidRDefault="003D6249" w:rsidP="003D6249">
      <w:pPr>
        <w:ind w:firstLine="0"/>
      </w:pPr>
      <w:r>
        <w:tab/>
      </w:r>
      <w:r>
        <w:tab/>
        <w:t xml:space="preserve">        &lt;/div&gt;</w:t>
      </w:r>
    </w:p>
    <w:p w:rsidR="003D6249" w:rsidRDefault="003D6249" w:rsidP="003D6249">
      <w:pPr>
        <w:ind w:firstLine="0"/>
      </w:pPr>
      <w:r>
        <w:tab/>
      </w:r>
      <w:r>
        <w:tab/>
      </w:r>
      <w:r>
        <w:tab/>
        <w:t>&lt;/form&gt;</w:t>
      </w:r>
    </w:p>
    <w:p w:rsidR="003D6249" w:rsidRDefault="003D6249" w:rsidP="003D6249">
      <w:pPr>
        <w:ind w:firstLine="0"/>
      </w:pPr>
      <w:r>
        <w:tab/>
      </w:r>
      <w:r>
        <w:tab/>
        <w:t>&lt;/div&gt;</w:t>
      </w:r>
    </w:p>
    <w:p w:rsidR="003D6249" w:rsidRDefault="003D6249" w:rsidP="003D6249">
      <w:pPr>
        <w:ind w:firstLine="0"/>
      </w:pPr>
      <w:r>
        <w:tab/>
        <w:t>&lt;/div&gt;</w:t>
      </w:r>
    </w:p>
    <w:p w:rsidR="003D6249" w:rsidRDefault="003D6249" w:rsidP="003D6249">
      <w:pPr>
        <w:ind w:firstLine="0"/>
      </w:pPr>
      <w:r>
        <w:t>&lt;/div&gt;</w:t>
      </w:r>
    </w:p>
    <w:p w:rsidR="003D6249" w:rsidRDefault="003D6249" w:rsidP="003D6249">
      <w:pPr>
        <w:ind w:firstLine="0"/>
      </w:pPr>
      <w:r>
        <w:t>&lt;/section&gt;</w:t>
      </w:r>
    </w:p>
    <w:p w:rsidR="003D6249" w:rsidRDefault="003D6249" w:rsidP="003D6249">
      <w:pPr>
        <w:ind w:firstLine="0"/>
      </w:pPr>
      <w:r>
        <w:t>&lt;!-- === [= NOTHING FOLLOWS =] === --&gt;</w:t>
      </w:r>
    </w:p>
    <w:p w:rsidR="003D6249" w:rsidRDefault="003D6249" w:rsidP="003D6249">
      <w:pPr>
        <w:ind w:firstLine="0"/>
      </w:pPr>
      <w:r>
        <w:t xml:space="preserve">&lt;?php  </w:t>
      </w:r>
    </w:p>
    <w:p w:rsidR="003D6249" w:rsidRDefault="003D6249" w:rsidP="003D6249">
      <w:pPr>
        <w:ind w:firstLine="0"/>
      </w:pPr>
      <w:r>
        <w:t>require 'app/view/administrator/overall-footer.php';</w:t>
      </w:r>
    </w:p>
    <w:p w:rsidR="00E93E53" w:rsidRDefault="003D6249" w:rsidP="003D6249">
      <w:pPr>
        <w:ind w:firstLine="0"/>
      </w:pPr>
      <w:r>
        <w:t>?&gt;</w:t>
      </w:r>
    </w:p>
    <w:p w:rsidR="0033594D" w:rsidRDefault="0033594D" w:rsidP="003D6249">
      <w:pPr>
        <w:ind w:firstLine="0"/>
      </w:pPr>
    </w:p>
    <w:p w:rsidR="0033594D" w:rsidRDefault="0033594D" w:rsidP="003D6249">
      <w:pPr>
        <w:ind w:firstLine="0"/>
        <w:rPr>
          <w:b/>
        </w:rPr>
      </w:pPr>
      <w:r>
        <w:tab/>
      </w:r>
      <w:r>
        <w:rPr>
          <w:b/>
        </w:rPr>
        <w:t>notification_message.php</w:t>
      </w:r>
    </w:p>
    <w:p w:rsidR="0033594D" w:rsidRDefault="0033594D" w:rsidP="0033594D">
      <w:pPr>
        <w:ind w:firstLine="0"/>
      </w:pPr>
      <w:r>
        <w:t>&lt;!-- This Page is/are for Students --&gt;</w:t>
      </w:r>
    </w:p>
    <w:p w:rsidR="0033594D" w:rsidRDefault="0033594D" w:rsidP="0033594D">
      <w:pPr>
        <w:ind w:firstLine="0"/>
      </w:pPr>
      <w:r>
        <w:t xml:space="preserve">&lt;?php </w:t>
      </w:r>
    </w:p>
    <w:p w:rsidR="0033594D" w:rsidRDefault="0033594D" w:rsidP="0033594D">
      <w:pPr>
        <w:ind w:firstLine="0"/>
      </w:pPr>
      <w:r>
        <w:t>require 'app/controller/init.php';</w:t>
      </w:r>
    </w:p>
    <w:p w:rsidR="0033594D" w:rsidRDefault="0033594D" w:rsidP="0033594D">
      <w:pPr>
        <w:ind w:firstLine="0"/>
      </w:pPr>
      <w:r>
        <w:t>protect_page_profile();</w:t>
      </w:r>
    </w:p>
    <w:p w:rsidR="0033594D" w:rsidRDefault="0033594D" w:rsidP="0033594D">
      <w:pPr>
        <w:ind w:firstLine="0"/>
      </w:pPr>
      <w:r>
        <w:t>require 'app/controller/student/login_credential.php';</w:t>
      </w:r>
    </w:p>
    <w:p w:rsidR="0033594D" w:rsidRDefault="0033594D" w:rsidP="0033594D">
      <w:pPr>
        <w:ind w:firstLine="0"/>
      </w:pPr>
      <w:r>
        <w:t>require 'app/view/student/overall-header.php';</w:t>
      </w:r>
    </w:p>
    <w:p w:rsidR="0033594D" w:rsidRDefault="0033594D" w:rsidP="0033594D">
      <w:pPr>
        <w:ind w:firstLine="0"/>
      </w:pPr>
      <w:r>
        <w:t>?&gt;</w:t>
      </w:r>
    </w:p>
    <w:p w:rsidR="0033594D" w:rsidRDefault="0033594D" w:rsidP="0033594D">
      <w:pPr>
        <w:ind w:firstLine="0"/>
      </w:pPr>
      <w:r>
        <w:t>&lt;!-- =========================================================== --&gt;</w:t>
      </w:r>
    </w:p>
    <w:p w:rsidR="0033594D" w:rsidRDefault="0033594D" w:rsidP="0033594D">
      <w:pPr>
        <w:ind w:firstLine="0"/>
      </w:pPr>
      <w:r>
        <w:t xml:space="preserve">&lt;?php </w:t>
      </w:r>
    </w:p>
    <w:p w:rsidR="0033594D" w:rsidRDefault="0033594D" w:rsidP="0033594D">
      <w:pPr>
        <w:ind w:firstLine="0"/>
      </w:pPr>
      <w:r>
        <w:lastRenderedPageBreak/>
        <w:t>if (isset($_POST['view_notification'])) {</w:t>
      </w:r>
    </w:p>
    <w:p w:rsidR="0033594D" w:rsidRDefault="0033594D" w:rsidP="0033594D">
      <w:pPr>
        <w:ind w:firstLine="0"/>
      </w:pPr>
      <w:r>
        <w:tab/>
        <w:t>global $conn;</w:t>
      </w:r>
    </w:p>
    <w:p w:rsidR="0033594D" w:rsidRDefault="0033594D" w:rsidP="0033594D">
      <w:pPr>
        <w:ind w:firstLine="0"/>
      </w:pPr>
    </w:p>
    <w:p w:rsidR="0033594D" w:rsidRDefault="0033594D" w:rsidP="0033594D">
      <w:pPr>
        <w:ind w:firstLine="0"/>
      </w:pPr>
      <w:r>
        <w:tab/>
        <w:t>$notification_id = $_POST['view_notification'];</w:t>
      </w:r>
    </w:p>
    <w:p w:rsidR="0033594D" w:rsidRDefault="0033594D" w:rsidP="0033594D">
      <w:pPr>
        <w:ind w:firstLine="0"/>
      </w:pPr>
      <w:r>
        <w:tab/>
        <w:t>$student_id = $id;</w:t>
      </w:r>
    </w:p>
    <w:p w:rsidR="0033594D" w:rsidRDefault="0033594D" w:rsidP="0033594D">
      <w:pPr>
        <w:ind w:firstLine="0"/>
      </w:pPr>
    </w:p>
    <w:p w:rsidR="0033594D" w:rsidRDefault="0033594D" w:rsidP="0033594D">
      <w:pPr>
        <w:ind w:firstLine="0"/>
      </w:pPr>
      <w:r>
        <w:tab/>
        <w:t>$select = "SELECT</w:t>
      </w:r>
      <w:r>
        <w:tab/>
      </w:r>
      <w:r>
        <w:tab/>
        <w:t>message.message_type,</w:t>
      </w:r>
    </w:p>
    <w:p w:rsidR="0033594D" w:rsidRDefault="0033594D" w:rsidP="0033594D">
      <w:pPr>
        <w:ind w:firstLine="0"/>
      </w:pPr>
      <w:r>
        <w:tab/>
      </w:r>
      <w:r>
        <w:tab/>
      </w:r>
      <w:r>
        <w:tab/>
      </w:r>
      <w:r>
        <w:tab/>
      </w:r>
      <w:r>
        <w:tab/>
      </w:r>
      <w:r>
        <w:tab/>
      </w:r>
      <w:r>
        <w:tab/>
        <w:t>message.body,</w:t>
      </w:r>
    </w:p>
    <w:p w:rsidR="0033594D" w:rsidRDefault="0033594D" w:rsidP="0033594D">
      <w:pPr>
        <w:ind w:firstLine="0"/>
      </w:pPr>
      <w:r>
        <w:tab/>
      </w:r>
      <w:r>
        <w:tab/>
      </w:r>
      <w:r>
        <w:tab/>
      </w:r>
      <w:r>
        <w:tab/>
        <w:t xml:space="preserve">            message_details.scheduled_at,</w:t>
      </w:r>
    </w:p>
    <w:p w:rsidR="0033594D" w:rsidRDefault="0033594D" w:rsidP="0033594D">
      <w:pPr>
        <w:ind w:firstLine="0"/>
      </w:pPr>
      <w:r>
        <w:tab/>
      </w:r>
      <w:r>
        <w:tab/>
      </w:r>
      <w:r>
        <w:tab/>
      </w:r>
      <w:r>
        <w:tab/>
        <w:t xml:space="preserve">            message_details.id</w:t>
      </w:r>
    </w:p>
    <w:p w:rsidR="0033594D" w:rsidRDefault="0033594D" w:rsidP="0033594D">
      <w:pPr>
        <w:ind w:firstLine="0"/>
      </w:pPr>
      <w:r>
        <w:tab/>
      </w:r>
      <w:r>
        <w:tab/>
      </w:r>
      <w:r>
        <w:tab/>
      </w:r>
      <w:r>
        <w:tab/>
        <w:t xml:space="preserve">            </w:t>
      </w:r>
    </w:p>
    <w:p w:rsidR="0033594D" w:rsidRDefault="0033594D" w:rsidP="0033594D">
      <w:pPr>
        <w:ind w:firstLine="0"/>
      </w:pPr>
      <w:r>
        <w:tab/>
      </w:r>
      <w:r>
        <w:tab/>
      </w:r>
      <w:r>
        <w:tab/>
      </w:r>
      <w:r>
        <w:tab/>
        <w:t>FROM</w:t>
      </w:r>
      <w:r>
        <w:tab/>
      </w:r>
      <w:r>
        <w:tab/>
        <w:t>message_details</w:t>
      </w:r>
    </w:p>
    <w:p w:rsidR="0033594D" w:rsidRDefault="0033594D" w:rsidP="0033594D">
      <w:pPr>
        <w:ind w:firstLine="0"/>
      </w:pPr>
    </w:p>
    <w:p w:rsidR="0033594D" w:rsidRDefault="0033594D" w:rsidP="0033594D">
      <w:pPr>
        <w:ind w:firstLine="0"/>
      </w:pPr>
      <w:r>
        <w:tab/>
      </w:r>
      <w:r>
        <w:tab/>
      </w:r>
      <w:r>
        <w:tab/>
      </w:r>
      <w:r>
        <w:tab/>
        <w:t>LEFT JOIN</w:t>
      </w:r>
      <w:r>
        <w:tab/>
        <w:t>message</w:t>
      </w:r>
    </w:p>
    <w:p w:rsidR="0033594D" w:rsidRDefault="0033594D" w:rsidP="0033594D">
      <w:pPr>
        <w:ind w:firstLine="0"/>
      </w:pPr>
      <w:r>
        <w:tab/>
      </w:r>
      <w:r>
        <w:tab/>
      </w:r>
      <w:r>
        <w:tab/>
      </w:r>
      <w:r>
        <w:tab/>
        <w:t>ON</w:t>
      </w:r>
      <w:r>
        <w:tab/>
      </w:r>
      <w:r>
        <w:tab/>
      </w:r>
      <w:r>
        <w:tab/>
        <w:t>message.id = message_details.message_id</w:t>
      </w:r>
    </w:p>
    <w:p w:rsidR="0033594D" w:rsidRDefault="0033594D" w:rsidP="0033594D">
      <w:pPr>
        <w:ind w:firstLine="0"/>
      </w:pPr>
    </w:p>
    <w:p w:rsidR="0033594D" w:rsidRDefault="0033594D" w:rsidP="0033594D">
      <w:pPr>
        <w:ind w:firstLine="0"/>
      </w:pPr>
      <w:r>
        <w:tab/>
      </w:r>
      <w:r>
        <w:tab/>
      </w:r>
      <w:r>
        <w:tab/>
      </w:r>
      <w:r>
        <w:tab/>
        <w:t>WHERE</w:t>
      </w:r>
      <w:r>
        <w:tab/>
      </w:r>
      <w:r>
        <w:tab/>
        <w:t>student_id = '$student_id' AND message_details.id = '$notification_id'";</w:t>
      </w:r>
    </w:p>
    <w:p w:rsidR="0033594D" w:rsidRDefault="0033594D" w:rsidP="0033594D">
      <w:pPr>
        <w:ind w:firstLine="0"/>
      </w:pPr>
    </w:p>
    <w:p w:rsidR="0033594D" w:rsidRDefault="0033594D" w:rsidP="0033594D">
      <w:pPr>
        <w:ind w:firstLine="0"/>
      </w:pPr>
      <w:r>
        <w:tab/>
        <w:t>$query = $conn-&gt;query($select);</w:t>
      </w:r>
    </w:p>
    <w:p w:rsidR="0033594D" w:rsidRDefault="0033594D" w:rsidP="0033594D">
      <w:pPr>
        <w:ind w:firstLine="0"/>
      </w:pPr>
    </w:p>
    <w:p w:rsidR="0033594D" w:rsidRDefault="0033594D" w:rsidP="0033594D">
      <w:pPr>
        <w:ind w:firstLine="0"/>
      </w:pPr>
      <w:r>
        <w:tab/>
        <w:t>while($row = $query-&gt;fetch_object()) {</w:t>
      </w:r>
    </w:p>
    <w:p w:rsidR="0033594D" w:rsidRDefault="0033594D" w:rsidP="0033594D">
      <w:pPr>
        <w:ind w:firstLine="0"/>
      </w:pPr>
      <w:r>
        <w:tab/>
      </w:r>
      <w:r>
        <w:tab/>
        <w:t>$message_type = $row-&gt;message_type;</w:t>
      </w:r>
    </w:p>
    <w:p w:rsidR="0033594D" w:rsidRDefault="0033594D" w:rsidP="0033594D">
      <w:pPr>
        <w:ind w:firstLine="0"/>
      </w:pPr>
      <w:r>
        <w:lastRenderedPageBreak/>
        <w:tab/>
      </w:r>
      <w:r>
        <w:tab/>
        <w:t>$body = $row-&gt;body;</w:t>
      </w:r>
    </w:p>
    <w:p w:rsidR="0033594D" w:rsidRDefault="0033594D" w:rsidP="0033594D">
      <w:pPr>
        <w:ind w:firstLine="0"/>
      </w:pPr>
      <w:r>
        <w:tab/>
      </w:r>
      <w:r>
        <w:tab/>
        <w:t>$schedule = $row-&gt;scheduled_at;</w:t>
      </w:r>
    </w:p>
    <w:p w:rsidR="0033594D" w:rsidRDefault="0033594D" w:rsidP="0033594D">
      <w:pPr>
        <w:ind w:firstLine="0"/>
      </w:pPr>
      <w:r>
        <w:tab/>
      </w:r>
      <w:r>
        <w:tab/>
        <w:t>$message_id_details = $row-&gt;id;</w:t>
      </w:r>
    </w:p>
    <w:p w:rsidR="0033594D" w:rsidRDefault="0033594D" w:rsidP="0033594D">
      <w:pPr>
        <w:ind w:firstLine="0"/>
      </w:pPr>
      <w:r>
        <w:tab/>
        <w:t>}</w:t>
      </w:r>
    </w:p>
    <w:p w:rsidR="0033594D" w:rsidRDefault="0033594D" w:rsidP="0033594D">
      <w:pPr>
        <w:ind w:firstLine="0"/>
      </w:pPr>
      <w:r>
        <w:t>}</w:t>
      </w:r>
    </w:p>
    <w:p w:rsidR="0033594D" w:rsidRDefault="0033594D" w:rsidP="0033594D">
      <w:pPr>
        <w:ind w:firstLine="0"/>
      </w:pPr>
      <w:r>
        <w:t>?&gt;</w:t>
      </w:r>
    </w:p>
    <w:p w:rsidR="0033594D" w:rsidRDefault="0033594D" w:rsidP="0033594D">
      <w:pPr>
        <w:ind w:firstLine="0"/>
      </w:pPr>
      <w:r>
        <w:t>&lt;section class="content-header"&gt;</w:t>
      </w:r>
    </w:p>
    <w:p w:rsidR="0033594D" w:rsidRDefault="0033594D" w:rsidP="0033594D">
      <w:pPr>
        <w:ind w:firstLine="0"/>
      </w:pPr>
      <w:r>
        <w:t xml:space="preserve">  &lt;h1&gt;</w:t>
      </w:r>
    </w:p>
    <w:p w:rsidR="0033594D" w:rsidRDefault="0033594D" w:rsidP="0033594D">
      <w:pPr>
        <w:ind w:firstLine="0"/>
      </w:pPr>
      <w:r>
        <w:t xml:space="preserve">    Notification Mailbox</w:t>
      </w:r>
    </w:p>
    <w:p w:rsidR="0033594D" w:rsidRDefault="0033594D" w:rsidP="0033594D">
      <w:pPr>
        <w:ind w:firstLine="0"/>
      </w:pPr>
      <w:r>
        <w:t xml:space="preserve">  &lt;/h1&gt;</w:t>
      </w:r>
    </w:p>
    <w:p w:rsidR="0033594D" w:rsidRDefault="0033594D" w:rsidP="0033594D">
      <w:pPr>
        <w:ind w:firstLine="0"/>
      </w:pPr>
      <w:r>
        <w:tab/>
        <w:t>&lt;ol class="breadcrumb"&gt;</w:t>
      </w:r>
    </w:p>
    <w:p w:rsidR="0033594D" w:rsidRDefault="0033594D" w:rsidP="0033594D">
      <w:pPr>
        <w:ind w:firstLine="0"/>
      </w:pPr>
      <w:r>
        <w:tab/>
      </w:r>
      <w:r>
        <w:tab/>
        <w:t>&lt;li&gt;&lt;a href="index.php"&gt;&lt;i class="fa fa-home"&gt;&lt;/i&gt;Home&lt;/a&gt;&lt;/li&gt;</w:t>
      </w:r>
    </w:p>
    <w:p w:rsidR="0033594D" w:rsidRDefault="0033594D" w:rsidP="0033594D">
      <w:pPr>
        <w:ind w:firstLine="0"/>
      </w:pPr>
      <w:r>
        <w:tab/>
        <w:t>&lt;/ol&gt;</w:t>
      </w:r>
      <w:r>
        <w:tab/>
      </w:r>
    </w:p>
    <w:p w:rsidR="0033594D" w:rsidRDefault="0033594D" w:rsidP="0033594D">
      <w:pPr>
        <w:ind w:firstLine="0"/>
      </w:pPr>
      <w:r>
        <w:t>&lt;/section&gt;</w:t>
      </w:r>
    </w:p>
    <w:p w:rsidR="0033594D" w:rsidRDefault="0033594D" w:rsidP="0033594D">
      <w:pPr>
        <w:ind w:firstLine="0"/>
      </w:pPr>
    </w:p>
    <w:p w:rsidR="0033594D" w:rsidRDefault="0033594D" w:rsidP="0033594D">
      <w:pPr>
        <w:ind w:firstLine="0"/>
      </w:pPr>
      <w:r>
        <w:t>&lt;section class="content"&gt;</w:t>
      </w:r>
    </w:p>
    <w:p w:rsidR="0033594D" w:rsidRDefault="0033594D" w:rsidP="0033594D">
      <w:pPr>
        <w:ind w:firstLine="0"/>
      </w:pPr>
    </w:p>
    <w:p w:rsidR="0033594D" w:rsidRDefault="0033594D" w:rsidP="0033594D">
      <w:pPr>
        <w:ind w:firstLine="0"/>
      </w:pPr>
      <w:r>
        <w:t>&lt;div class="row"&gt;</w:t>
      </w:r>
    </w:p>
    <w:p w:rsidR="0033594D" w:rsidRDefault="0033594D" w:rsidP="0033594D">
      <w:pPr>
        <w:ind w:firstLine="0"/>
      </w:pPr>
      <w:r>
        <w:t xml:space="preserve">  &lt;div class="col-md-3"&gt;</w:t>
      </w:r>
    </w:p>
    <w:p w:rsidR="0033594D" w:rsidRDefault="0033594D" w:rsidP="0033594D">
      <w:pPr>
        <w:ind w:firstLine="0"/>
      </w:pPr>
      <w:r>
        <w:t xml:space="preserve">  &lt;div class="box box-solid"&gt;</w:t>
      </w:r>
    </w:p>
    <w:p w:rsidR="0033594D" w:rsidRDefault="0033594D" w:rsidP="0033594D">
      <w:pPr>
        <w:ind w:firstLine="0"/>
      </w:pPr>
      <w:r>
        <w:t xml:space="preserve">    &lt;div class="box-body no-padding"&gt;</w:t>
      </w:r>
    </w:p>
    <w:p w:rsidR="0033594D" w:rsidRDefault="0033594D" w:rsidP="0033594D">
      <w:pPr>
        <w:ind w:firstLine="0"/>
      </w:pPr>
      <w:r>
        <w:t xml:space="preserve">      &lt;ul class="nav nav-pills nav-stacked"&gt;</w:t>
      </w:r>
    </w:p>
    <w:p w:rsidR="0033594D" w:rsidRDefault="0033594D" w:rsidP="0033594D">
      <w:pPr>
        <w:ind w:firstLine="0"/>
      </w:pPr>
      <w:r>
        <w:lastRenderedPageBreak/>
        <w:t xml:space="preserve">        &lt;li class="active"&gt;&lt;a href="notification.php?r=&lt;?php echo base64_encode(encode_notification($id)); ?&gt;"&gt;&lt;i class="fa fa-inbox"&gt;&lt;/i&gt; Inbox&lt;/a&gt;&lt;/li&gt;</w:t>
      </w:r>
    </w:p>
    <w:p w:rsidR="0033594D" w:rsidRDefault="0033594D" w:rsidP="0033594D">
      <w:pPr>
        <w:ind w:firstLine="0"/>
      </w:pPr>
      <w:r>
        <w:t xml:space="preserve">        &lt;li&gt;&lt;a href="inbox.php?inbox_details"&gt;&lt;i class="fa fa-database"&gt;&lt;/i&gt; Archive&lt;/a&gt;&lt;/li&gt;</w:t>
      </w:r>
    </w:p>
    <w:p w:rsidR="0033594D" w:rsidRDefault="0033594D" w:rsidP="0033594D">
      <w:pPr>
        <w:ind w:firstLine="0"/>
      </w:pPr>
      <w:r>
        <w:t xml:space="preserve">      &lt;/ul&gt;</w:t>
      </w:r>
    </w:p>
    <w:p w:rsidR="0033594D" w:rsidRDefault="0033594D" w:rsidP="0033594D">
      <w:pPr>
        <w:ind w:firstLine="0"/>
      </w:pPr>
      <w:r>
        <w:t xml:space="preserve">    &lt;/div&gt;&lt;!-- /.box-body --&gt;</w:t>
      </w:r>
    </w:p>
    <w:p w:rsidR="0033594D" w:rsidRDefault="0033594D" w:rsidP="0033594D">
      <w:pPr>
        <w:ind w:firstLine="0"/>
      </w:pPr>
      <w:r>
        <w:t xml:space="preserve">  &lt;/div&gt;&lt;!-- /. box --&gt;</w:t>
      </w:r>
    </w:p>
    <w:p w:rsidR="0033594D" w:rsidRDefault="0033594D" w:rsidP="0033594D">
      <w:pPr>
        <w:ind w:firstLine="0"/>
      </w:pPr>
      <w:r>
        <w:t xml:space="preserve">  &lt;/div&gt;&lt;!-- /.col --&gt;</w:t>
      </w:r>
    </w:p>
    <w:p w:rsidR="0033594D" w:rsidRDefault="0033594D" w:rsidP="0033594D">
      <w:pPr>
        <w:ind w:firstLine="0"/>
      </w:pPr>
      <w:r>
        <w:t xml:space="preserve">  &lt;div class="col-md-9"&gt;</w:t>
      </w:r>
    </w:p>
    <w:p w:rsidR="0033594D" w:rsidRDefault="0033594D" w:rsidP="0033594D">
      <w:pPr>
        <w:ind w:firstLine="0"/>
      </w:pPr>
      <w:r>
        <w:t xml:space="preserve">    &lt;div class="box box-primary"&gt;</w:t>
      </w:r>
    </w:p>
    <w:p w:rsidR="0033594D" w:rsidRDefault="0033594D" w:rsidP="0033594D">
      <w:pPr>
        <w:ind w:firstLine="0"/>
      </w:pPr>
      <w:r>
        <w:t xml:space="preserve">      &lt;div class="box-header with-border"&gt;</w:t>
      </w:r>
    </w:p>
    <w:p w:rsidR="0033594D" w:rsidRDefault="0033594D" w:rsidP="0033594D">
      <w:pPr>
        <w:ind w:firstLine="0"/>
      </w:pPr>
      <w:r>
        <w:t xml:space="preserve">        &lt;h3 class="box-title"&gt;Notification Message&lt;/h3&gt;</w:t>
      </w:r>
    </w:p>
    <w:p w:rsidR="0033594D" w:rsidRDefault="0033594D" w:rsidP="0033594D">
      <w:pPr>
        <w:ind w:firstLine="0"/>
      </w:pPr>
      <w:r>
        <w:t xml:space="preserve">      &lt;/div&gt;&lt;!-- /.box-header --&gt;</w:t>
      </w:r>
    </w:p>
    <w:p w:rsidR="0033594D" w:rsidRDefault="0033594D" w:rsidP="0033594D">
      <w:pPr>
        <w:ind w:firstLine="0"/>
      </w:pPr>
      <w:r>
        <w:t xml:space="preserve">        &lt;div class="box-body"&gt;</w:t>
      </w:r>
    </w:p>
    <w:p w:rsidR="0033594D" w:rsidRDefault="0033594D" w:rsidP="0033594D">
      <w:pPr>
        <w:ind w:firstLine="0"/>
      </w:pPr>
      <w:r>
        <w:t xml:space="preserve">        &lt;div class="form-group"&gt;</w:t>
      </w:r>
    </w:p>
    <w:p w:rsidR="0033594D" w:rsidRDefault="0033594D" w:rsidP="0033594D">
      <w:pPr>
        <w:ind w:firstLine="0"/>
      </w:pPr>
      <w:r>
        <w:t xml:space="preserve">          &lt;label&gt;Message Type:&lt;/label&gt;</w:t>
      </w:r>
    </w:p>
    <w:p w:rsidR="0033594D" w:rsidRDefault="0033594D" w:rsidP="0033594D">
      <w:pPr>
        <w:ind w:firstLine="0"/>
      </w:pPr>
      <w:r>
        <w:t xml:space="preserve">          &lt;input class="form-control" disabled value="&lt;?php echo $message_type; ?&gt;"&gt;</w:t>
      </w:r>
    </w:p>
    <w:p w:rsidR="0033594D" w:rsidRDefault="0033594D" w:rsidP="0033594D">
      <w:pPr>
        <w:ind w:firstLine="0"/>
      </w:pPr>
      <w:r>
        <w:t xml:space="preserve">        &lt;/div&gt;</w:t>
      </w:r>
    </w:p>
    <w:p w:rsidR="0033594D" w:rsidRDefault="0033594D" w:rsidP="0033594D">
      <w:pPr>
        <w:ind w:firstLine="0"/>
      </w:pPr>
      <w:r>
        <w:t xml:space="preserve">        &lt;div class="form-group"&gt;</w:t>
      </w:r>
    </w:p>
    <w:p w:rsidR="0033594D" w:rsidRDefault="0033594D" w:rsidP="0033594D">
      <w:pPr>
        <w:ind w:firstLine="0"/>
      </w:pPr>
      <w:r>
        <w:t xml:space="preserve">          &lt;label&gt;Content:&lt;/label&gt;</w:t>
      </w:r>
    </w:p>
    <w:p w:rsidR="0033594D" w:rsidRDefault="0033594D" w:rsidP="0033594D">
      <w:pPr>
        <w:ind w:firstLine="0"/>
      </w:pPr>
      <w:r>
        <w:t xml:space="preserve">          &lt;textarea id="compose-textarea" disabled class="form-control" style="height: 150px"&gt;&lt;?php echo $body; ?&gt;&lt;/textarea&gt;</w:t>
      </w:r>
    </w:p>
    <w:p w:rsidR="0033594D" w:rsidRDefault="0033594D" w:rsidP="0033594D">
      <w:pPr>
        <w:ind w:firstLine="0"/>
      </w:pPr>
      <w:r>
        <w:t xml:space="preserve">        &lt;/div&gt;</w:t>
      </w:r>
    </w:p>
    <w:p w:rsidR="0033594D" w:rsidRDefault="0033594D" w:rsidP="0033594D">
      <w:pPr>
        <w:ind w:firstLine="0"/>
      </w:pPr>
      <w:r>
        <w:t xml:space="preserve">        &lt;div class="form-group"&gt;</w:t>
      </w:r>
    </w:p>
    <w:p w:rsidR="0033594D" w:rsidRDefault="0033594D" w:rsidP="0033594D">
      <w:pPr>
        <w:ind w:firstLine="0"/>
      </w:pPr>
      <w:r>
        <w:lastRenderedPageBreak/>
        <w:tab/>
      </w:r>
      <w:r>
        <w:tab/>
      </w:r>
      <w:r>
        <w:tab/>
        <w:t>&lt;label&gt;Schedule of Appointment:&lt;/label&gt;</w:t>
      </w:r>
    </w:p>
    <w:p w:rsidR="0033594D" w:rsidRDefault="0033594D" w:rsidP="0033594D">
      <w:pPr>
        <w:ind w:firstLine="0"/>
      </w:pPr>
      <w:r>
        <w:tab/>
      </w:r>
      <w:r>
        <w:tab/>
      </w:r>
      <w:r>
        <w:tab/>
        <w:t>&lt;div class="input-group"&gt;</w:t>
      </w:r>
    </w:p>
    <w:p w:rsidR="0033594D" w:rsidRDefault="0033594D" w:rsidP="0033594D">
      <w:pPr>
        <w:ind w:firstLine="0"/>
      </w:pPr>
      <w:r>
        <w:tab/>
      </w:r>
      <w:r>
        <w:tab/>
      </w:r>
      <w:r>
        <w:tab/>
      </w:r>
      <w:r>
        <w:tab/>
        <w:t>&lt;div class="input-group-addon"&gt;</w:t>
      </w:r>
    </w:p>
    <w:p w:rsidR="0033594D" w:rsidRDefault="0033594D" w:rsidP="0033594D">
      <w:pPr>
        <w:ind w:firstLine="0"/>
      </w:pPr>
      <w:r>
        <w:tab/>
      </w:r>
      <w:r>
        <w:tab/>
      </w:r>
      <w:r>
        <w:tab/>
      </w:r>
      <w:r>
        <w:tab/>
        <w:t xml:space="preserve">  &lt;i class="fa fa-calendar"&gt;&lt;/i&gt;</w:t>
      </w:r>
    </w:p>
    <w:p w:rsidR="0033594D" w:rsidRDefault="0033594D" w:rsidP="0033594D">
      <w:pPr>
        <w:ind w:firstLine="0"/>
      </w:pPr>
      <w:r>
        <w:tab/>
      </w:r>
      <w:r>
        <w:tab/>
      </w:r>
      <w:r>
        <w:tab/>
      </w:r>
      <w:r>
        <w:tab/>
        <w:t>&lt;/div&gt;</w:t>
      </w:r>
    </w:p>
    <w:p w:rsidR="0033594D" w:rsidRDefault="0033594D" w:rsidP="0033594D">
      <w:pPr>
        <w:ind w:firstLine="0"/>
      </w:pPr>
      <w:r>
        <w:tab/>
      </w:r>
      <w:r>
        <w:tab/>
      </w:r>
      <w:r>
        <w:tab/>
      </w:r>
      <w:r>
        <w:tab/>
        <w:t>&lt;input name="btn_date" type="text" disabled value="&lt;?php echo $schedule; ?&gt;" class="form-control pull-right" id="reservationtime"&gt;</w:t>
      </w:r>
    </w:p>
    <w:p w:rsidR="0033594D" w:rsidRDefault="0033594D" w:rsidP="0033594D">
      <w:pPr>
        <w:ind w:firstLine="0"/>
      </w:pPr>
      <w:r>
        <w:tab/>
        <w:t xml:space="preserve">        &lt;/div&gt;</w:t>
      </w:r>
    </w:p>
    <w:p w:rsidR="0033594D" w:rsidRDefault="0033594D" w:rsidP="0033594D">
      <w:pPr>
        <w:ind w:firstLine="0"/>
      </w:pPr>
      <w:r>
        <w:tab/>
      </w:r>
      <w:r>
        <w:tab/>
        <w:t>&lt;/div&gt;&lt;!-- /.input group --&gt;</w:t>
      </w:r>
    </w:p>
    <w:p w:rsidR="0033594D" w:rsidRDefault="0033594D" w:rsidP="0033594D">
      <w:pPr>
        <w:ind w:firstLine="0"/>
      </w:pPr>
      <w:r>
        <w:tab/>
      </w:r>
      <w:r>
        <w:tab/>
        <w:t>&lt;form action="notification.php" method="POST"&gt;</w:t>
      </w:r>
    </w:p>
    <w:p w:rsidR="0033594D" w:rsidRDefault="0033594D" w:rsidP="0033594D">
      <w:pPr>
        <w:ind w:firstLine="0"/>
      </w:pPr>
      <w:r>
        <w:tab/>
      </w:r>
      <w:r>
        <w:tab/>
      </w:r>
      <w:r>
        <w:tab/>
        <w:t>&lt;div class="form-group"&gt;</w:t>
      </w:r>
    </w:p>
    <w:p w:rsidR="0033594D" w:rsidRDefault="0033594D" w:rsidP="0033594D">
      <w:pPr>
        <w:ind w:firstLine="0"/>
      </w:pPr>
      <w:r>
        <w:tab/>
      </w:r>
      <w:r>
        <w:tab/>
      </w:r>
      <w:r>
        <w:tab/>
      </w:r>
      <w:r>
        <w:tab/>
        <w:t>&lt;label&gt;Terms and Agreements:&lt;/label&gt;</w:t>
      </w:r>
    </w:p>
    <w:p w:rsidR="0033594D" w:rsidRDefault="0033594D" w:rsidP="0033594D">
      <w:pPr>
        <w:ind w:firstLine="0"/>
      </w:pPr>
      <w:r>
        <w:tab/>
      </w:r>
      <w:r>
        <w:tab/>
      </w:r>
      <w:r>
        <w:tab/>
      </w:r>
      <w:r>
        <w:tab/>
        <w:t>&lt;div class="input-group"&gt;</w:t>
      </w:r>
    </w:p>
    <w:p w:rsidR="0033594D" w:rsidRDefault="0033594D" w:rsidP="0033594D">
      <w:pPr>
        <w:ind w:firstLine="0"/>
      </w:pPr>
      <w:r>
        <w:tab/>
      </w:r>
      <w:r>
        <w:tab/>
      </w:r>
      <w:r>
        <w:tab/>
      </w:r>
      <w:r>
        <w:tab/>
      </w:r>
      <w:r>
        <w:tab/>
        <w:t>&lt;span class="input-group-addon"&gt;</w:t>
      </w:r>
    </w:p>
    <w:p w:rsidR="0033594D" w:rsidRDefault="0033594D" w:rsidP="0033594D">
      <w:pPr>
        <w:ind w:firstLine="0"/>
      </w:pPr>
      <w:r>
        <w:tab/>
      </w:r>
      <w:r>
        <w:tab/>
      </w:r>
      <w:r>
        <w:tab/>
      </w:r>
      <w:r>
        <w:tab/>
      </w:r>
      <w:r>
        <w:tab/>
      </w:r>
      <w:r>
        <w:tab/>
        <w:t>&lt;input type="checkbox" value="Confirm" name="btn_confirm"&gt;</w:t>
      </w:r>
    </w:p>
    <w:p w:rsidR="0033594D" w:rsidRDefault="0033594D" w:rsidP="0033594D">
      <w:pPr>
        <w:ind w:firstLine="0"/>
      </w:pPr>
      <w:r>
        <w:tab/>
      </w:r>
      <w:r>
        <w:tab/>
      </w:r>
      <w:r>
        <w:tab/>
      </w:r>
      <w:r>
        <w:tab/>
      </w:r>
      <w:r>
        <w:tab/>
        <w:t>&lt;/span&gt;</w:t>
      </w:r>
    </w:p>
    <w:p w:rsidR="0033594D" w:rsidRDefault="0033594D" w:rsidP="0033594D">
      <w:pPr>
        <w:ind w:firstLine="0"/>
      </w:pPr>
      <w:r>
        <w:tab/>
      </w:r>
      <w:r>
        <w:tab/>
      </w:r>
      <w:r>
        <w:tab/>
      </w:r>
      <w:r>
        <w:tab/>
      </w:r>
      <w:r>
        <w:tab/>
        <w:t>&lt;input type="text" class="form-control" disabled vk_19cfc="subscribed" value="I accept and will therefore comply with the requirements stated in this message."&gt;</w:t>
      </w:r>
    </w:p>
    <w:p w:rsidR="0033594D" w:rsidRDefault="0033594D" w:rsidP="0033594D">
      <w:pPr>
        <w:ind w:firstLine="0"/>
      </w:pPr>
      <w:r>
        <w:tab/>
      </w:r>
      <w:r>
        <w:tab/>
      </w:r>
      <w:r>
        <w:tab/>
      </w:r>
      <w:r>
        <w:tab/>
        <w:t>&lt;/div&gt;</w:t>
      </w:r>
    </w:p>
    <w:p w:rsidR="0033594D" w:rsidRDefault="0033594D" w:rsidP="0033594D">
      <w:pPr>
        <w:ind w:firstLine="0"/>
      </w:pPr>
      <w:r>
        <w:tab/>
      </w:r>
      <w:r>
        <w:tab/>
      </w:r>
      <w:r>
        <w:tab/>
        <w:t>&lt;/div&gt;</w:t>
      </w:r>
    </w:p>
    <w:p w:rsidR="0033594D" w:rsidRDefault="0033594D" w:rsidP="0033594D">
      <w:pPr>
        <w:ind w:firstLine="0"/>
      </w:pPr>
      <w:r>
        <w:t xml:space="preserve">     </w:t>
      </w:r>
      <w:r>
        <w:tab/>
        <w:t>&lt;/div&gt;&lt;!-- /.box-body --&gt;</w:t>
      </w:r>
    </w:p>
    <w:p w:rsidR="0033594D" w:rsidRDefault="0033594D" w:rsidP="0033594D">
      <w:pPr>
        <w:ind w:firstLine="0"/>
      </w:pPr>
      <w:r>
        <w:lastRenderedPageBreak/>
        <w:tab/>
        <w:t xml:space="preserve">        &lt;div class="box-footer"&gt;</w:t>
      </w:r>
    </w:p>
    <w:p w:rsidR="0033594D" w:rsidRDefault="0033594D" w:rsidP="0033594D">
      <w:pPr>
        <w:ind w:firstLine="0"/>
      </w:pPr>
      <w:r>
        <w:tab/>
      </w:r>
      <w:r>
        <w:tab/>
        <w:t xml:space="preserve">        &lt;div class="pull-right"&gt;</w:t>
      </w:r>
    </w:p>
    <w:p w:rsidR="0033594D" w:rsidRDefault="0033594D" w:rsidP="0033594D">
      <w:pPr>
        <w:ind w:firstLine="0"/>
      </w:pPr>
      <w:r>
        <w:tab/>
      </w:r>
      <w:r>
        <w:tab/>
        <w:t xml:space="preserve">          &lt;button name="btn_send" value="&lt;?php echo $message_id_details; ?&gt;" type="submit" class="btn btn-primary"&gt;&lt;i class="fa fa-envelope-o"&gt;&lt;/i&gt; Send&lt;/button&gt;</w:t>
      </w:r>
    </w:p>
    <w:p w:rsidR="0033594D" w:rsidRDefault="0033594D" w:rsidP="0033594D">
      <w:pPr>
        <w:ind w:firstLine="0"/>
      </w:pPr>
      <w:r>
        <w:tab/>
      </w:r>
      <w:r>
        <w:tab/>
        <w:t xml:space="preserve">        &lt;/div&gt;</w:t>
      </w:r>
    </w:p>
    <w:p w:rsidR="0033594D" w:rsidRDefault="0033594D" w:rsidP="0033594D">
      <w:pPr>
        <w:ind w:firstLine="0"/>
      </w:pPr>
      <w:r>
        <w:tab/>
        <w:t xml:space="preserve">        &lt;/div&gt;</w:t>
      </w:r>
    </w:p>
    <w:p w:rsidR="0033594D" w:rsidRDefault="0033594D" w:rsidP="0033594D">
      <w:pPr>
        <w:ind w:firstLine="0"/>
      </w:pPr>
      <w:r>
        <w:t xml:space="preserve">        &lt;/form&gt;</w:t>
      </w:r>
    </w:p>
    <w:p w:rsidR="0033594D" w:rsidRDefault="0033594D" w:rsidP="0033594D">
      <w:pPr>
        <w:ind w:firstLine="0"/>
      </w:pPr>
      <w:r>
        <w:t xml:space="preserve">      &lt;/div&gt;&lt;!-- /.box-footer --&gt;</w:t>
      </w:r>
    </w:p>
    <w:p w:rsidR="0033594D" w:rsidRDefault="0033594D" w:rsidP="0033594D">
      <w:pPr>
        <w:ind w:firstLine="0"/>
      </w:pPr>
      <w:r>
        <w:t xml:space="preserve">    &lt;/div&gt;&lt;!-- /. box --&gt;</w:t>
      </w:r>
    </w:p>
    <w:p w:rsidR="0033594D" w:rsidRDefault="0033594D" w:rsidP="0033594D">
      <w:pPr>
        <w:ind w:firstLine="0"/>
      </w:pPr>
      <w:r>
        <w:t xml:space="preserve">  &lt;/div&gt;&lt;!-- /.col --&gt;</w:t>
      </w:r>
    </w:p>
    <w:p w:rsidR="0033594D" w:rsidRDefault="0033594D" w:rsidP="0033594D">
      <w:pPr>
        <w:ind w:firstLine="0"/>
      </w:pPr>
      <w:r>
        <w:t>&lt;/div&gt;&lt;!-- /.col --&gt;</w:t>
      </w:r>
    </w:p>
    <w:p w:rsidR="0033594D" w:rsidRDefault="0033594D" w:rsidP="0033594D">
      <w:pPr>
        <w:ind w:firstLine="0"/>
      </w:pPr>
    </w:p>
    <w:p w:rsidR="0033594D" w:rsidRDefault="0033594D" w:rsidP="0033594D">
      <w:pPr>
        <w:ind w:firstLine="0"/>
      </w:pPr>
      <w:r>
        <w:t>&lt;/section&gt;&lt;!-- /.content --&gt;</w:t>
      </w:r>
    </w:p>
    <w:p w:rsidR="0033594D" w:rsidRDefault="0033594D" w:rsidP="0033594D">
      <w:pPr>
        <w:ind w:firstLine="0"/>
      </w:pPr>
      <w:r>
        <w:t>&lt;!-- =========================================================== --&gt;</w:t>
      </w:r>
    </w:p>
    <w:p w:rsidR="0033594D" w:rsidRDefault="0033594D" w:rsidP="0033594D">
      <w:pPr>
        <w:ind w:firstLine="0"/>
      </w:pPr>
    </w:p>
    <w:p w:rsidR="0033594D" w:rsidRDefault="0033594D" w:rsidP="0033594D">
      <w:pPr>
        <w:ind w:firstLine="0"/>
      </w:pPr>
      <w:r>
        <w:t>&lt;!-- === [= NOTHING FOLLOWS =] === --&gt;</w:t>
      </w:r>
    </w:p>
    <w:p w:rsidR="0033594D" w:rsidRDefault="0033594D" w:rsidP="0033594D">
      <w:pPr>
        <w:ind w:firstLine="0"/>
      </w:pPr>
      <w:r>
        <w:t xml:space="preserve">&lt;?php  </w:t>
      </w:r>
    </w:p>
    <w:p w:rsidR="0033594D" w:rsidRDefault="0033594D" w:rsidP="0033594D">
      <w:pPr>
        <w:ind w:firstLine="0"/>
      </w:pPr>
      <w:r>
        <w:t>require 'app/view/student/overall-footer.php'</w:t>
      </w:r>
    </w:p>
    <w:p w:rsidR="0033594D" w:rsidRDefault="0033594D" w:rsidP="0033594D">
      <w:pPr>
        <w:ind w:firstLine="0"/>
      </w:pPr>
      <w:r>
        <w:t>?&gt;</w:t>
      </w:r>
    </w:p>
    <w:p w:rsidR="00E633CE" w:rsidRDefault="00E633CE" w:rsidP="0033594D">
      <w:pPr>
        <w:ind w:firstLine="0"/>
      </w:pPr>
    </w:p>
    <w:p w:rsidR="00E633CE" w:rsidRDefault="00E633CE" w:rsidP="0033594D">
      <w:pPr>
        <w:ind w:firstLine="0"/>
        <w:rPr>
          <w:b/>
        </w:rPr>
      </w:pPr>
      <w:r>
        <w:tab/>
      </w:r>
      <w:r>
        <w:rPr>
          <w:b/>
        </w:rPr>
        <w:t>offense_report_major.php</w:t>
      </w:r>
    </w:p>
    <w:p w:rsidR="00E633CE" w:rsidRDefault="00E633CE" w:rsidP="00E633CE">
      <w:pPr>
        <w:ind w:firstLine="0"/>
      </w:pPr>
      <w:r>
        <w:t>&lt;!-- This Page is/are for Administrator --&gt;</w:t>
      </w:r>
    </w:p>
    <w:p w:rsidR="00E633CE" w:rsidRDefault="00E633CE" w:rsidP="00E633CE">
      <w:pPr>
        <w:ind w:firstLine="0"/>
      </w:pPr>
      <w:r>
        <w:t>&lt;?php</w:t>
      </w:r>
    </w:p>
    <w:p w:rsidR="00E633CE" w:rsidRDefault="00E633CE" w:rsidP="00E633CE">
      <w:pPr>
        <w:ind w:firstLine="0"/>
      </w:pPr>
      <w:r>
        <w:lastRenderedPageBreak/>
        <w:t>require 'app/controller/init.php';</w:t>
      </w:r>
    </w:p>
    <w:p w:rsidR="00E633CE" w:rsidRDefault="00E633CE" w:rsidP="00E633CE">
      <w:pPr>
        <w:ind w:firstLine="0"/>
      </w:pPr>
      <w:r>
        <w:t>protect_page_profile_admin();</w:t>
      </w:r>
    </w:p>
    <w:p w:rsidR="00E633CE" w:rsidRDefault="00E633CE" w:rsidP="00E633CE">
      <w:pPr>
        <w:ind w:firstLine="0"/>
      </w:pPr>
      <w:r>
        <w:t>require 'app/controller/administrator/login-credential.php';</w:t>
      </w:r>
    </w:p>
    <w:p w:rsidR="00E633CE" w:rsidRDefault="00E633CE" w:rsidP="00E633CE">
      <w:pPr>
        <w:ind w:firstLine="0"/>
      </w:pPr>
    </w:p>
    <w:p w:rsidR="00E633CE" w:rsidRDefault="00E633CE" w:rsidP="00E633CE">
      <w:pPr>
        <w:ind w:firstLine="0"/>
      </w:pPr>
      <w:r>
        <w:t>// require 'app/view/handler/redirection/_major_report.php';</w:t>
      </w:r>
    </w:p>
    <w:p w:rsidR="00E633CE" w:rsidRDefault="00E633CE" w:rsidP="00E633CE">
      <w:pPr>
        <w:ind w:firstLine="0"/>
      </w:pPr>
      <w:r>
        <w:t>if (isset($_POST['major_submit'])) {</w:t>
      </w:r>
    </w:p>
    <w:p w:rsidR="00E633CE" w:rsidRDefault="00E633CE" w:rsidP="00E633CE">
      <w:pPr>
        <w:ind w:firstLine="0"/>
      </w:pPr>
      <w:r>
        <w:t xml:space="preserve">  if (empty($_POST['student_name']) &amp;&amp; empty($_POST['sanctions_minor'])) {</w:t>
      </w:r>
    </w:p>
    <w:p w:rsidR="00E633CE" w:rsidRDefault="00E633CE" w:rsidP="00E633CE">
      <w:pPr>
        <w:ind w:firstLine="0"/>
      </w:pPr>
      <w:r>
        <w:t xml:space="preserve">    header('Location: major_offense_report.php?r=' . base64_encode('missing_fields'));</w:t>
      </w:r>
    </w:p>
    <w:p w:rsidR="00E633CE" w:rsidRDefault="00E633CE" w:rsidP="00E633CE">
      <w:pPr>
        <w:ind w:firstLine="0"/>
      </w:pPr>
      <w:r>
        <w:t xml:space="preserve">  } elseif (empty($_POST['student_name'])) {</w:t>
      </w:r>
    </w:p>
    <w:p w:rsidR="00E633CE" w:rsidRDefault="00E633CE" w:rsidP="00E633CE">
      <w:pPr>
        <w:ind w:firstLine="0"/>
      </w:pPr>
      <w:r>
        <w:t xml:space="preserve">    header('Location: major_offense_report.php?r=' . base64_encode('missing_name'));</w:t>
      </w:r>
    </w:p>
    <w:p w:rsidR="00E633CE" w:rsidRDefault="00E633CE" w:rsidP="00E633CE">
      <w:pPr>
        <w:ind w:firstLine="0"/>
      </w:pPr>
      <w:r>
        <w:t xml:space="preserve">  } elseif (empty($_POST['sanctions_minor'])) {</w:t>
      </w:r>
    </w:p>
    <w:p w:rsidR="00E633CE" w:rsidRDefault="00E633CE" w:rsidP="00E633CE">
      <w:pPr>
        <w:ind w:firstLine="0"/>
      </w:pPr>
      <w:r>
        <w:t xml:space="preserve">    header('Location: major_offense_report.php?r=' . base64_encode('missing_minor_sanctions'));</w:t>
      </w:r>
    </w:p>
    <w:p w:rsidR="00E633CE" w:rsidRDefault="00E633CE" w:rsidP="00E633CE">
      <w:pPr>
        <w:ind w:firstLine="0"/>
      </w:pPr>
      <w:r>
        <w:t xml:space="preserve">  } else {</w:t>
      </w:r>
    </w:p>
    <w:p w:rsidR="00E633CE" w:rsidRDefault="00E633CE" w:rsidP="00E633CE">
      <w:pPr>
        <w:ind w:firstLine="0"/>
      </w:pPr>
      <w:r>
        <w:t xml:space="preserve">    $_SESSION['student_name'] = $_POST['student_name'];</w:t>
      </w:r>
    </w:p>
    <w:p w:rsidR="00E633CE" w:rsidRDefault="00E633CE" w:rsidP="00E633CE">
      <w:pPr>
        <w:ind w:firstLine="0"/>
      </w:pPr>
      <w:r>
        <w:t xml:space="preserve">    $_SESSION['sanctions_minor'] = $_POST['sanctions_minor'];</w:t>
      </w:r>
    </w:p>
    <w:p w:rsidR="00E633CE" w:rsidRDefault="00E633CE" w:rsidP="00E633CE">
      <w:pPr>
        <w:ind w:firstLine="0"/>
      </w:pPr>
    </w:p>
    <w:p w:rsidR="00E633CE" w:rsidRDefault="00E633CE" w:rsidP="00E633CE">
      <w:pPr>
        <w:ind w:firstLine="0"/>
      </w:pPr>
      <w:r>
        <w:t xml:space="preserve">    $student_id = $_SESSION['student_name'];</w:t>
      </w:r>
    </w:p>
    <w:p w:rsidR="00E633CE" w:rsidRDefault="00E633CE" w:rsidP="00E633CE">
      <w:pPr>
        <w:ind w:firstLine="0"/>
      </w:pPr>
      <w:r>
        <w:t xml:space="preserve">    $sanctions_id = $_SESSION['sanctions_minor'];</w:t>
      </w:r>
    </w:p>
    <w:p w:rsidR="00E633CE" w:rsidRDefault="00E633CE" w:rsidP="00E633CE">
      <w:pPr>
        <w:ind w:firstLine="0"/>
      </w:pPr>
      <w:r>
        <w:t xml:space="preserve">  }</w:t>
      </w:r>
    </w:p>
    <w:p w:rsidR="00E633CE" w:rsidRDefault="00E633CE" w:rsidP="00E633CE">
      <w:pPr>
        <w:ind w:firstLine="0"/>
      </w:pPr>
      <w:r>
        <w:t>}</w:t>
      </w:r>
    </w:p>
    <w:p w:rsidR="00E633CE" w:rsidRDefault="00E633CE" w:rsidP="00E633CE">
      <w:pPr>
        <w:ind w:firstLine="0"/>
      </w:pPr>
    </w:p>
    <w:p w:rsidR="00E633CE" w:rsidRDefault="00E633CE" w:rsidP="00E633CE">
      <w:pPr>
        <w:ind w:firstLine="0"/>
      </w:pPr>
      <w:r>
        <w:t>// require 'app/view/handler/gateway/_major_session.php';</w:t>
      </w:r>
    </w:p>
    <w:p w:rsidR="00E633CE" w:rsidRDefault="00E633CE" w:rsidP="00E633CE">
      <w:pPr>
        <w:ind w:firstLine="0"/>
      </w:pPr>
      <w:r>
        <w:t>if (isset($_SESSION['student_name'])) {</w:t>
      </w:r>
    </w:p>
    <w:p w:rsidR="00E633CE" w:rsidRDefault="00E633CE" w:rsidP="00E633CE">
      <w:pPr>
        <w:ind w:firstLine="0"/>
      </w:pPr>
      <w:r>
        <w:lastRenderedPageBreak/>
        <w:t xml:space="preserve">  $student_id = $_SESSION['student_name'];</w:t>
      </w:r>
    </w:p>
    <w:p w:rsidR="00E633CE" w:rsidRDefault="00E633CE" w:rsidP="00E633CE">
      <w:pPr>
        <w:ind w:firstLine="0"/>
      </w:pPr>
      <w:r>
        <w:t xml:space="preserve">  $sanctions_id = $_SESSION['sanctions_minor'];</w:t>
      </w:r>
    </w:p>
    <w:p w:rsidR="00E633CE" w:rsidRDefault="00E633CE" w:rsidP="00E633CE">
      <w:pPr>
        <w:ind w:firstLine="0"/>
      </w:pPr>
      <w:r>
        <w:t xml:space="preserve">  $result = major_offense_exists($student_id, $sanctions_id);</w:t>
      </w:r>
    </w:p>
    <w:p w:rsidR="00E633CE" w:rsidRDefault="00E633CE" w:rsidP="00E633CE">
      <w:pPr>
        <w:ind w:firstLine="0"/>
      </w:pPr>
      <w:r>
        <w:t>}</w:t>
      </w:r>
    </w:p>
    <w:p w:rsidR="00E633CE" w:rsidRDefault="00E633CE" w:rsidP="00E633CE">
      <w:pPr>
        <w:ind w:firstLine="0"/>
      </w:pPr>
    </w:p>
    <w:p w:rsidR="00E633CE" w:rsidRDefault="00E633CE" w:rsidP="00E633CE">
      <w:pPr>
        <w:ind w:firstLine="0"/>
      </w:pPr>
      <w:r>
        <w:t>if ($result == "Third Offense") {</w:t>
      </w:r>
    </w:p>
    <w:p w:rsidR="00E633CE" w:rsidRDefault="00E633CE" w:rsidP="00E633CE">
      <w:pPr>
        <w:ind w:firstLine="0"/>
      </w:pPr>
      <w:r>
        <w:t xml:space="preserve">  header('Location: major_offense_list.php?m=' . base64_encode('maximum_capacity'));</w:t>
      </w:r>
    </w:p>
    <w:p w:rsidR="00E633CE" w:rsidRDefault="00E633CE" w:rsidP="00E633CE">
      <w:pPr>
        <w:ind w:firstLine="0"/>
      </w:pPr>
      <w:r>
        <w:t>}</w:t>
      </w:r>
    </w:p>
    <w:p w:rsidR="00E633CE" w:rsidRDefault="00E633CE" w:rsidP="00E633CE">
      <w:pPr>
        <w:ind w:firstLine="0"/>
      </w:pPr>
    </w:p>
    <w:p w:rsidR="00E633CE" w:rsidRDefault="00E633CE" w:rsidP="00E633CE">
      <w:pPr>
        <w:ind w:firstLine="0"/>
      </w:pPr>
      <w:r>
        <w:t>require 'app/view/administrator/select2-message.php';</w:t>
      </w:r>
    </w:p>
    <w:p w:rsidR="00E633CE" w:rsidRDefault="00E633CE" w:rsidP="00E633CE">
      <w:pPr>
        <w:ind w:firstLine="0"/>
      </w:pPr>
      <w:r>
        <w:t>?&gt;</w:t>
      </w:r>
    </w:p>
    <w:p w:rsidR="00E633CE" w:rsidRDefault="00E633CE" w:rsidP="00E633CE">
      <w:pPr>
        <w:ind w:firstLine="0"/>
      </w:pPr>
      <w:r>
        <w:t>&lt;section class="content-header"&gt;</w:t>
      </w:r>
    </w:p>
    <w:p w:rsidR="00E633CE" w:rsidRDefault="00E633CE" w:rsidP="00E633CE">
      <w:pPr>
        <w:ind w:firstLine="0"/>
      </w:pPr>
      <w:r>
        <w:t xml:space="preserve">  &lt;h1&gt;</w:t>
      </w:r>
    </w:p>
    <w:p w:rsidR="00E633CE" w:rsidRDefault="00E633CE" w:rsidP="00E633CE">
      <w:pPr>
        <w:ind w:firstLine="0"/>
      </w:pPr>
      <w:r>
        <w:t xml:space="preserve">    Student Offenses</w:t>
      </w:r>
    </w:p>
    <w:p w:rsidR="00E633CE" w:rsidRDefault="00E633CE" w:rsidP="00E633CE">
      <w:pPr>
        <w:ind w:firstLine="0"/>
      </w:pPr>
      <w:r>
        <w:t xml:space="preserve">    &lt;small&gt;Major Offense: &lt;?php echo school_term() . " Term"; ?&gt;&lt;/small&gt;</w:t>
      </w:r>
    </w:p>
    <w:p w:rsidR="00E633CE" w:rsidRDefault="00E633CE" w:rsidP="00E633CE">
      <w:pPr>
        <w:ind w:firstLine="0"/>
      </w:pPr>
      <w:r>
        <w:t xml:space="preserve">  &lt;/h1&gt;</w:t>
      </w:r>
    </w:p>
    <w:p w:rsidR="00E633CE" w:rsidRDefault="00E633CE" w:rsidP="00E633CE">
      <w:pPr>
        <w:ind w:firstLine="0"/>
      </w:pPr>
      <w:r>
        <w:t xml:space="preserve">  &lt;ol class="breadcrumb"&gt;</w:t>
      </w:r>
    </w:p>
    <w:p w:rsidR="00E633CE" w:rsidRDefault="00E633CE" w:rsidP="00E633CE">
      <w:pPr>
        <w:ind w:firstLine="0"/>
      </w:pPr>
      <w:r>
        <w:t xml:space="preserve">    &lt;li&gt;&lt;a href="admin.php"&gt;&lt;i class="fa fa-home"&gt;&lt;/i&gt;Home&lt;/a&gt;&lt;/li&gt;</w:t>
      </w:r>
    </w:p>
    <w:p w:rsidR="00E633CE" w:rsidRDefault="00E633CE" w:rsidP="00E633CE">
      <w:pPr>
        <w:ind w:firstLine="0"/>
      </w:pPr>
      <w:r>
        <w:t xml:space="preserve">  &lt;/ol&gt; </w:t>
      </w:r>
    </w:p>
    <w:p w:rsidR="00E633CE" w:rsidRDefault="00E633CE" w:rsidP="00E633CE">
      <w:pPr>
        <w:ind w:firstLine="0"/>
      </w:pPr>
      <w:r>
        <w:t>&lt;/section&gt;</w:t>
      </w:r>
    </w:p>
    <w:p w:rsidR="00E633CE" w:rsidRDefault="00E633CE" w:rsidP="00E633CE">
      <w:pPr>
        <w:ind w:firstLine="0"/>
      </w:pPr>
    </w:p>
    <w:p w:rsidR="00E633CE" w:rsidRDefault="00E633CE" w:rsidP="00E633CE">
      <w:pPr>
        <w:ind w:firstLine="0"/>
      </w:pPr>
      <w:r>
        <w:t>&lt;section class="content"&gt;</w:t>
      </w:r>
    </w:p>
    <w:p w:rsidR="00E633CE" w:rsidRDefault="00E633CE" w:rsidP="00E633CE">
      <w:pPr>
        <w:ind w:firstLine="0"/>
      </w:pPr>
      <w:r>
        <w:t xml:space="preserve">&lt;?php </w:t>
      </w:r>
    </w:p>
    <w:p w:rsidR="00E633CE" w:rsidRDefault="00E633CE" w:rsidP="00E633CE">
      <w:pPr>
        <w:ind w:firstLine="0"/>
      </w:pPr>
      <w:r>
        <w:lastRenderedPageBreak/>
        <w:t xml:space="preserve">  // require 'app/view/handler/redirection/_major_count.php'; </w:t>
      </w:r>
    </w:p>
    <w:p w:rsidR="00E633CE" w:rsidRDefault="00E633CE" w:rsidP="00E633CE">
      <w:pPr>
        <w:ind w:firstLine="0"/>
      </w:pPr>
      <w:r>
        <w:t>if ($result == null || $result == '-') {</w:t>
      </w:r>
    </w:p>
    <w:p w:rsidR="00E633CE" w:rsidRDefault="00E633CE" w:rsidP="00E633CE">
      <w:pPr>
        <w:ind w:firstLine="0"/>
      </w:pPr>
      <w:r>
        <w:t xml:space="preserve">  $offense = "First Offense";</w:t>
      </w:r>
    </w:p>
    <w:p w:rsidR="00E633CE" w:rsidRDefault="00E633CE" w:rsidP="00E633CE">
      <w:pPr>
        <w:ind w:firstLine="0"/>
      </w:pPr>
      <w:r>
        <w:t xml:space="preserve">  $sql_offense = "first_offense";</w:t>
      </w:r>
    </w:p>
    <w:p w:rsidR="00E633CE" w:rsidRDefault="00E633CE" w:rsidP="00E633CE">
      <w:pPr>
        <w:ind w:firstLine="0"/>
      </w:pPr>
      <w:r>
        <w:t>} elseif ($result == "First Offense") {</w:t>
      </w:r>
    </w:p>
    <w:p w:rsidR="00E633CE" w:rsidRDefault="00E633CE" w:rsidP="00E633CE">
      <w:pPr>
        <w:ind w:firstLine="0"/>
      </w:pPr>
      <w:r>
        <w:t xml:space="preserve">  $offense = "Second Offense ";</w:t>
      </w:r>
    </w:p>
    <w:p w:rsidR="00E633CE" w:rsidRDefault="00E633CE" w:rsidP="00E633CE">
      <w:pPr>
        <w:ind w:firstLine="0"/>
      </w:pPr>
      <w:r>
        <w:t xml:space="preserve">  $sql_offense = "second_offense";</w:t>
      </w:r>
    </w:p>
    <w:p w:rsidR="00E633CE" w:rsidRDefault="00E633CE" w:rsidP="00E633CE">
      <w:pPr>
        <w:ind w:firstLine="0"/>
      </w:pPr>
      <w:r>
        <w:t>} elseif ($result == "Second Offense") {</w:t>
      </w:r>
    </w:p>
    <w:p w:rsidR="00E633CE" w:rsidRDefault="00E633CE" w:rsidP="00E633CE">
      <w:pPr>
        <w:ind w:firstLine="0"/>
      </w:pPr>
      <w:r>
        <w:t xml:space="preserve">  $offense = "Third Offense";</w:t>
      </w:r>
    </w:p>
    <w:p w:rsidR="00E633CE" w:rsidRDefault="00E633CE" w:rsidP="00E633CE">
      <w:pPr>
        <w:ind w:firstLine="0"/>
      </w:pPr>
      <w:r>
        <w:t xml:space="preserve">  $sql_offense = "third_offense";</w:t>
      </w:r>
    </w:p>
    <w:p w:rsidR="00E633CE" w:rsidRDefault="00E633CE" w:rsidP="00E633CE">
      <w:pPr>
        <w:ind w:firstLine="0"/>
      </w:pPr>
      <w:r>
        <w:t>}</w:t>
      </w:r>
    </w:p>
    <w:p w:rsidR="00E633CE" w:rsidRDefault="00E633CE" w:rsidP="00E633CE">
      <w:pPr>
        <w:ind w:firstLine="0"/>
      </w:pPr>
    </w:p>
    <w:p w:rsidR="00E633CE" w:rsidRDefault="00E633CE" w:rsidP="00E633CE">
      <w:pPr>
        <w:ind w:firstLine="0"/>
      </w:pPr>
      <w:r>
        <w:t>if (isset($_GET['r'])) {</w:t>
      </w:r>
    </w:p>
    <w:p w:rsidR="00E633CE" w:rsidRDefault="00E633CE" w:rsidP="00E633CE">
      <w:pPr>
        <w:ind w:firstLine="0"/>
      </w:pPr>
      <w:r>
        <w:t xml:space="preserve">  $decode = base64_decode($_GET['r']);</w:t>
      </w:r>
    </w:p>
    <w:p w:rsidR="00E633CE" w:rsidRDefault="00E633CE" w:rsidP="00E633CE">
      <w:pPr>
        <w:ind w:firstLine="0"/>
      </w:pPr>
    </w:p>
    <w:p w:rsidR="00E633CE" w:rsidRDefault="00E633CE" w:rsidP="00E633CE">
      <w:pPr>
        <w:ind w:firstLine="0"/>
      </w:pPr>
      <w:r>
        <w:t xml:space="preserve">  if ($decode == 'incomplete_date_incident_and_report')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&lt;strong&gt;&lt;u&gt;Date of Incident&lt;/u&gt;&lt;/strong&gt; and &lt;strong&gt;&lt;u&gt;Narrative Report&lt;/u&gt;&lt;/strong&gt; and &lt;strong&gt;&lt;u&gt;Status&lt;/u&gt;&lt;/strong&gt;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lastRenderedPageBreak/>
        <w:t xml:space="preserve">  } elseif ($decode == 'incomplete_date_incident')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&lt;strong&gt;&lt;u&gt;Date of Incident&lt;/u&gt;&lt;/strong&gt;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'incomplete_report')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&lt;strong&gt;&lt;u&gt;Narrative Report&lt;/u&gt;&lt;/strong&gt;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'incomplete_status')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&lt;strong&gt;&lt;u&gt;Status&lt;/u&gt;&lt;/strong&gt;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w:t>
      </w:r>
    </w:p>
    <w:p w:rsidR="00E633CE" w:rsidRDefault="00E633CE" w:rsidP="00E633CE">
      <w:pPr>
        <w:ind w:firstLine="0"/>
      </w:pPr>
      <w:r>
        <w:t>}</w:t>
      </w:r>
    </w:p>
    <w:p w:rsidR="00E633CE" w:rsidRDefault="00E633CE" w:rsidP="00E633CE">
      <w:pPr>
        <w:ind w:firstLine="0"/>
      </w:pPr>
      <w:r>
        <w:lastRenderedPageBreak/>
        <w:t>?&gt;</w:t>
      </w:r>
    </w:p>
    <w:p w:rsidR="00E633CE" w:rsidRDefault="00E633CE" w:rsidP="00E633CE">
      <w:pPr>
        <w:ind w:firstLine="0"/>
      </w:pPr>
    </w:p>
    <w:p w:rsidR="00E633CE" w:rsidRDefault="00E633CE" w:rsidP="00E633CE">
      <w:pPr>
        <w:ind w:firstLine="0"/>
      </w:pPr>
      <w:r>
        <w:t xml:space="preserve">  &lt;div class="row"&gt;</w:t>
      </w:r>
    </w:p>
    <w:p w:rsidR="00E633CE" w:rsidRDefault="00E633CE" w:rsidP="00E633CE">
      <w:pPr>
        <w:ind w:firstLine="0"/>
      </w:pPr>
      <w:r>
        <w:t xml:space="preserve">    &lt;div class="col-md-3"&gt;</w:t>
      </w:r>
    </w:p>
    <w:p w:rsidR="00E633CE" w:rsidRDefault="00E633CE" w:rsidP="00E633CE">
      <w:pPr>
        <w:ind w:firstLine="0"/>
      </w:pPr>
      <w:r>
        <w:t xml:space="preserve">      &lt;a href="major_offense_list.php" class="btn btn-primary btn-block margin-bottom"&gt;Back&lt;/a&gt;</w:t>
      </w:r>
    </w:p>
    <w:p w:rsidR="00E633CE" w:rsidRDefault="00E633CE" w:rsidP="00E633CE">
      <w:pPr>
        <w:ind w:firstLine="0"/>
      </w:pPr>
      <w:r>
        <w:t xml:space="preserve">      &lt;div class="box box-solid"&gt;</w:t>
      </w:r>
    </w:p>
    <w:p w:rsidR="00E633CE" w:rsidRDefault="00E633CE" w:rsidP="00E633CE">
      <w:pPr>
        <w:ind w:firstLine="0"/>
      </w:pPr>
      <w:r>
        <w:t xml:space="preserve">        &lt;div class="box-body no-padding"&gt;</w:t>
      </w:r>
    </w:p>
    <w:p w:rsidR="00E633CE" w:rsidRDefault="00E633CE" w:rsidP="00E633CE">
      <w:pPr>
        <w:ind w:firstLine="0"/>
      </w:pPr>
      <w:r>
        <w:t xml:space="preserve">          &lt;ul class="nav nav-pills nav-stacked"&gt;</w:t>
      </w:r>
    </w:p>
    <w:p w:rsidR="00E633CE" w:rsidRDefault="00E633CE" w:rsidP="00E633CE">
      <w:pPr>
        <w:ind w:firstLine="0"/>
      </w:pPr>
      <w:r>
        <w:t xml:space="preserve">            &lt;li&gt;&lt;a href="minor_offense_list.php"&gt; Minor Offense&lt;/a&gt;&lt;/li&gt;</w:t>
      </w:r>
    </w:p>
    <w:p w:rsidR="00E633CE" w:rsidRDefault="00E633CE" w:rsidP="00E633CE">
      <w:pPr>
        <w:ind w:firstLine="0"/>
      </w:pPr>
      <w:r>
        <w:t xml:space="preserve">            &lt;li class="active"&gt;&lt;a href="major_offense_list.php"&gt; Major Offense&lt;/a&gt;&lt;/li&gt;</w:t>
      </w:r>
    </w:p>
    <w:p w:rsidR="00E633CE" w:rsidRDefault="00E633CE" w:rsidP="00E633CE">
      <w:pPr>
        <w:ind w:firstLine="0"/>
      </w:pPr>
      <w:r>
        <w:t xml:space="preserve">          &lt;/ul&gt;</w:t>
      </w:r>
    </w:p>
    <w:p w:rsidR="00E633CE" w:rsidRDefault="00E633CE" w:rsidP="00E633CE">
      <w:pPr>
        <w:ind w:firstLine="0"/>
      </w:pPr>
      <w:r>
        <w:t xml:space="preserve">        &lt;/div&gt;&lt;!-- /.box-body --&gt;</w:t>
      </w:r>
    </w:p>
    <w:p w:rsidR="00E633CE" w:rsidRDefault="00E633CE" w:rsidP="00E633CE">
      <w:pPr>
        <w:ind w:firstLine="0"/>
      </w:pPr>
      <w:r>
        <w:t xml:space="preserve">      &lt;/div&gt;&lt;!-- /. box --&gt;</w:t>
      </w:r>
    </w:p>
    <w:p w:rsidR="00E633CE" w:rsidRDefault="00E633CE" w:rsidP="00E633CE">
      <w:pPr>
        <w:ind w:firstLine="0"/>
      </w:pPr>
      <w:r>
        <w:t xml:space="preserve">    &lt;/div&gt;&lt;!-- /.col --&gt;</w:t>
      </w:r>
    </w:p>
    <w:p w:rsidR="00E633CE" w:rsidRDefault="00E633CE" w:rsidP="00E633CE">
      <w:pPr>
        <w:ind w:firstLine="0"/>
      </w:pPr>
      <w:r>
        <w:t xml:space="preserve">    &lt;div class="col-md-9"&gt;</w:t>
      </w:r>
    </w:p>
    <w:p w:rsidR="00E633CE" w:rsidRDefault="00E633CE" w:rsidP="00E633CE">
      <w:pPr>
        <w:ind w:firstLine="0"/>
      </w:pPr>
      <w:r>
        <w:t xml:space="preserve">      &lt;div class="box box-primary"&gt;</w:t>
      </w:r>
    </w:p>
    <w:p w:rsidR="00E633CE" w:rsidRDefault="00E633CE" w:rsidP="00E633CE">
      <w:pPr>
        <w:ind w:firstLine="0"/>
      </w:pPr>
      <w:r>
        <w:t xml:space="preserve">        &lt;div class="box-header with-border"&gt;</w:t>
      </w:r>
    </w:p>
    <w:p w:rsidR="00E633CE" w:rsidRDefault="00E633CE" w:rsidP="00E633CE">
      <w:pPr>
        <w:ind w:firstLine="0"/>
      </w:pPr>
      <w:r>
        <w:t xml:space="preserve">          &lt;h3 class="box-title"&gt;Major Offense Report&lt;/h3&gt;</w:t>
      </w:r>
    </w:p>
    <w:p w:rsidR="00E633CE" w:rsidRDefault="00E633CE" w:rsidP="00E633CE">
      <w:pPr>
        <w:ind w:firstLine="0"/>
      </w:pPr>
      <w:r>
        <w:t xml:space="preserve">        &lt;/div&gt;&lt;!-- /.box-header --&gt;</w:t>
      </w:r>
    </w:p>
    <w:p w:rsidR="00E633CE" w:rsidRDefault="00E633CE" w:rsidP="00E633CE">
      <w:pPr>
        <w:ind w:firstLine="0"/>
      </w:pPr>
      <w:r>
        <w:t xml:space="preserve">        &lt;div class="box-body"&gt;</w:t>
      </w:r>
    </w:p>
    <w:p w:rsidR="00E633CE" w:rsidRDefault="00E633CE" w:rsidP="00E633CE">
      <w:pPr>
        <w:ind w:firstLine="0"/>
      </w:pPr>
      <w:r>
        <w:t xml:space="preserve">        &lt;form action="major_offense_list.php" method="POST"&gt;</w:t>
      </w:r>
    </w:p>
    <w:p w:rsidR="00E633CE" w:rsidRDefault="00E633CE" w:rsidP="00E633CE">
      <w:pPr>
        <w:ind w:firstLine="0"/>
      </w:pPr>
      <w:r>
        <w:t xml:space="preserve">        &lt;div class="form-group"&gt;</w:t>
      </w:r>
    </w:p>
    <w:p w:rsidR="00E633CE" w:rsidRDefault="00E633CE" w:rsidP="00E633CE">
      <w:pPr>
        <w:ind w:firstLine="0"/>
      </w:pPr>
      <w:r>
        <w:lastRenderedPageBreak/>
        <w:t xml:space="preserve">        &lt;label&gt;Name of Student:&lt;/label&gt;</w:t>
      </w:r>
    </w:p>
    <w:p w:rsidR="00E633CE" w:rsidRDefault="00E633CE" w:rsidP="00E633CE">
      <w:pPr>
        <w:ind w:firstLine="0"/>
      </w:pPr>
      <w:r>
        <w:t xml:space="preserve">          &lt;?php</w:t>
      </w:r>
    </w:p>
    <w:p w:rsidR="00E633CE" w:rsidRDefault="00E633CE" w:rsidP="00E633CE">
      <w:pPr>
        <w:ind w:firstLine="0"/>
      </w:pPr>
      <w:r>
        <w:t xml:space="preserve">            global $conn;</w:t>
      </w:r>
    </w:p>
    <w:p w:rsidR="00E633CE" w:rsidRDefault="00E633CE" w:rsidP="00E633CE">
      <w:pPr>
        <w:ind w:firstLine="0"/>
      </w:pPr>
      <w:r>
        <w:t xml:space="preserve">            $select = "SELECT id, last_name, first_name, middle_name from students where id = '$student_id'";</w:t>
      </w:r>
    </w:p>
    <w:p w:rsidR="00E633CE" w:rsidRDefault="00E633CE" w:rsidP="00E633CE">
      <w:pPr>
        <w:ind w:firstLine="0"/>
      </w:pPr>
      <w:r>
        <w:t xml:space="preserve">            $result = $conn-&gt;query($select);</w:t>
      </w:r>
    </w:p>
    <w:p w:rsidR="00E633CE" w:rsidRDefault="00E633CE" w:rsidP="00E633CE">
      <w:pPr>
        <w:ind w:firstLine="0"/>
      </w:pPr>
      <w:r>
        <w:t xml:space="preserve">            while ($row = $result-&gt;fetch_object()) {</w:t>
      </w:r>
    </w:p>
    <w:p w:rsidR="00E633CE" w:rsidRDefault="00E633CE" w:rsidP="00E633CE">
      <w:pPr>
        <w:ind w:firstLine="0"/>
      </w:pPr>
      <w:r>
        <w:t xml:space="preserve">          ?&gt;</w:t>
      </w:r>
    </w:p>
    <w:p w:rsidR="00E633CE" w:rsidRDefault="00E633CE" w:rsidP="00E633CE">
      <w:pPr>
        <w:ind w:firstLine="0"/>
      </w:pPr>
      <w:r>
        <w:t xml:space="preserve">              &lt;input class="form-control" disabled value="&lt;?php echo $row-&gt;last_name . ", " . $row-&gt;first_name . " " . $row-&gt;middle_name; ?&gt;"&gt;</w:t>
      </w:r>
    </w:p>
    <w:p w:rsidR="00E633CE" w:rsidRDefault="00E633CE" w:rsidP="00E633CE">
      <w:pPr>
        <w:ind w:firstLine="0"/>
      </w:pPr>
      <w:r>
        <w:t xml:space="preserve">          &lt;?php</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&lt;label&gt;Date of Incident&lt;/label&gt;</w:t>
      </w:r>
    </w:p>
    <w:p w:rsidR="00E633CE" w:rsidRDefault="00E633CE" w:rsidP="00E633CE">
      <w:pPr>
        <w:ind w:firstLine="0"/>
      </w:pPr>
      <w:r>
        <w:t xml:space="preserve">          &lt;div class="input-group"&gt;</w:t>
      </w:r>
    </w:p>
    <w:p w:rsidR="00E633CE" w:rsidRDefault="00E633CE" w:rsidP="00E633CE">
      <w:pPr>
        <w:ind w:firstLine="0"/>
      </w:pPr>
      <w:r>
        <w:t xml:space="preserve">            &lt;div class="input-group-addon"&gt;</w:t>
      </w:r>
    </w:p>
    <w:p w:rsidR="00E633CE" w:rsidRDefault="00E633CE" w:rsidP="00E633CE">
      <w:pPr>
        <w:ind w:firstLine="0"/>
      </w:pPr>
      <w:r>
        <w:t xml:space="preserve">              &lt;i class="fa fa-calendar"&gt;&lt;/i&gt;</w:t>
      </w:r>
    </w:p>
    <w:p w:rsidR="00E633CE" w:rsidRDefault="00E633CE" w:rsidP="00E633CE">
      <w:pPr>
        <w:ind w:firstLine="0"/>
      </w:pPr>
      <w:r>
        <w:t xml:space="preserve">            &lt;/div&gt;</w:t>
      </w:r>
    </w:p>
    <w:p w:rsidR="00E633CE" w:rsidRDefault="00E633CE" w:rsidP="00E633CE">
      <w:pPr>
        <w:ind w:firstLine="0"/>
      </w:pPr>
      <w:r>
        <w:t xml:space="preserve">            &lt;input type="text" class="form-control" name="incident_date" data-inputmask="'alias': 'yyyy-mm-dd'" data-mask=""&gt;</w:t>
      </w:r>
    </w:p>
    <w:p w:rsidR="00E633CE" w:rsidRDefault="00E633CE" w:rsidP="00E633CE">
      <w:pPr>
        <w:ind w:firstLine="0"/>
      </w:pPr>
      <w:r>
        <w:t xml:space="preserve">          &lt;/div&gt;</w:t>
      </w:r>
    </w:p>
    <w:p w:rsidR="00E633CE" w:rsidRDefault="00E633CE" w:rsidP="00E633CE">
      <w:pPr>
        <w:ind w:firstLine="0"/>
      </w:pPr>
      <w:r>
        <w:lastRenderedPageBreak/>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&lt;label&gt;Number of Offense Incurred: &lt;/label&gt;</w:t>
      </w:r>
    </w:p>
    <w:p w:rsidR="00E633CE" w:rsidRDefault="00E633CE" w:rsidP="00E633CE">
      <w:pPr>
        <w:ind w:firstLine="0"/>
      </w:pPr>
      <w:r>
        <w:t xml:space="preserve">            &lt;input class="form-control" disabled value="&lt;?php echo $offense; ?&gt;"&gt;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&lt;label&gt;Reference Number: &lt;/label&gt;</w:t>
      </w:r>
    </w:p>
    <w:p w:rsidR="00E633CE" w:rsidRDefault="00E633CE" w:rsidP="00E633CE">
      <w:pPr>
        <w:ind w:firstLine="0"/>
      </w:pPr>
      <w:r>
        <w:t xml:space="preserve">              &lt;?php</w:t>
      </w:r>
    </w:p>
    <w:p w:rsidR="00E633CE" w:rsidRDefault="00E633CE" w:rsidP="00E633CE">
      <w:pPr>
        <w:ind w:firstLine="0"/>
      </w:pPr>
      <w:r>
        <w:t xml:space="preserve">                global $conn;</w:t>
      </w:r>
    </w:p>
    <w:p w:rsidR="00E633CE" w:rsidRDefault="00E633CE" w:rsidP="00E633CE">
      <w:pPr>
        <w:ind w:firstLine="0"/>
      </w:pPr>
      <w:r>
        <w:t xml:space="preserve">                $select = "SELECT id, reference_number, description, title FROM offense_details WHERE (status = 'Active' AND type = 'Major Offense') AND id = '$sanctions_id'";</w:t>
      </w:r>
    </w:p>
    <w:p w:rsidR="00E633CE" w:rsidRDefault="00E633CE" w:rsidP="00E633CE">
      <w:pPr>
        <w:ind w:firstLine="0"/>
      </w:pPr>
      <w:r>
        <w:t xml:space="preserve">                $result = $conn-&gt;query($select);</w:t>
      </w:r>
    </w:p>
    <w:p w:rsidR="00E633CE" w:rsidRDefault="00E633CE" w:rsidP="00E633CE">
      <w:pPr>
        <w:ind w:firstLine="0"/>
      </w:pPr>
      <w:r>
        <w:t xml:space="preserve">                while ($row = $result-&gt;fetch_object()) {</w:t>
      </w:r>
    </w:p>
    <w:p w:rsidR="00E633CE" w:rsidRDefault="00E633CE" w:rsidP="00E633CE">
      <w:pPr>
        <w:ind w:firstLine="0"/>
      </w:pPr>
      <w:r>
        <w:t xml:space="preserve">                  $description = $row-&gt;description;</w:t>
      </w:r>
    </w:p>
    <w:p w:rsidR="00E633CE" w:rsidRDefault="00E633CE" w:rsidP="00E633CE">
      <w:pPr>
        <w:ind w:firstLine="0"/>
      </w:pPr>
      <w:r>
        <w:t xml:space="preserve">                  $_SESSION['offense_details_id'] = $row-&gt;id;</w:t>
      </w:r>
    </w:p>
    <w:p w:rsidR="00E633CE" w:rsidRDefault="00E633CE" w:rsidP="00E633CE">
      <w:pPr>
        <w:ind w:firstLine="0"/>
      </w:pPr>
      <w:r>
        <w:t xml:space="preserve">              ?&gt;</w:t>
      </w:r>
    </w:p>
    <w:p w:rsidR="00E633CE" w:rsidRDefault="00E633CE" w:rsidP="00E633CE">
      <w:pPr>
        <w:ind w:firstLine="0"/>
      </w:pPr>
      <w:r>
        <w:t xml:space="preserve">                  &lt;input class="form-control" disabled value="&lt;?php echo $row-&gt;reference_number . " - " . $row-&gt;title; ?&gt;"&gt;</w:t>
      </w:r>
    </w:p>
    <w:p w:rsidR="00E633CE" w:rsidRDefault="00E633CE" w:rsidP="00E633CE">
      <w:pPr>
        <w:ind w:firstLine="0"/>
      </w:pPr>
      <w:r>
        <w:t xml:space="preserve">              &lt;?php</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lastRenderedPageBreak/>
        <w:t xml:space="preserve">          &lt;label&gt;Description:&lt;/label&gt;</w:t>
      </w:r>
    </w:p>
    <w:p w:rsidR="00E633CE" w:rsidRDefault="00E633CE" w:rsidP="00E633CE">
      <w:pPr>
        <w:ind w:firstLine="0"/>
      </w:pPr>
      <w:r>
        <w:t xml:space="preserve">          &lt;div class="callout callout-danger"&gt;</w:t>
      </w:r>
    </w:p>
    <w:p w:rsidR="00E633CE" w:rsidRDefault="00E633CE" w:rsidP="00E633CE">
      <w:pPr>
        <w:ind w:firstLine="0"/>
      </w:pPr>
      <w:r>
        <w:t xml:space="preserve">            &lt;p&gt;&lt;?php echo $description; ?&gt;&lt;/p&gt;</w:t>
      </w:r>
    </w:p>
    <w:p w:rsidR="00E633CE" w:rsidRDefault="00E633CE" w:rsidP="00E633CE">
      <w:pPr>
        <w:ind w:firstLine="0"/>
      </w:pPr>
      <w:r>
        <w:t xml:space="preserve">          &lt;/div&gt;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&lt;?php  </w:t>
      </w:r>
    </w:p>
    <w:p w:rsidR="00E633CE" w:rsidRDefault="00E633CE" w:rsidP="00E633CE">
      <w:pPr>
        <w:ind w:firstLine="0"/>
      </w:pPr>
      <w:r>
        <w:t xml:space="preserve">          $select_join = "SELECT      sanctions." . "$sql_offense" . ",</w:t>
      </w:r>
    </w:p>
    <w:p w:rsidR="00E633CE" w:rsidRDefault="00E633CE" w:rsidP="00E633CE">
      <w:pPr>
        <w:ind w:firstLine="0"/>
      </w:pPr>
      <w:r>
        <w:t xml:space="preserve">                                      sanctions.id</w:t>
      </w:r>
    </w:p>
    <w:p w:rsidR="00E633CE" w:rsidRDefault="00E633CE" w:rsidP="00E633CE">
      <w:pPr>
        <w:ind w:firstLine="0"/>
      </w:pPr>
      <w:r>
        <w:t xml:space="preserve">                          FROM        sanctions</w:t>
      </w:r>
    </w:p>
    <w:p w:rsidR="00E633CE" w:rsidRDefault="00E633CE" w:rsidP="00E633CE">
      <w:pPr>
        <w:ind w:firstLine="0"/>
      </w:pPr>
      <w:r>
        <w:t xml:space="preserve">                          LEFT JOIN   offense_details</w:t>
      </w:r>
    </w:p>
    <w:p w:rsidR="00E633CE" w:rsidRDefault="00E633CE" w:rsidP="00E633CE">
      <w:pPr>
        <w:ind w:firstLine="0"/>
      </w:pPr>
      <w:r>
        <w:t xml:space="preserve">                          ON          sanctions.offense_details_id = offense_details.reference_number</w:t>
      </w:r>
    </w:p>
    <w:p w:rsidR="00E633CE" w:rsidRDefault="00E633CE" w:rsidP="00E633CE">
      <w:pPr>
        <w:ind w:firstLine="0"/>
      </w:pPr>
      <w:r>
        <w:t xml:space="preserve">                          WHERE       sanctions.offense_details_id = $sanctions_id";</w:t>
      </w:r>
    </w:p>
    <w:p w:rsidR="00E633CE" w:rsidRDefault="00E633CE" w:rsidP="00E633CE">
      <w:pPr>
        <w:ind w:firstLine="0"/>
      </w:pPr>
      <w:r>
        <w:t xml:space="preserve">          $result_join = $conn-&gt;query($select_join);</w:t>
      </w:r>
    </w:p>
    <w:p w:rsidR="00E633CE" w:rsidRDefault="00E633CE" w:rsidP="00E633CE">
      <w:pPr>
        <w:ind w:firstLine="0"/>
      </w:pPr>
      <w:r>
        <w:t xml:space="preserve">          while ($row = $result_join-&gt;fetch_object()) {</w:t>
      </w:r>
    </w:p>
    <w:p w:rsidR="00E633CE" w:rsidRDefault="00E633CE" w:rsidP="00E633CE">
      <w:pPr>
        <w:ind w:firstLine="0"/>
      </w:pPr>
      <w:r>
        <w:t xml:space="preserve">            $first_offense = $row-&gt;$sql_offense;</w:t>
      </w:r>
    </w:p>
    <w:p w:rsidR="00E633CE" w:rsidRDefault="00E633CE" w:rsidP="00E633CE">
      <w:pPr>
        <w:ind w:firstLine="0"/>
      </w:pPr>
      <w:r>
        <w:t xml:space="preserve">            $_SESSION['sanctions_minor_id'] = $row-&gt;id;</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&lt;label&gt;Sanctions:&lt;/label&gt;</w:t>
      </w:r>
    </w:p>
    <w:p w:rsidR="00E633CE" w:rsidRDefault="00E633CE" w:rsidP="00E633CE">
      <w:pPr>
        <w:ind w:firstLine="0"/>
      </w:pPr>
      <w:r>
        <w:t xml:space="preserve">          &lt;input name="first_offense" class="form-control" disabled value="&lt;?php echo $first_offense; ?&gt;" autocomplete="off"&gt;</w:t>
      </w:r>
    </w:p>
    <w:p w:rsidR="00E633CE" w:rsidRDefault="00E633CE" w:rsidP="00E633CE">
      <w:pPr>
        <w:ind w:firstLine="0"/>
      </w:pPr>
      <w:r>
        <w:t xml:space="preserve">        &lt;/div&gt;</w:t>
      </w:r>
    </w:p>
    <w:p w:rsidR="00E633CE" w:rsidRDefault="00E633CE" w:rsidP="00E633CE">
      <w:pPr>
        <w:ind w:firstLine="0"/>
      </w:pPr>
      <w:r>
        <w:lastRenderedPageBreak/>
        <w:t xml:space="preserve">        &lt;div class="form-group"&gt;</w:t>
      </w:r>
    </w:p>
    <w:p w:rsidR="00E633CE" w:rsidRDefault="00E633CE" w:rsidP="00E633CE">
      <w:pPr>
        <w:ind w:firstLine="0"/>
      </w:pPr>
      <w:r>
        <w:t xml:space="preserve">          &lt;label&gt;Status:&lt;/label&gt;</w:t>
      </w:r>
    </w:p>
    <w:p w:rsidR="00E633CE" w:rsidRDefault="00E633CE" w:rsidP="00E633CE">
      <w:pPr>
        <w:ind w:firstLine="0"/>
      </w:pPr>
      <w:r>
        <w:t xml:space="preserve">          &lt;select name="status" class="form-control"&gt;</w:t>
      </w:r>
    </w:p>
    <w:p w:rsidR="00E633CE" w:rsidRDefault="00E633CE" w:rsidP="00E633CE">
      <w:pPr>
        <w:ind w:firstLine="0"/>
      </w:pPr>
      <w:r>
        <w:t xml:space="preserve">            &lt;option value=""&gt;&lt;/option&gt;</w:t>
      </w:r>
    </w:p>
    <w:p w:rsidR="00E633CE" w:rsidRDefault="00E633CE" w:rsidP="00E633CE">
      <w:pPr>
        <w:ind w:firstLine="0"/>
      </w:pPr>
      <w:r>
        <w:t xml:space="preserve">            &lt;option value="Case Record"&gt;Major Offense Case Record&lt;/option&gt;</w:t>
      </w:r>
    </w:p>
    <w:p w:rsidR="00E633CE" w:rsidRDefault="00E633CE" w:rsidP="00E633CE">
      <w:pPr>
        <w:ind w:firstLine="0"/>
      </w:pPr>
      <w:r>
        <w:t xml:space="preserve">            &lt;option value="Issue"&gt;Issue Major Offense&lt;/option&gt;</w:t>
      </w:r>
    </w:p>
    <w:p w:rsidR="00E633CE" w:rsidRDefault="00E633CE" w:rsidP="00E633CE">
      <w:pPr>
        <w:ind w:firstLine="0"/>
      </w:pPr>
      <w:r>
        <w:t xml:space="preserve">          &lt;/select&gt;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&lt;label&gt;Narrative Report:&lt;/label&gt;</w:t>
      </w:r>
    </w:p>
    <w:p w:rsidR="00E633CE" w:rsidRDefault="00E633CE" w:rsidP="00E633CE">
      <w:pPr>
        <w:ind w:firstLine="0"/>
      </w:pPr>
      <w:r>
        <w:t xml:space="preserve">          &lt;textarea name="description" class="form-control" rows="10"&gt;&lt;/textarea&gt;</w:t>
      </w:r>
    </w:p>
    <w:p w:rsidR="00E633CE" w:rsidRDefault="00E633CE" w:rsidP="00E633CE">
      <w:pPr>
        <w:ind w:firstLine="0"/>
      </w:pPr>
      <w:r>
        <w:t xml:space="preserve">        &lt;/div&gt;</w:t>
      </w:r>
    </w:p>
    <w:p w:rsidR="00E633CE" w:rsidRDefault="00E633CE" w:rsidP="00E633CE">
      <w:pPr>
        <w:ind w:firstLine="0"/>
      </w:pPr>
      <w:r>
        <w:t xml:space="preserve">        &lt;div class="box-footer"&gt;</w:t>
      </w:r>
    </w:p>
    <w:p w:rsidR="00E633CE" w:rsidRDefault="00E633CE" w:rsidP="00E633CE">
      <w:pPr>
        <w:ind w:firstLine="0"/>
      </w:pPr>
      <w:r>
        <w:t xml:space="preserve">          &lt;button type="submit" name="btn_major" value="&lt;?php echo $student_id ?&gt;" class="btn btn-primary pull-right"&gt;Submit&lt;/button&gt;</w:t>
      </w:r>
    </w:p>
    <w:p w:rsidR="00E633CE" w:rsidRDefault="00E633CE" w:rsidP="00E633CE">
      <w:pPr>
        <w:ind w:firstLine="0"/>
      </w:pPr>
      <w:r>
        <w:t xml:space="preserve">        &lt;/div&gt;</w:t>
      </w:r>
    </w:p>
    <w:p w:rsidR="00E633CE" w:rsidRDefault="00E633CE" w:rsidP="00E633CE">
      <w:pPr>
        <w:ind w:firstLine="0"/>
      </w:pPr>
      <w:r>
        <w:t xml:space="preserve">        &lt;/form&gt;</w:t>
      </w:r>
    </w:p>
    <w:p w:rsidR="00E633CE" w:rsidRDefault="00E633CE" w:rsidP="00E633CE">
      <w:pPr>
        <w:ind w:firstLine="0"/>
      </w:pPr>
      <w:r>
        <w:t xml:space="preserve">        &lt;/div&gt;&lt;!-- /.box-body --&gt;</w:t>
      </w:r>
    </w:p>
    <w:p w:rsidR="00E633CE" w:rsidRDefault="00E633CE" w:rsidP="00E633CE">
      <w:pPr>
        <w:ind w:firstLine="0"/>
      </w:pPr>
      <w:r>
        <w:t xml:space="preserve">      &lt;/div&gt;&lt;!-- /.col --&gt;</w:t>
      </w:r>
    </w:p>
    <w:p w:rsidR="00E633CE" w:rsidRDefault="00E633CE" w:rsidP="00E633CE">
      <w:pPr>
        <w:ind w:firstLine="0"/>
      </w:pPr>
      <w:r>
        <w:t xml:space="preserve">    &lt;/div&gt;&lt;!-- /.col --&gt;</w:t>
      </w:r>
    </w:p>
    <w:p w:rsidR="00E633CE" w:rsidRDefault="00E633CE" w:rsidP="00E633CE">
      <w:pPr>
        <w:ind w:firstLine="0"/>
      </w:pPr>
      <w:r>
        <w:t xml:space="preserve">  &lt;/div&gt;&lt;!-- /.row --&gt;</w:t>
      </w:r>
    </w:p>
    <w:p w:rsidR="00E633CE" w:rsidRDefault="00E633CE" w:rsidP="00E633CE">
      <w:pPr>
        <w:ind w:firstLine="0"/>
      </w:pPr>
      <w:r>
        <w:t>&lt;/section&gt;&lt;!-- /.content --&gt;</w:t>
      </w:r>
    </w:p>
    <w:p w:rsidR="00E633CE" w:rsidRDefault="00E633CE" w:rsidP="00E633CE">
      <w:pPr>
        <w:ind w:firstLine="0"/>
      </w:pPr>
      <w:r>
        <w:t>&lt;!-- === [= NOTHING FOLLOWS =] === --&gt;</w:t>
      </w:r>
    </w:p>
    <w:p w:rsidR="00E633CE" w:rsidRDefault="00E633CE" w:rsidP="00E633CE">
      <w:pPr>
        <w:ind w:firstLine="0"/>
      </w:pPr>
      <w:r>
        <w:lastRenderedPageBreak/>
        <w:t xml:space="preserve">&lt;?php  </w:t>
      </w:r>
    </w:p>
    <w:p w:rsidR="00E633CE" w:rsidRDefault="00E633CE" w:rsidP="00E633CE">
      <w:pPr>
        <w:ind w:firstLine="0"/>
      </w:pPr>
      <w:r>
        <w:t>require 'app/view/administrator/select2-footer.php';</w:t>
      </w:r>
    </w:p>
    <w:p w:rsidR="00E633CE" w:rsidRDefault="00E633CE" w:rsidP="00E633CE">
      <w:pPr>
        <w:ind w:firstLine="0"/>
      </w:pPr>
      <w:r>
        <w:t>?&gt;</w:t>
      </w:r>
    </w:p>
    <w:p w:rsidR="00E633CE" w:rsidRDefault="00E633CE" w:rsidP="00E633CE">
      <w:pPr>
        <w:ind w:firstLine="0"/>
      </w:pPr>
    </w:p>
    <w:p w:rsidR="00E633CE" w:rsidRDefault="00E633CE" w:rsidP="00E633CE">
      <w:pPr>
        <w:ind w:firstLine="0"/>
        <w:rPr>
          <w:b/>
        </w:rPr>
      </w:pPr>
      <w:r>
        <w:tab/>
      </w:r>
      <w:r>
        <w:rPr>
          <w:b/>
        </w:rPr>
        <w:t>offense_report_minor.php</w:t>
      </w:r>
    </w:p>
    <w:p w:rsidR="00E633CE" w:rsidRDefault="00E633CE" w:rsidP="00E633CE">
      <w:pPr>
        <w:ind w:firstLine="0"/>
      </w:pPr>
      <w:r>
        <w:t>&lt;!-- This Page is/are for Administrator --&gt;</w:t>
      </w:r>
    </w:p>
    <w:p w:rsidR="00E633CE" w:rsidRDefault="00E633CE" w:rsidP="00E633CE">
      <w:pPr>
        <w:ind w:firstLine="0"/>
      </w:pPr>
      <w:r>
        <w:t>&lt;?php</w:t>
      </w:r>
    </w:p>
    <w:p w:rsidR="00E633CE" w:rsidRDefault="00E633CE" w:rsidP="00E633CE">
      <w:pPr>
        <w:ind w:firstLine="0"/>
      </w:pPr>
      <w:r>
        <w:t>require 'app/controller/init.php';</w:t>
      </w:r>
    </w:p>
    <w:p w:rsidR="00E633CE" w:rsidRDefault="00E633CE" w:rsidP="00E633CE">
      <w:pPr>
        <w:ind w:firstLine="0"/>
      </w:pPr>
      <w:r>
        <w:t>protect_page_profile_admin();</w:t>
      </w:r>
    </w:p>
    <w:p w:rsidR="00E633CE" w:rsidRDefault="00E633CE" w:rsidP="00E633CE">
      <w:pPr>
        <w:ind w:firstLine="0"/>
      </w:pPr>
      <w:r>
        <w:t>require 'app/controller/administrator/login-credential.php';</w:t>
      </w:r>
    </w:p>
    <w:p w:rsidR="00E633CE" w:rsidRDefault="00E633CE" w:rsidP="00E633CE">
      <w:pPr>
        <w:ind w:firstLine="0"/>
      </w:pPr>
    </w:p>
    <w:p w:rsidR="00E633CE" w:rsidRDefault="00E633CE" w:rsidP="00E633CE">
      <w:pPr>
        <w:ind w:firstLine="0"/>
      </w:pPr>
      <w:r>
        <w:t>// require 'app/view/handler/redirection/_minor_report.php';</w:t>
      </w:r>
    </w:p>
    <w:p w:rsidR="00E633CE" w:rsidRDefault="00E633CE" w:rsidP="00E633CE">
      <w:pPr>
        <w:ind w:firstLine="0"/>
      </w:pPr>
      <w:r>
        <w:t>if (isset($_POST['minor_submit'])) {</w:t>
      </w:r>
    </w:p>
    <w:p w:rsidR="00E633CE" w:rsidRDefault="00E633CE" w:rsidP="00E633CE">
      <w:pPr>
        <w:ind w:firstLine="0"/>
      </w:pPr>
      <w:r>
        <w:t xml:space="preserve">  if (empty($_POST['student_name']) &amp;&amp; empty($_POST['sanctions_minor'])) {</w:t>
      </w:r>
    </w:p>
    <w:p w:rsidR="00E633CE" w:rsidRDefault="00E633CE" w:rsidP="00E633CE">
      <w:pPr>
        <w:ind w:firstLine="0"/>
      </w:pPr>
      <w:r>
        <w:t xml:space="preserve">    header('Location: minor_offense_report.php?r=' . base64_encode('missing_fields'));</w:t>
      </w:r>
    </w:p>
    <w:p w:rsidR="00E633CE" w:rsidRDefault="00E633CE" w:rsidP="00E633CE">
      <w:pPr>
        <w:ind w:firstLine="0"/>
      </w:pPr>
      <w:r>
        <w:t xml:space="preserve">  } elseif (empty($_POST['student_name'])) {</w:t>
      </w:r>
    </w:p>
    <w:p w:rsidR="00E633CE" w:rsidRDefault="00E633CE" w:rsidP="00E633CE">
      <w:pPr>
        <w:ind w:firstLine="0"/>
      </w:pPr>
      <w:r>
        <w:t xml:space="preserve">    header('Location: minor_offense_report.php?r=' . base64_encode('missing_name'));</w:t>
      </w:r>
    </w:p>
    <w:p w:rsidR="00E633CE" w:rsidRDefault="00E633CE" w:rsidP="00E633CE">
      <w:pPr>
        <w:ind w:firstLine="0"/>
      </w:pPr>
      <w:r>
        <w:t xml:space="preserve">  } elseif (empty($_POST['sanctions_minor'])) {</w:t>
      </w:r>
    </w:p>
    <w:p w:rsidR="00E633CE" w:rsidRDefault="00E633CE" w:rsidP="00E633CE">
      <w:pPr>
        <w:ind w:firstLine="0"/>
      </w:pPr>
      <w:r>
        <w:t xml:space="preserve">    header('Location: minor_offense_report.php?r=' . base64_encode('missing_minor_sanctions'));</w:t>
      </w:r>
    </w:p>
    <w:p w:rsidR="00E633CE" w:rsidRDefault="00E633CE" w:rsidP="00E633CE">
      <w:pPr>
        <w:ind w:firstLine="0"/>
      </w:pPr>
      <w:r>
        <w:t xml:space="preserve">  } else {</w:t>
      </w:r>
    </w:p>
    <w:p w:rsidR="00E633CE" w:rsidRDefault="00E633CE" w:rsidP="00E633CE">
      <w:pPr>
        <w:ind w:firstLine="0"/>
      </w:pPr>
      <w:r>
        <w:t xml:space="preserve">    $_SESSION['student_name'] = $_POST['student_name'];</w:t>
      </w:r>
    </w:p>
    <w:p w:rsidR="00E633CE" w:rsidRDefault="00E633CE" w:rsidP="00E633CE">
      <w:pPr>
        <w:ind w:firstLine="0"/>
      </w:pPr>
      <w:r>
        <w:t xml:space="preserve">    $_SESSION['sanctions_minor'] = $_POST['sanctions_minor'];</w:t>
      </w:r>
    </w:p>
    <w:p w:rsidR="00E633CE" w:rsidRDefault="00E633CE" w:rsidP="00E633CE">
      <w:pPr>
        <w:ind w:firstLine="0"/>
      </w:pPr>
    </w:p>
    <w:p w:rsidR="00E633CE" w:rsidRDefault="00E633CE" w:rsidP="00E633CE">
      <w:pPr>
        <w:ind w:firstLine="0"/>
      </w:pPr>
      <w:r>
        <w:lastRenderedPageBreak/>
        <w:t xml:space="preserve">    $student_id = $_SESSION['student_name'];</w:t>
      </w:r>
    </w:p>
    <w:p w:rsidR="00E633CE" w:rsidRDefault="00E633CE" w:rsidP="00E633CE">
      <w:pPr>
        <w:ind w:firstLine="0"/>
      </w:pPr>
      <w:r>
        <w:t xml:space="preserve">    $sanctions_id = $_SESSION['sanctions_minor'];</w:t>
      </w:r>
    </w:p>
    <w:p w:rsidR="00E633CE" w:rsidRDefault="00E633CE" w:rsidP="00E633CE">
      <w:pPr>
        <w:ind w:firstLine="0"/>
      </w:pPr>
      <w:r>
        <w:t xml:space="preserve">  }</w:t>
      </w:r>
    </w:p>
    <w:p w:rsidR="00E633CE" w:rsidRDefault="00E633CE" w:rsidP="00E633CE">
      <w:pPr>
        <w:ind w:firstLine="0"/>
      </w:pPr>
      <w:r>
        <w:t>}</w:t>
      </w:r>
    </w:p>
    <w:p w:rsidR="00E633CE" w:rsidRDefault="00E633CE" w:rsidP="00E633CE">
      <w:pPr>
        <w:ind w:firstLine="0"/>
      </w:pPr>
    </w:p>
    <w:p w:rsidR="00E633CE" w:rsidRDefault="00E633CE" w:rsidP="00E633CE">
      <w:pPr>
        <w:ind w:firstLine="0"/>
      </w:pPr>
      <w:r>
        <w:t>// require 'app/view/handler/gateway/_minor_session.php';</w:t>
      </w:r>
    </w:p>
    <w:p w:rsidR="00E633CE" w:rsidRDefault="00E633CE" w:rsidP="00E633CE">
      <w:pPr>
        <w:ind w:firstLine="0"/>
      </w:pPr>
      <w:r>
        <w:t>if (isset($_SESSION['student_name'])) {</w:t>
      </w:r>
    </w:p>
    <w:p w:rsidR="00E633CE" w:rsidRDefault="00E633CE" w:rsidP="00E633CE">
      <w:pPr>
        <w:ind w:firstLine="0"/>
      </w:pPr>
      <w:r>
        <w:t xml:space="preserve">  $student_id = $_SESSION['student_name'];</w:t>
      </w:r>
    </w:p>
    <w:p w:rsidR="00E633CE" w:rsidRDefault="00E633CE" w:rsidP="00E633CE">
      <w:pPr>
        <w:ind w:firstLine="0"/>
      </w:pPr>
      <w:r>
        <w:t xml:space="preserve">  $sanctions_id = $_SESSION['sanctions_minor'];</w:t>
      </w:r>
    </w:p>
    <w:p w:rsidR="00E633CE" w:rsidRDefault="00E633CE" w:rsidP="00E633CE">
      <w:pPr>
        <w:ind w:firstLine="0"/>
      </w:pPr>
      <w:r>
        <w:t xml:space="preserve">  $result = minor_offense_exists($student_id, $sanctions_id);</w:t>
      </w:r>
    </w:p>
    <w:p w:rsidR="00E633CE" w:rsidRDefault="00E633CE" w:rsidP="00E633CE">
      <w:pPr>
        <w:ind w:firstLine="0"/>
      </w:pPr>
      <w:r>
        <w:t>}</w:t>
      </w:r>
    </w:p>
    <w:p w:rsidR="00E633CE" w:rsidRDefault="00E633CE" w:rsidP="00E633CE">
      <w:pPr>
        <w:ind w:firstLine="0"/>
      </w:pPr>
    </w:p>
    <w:p w:rsidR="00E633CE" w:rsidRDefault="00E633CE" w:rsidP="00E633CE">
      <w:pPr>
        <w:ind w:firstLine="0"/>
      </w:pPr>
      <w:r>
        <w:t>if ($result == "Third Offense") {</w:t>
      </w:r>
    </w:p>
    <w:p w:rsidR="00E633CE" w:rsidRDefault="00E633CE" w:rsidP="00E633CE">
      <w:pPr>
        <w:ind w:firstLine="0"/>
      </w:pPr>
      <w:r>
        <w:t xml:space="preserve">  header('Location: minor_offense_list.php?m=' . base64_encode('maximum_capacity'));</w:t>
      </w:r>
    </w:p>
    <w:p w:rsidR="00E633CE" w:rsidRDefault="00E633CE" w:rsidP="00E633CE">
      <w:pPr>
        <w:ind w:firstLine="0"/>
      </w:pPr>
      <w:r>
        <w:t>}</w:t>
      </w:r>
    </w:p>
    <w:p w:rsidR="00E633CE" w:rsidRDefault="00E633CE" w:rsidP="00E633CE">
      <w:pPr>
        <w:ind w:firstLine="0"/>
      </w:pPr>
    </w:p>
    <w:p w:rsidR="00E633CE" w:rsidRDefault="00E633CE" w:rsidP="00E633CE">
      <w:pPr>
        <w:ind w:firstLine="0"/>
      </w:pPr>
      <w:r>
        <w:t>require 'app/view/administrator/select2-message.php';</w:t>
      </w:r>
    </w:p>
    <w:p w:rsidR="00E633CE" w:rsidRDefault="00E633CE" w:rsidP="00E633CE">
      <w:pPr>
        <w:ind w:firstLine="0"/>
      </w:pPr>
      <w:r>
        <w:t>?&gt;</w:t>
      </w:r>
    </w:p>
    <w:p w:rsidR="00E633CE" w:rsidRDefault="00E633CE" w:rsidP="00E633CE">
      <w:pPr>
        <w:ind w:firstLine="0"/>
      </w:pPr>
      <w:r>
        <w:t>&lt;!-- === Insert Administrator Content === --&gt;</w:t>
      </w:r>
    </w:p>
    <w:p w:rsidR="00E633CE" w:rsidRDefault="00E633CE" w:rsidP="00E633CE">
      <w:pPr>
        <w:ind w:firstLine="0"/>
      </w:pPr>
      <w:r>
        <w:t>&lt;section class="content-header"&gt;</w:t>
      </w:r>
    </w:p>
    <w:p w:rsidR="00E633CE" w:rsidRDefault="00E633CE" w:rsidP="00E633CE">
      <w:pPr>
        <w:ind w:firstLine="0"/>
      </w:pPr>
      <w:r>
        <w:t xml:space="preserve">  &lt;h1&gt;</w:t>
      </w:r>
    </w:p>
    <w:p w:rsidR="00E633CE" w:rsidRDefault="00E633CE" w:rsidP="00E633CE">
      <w:pPr>
        <w:ind w:firstLine="0"/>
      </w:pPr>
      <w:r>
        <w:t xml:space="preserve">    Student Offenses</w:t>
      </w:r>
    </w:p>
    <w:p w:rsidR="00E633CE" w:rsidRDefault="00E633CE" w:rsidP="00E633CE">
      <w:pPr>
        <w:ind w:firstLine="0"/>
      </w:pPr>
      <w:r>
        <w:t xml:space="preserve">    &lt;small&gt;Minor Offense: &lt;?php echo school_term() . " Term"; ?&gt;&lt;/small&gt;</w:t>
      </w:r>
    </w:p>
    <w:p w:rsidR="00E633CE" w:rsidRDefault="00E633CE" w:rsidP="00E633CE">
      <w:pPr>
        <w:ind w:firstLine="0"/>
      </w:pPr>
      <w:r>
        <w:lastRenderedPageBreak/>
        <w:t xml:space="preserve">  &lt;/h1&gt;</w:t>
      </w:r>
    </w:p>
    <w:p w:rsidR="00E633CE" w:rsidRDefault="00E633CE" w:rsidP="00E633CE">
      <w:pPr>
        <w:ind w:firstLine="0"/>
      </w:pPr>
      <w:r>
        <w:t xml:space="preserve">  &lt;ol class="breadcrumb"&gt;</w:t>
      </w:r>
    </w:p>
    <w:p w:rsidR="00E633CE" w:rsidRDefault="00E633CE" w:rsidP="00E633CE">
      <w:pPr>
        <w:ind w:firstLine="0"/>
      </w:pPr>
      <w:r>
        <w:t xml:space="preserve">    &lt;li&gt;&lt;a href="admin.php"&gt;&lt;i class="fa fa-home"&gt;&lt;/i&gt;Home&lt;/a&gt;&lt;/li&gt;</w:t>
      </w:r>
    </w:p>
    <w:p w:rsidR="00E633CE" w:rsidRDefault="00E633CE" w:rsidP="00E633CE">
      <w:pPr>
        <w:ind w:firstLine="0"/>
      </w:pPr>
      <w:r>
        <w:t xml:space="preserve">  &lt;/ol&gt; </w:t>
      </w:r>
    </w:p>
    <w:p w:rsidR="00E633CE" w:rsidRDefault="00E633CE" w:rsidP="00E633CE">
      <w:pPr>
        <w:ind w:firstLine="0"/>
      </w:pPr>
      <w:r>
        <w:t>&lt;/section&gt;</w:t>
      </w:r>
    </w:p>
    <w:p w:rsidR="00E633CE" w:rsidRDefault="00E633CE" w:rsidP="00E633CE">
      <w:pPr>
        <w:ind w:firstLine="0"/>
      </w:pPr>
    </w:p>
    <w:p w:rsidR="00E633CE" w:rsidRDefault="00E633CE" w:rsidP="00E633CE">
      <w:pPr>
        <w:ind w:firstLine="0"/>
      </w:pPr>
      <w:r>
        <w:t>&lt;section class="content"&gt;</w:t>
      </w:r>
    </w:p>
    <w:p w:rsidR="00E633CE" w:rsidRDefault="00E633CE" w:rsidP="00E633CE">
      <w:pPr>
        <w:ind w:firstLine="0"/>
      </w:pPr>
      <w:r>
        <w:t xml:space="preserve">&lt;?php </w:t>
      </w:r>
    </w:p>
    <w:p w:rsidR="00E633CE" w:rsidRDefault="00E633CE" w:rsidP="00E633CE">
      <w:pPr>
        <w:ind w:firstLine="0"/>
      </w:pPr>
      <w:r>
        <w:t xml:space="preserve">  // require 'app/view/handler/redirection/_major_count.php'; </w:t>
      </w:r>
    </w:p>
    <w:p w:rsidR="00E633CE" w:rsidRDefault="00E633CE" w:rsidP="00E633CE">
      <w:pPr>
        <w:ind w:firstLine="0"/>
      </w:pPr>
      <w:r>
        <w:t>if ($result == null || $result == '-') {</w:t>
      </w:r>
    </w:p>
    <w:p w:rsidR="00E633CE" w:rsidRDefault="00E633CE" w:rsidP="00E633CE">
      <w:pPr>
        <w:ind w:firstLine="0"/>
      </w:pPr>
      <w:r>
        <w:t xml:space="preserve">  $offense = "First Offense";</w:t>
      </w:r>
    </w:p>
    <w:p w:rsidR="00E633CE" w:rsidRDefault="00E633CE" w:rsidP="00E633CE">
      <w:pPr>
        <w:ind w:firstLine="0"/>
      </w:pPr>
      <w:r>
        <w:t xml:space="preserve">  $sql_offense = "first_offense";</w:t>
      </w:r>
    </w:p>
    <w:p w:rsidR="00E633CE" w:rsidRDefault="00E633CE" w:rsidP="00E633CE">
      <w:pPr>
        <w:ind w:firstLine="0"/>
      </w:pPr>
      <w:r>
        <w:t>} elseif ($result == "First Offense") {</w:t>
      </w:r>
    </w:p>
    <w:p w:rsidR="00E633CE" w:rsidRDefault="00E633CE" w:rsidP="00E633CE">
      <w:pPr>
        <w:ind w:firstLine="0"/>
      </w:pPr>
      <w:r>
        <w:t xml:space="preserve">  $offense = "Second Offense ";</w:t>
      </w:r>
    </w:p>
    <w:p w:rsidR="00E633CE" w:rsidRDefault="00E633CE" w:rsidP="00E633CE">
      <w:pPr>
        <w:ind w:firstLine="0"/>
      </w:pPr>
      <w:r>
        <w:t xml:space="preserve">  $sql_offense = "second_offense";</w:t>
      </w:r>
    </w:p>
    <w:p w:rsidR="00E633CE" w:rsidRDefault="00E633CE" w:rsidP="00E633CE">
      <w:pPr>
        <w:ind w:firstLine="0"/>
      </w:pPr>
      <w:r>
        <w:t>} elseif ($result == "Second Offense") {</w:t>
      </w:r>
    </w:p>
    <w:p w:rsidR="00E633CE" w:rsidRDefault="00E633CE" w:rsidP="00E633CE">
      <w:pPr>
        <w:ind w:firstLine="0"/>
      </w:pPr>
      <w:r>
        <w:t xml:space="preserve">  $offense = "Third Offense";</w:t>
      </w:r>
    </w:p>
    <w:p w:rsidR="00E633CE" w:rsidRDefault="00E633CE" w:rsidP="00E633CE">
      <w:pPr>
        <w:ind w:firstLine="0"/>
      </w:pPr>
      <w:r>
        <w:t xml:space="preserve">  $sql_offense = "third_offense";</w:t>
      </w:r>
    </w:p>
    <w:p w:rsidR="00E633CE" w:rsidRDefault="00E633CE" w:rsidP="00E633CE">
      <w:pPr>
        <w:ind w:firstLine="0"/>
      </w:pPr>
      <w:r>
        <w:t>}</w:t>
      </w:r>
    </w:p>
    <w:p w:rsidR="00E633CE" w:rsidRDefault="00E633CE" w:rsidP="00E633CE">
      <w:pPr>
        <w:ind w:firstLine="0"/>
      </w:pPr>
    </w:p>
    <w:p w:rsidR="00E633CE" w:rsidRDefault="00E633CE" w:rsidP="00E633CE">
      <w:pPr>
        <w:ind w:firstLine="0"/>
      </w:pPr>
      <w:r>
        <w:t>if (isset($_GET['r'])) {</w:t>
      </w:r>
    </w:p>
    <w:p w:rsidR="00E633CE" w:rsidRDefault="00E633CE" w:rsidP="00E633CE">
      <w:pPr>
        <w:ind w:firstLine="0"/>
      </w:pPr>
      <w:r>
        <w:t xml:space="preserve">  $decode = base64_decode($_GET['r']);</w:t>
      </w:r>
    </w:p>
    <w:p w:rsidR="00E633CE" w:rsidRDefault="00E633CE" w:rsidP="00E633CE">
      <w:pPr>
        <w:ind w:firstLine="0"/>
      </w:pPr>
    </w:p>
    <w:p w:rsidR="00E633CE" w:rsidRDefault="00E633CE" w:rsidP="00E633CE">
      <w:pPr>
        <w:ind w:firstLine="0"/>
      </w:pPr>
      <w:r>
        <w:lastRenderedPageBreak/>
        <w:t xml:space="preserve">  if ($decode == 'incomplete_date_incident_and_report')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&lt;strong&gt;&lt;u&gt;Date of Incident&lt;/u&gt;&lt;/strong&gt; and &lt;strong&gt;&lt;u&gt;Narrative Report&lt;/u&gt;&lt;/strong&gt; and &lt;strong&gt;&lt;u&gt;Status&lt;/u&gt;&lt;/strong&gt;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'incomplete_date_incident')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&lt;strong&gt;&lt;u&gt;Date of Incident&lt;/u&gt;&lt;/strong&gt;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'incomplete_report') {</w:t>
      </w:r>
    </w:p>
    <w:p w:rsidR="00E633CE" w:rsidRDefault="00E633CE" w:rsidP="00E633CE">
      <w:pPr>
        <w:ind w:firstLine="0"/>
      </w:pPr>
      <w:r>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&lt;strong&gt;&lt;u&gt;Narrative Report&lt;/u&gt;&lt;/strong&gt;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 elseif ($decode == 'incomplete_status') {</w:t>
      </w:r>
    </w:p>
    <w:p w:rsidR="00E633CE" w:rsidRDefault="00E633CE" w:rsidP="00E633CE">
      <w:pPr>
        <w:ind w:firstLine="0"/>
      </w:pPr>
      <w:r>
        <w:lastRenderedPageBreak/>
        <w:t>?&gt;</w:t>
      </w:r>
    </w:p>
    <w:p w:rsidR="00E633CE" w:rsidRDefault="00E633CE" w:rsidP="00E633CE">
      <w:pPr>
        <w:ind w:firstLine="0"/>
      </w:pPr>
      <w:r>
        <w:t>&lt;div class="alert alert-danger"&gt;</w:t>
      </w:r>
    </w:p>
    <w:p w:rsidR="00E633CE" w:rsidRDefault="00E633CE" w:rsidP="00E633CE">
      <w:pPr>
        <w:ind w:firstLine="0"/>
      </w:pPr>
      <w:r>
        <w:t xml:space="preserve">  &lt;i class="icon fa fa-warning"&gt;&lt;/i&gt;</w:t>
      </w:r>
    </w:p>
    <w:p w:rsidR="00E633CE" w:rsidRDefault="00E633CE" w:rsidP="00E633CE">
      <w:pPr>
        <w:ind w:firstLine="0"/>
      </w:pPr>
      <w:r>
        <w:t xml:space="preserve">  Please do not leave the &lt;strong&gt;&lt;u&gt;Status&lt;/u&gt;&lt;/strong&gt; field blank.</w:t>
      </w:r>
    </w:p>
    <w:p w:rsidR="00E633CE" w:rsidRDefault="00E633CE" w:rsidP="00E633CE">
      <w:pPr>
        <w:ind w:firstLine="0"/>
      </w:pPr>
      <w:r>
        <w:t>&lt;/div&gt;</w:t>
      </w:r>
    </w:p>
    <w:p w:rsidR="00E633CE" w:rsidRDefault="00E633CE" w:rsidP="00E633CE">
      <w:pPr>
        <w:ind w:firstLine="0"/>
      </w:pPr>
      <w:r>
        <w:t>&lt;?php</w:t>
      </w:r>
    </w:p>
    <w:p w:rsidR="00E633CE" w:rsidRDefault="00E633CE" w:rsidP="00E633CE">
      <w:pPr>
        <w:ind w:firstLine="0"/>
      </w:pPr>
      <w:r>
        <w:t xml:space="preserve">  }</w:t>
      </w:r>
    </w:p>
    <w:p w:rsidR="00E633CE" w:rsidRDefault="00E633CE" w:rsidP="00E633CE">
      <w:pPr>
        <w:ind w:firstLine="0"/>
      </w:pPr>
      <w:r>
        <w:t>}</w:t>
      </w:r>
    </w:p>
    <w:p w:rsidR="00E633CE" w:rsidRDefault="00E633CE" w:rsidP="00E633CE">
      <w:pPr>
        <w:ind w:firstLine="0"/>
      </w:pPr>
      <w:r>
        <w:t>?&gt;</w:t>
      </w:r>
    </w:p>
    <w:p w:rsidR="00E633CE" w:rsidRDefault="00E633CE" w:rsidP="00E633CE">
      <w:pPr>
        <w:ind w:firstLine="0"/>
      </w:pPr>
    </w:p>
    <w:p w:rsidR="00E633CE" w:rsidRDefault="00E633CE" w:rsidP="00E633CE">
      <w:pPr>
        <w:ind w:firstLine="0"/>
      </w:pPr>
      <w:r>
        <w:t xml:space="preserve">  &lt;div class="row"&gt;</w:t>
      </w:r>
    </w:p>
    <w:p w:rsidR="00E633CE" w:rsidRDefault="00E633CE" w:rsidP="00E633CE">
      <w:pPr>
        <w:ind w:firstLine="0"/>
      </w:pPr>
      <w:r>
        <w:t xml:space="preserve">    &lt;div class="col-md-3"&gt;</w:t>
      </w:r>
    </w:p>
    <w:p w:rsidR="00E633CE" w:rsidRDefault="00E633CE" w:rsidP="00E633CE">
      <w:pPr>
        <w:ind w:firstLine="0"/>
      </w:pPr>
      <w:r>
        <w:t xml:space="preserve">      &lt;a href="minor_offense_list.php" class="btn btn-primary btn-block margin-bottom"&gt;Back&lt;/a&gt;</w:t>
      </w:r>
    </w:p>
    <w:p w:rsidR="00E633CE" w:rsidRDefault="00E633CE" w:rsidP="00E633CE">
      <w:pPr>
        <w:ind w:firstLine="0"/>
      </w:pPr>
      <w:r>
        <w:t xml:space="preserve">      &lt;div class="box box-solid"&gt;</w:t>
      </w:r>
    </w:p>
    <w:p w:rsidR="00E633CE" w:rsidRDefault="00E633CE" w:rsidP="00E633CE">
      <w:pPr>
        <w:ind w:firstLine="0"/>
      </w:pPr>
      <w:r>
        <w:t xml:space="preserve">        &lt;div class="box-body no-padding"&gt;</w:t>
      </w:r>
    </w:p>
    <w:p w:rsidR="00E633CE" w:rsidRDefault="00E633CE" w:rsidP="00E633CE">
      <w:pPr>
        <w:ind w:firstLine="0"/>
      </w:pPr>
      <w:r>
        <w:t xml:space="preserve">          &lt;ul class="nav nav-pills nav-stacked"&gt;</w:t>
      </w:r>
    </w:p>
    <w:p w:rsidR="00E633CE" w:rsidRDefault="00E633CE" w:rsidP="00E633CE">
      <w:pPr>
        <w:ind w:firstLine="0"/>
      </w:pPr>
      <w:r>
        <w:t xml:space="preserve">            &lt;li class="active"&gt;&lt;a href="minor_offense_list.php"&gt; Minor Offense&lt;/a&gt;&lt;/li&gt;</w:t>
      </w:r>
    </w:p>
    <w:p w:rsidR="00E633CE" w:rsidRDefault="00E633CE" w:rsidP="00E633CE">
      <w:pPr>
        <w:ind w:firstLine="0"/>
      </w:pPr>
      <w:r>
        <w:t xml:space="preserve">            &lt;li&gt;&lt;a href="major_offense_list.php"&gt; Major Offense&lt;/a&gt;&lt;/li&gt;</w:t>
      </w:r>
    </w:p>
    <w:p w:rsidR="00E633CE" w:rsidRDefault="00E633CE" w:rsidP="00E633CE">
      <w:pPr>
        <w:ind w:firstLine="0"/>
      </w:pPr>
      <w:r>
        <w:t xml:space="preserve">          &lt;/ul&gt;</w:t>
      </w:r>
    </w:p>
    <w:p w:rsidR="00E633CE" w:rsidRDefault="00E633CE" w:rsidP="00E633CE">
      <w:pPr>
        <w:ind w:firstLine="0"/>
      </w:pPr>
      <w:r>
        <w:t xml:space="preserve">        &lt;/div&gt;&lt;!-- /.box-body --&gt;</w:t>
      </w:r>
    </w:p>
    <w:p w:rsidR="00E633CE" w:rsidRDefault="00E633CE" w:rsidP="00E633CE">
      <w:pPr>
        <w:ind w:firstLine="0"/>
      </w:pPr>
      <w:r>
        <w:t xml:space="preserve">      &lt;/div&gt;&lt;!-- /. box --&gt;</w:t>
      </w:r>
    </w:p>
    <w:p w:rsidR="00E633CE" w:rsidRDefault="00E633CE" w:rsidP="00E633CE">
      <w:pPr>
        <w:ind w:firstLine="0"/>
      </w:pPr>
      <w:r>
        <w:t xml:space="preserve">    &lt;/div&gt;&lt;!-- /.col --&gt;</w:t>
      </w:r>
    </w:p>
    <w:p w:rsidR="00E633CE" w:rsidRDefault="00E633CE" w:rsidP="00E633CE">
      <w:pPr>
        <w:ind w:firstLine="0"/>
      </w:pPr>
      <w:r>
        <w:lastRenderedPageBreak/>
        <w:t xml:space="preserve">    &lt;div class="col-md-9"&gt;</w:t>
      </w:r>
    </w:p>
    <w:p w:rsidR="00E633CE" w:rsidRDefault="00E633CE" w:rsidP="00E633CE">
      <w:pPr>
        <w:ind w:firstLine="0"/>
      </w:pPr>
      <w:r>
        <w:t xml:space="preserve">      &lt;div class="box box-primary"&gt;</w:t>
      </w:r>
    </w:p>
    <w:p w:rsidR="00E633CE" w:rsidRDefault="00E633CE" w:rsidP="00E633CE">
      <w:pPr>
        <w:ind w:firstLine="0"/>
      </w:pPr>
      <w:r>
        <w:t xml:space="preserve">        &lt;div class="box-header with-border"&gt;</w:t>
      </w:r>
    </w:p>
    <w:p w:rsidR="00E633CE" w:rsidRDefault="00E633CE" w:rsidP="00E633CE">
      <w:pPr>
        <w:ind w:firstLine="0"/>
      </w:pPr>
      <w:r>
        <w:t xml:space="preserve">          &lt;h3 class="box-title"&gt;Minor Offense Report&lt;/h3&gt;</w:t>
      </w:r>
    </w:p>
    <w:p w:rsidR="00E633CE" w:rsidRDefault="00E633CE" w:rsidP="00E633CE">
      <w:pPr>
        <w:ind w:firstLine="0"/>
      </w:pPr>
      <w:r>
        <w:t xml:space="preserve">        &lt;/div&gt;&lt;!-- /.box-header --&gt;</w:t>
      </w:r>
    </w:p>
    <w:p w:rsidR="00E633CE" w:rsidRDefault="00E633CE" w:rsidP="00E633CE">
      <w:pPr>
        <w:ind w:firstLine="0"/>
      </w:pPr>
      <w:r>
        <w:t xml:space="preserve">        &lt;div class="box-body"&gt;</w:t>
      </w:r>
    </w:p>
    <w:p w:rsidR="00E633CE" w:rsidRDefault="00E633CE" w:rsidP="00E633CE">
      <w:pPr>
        <w:ind w:firstLine="0"/>
      </w:pPr>
      <w:r>
        <w:t xml:space="preserve">        &lt;form action="minor_offense_list.php" method="POST"&gt;</w:t>
      </w:r>
    </w:p>
    <w:p w:rsidR="00E633CE" w:rsidRDefault="00E633CE" w:rsidP="00E633CE">
      <w:pPr>
        <w:ind w:firstLine="0"/>
      </w:pPr>
      <w:r>
        <w:t xml:space="preserve">        &lt;div class="form-group"&gt;</w:t>
      </w:r>
    </w:p>
    <w:p w:rsidR="00E633CE" w:rsidRDefault="00E633CE" w:rsidP="00E633CE">
      <w:pPr>
        <w:ind w:firstLine="0"/>
      </w:pPr>
      <w:r>
        <w:t xml:space="preserve">        &lt;label&gt;Name of Student:&lt;/label&gt;</w:t>
      </w:r>
    </w:p>
    <w:p w:rsidR="00E633CE" w:rsidRDefault="00E633CE" w:rsidP="00E633CE">
      <w:pPr>
        <w:ind w:firstLine="0"/>
      </w:pPr>
      <w:r>
        <w:t xml:space="preserve">          &lt;?php</w:t>
      </w:r>
    </w:p>
    <w:p w:rsidR="00E633CE" w:rsidRDefault="00E633CE" w:rsidP="00E633CE">
      <w:pPr>
        <w:ind w:firstLine="0"/>
      </w:pPr>
      <w:r>
        <w:t xml:space="preserve">            global $conn;</w:t>
      </w:r>
    </w:p>
    <w:p w:rsidR="00E633CE" w:rsidRDefault="00E633CE" w:rsidP="00E633CE">
      <w:pPr>
        <w:ind w:firstLine="0"/>
      </w:pPr>
      <w:r>
        <w:t xml:space="preserve">            $select = "SELECT id, last_name, first_name, middle_name from students where id = '$student_id'";</w:t>
      </w:r>
    </w:p>
    <w:p w:rsidR="00E633CE" w:rsidRDefault="00E633CE" w:rsidP="00E633CE">
      <w:pPr>
        <w:ind w:firstLine="0"/>
      </w:pPr>
      <w:r>
        <w:t xml:space="preserve">            $result = $conn-&gt;query($select);</w:t>
      </w:r>
    </w:p>
    <w:p w:rsidR="00E633CE" w:rsidRDefault="00E633CE" w:rsidP="00E633CE">
      <w:pPr>
        <w:ind w:firstLine="0"/>
      </w:pPr>
      <w:r>
        <w:t xml:space="preserve">            while ($row = $result-&gt;fetch_object()) {</w:t>
      </w:r>
    </w:p>
    <w:p w:rsidR="00E633CE" w:rsidRDefault="00E633CE" w:rsidP="00E633CE">
      <w:pPr>
        <w:ind w:firstLine="0"/>
      </w:pPr>
      <w:r>
        <w:t xml:space="preserve">              $student_id = $row-&gt;id;</w:t>
      </w:r>
    </w:p>
    <w:p w:rsidR="00E633CE" w:rsidRDefault="00E633CE" w:rsidP="00E633CE">
      <w:pPr>
        <w:ind w:firstLine="0"/>
      </w:pPr>
      <w:r>
        <w:t xml:space="preserve">          ?&gt;</w:t>
      </w:r>
    </w:p>
    <w:p w:rsidR="00E633CE" w:rsidRDefault="00E633CE" w:rsidP="00E633CE">
      <w:pPr>
        <w:ind w:firstLine="0"/>
      </w:pPr>
      <w:r>
        <w:t xml:space="preserve">              &lt;input class="form-control" name="student_name" disabled value="&lt;?php echo $row-&gt;last_name . ", " . $row-&gt;first_name . " " . $row-&gt;middle_name; ?&gt;"&gt;</w:t>
      </w:r>
    </w:p>
    <w:p w:rsidR="00E633CE" w:rsidRDefault="00E633CE" w:rsidP="00E633CE">
      <w:pPr>
        <w:ind w:firstLine="0"/>
      </w:pPr>
      <w:r>
        <w:t xml:space="preserve">          &lt;?php</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&lt;/div&gt;</w:t>
      </w:r>
    </w:p>
    <w:p w:rsidR="00E633CE" w:rsidRDefault="00E633CE" w:rsidP="00E633CE">
      <w:pPr>
        <w:ind w:firstLine="0"/>
      </w:pPr>
      <w:r>
        <w:lastRenderedPageBreak/>
        <w:t xml:space="preserve">        &lt;div class="form-group"&gt;</w:t>
      </w:r>
    </w:p>
    <w:p w:rsidR="00E633CE" w:rsidRDefault="00E633CE" w:rsidP="00E633CE">
      <w:pPr>
        <w:ind w:firstLine="0"/>
      </w:pPr>
      <w:r>
        <w:t xml:space="preserve">          &lt;label&gt;Date of Incident&lt;/label&gt;</w:t>
      </w:r>
    </w:p>
    <w:p w:rsidR="00E633CE" w:rsidRDefault="00E633CE" w:rsidP="00E633CE">
      <w:pPr>
        <w:ind w:firstLine="0"/>
      </w:pPr>
      <w:r>
        <w:t xml:space="preserve">          &lt;div class="input-group"&gt;</w:t>
      </w:r>
    </w:p>
    <w:p w:rsidR="00E633CE" w:rsidRDefault="00E633CE" w:rsidP="00E633CE">
      <w:pPr>
        <w:ind w:firstLine="0"/>
      </w:pPr>
      <w:r>
        <w:t xml:space="preserve">            &lt;div class="input-group-addon"&gt;</w:t>
      </w:r>
    </w:p>
    <w:p w:rsidR="00E633CE" w:rsidRDefault="00E633CE" w:rsidP="00E633CE">
      <w:pPr>
        <w:ind w:firstLine="0"/>
      </w:pPr>
      <w:r>
        <w:t xml:space="preserve">              &lt;i class="fa fa-calendar"&gt;&lt;/i&gt;</w:t>
      </w:r>
    </w:p>
    <w:p w:rsidR="00E633CE" w:rsidRDefault="00E633CE" w:rsidP="00E633CE">
      <w:pPr>
        <w:ind w:firstLine="0"/>
      </w:pPr>
      <w:r>
        <w:t xml:space="preserve">            &lt;/div&gt;</w:t>
      </w:r>
    </w:p>
    <w:p w:rsidR="00E633CE" w:rsidRDefault="00E633CE" w:rsidP="00E633CE">
      <w:pPr>
        <w:ind w:firstLine="0"/>
      </w:pPr>
      <w:r>
        <w:t xml:space="preserve">            &lt;input type="text" class="form-control" name="incident_date" data-inputmask="'alias': 'yyyy-mm-dd'" data-mask=""&gt;</w:t>
      </w:r>
    </w:p>
    <w:p w:rsidR="00E633CE" w:rsidRDefault="00E633CE" w:rsidP="00E633CE">
      <w:pPr>
        <w:ind w:firstLine="0"/>
      </w:pPr>
      <w:r>
        <w:t xml:space="preserve">          &lt;/div&gt;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&lt;label&gt;Number of Offense Incurred: &lt;/label&gt;</w:t>
      </w:r>
    </w:p>
    <w:p w:rsidR="00E633CE" w:rsidRDefault="00E633CE" w:rsidP="00E633CE">
      <w:pPr>
        <w:ind w:firstLine="0"/>
      </w:pPr>
      <w:r>
        <w:t xml:space="preserve">            &lt;input class="form-control" disabled value="&lt;?php echo $offense; ?&gt;"&gt;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&lt;label&gt;Reference Number: &lt;/label&gt;</w:t>
      </w:r>
    </w:p>
    <w:p w:rsidR="00E633CE" w:rsidRDefault="00E633CE" w:rsidP="00E633CE">
      <w:pPr>
        <w:ind w:firstLine="0"/>
      </w:pPr>
      <w:r>
        <w:t xml:space="preserve">              &lt;?php</w:t>
      </w:r>
    </w:p>
    <w:p w:rsidR="00E633CE" w:rsidRDefault="00E633CE" w:rsidP="00E633CE">
      <w:pPr>
        <w:ind w:firstLine="0"/>
      </w:pPr>
      <w:r>
        <w:t xml:space="preserve">                global $conn;</w:t>
      </w:r>
    </w:p>
    <w:p w:rsidR="00E633CE" w:rsidRDefault="00E633CE" w:rsidP="00E633CE">
      <w:pPr>
        <w:ind w:firstLine="0"/>
      </w:pPr>
      <w:r>
        <w:t xml:space="preserve">                $select = "SELECT id, reference_number, description, title FROM offense_details WHERE (status = 'Active' AND type = 'Minor Offense') AND id = '$sanctions_id'";</w:t>
      </w:r>
    </w:p>
    <w:p w:rsidR="00E633CE" w:rsidRDefault="00E633CE" w:rsidP="00E633CE">
      <w:pPr>
        <w:ind w:firstLine="0"/>
      </w:pPr>
      <w:r>
        <w:t xml:space="preserve">                $result = $conn-&gt;query($select);</w:t>
      </w:r>
    </w:p>
    <w:p w:rsidR="00E633CE" w:rsidRDefault="00E633CE" w:rsidP="00E633CE">
      <w:pPr>
        <w:ind w:firstLine="0"/>
      </w:pPr>
      <w:r>
        <w:t xml:space="preserve">                while ($row = $result-&gt;fetch_object()) {</w:t>
      </w:r>
    </w:p>
    <w:p w:rsidR="00E633CE" w:rsidRDefault="00E633CE" w:rsidP="00E633CE">
      <w:pPr>
        <w:ind w:firstLine="0"/>
      </w:pPr>
      <w:r>
        <w:t xml:space="preserve">                  $description = $row-&gt;description;</w:t>
      </w:r>
    </w:p>
    <w:p w:rsidR="00E633CE" w:rsidRDefault="00E633CE" w:rsidP="00E633CE">
      <w:pPr>
        <w:ind w:firstLine="0"/>
      </w:pPr>
      <w:r>
        <w:lastRenderedPageBreak/>
        <w:t xml:space="preserve">                  $_SESSION['offense_details_id'] = $row-&gt;id;</w:t>
      </w:r>
    </w:p>
    <w:p w:rsidR="00E633CE" w:rsidRDefault="00E633CE" w:rsidP="00E633CE">
      <w:pPr>
        <w:ind w:firstLine="0"/>
      </w:pPr>
      <w:r>
        <w:t xml:space="preserve">              ?&gt;</w:t>
      </w:r>
    </w:p>
    <w:p w:rsidR="00E633CE" w:rsidRDefault="00E633CE" w:rsidP="00E633CE">
      <w:pPr>
        <w:ind w:firstLine="0"/>
      </w:pPr>
      <w:r>
        <w:t xml:space="preserve">                  &lt;input class="form-control" disabled value="&lt;?php echo $row-&gt;reference_number . " - " . $row-&gt;title; ?&gt;"&gt;</w:t>
      </w:r>
    </w:p>
    <w:p w:rsidR="00E633CE" w:rsidRDefault="00E633CE" w:rsidP="00E633CE">
      <w:pPr>
        <w:ind w:firstLine="0"/>
      </w:pPr>
      <w:r>
        <w:t xml:space="preserve">              &lt;?php</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&lt;label&gt;Description:&lt;/label&gt;</w:t>
      </w:r>
    </w:p>
    <w:p w:rsidR="00E633CE" w:rsidRDefault="00E633CE" w:rsidP="00E633CE">
      <w:pPr>
        <w:ind w:firstLine="0"/>
      </w:pPr>
      <w:r>
        <w:t xml:space="preserve">          &lt;div class="callout callout-warning"&gt;</w:t>
      </w:r>
    </w:p>
    <w:p w:rsidR="00E633CE" w:rsidRDefault="00E633CE" w:rsidP="00E633CE">
      <w:pPr>
        <w:ind w:firstLine="0"/>
      </w:pPr>
      <w:r>
        <w:t xml:space="preserve">            &lt;p&gt;&lt;?php echo $description; ?&gt;&lt;/p&gt;</w:t>
      </w:r>
    </w:p>
    <w:p w:rsidR="00E633CE" w:rsidRDefault="00E633CE" w:rsidP="00E633CE">
      <w:pPr>
        <w:ind w:firstLine="0"/>
      </w:pPr>
      <w:r>
        <w:t xml:space="preserve">          &lt;/div&gt;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&lt;?php  </w:t>
      </w:r>
    </w:p>
    <w:p w:rsidR="00E633CE" w:rsidRDefault="00E633CE" w:rsidP="00E633CE">
      <w:pPr>
        <w:ind w:firstLine="0"/>
      </w:pPr>
      <w:r>
        <w:t xml:space="preserve">          $select_join = "SELECT      sanctions." . "$sql_offense" . ",</w:t>
      </w:r>
    </w:p>
    <w:p w:rsidR="00E633CE" w:rsidRDefault="00E633CE" w:rsidP="00E633CE">
      <w:pPr>
        <w:ind w:firstLine="0"/>
      </w:pPr>
      <w:r>
        <w:t xml:space="preserve">                                      sanctions.id</w:t>
      </w:r>
    </w:p>
    <w:p w:rsidR="00E633CE" w:rsidRDefault="00E633CE" w:rsidP="00E633CE">
      <w:pPr>
        <w:ind w:firstLine="0"/>
      </w:pPr>
      <w:r>
        <w:t xml:space="preserve">                          FROM        sanctions</w:t>
      </w:r>
    </w:p>
    <w:p w:rsidR="00E633CE" w:rsidRDefault="00E633CE" w:rsidP="00E633CE">
      <w:pPr>
        <w:ind w:firstLine="0"/>
      </w:pPr>
      <w:r>
        <w:t xml:space="preserve">                          LEFT JOIN   offense_details</w:t>
      </w:r>
    </w:p>
    <w:p w:rsidR="00E633CE" w:rsidRDefault="00E633CE" w:rsidP="00E633CE">
      <w:pPr>
        <w:ind w:firstLine="0"/>
      </w:pPr>
      <w:r>
        <w:t xml:space="preserve">                          ON          sanctions.offense_details_id = offense_details.reference_number</w:t>
      </w:r>
    </w:p>
    <w:p w:rsidR="00E633CE" w:rsidRDefault="00E633CE" w:rsidP="00E633CE">
      <w:pPr>
        <w:ind w:firstLine="0"/>
      </w:pPr>
      <w:r>
        <w:t xml:space="preserve">                          WHERE       sanctions.offense_details_id = $sanctions_id";</w:t>
      </w:r>
    </w:p>
    <w:p w:rsidR="00E633CE" w:rsidRDefault="00E633CE" w:rsidP="00E633CE">
      <w:pPr>
        <w:ind w:firstLine="0"/>
      </w:pPr>
      <w:r>
        <w:t xml:space="preserve">          $result_join = $conn-&gt;query($select_join);</w:t>
      </w:r>
    </w:p>
    <w:p w:rsidR="00E633CE" w:rsidRDefault="00E633CE" w:rsidP="00E633CE">
      <w:pPr>
        <w:ind w:firstLine="0"/>
      </w:pPr>
      <w:r>
        <w:lastRenderedPageBreak/>
        <w:t xml:space="preserve">          while ($row = $result_join-&gt;fetch_object()) {</w:t>
      </w:r>
    </w:p>
    <w:p w:rsidR="00E633CE" w:rsidRDefault="00E633CE" w:rsidP="00E633CE">
      <w:pPr>
        <w:ind w:firstLine="0"/>
      </w:pPr>
      <w:r>
        <w:t xml:space="preserve">            $first_offense = $row-&gt;$sql_offense;</w:t>
      </w:r>
    </w:p>
    <w:p w:rsidR="00E633CE" w:rsidRDefault="00E633CE" w:rsidP="00E633CE">
      <w:pPr>
        <w:ind w:firstLine="0"/>
      </w:pPr>
      <w:r>
        <w:t xml:space="preserve">            $_SESSION['sanctions_minor_id'] = $row-&gt;id;</w:t>
      </w:r>
    </w:p>
    <w:p w:rsidR="00E633CE" w:rsidRDefault="00E633CE" w:rsidP="00E633CE">
      <w:pPr>
        <w:ind w:firstLine="0"/>
      </w:pPr>
      <w:r>
        <w:t xml:space="preserve">          }</w:t>
      </w:r>
    </w:p>
    <w:p w:rsidR="00E633CE" w:rsidRDefault="00E633CE" w:rsidP="00E633CE">
      <w:pPr>
        <w:ind w:firstLine="0"/>
      </w:pPr>
      <w:r>
        <w:t xml:space="preserve">        ?&gt;</w:t>
      </w:r>
    </w:p>
    <w:p w:rsidR="00E633CE" w:rsidRDefault="00E633CE" w:rsidP="00E633CE">
      <w:pPr>
        <w:ind w:firstLine="0"/>
      </w:pPr>
      <w:r>
        <w:t xml:space="preserve">          &lt;label&gt;Sanctions:&lt;/label&gt;</w:t>
      </w:r>
    </w:p>
    <w:p w:rsidR="00E633CE" w:rsidRDefault="00E633CE" w:rsidP="00E633CE">
      <w:pPr>
        <w:ind w:firstLine="0"/>
      </w:pPr>
      <w:r>
        <w:t xml:space="preserve">          &lt;input name="offense" class="form-control" disabled value="&lt;?php echo $first_offense; ?&gt;" autocomplete="off"&gt;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&lt;label&gt;Status:&lt;/label&gt;</w:t>
      </w:r>
    </w:p>
    <w:p w:rsidR="00E633CE" w:rsidRDefault="00E633CE" w:rsidP="00E633CE">
      <w:pPr>
        <w:ind w:firstLine="0"/>
      </w:pPr>
      <w:r>
        <w:t xml:space="preserve">          &lt;select name="status" class="form-control"&gt;</w:t>
      </w:r>
    </w:p>
    <w:p w:rsidR="00E633CE" w:rsidRDefault="00E633CE" w:rsidP="00E633CE">
      <w:pPr>
        <w:ind w:firstLine="0"/>
      </w:pPr>
      <w:r>
        <w:t xml:space="preserve">            &lt;option value=""&gt;&lt;/option&gt;</w:t>
      </w:r>
    </w:p>
    <w:p w:rsidR="00E633CE" w:rsidRDefault="00E633CE" w:rsidP="00E633CE">
      <w:pPr>
        <w:ind w:firstLine="0"/>
      </w:pPr>
      <w:r>
        <w:t xml:space="preserve">            &lt;option value="Case Record"&gt;Minor Offense Case Record&lt;/option&gt;</w:t>
      </w:r>
    </w:p>
    <w:p w:rsidR="00E633CE" w:rsidRDefault="00E633CE" w:rsidP="00E633CE">
      <w:pPr>
        <w:ind w:firstLine="0"/>
      </w:pPr>
      <w:r>
        <w:t xml:space="preserve">            &lt;option value="Issue"&gt;Issue Minor Offense&lt;/option&gt;</w:t>
      </w:r>
    </w:p>
    <w:p w:rsidR="00E633CE" w:rsidRDefault="00E633CE" w:rsidP="00E633CE">
      <w:pPr>
        <w:ind w:firstLine="0"/>
      </w:pPr>
      <w:r>
        <w:t xml:space="preserve">          &lt;/select&gt;</w:t>
      </w:r>
    </w:p>
    <w:p w:rsidR="00E633CE" w:rsidRDefault="00E633CE" w:rsidP="00E633CE">
      <w:pPr>
        <w:ind w:firstLine="0"/>
      </w:pPr>
      <w:r>
        <w:t xml:space="preserve">        &lt;/div&gt;</w:t>
      </w:r>
    </w:p>
    <w:p w:rsidR="00E633CE" w:rsidRDefault="00E633CE" w:rsidP="00E633CE">
      <w:pPr>
        <w:ind w:firstLine="0"/>
      </w:pPr>
      <w:r>
        <w:t xml:space="preserve">        &lt;div class="form-group"&gt;</w:t>
      </w:r>
    </w:p>
    <w:p w:rsidR="00E633CE" w:rsidRDefault="00E633CE" w:rsidP="00E633CE">
      <w:pPr>
        <w:ind w:firstLine="0"/>
      </w:pPr>
      <w:r>
        <w:t xml:space="preserve">          &lt;label&gt;Narrative Report:&lt;/label&gt;</w:t>
      </w:r>
    </w:p>
    <w:p w:rsidR="00E633CE" w:rsidRDefault="00E633CE" w:rsidP="00E633CE">
      <w:pPr>
        <w:ind w:firstLine="0"/>
      </w:pPr>
      <w:r>
        <w:t xml:space="preserve">          &lt;textarea name="description" class="form-control" rows="10"&gt;&lt;/textarea&gt;</w:t>
      </w:r>
    </w:p>
    <w:p w:rsidR="00E633CE" w:rsidRDefault="00E633CE" w:rsidP="00E633CE">
      <w:pPr>
        <w:ind w:firstLine="0"/>
      </w:pPr>
      <w:r>
        <w:t xml:space="preserve">        &lt;/div&gt;</w:t>
      </w:r>
    </w:p>
    <w:p w:rsidR="00E633CE" w:rsidRDefault="00E633CE" w:rsidP="00E633CE">
      <w:pPr>
        <w:ind w:firstLine="0"/>
      </w:pPr>
      <w:r>
        <w:t xml:space="preserve">        &lt;div class="box-footer"&gt;</w:t>
      </w:r>
    </w:p>
    <w:p w:rsidR="00E633CE" w:rsidRDefault="00E633CE" w:rsidP="00E633CE">
      <w:pPr>
        <w:ind w:firstLine="0"/>
      </w:pPr>
      <w:r>
        <w:lastRenderedPageBreak/>
        <w:t xml:space="preserve">          &lt;button type="submit" name="btn_minor" value="&lt;?php echo $student_id ?&gt;" class="btn btn-primary pull-right"&gt;Submit&lt;/button&gt;</w:t>
      </w:r>
    </w:p>
    <w:p w:rsidR="00E633CE" w:rsidRDefault="00E633CE" w:rsidP="00E633CE">
      <w:pPr>
        <w:ind w:firstLine="0"/>
      </w:pPr>
      <w:r>
        <w:t xml:space="preserve">        &lt;/div&gt;</w:t>
      </w:r>
    </w:p>
    <w:p w:rsidR="00E633CE" w:rsidRDefault="00E633CE" w:rsidP="00E633CE">
      <w:pPr>
        <w:ind w:firstLine="0"/>
      </w:pPr>
      <w:r>
        <w:t xml:space="preserve">        &lt;/form&gt;</w:t>
      </w:r>
    </w:p>
    <w:p w:rsidR="00E633CE" w:rsidRDefault="00E633CE" w:rsidP="00E633CE">
      <w:pPr>
        <w:ind w:firstLine="0"/>
      </w:pPr>
      <w:r>
        <w:t xml:space="preserve">        &lt;/div&gt;&lt;!-- /.box-body --&gt;</w:t>
      </w:r>
    </w:p>
    <w:p w:rsidR="00E633CE" w:rsidRDefault="00E633CE" w:rsidP="00E633CE">
      <w:pPr>
        <w:ind w:firstLine="0"/>
      </w:pPr>
      <w:r>
        <w:t xml:space="preserve">      &lt;/div&gt;&lt;!-- /.col --&gt;</w:t>
      </w:r>
    </w:p>
    <w:p w:rsidR="00E633CE" w:rsidRDefault="00E633CE" w:rsidP="00E633CE">
      <w:pPr>
        <w:ind w:firstLine="0"/>
      </w:pPr>
      <w:r>
        <w:t xml:space="preserve">    &lt;/div&gt;&lt;!-- /.col --&gt;</w:t>
      </w:r>
    </w:p>
    <w:p w:rsidR="00E633CE" w:rsidRDefault="00E633CE" w:rsidP="00E633CE">
      <w:pPr>
        <w:ind w:firstLine="0"/>
      </w:pPr>
      <w:r>
        <w:t xml:space="preserve">  &lt;/div&gt;&lt;!-- /.row --&gt;</w:t>
      </w:r>
    </w:p>
    <w:p w:rsidR="00E633CE" w:rsidRDefault="00E633CE" w:rsidP="00E633CE">
      <w:pPr>
        <w:ind w:firstLine="0"/>
      </w:pPr>
      <w:r>
        <w:t>&lt;/section&gt;&lt;!-- /.content --&gt;</w:t>
      </w:r>
    </w:p>
    <w:p w:rsidR="00E633CE" w:rsidRDefault="00E633CE" w:rsidP="00E633CE">
      <w:pPr>
        <w:ind w:firstLine="0"/>
      </w:pPr>
      <w:r>
        <w:t>&lt;!-- === [= NOTHING FOLLOWS =] === --&gt;</w:t>
      </w:r>
    </w:p>
    <w:p w:rsidR="00E633CE" w:rsidRDefault="00E633CE" w:rsidP="00E633CE">
      <w:pPr>
        <w:ind w:firstLine="0"/>
      </w:pPr>
      <w:r>
        <w:t>&lt;?php</w:t>
      </w:r>
    </w:p>
    <w:p w:rsidR="00E633CE" w:rsidRDefault="00E633CE" w:rsidP="00E633CE">
      <w:pPr>
        <w:ind w:firstLine="0"/>
      </w:pPr>
      <w:r>
        <w:t>require 'app/view/administrator/select2-footer.php';</w:t>
      </w:r>
    </w:p>
    <w:p w:rsidR="00E633CE" w:rsidRDefault="00E633CE" w:rsidP="00E633CE">
      <w:pPr>
        <w:ind w:firstLine="0"/>
      </w:pPr>
      <w:r>
        <w:t>?&gt;</w:t>
      </w:r>
    </w:p>
    <w:p w:rsidR="00BC29E0" w:rsidRDefault="00BC29E0" w:rsidP="00E633CE">
      <w:pPr>
        <w:ind w:firstLine="0"/>
      </w:pPr>
    </w:p>
    <w:p w:rsidR="00BC29E0" w:rsidRDefault="00BC29E0" w:rsidP="00E633CE">
      <w:pPr>
        <w:ind w:firstLine="0"/>
        <w:rPr>
          <w:b/>
        </w:rPr>
      </w:pPr>
      <w:r>
        <w:tab/>
      </w:r>
      <w:r>
        <w:rPr>
          <w:b/>
        </w:rPr>
        <w:t>process_dresscode.php</w:t>
      </w:r>
    </w:p>
    <w:p w:rsidR="00BC29E0" w:rsidRDefault="00BC29E0" w:rsidP="00BC29E0">
      <w:pPr>
        <w:ind w:firstLine="0"/>
      </w:pPr>
      <w:r>
        <w:t xml:space="preserve">&lt;?php  </w:t>
      </w:r>
    </w:p>
    <w:p w:rsidR="00BC29E0" w:rsidRDefault="00BC29E0" w:rsidP="00BC29E0">
      <w:pPr>
        <w:ind w:firstLine="0"/>
      </w:pPr>
      <w:r>
        <w:t>require 'app/controller/init.php';</w:t>
      </w:r>
    </w:p>
    <w:p w:rsidR="00BC29E0" w:rsidRDefault="00BC29E0" w:rsidP="00BC29E0">
      <w:pPr>
        <w:ind w:firstLine="0"/>
      </w:pPr>
      <w:r>
        <w:t>protect_page_profile_admin();</w:t>
      </w:r>
    </w:p>
    <w:p w:rsidR="00BC29E0" w:rsidRDefault="00BC29E0" w:rsidP="00BC29E0">
      <w:pPr>
        <w:ind w:firstLine="0"/>
      </w:pPr>
    </w:p>
    <w:p w:rsidR="00BC29E0" w:rsidRDefault="00BC29E0" w:rsidP="00BC29E0">
      <w:pPr>
        <w:ind w:firstLine="0"/>
      </w:pPr>
      <w:r>
        <w:t>if (isset($_POST['btn_submit'])) {</w:t>
      </w:r>
    </w:p>
    <w:p w:rsidR="00BC29E0" w:rsidRDefault="00BC29E0" w:rsidP="00BC29E0">
      <w:pPr>
        <w:ind w:firstLine="0"/>
      </w:pPr>
      <w:r>
        <w:tab/>
        <w:t>$status = $_POST['optradio'];</w:t>
      </w:r>
    </w:p>
    <w:p w:rsidR="00BC29E0" w:rsidRDefault="00BC29E0" w:rsidP="00BC29E0">
      <w:pPr>
        <w:ind w:firstLine="0"/>
      </w:pPr>
      <w:r>
        <w:tab/>
        <w:t>$violation_id = $_POST['btn_submit'];</w:t>
      </w:r>
    </w:p>
    <w:p w:rsidR="00BC29E0" w:rsidRDefault="00BC29E0" w:rsidP="00BC29E0">
      <w:pPr>
        <w:ind w:firstLine="0"/>
      </w:pPr>
    </w:p>
    <w:p w:rsidR="00BC29E0" w:rsidRDefault="00BC29E0" w:rsidP="00BC29E0">
      <w:pPr>
        <w:ind w:firstLine="0"/>
      </w:pPr>
      <w:r>
        <w:lastRenderedPageBreak/>
        <w:tab/>
        <w:t>admin_violation_details($violation_id, $status);</w:t>
      </w:r>
    </w:p>
    <w:p w:rsidR="00BC29E0" w:rsidRDefault="00BC29E0" w:rsidP="00BC29E0">
      <w:pPr>
        <w:ind w:firstLine="0"/>
      </w:pPr>
      <w:r>
        <w:t>}</w:t>
      </w:r>
    </w:p>
    <w:p w:rsidR="00BC29E0" w:rsidRDefault="00BC29E0" w:rsidP="00BC29E0">
      <w:pPr>
        <w:ind w:firstLine="0"/>
      </w:pPr>
      <w:r>
        <w:t>?&gt;</w:t>
      </w:r>
    </w:p>
    <w:p w:rsidR="00BC29E0" w:rsidRDefault="00BC29E0" w:rsidP="00BC29E0">
      <w:pPr>
        <w:ind w:firstLine="0"/>
      </w:pPr>
    </w:p>
    <w:p w:rsidR="00BC29E0" w:rsidRDefault="00BC29E0" w:rsidP="00BC29E0">
      <w:pPr>
        <w:ind w:firstLine="0"/>
        <w:rPr>
          <w:b/>
        </w:rPr>
      </w:pPr>
      <w:r>
        <w:tab/>
      </w:r>
      <w:r w:rsidR="00296689">
        <w:rPr>
          <w:b/>
        </w:rPr>
        <w:t>report_details.php</w:t>
      </w:r>
    </w:p>
    <w:p w:rsidR="00296689" w:rsidRDefault="00296689" w:rsidP="00296689">
      <w:pPr>
        <w:ind w:firstLine="0"/>
      </w:pPr>
      <w:r>
        <w:t>&lt;!-- This Page is/are for Administrator --&gt;</w:t>
      </w:r>
    </w:p>
    <w:p w:rsidR="00296689" w:rsidRDefault="00296689" w:rsidP="00296689">
      <w:pPr>
        <w:ind w:firstLine="0"/>
      </w:pPr>
      <w:r>
        <w:t xml:space="preserve">&lt;?php </w:t>
      </w:r>
    </w:p>
    <w:p w:rsidR="00296689" w:rsidRDefault="00296689" w:rsidP="00296689">
      <w:pPr>
        <w:ind w:firstLine="0"/>
      </w:pPr>
      <w:r>
        <w:t>require 'app/controller/init.php';</w:t>
      </w:r>
    </w:p>
    <w:p w:rsidR="00296689" w:rsidRDefault="00296689" w:rsidP="00296689">
      <w:pPr>
        <w:ind w:firstLine="0"/>
      </w:pPr>
      <w:r>
        <w:t>protect_page_profile_admin();</w:t>
      </w:r>
    </w:p>
    <w:p w:rsidR="00296689" w:rsidRDefault="00296689" w:rsidP="00296689">
      <w:pPr>
        <w:ind w:firstLine="0"/>
      </w:pPr>
      <w:r>
        <w:t>require 'app/controller/administrator/login-credential.php';</w:t>
      </w:r>
    </w:p>
    <w:p w:rsidR="00296689" w:rsidRDefault="00296689" w:rsidP="00296689">
      <w:pPr>
        <w:ind w:firstLine="0"/>
      </w:pPr>
      <w:r>
        <w:t>require 'app/view/administrator/overall-header.php';</w:t>
      </w:r>
    </w:p>
    <w:p w:rsidR="00296689" w:rsidRDefault="00296689" w:rsidP="00296689">
      <w:pPr>
        <w:ind w:firstLine="0"/>
      </w:pPr>
      <w:r>
        <w:t>?&gt;</w:t>
      </w:r>
    </w:p>
    <w:p w:rsidR="00296689" w:rsidRDefault="00296689" w:rsidP="00296689">
      <w:pPr>
        <w:ind w:firstLine="0"/>
      </w:pPr>
      <w:r>
        <w:t>&lt;!-- === Insert Administrator Content === --&gt;</w:t>
      </w:r>
    </w:p>
    <w:p w:rsidR="00296689" w:rsidRDefault="00296689" w:rsidP="00296689">
      <w:pPr>
        <w:ind w:firstLine="0"/>
      </w:pPr>
      <w:r>
        <w:t>&lt;section class="content-header"&gt;</w:t>
      </w:r>
    </w:p>
    <w:p w:rsidR="00296689" w:rsidRDefault="00296689" w:rsidP="00296689">
      <w:pPr>
        <w:ind w:firstLine="0"/>
      </w:pPr>
      <w:r>
        <w:tab/>
        <w:t>&lt;h1&gt;</w:t>
      </w:r>
    </w:p>
    <w:p w:rsidR="00296689" w:rsidRDefault="00296689" w:rsidP="00296689">
      <w:pPr>
        <w:ind w:firstLine="0"/>
      </w:pPr>
      <w:r>
        <w:tab/>
      </w:r>
      <w:r>
        <w:tab/>
        <w:t>Dress Code Violation Report</w:t>
      </w:r>
    </w:p>
    <w:p w:rsidR="00296689" w:rsidRDefault="00296689" w:rsidP="00296689">
      <w:pPr>
        <w:ind w:firstLine="0"/>
      </w:pPr>
      <w:r>
        <w:tab/>
      </w:r>
      <w:r>
        <w:tab/>
        <w:t>&lt;small&gt;Pending: &lt;?php echo school_term() . " Term"; ?&gt;&lt;/small&gt;</w:t>
      </w:r>
    </w:p>
    <w:p w:rsidR="00296689" w:rsidRDefault="00296689" w:rsidP="00296689">
      <w:pPr>
        <w:ind w:firstLine="0"/>
      </w:pPr>
      <w:r>
        <w:tab/>
        <w:t>&lt;/h1&gt;</w:t>
      </w:r>
    </w:p>
    <w:p w:rsidR="00296689" w:rsidRDefault="00296689" w:rsidP="00296689">
      <w:pPr>
        <w:ind w:firstLine="0"/>
      </w:pPr>
      <w:r>
        <w:tab/>
        <w:t>&lt;ol class="breadcrumb"&gt;</w:t>
      </w:r>
    </w:p>
    <w:p w:rsidR="00296689" w:rsidRDefault="00296689" w:rsidP="00296689">
      <w:pPr>
        <w:ind w:firstLine="0"/>
      </w:pPr>
      <w:r>
        <w:tab/>
      </w:r>
      <w:r>
        <w:tab/>
        <w:t>&lt;li&gt;&lt;a href="admin.php"&gt;&lt;i class="fa fa-home"&gt;&lt;/i&gt;Home&lt;/a&gt;&lt;/li&gt;</w:t>
      </w:r>
    </w:p>
    <w:p w:rsidR="00296689" w:rsidRDefault="00296689" w:rsidP="00296689">
      <w:pPr>
        <w:ind w:firstLine="0"/>
      </w:pPr>
      <w:r>
        <w:tab/>
        <w:t>&lt;/ol&gt;</w:t>
      </w:r>
    </w:p>
    <w:p w:rsidR="00296689" w:rsidRDefault="00296689" w:rsidP="00296689">
      <w:pPr>
        <w:ind w:firstLine="0"/>
      </w:pPr>
      <w:r>
        <w:t>&lt;/section&gt;</w:t>
      </w:r>
    </w:p>
    <w:p w:rsidR="00296689" w:rsidRDefault="00296689" w:rsidP="00296689">
      <w:pPr>
        <w:ind w:firstLine="0"/>
      </w:pPr>
    </w:p>
    <w:p w:rsidR="00296689" w:rsidRDefault="00296689" w:rsidP="00296689">
      <w:pPr>
        <w:ind w:firstLine="0"/>
      </w:pPr>
      <w:r>
        <w:lastRenderedPageBreak/>
        <w:t>&lt;section class="content"&gt;</w:t>
      </w:r>
    </w:p>
    <w:p w:rsidR="00296689" w:rsidRDefault="00296689" w:rsidP="00296689">
      <w:pPr>
        <w:ind w:firstLine="0"/>
      </w:pPr>
      <w:r>
        <w:t xml:space="preserve">&lt;?php  </w:t>
      </w:r>
    </w:p>
    <w:p w:rsidR="00296689" w:rsidRDefault="00296689" w:rsidP="00296689">
      <w:pPr>
        <w:ind w:firstLine="0"/>
      </w:pPr>
      <w:r>
        <w:t>if (isset($_POST['btn_submit'])) {</w:t>
      </w:r>
    </w:p>
    <w:p w:rsidR="00296689" w:rsidRDefault="00296689" w:rsidP="00296689">
      <w:pPr>
        <w:ind w:firstLine="0"/>
      </w:pPr>
      <w:r>
        <w:tab/>
        <w:t>$violation_details_id = $_POST['btn_submit'];</w:t>
      </w:r>
    </w:p>
    <w:p w:rsidR="00296689" w:rsidRDefault="00296689" w:rsidP="00296689">
      <w:pPr>
        <w:ind w:firstLine="0"/>
      </w:pPr>
      <w:r>
        <w:tab/>
        <w:t>$radio_button = $_POST['optradio'];</w:t>
      </w:r>
    </w:p>
    <w:p w:rsidR="00296689" w:rsidRDefault="00296689" w:rsidP="00296689">
      <w:pPr>
        <w:ind w:firstLine="0"/>
      </w:pPr>
    </w:p>
    <w:p w:rsidR="00296689" w:rsidRDefault="00296689" w:rsidP="00296689">
      <w:pPr>
        <w:ind w:firstLine="0"/>
      </w:pPr>
      <w:r>
        <w:tab/>
        <w:t>admin_violation_details($violation_details_id, $radio_button);</w:t>
      </w:r>
    </w:p>
    <w:p w:rsidR="00296689" w:rsidRDefault="00296689" w:rsidP="00296689">
      <w:pPr>
        <w:ind w:firstLine="0"/>
      </w:pPr>
      <w:r>
        <w:t>?&gt;</w:t>
      </w:r>
    </w:p>
    <w:p w:rsidR="00296689" w:rsidRDefault="00296689" w:rsidP="00296689">
      <w:pPr>
        <w:ind w:firstLine="0"/>
      </w:pPr>
      <w:r>
        <w:t>&lt;div class="alert alert-success alert-dismissable"&gt;</w:t>
      </w:r>
    </w:p>
    <w:p w:rsidR="00296689" w:rsidRDefault="00296689" w:rsidP="00296689">
      <w:pPr>
        <w:ind w:firstLine="0"/>
      </w:pPr>
      <w:r>
        <w:tab/>
        <w:t>&lt;button type="button" class="close" data-dismiss="alert" aria-hidden="true"&gt;&amp;times;&lt;/button&gt;</w:t>
      </w:r>
    </w:p>
    <w:p w:rsidR="00296689" w:rsidRDefault="00296689" w:rsidP="00296689">
      <w:pPr>
        <w:ind w:firstLine="0"/>
      </w:pPr>
      <w:r>
        <w:tab/>
        <w:t>&lt;p&gt;&lt;i class="icon fa fa-check"&gt;&lt;/i&gt; Changes were made to the Dress Code Violation Ticket.&lt;/p&gt;</w:t>
      </w:r>
    </w:p>
    <w:p w:rsidR="00296689" w:rsidRDefault="00296689" w:rsidP="00296689">
      <w:pPr>
        <w:ind w:firstLine="0"/>
      </w:pPr>
      <w:r>
        <w:t>&lt;/div&gt;</w:t>
      </w:r>
    </w:p>
    <w:p w:rsidR="00296689" w:rsidRDefault="00296689" w:rsidP="00296689">
      <w:pPr>
        <w:ind w:firstLine="0"/>
      </w:pPr>
      <w:r>
        <w:t>&lt;?php</w:t>
      </w:r>
    </w:p>
    <w:p w:rsidR="00296689" w:rsidRDefault="00296689" w:rsidP="00296689">
      <w:pPr>
        <w:ind w:firstLine="0"/>
      </w:pPr>
      <w:r>
        <w:t>}</w:t>
      </w:r>
    </w:p>
    <w:p w:rsidR="00296689" w:rsidRDefault="00296689" w:rsidP="00296689">
      <w:pPr>
        <w:ind w:firstLine="0"/>
      </w:pPr>
      <w:r>
        <w:t>?&gt;</w:t>
      </w:r>
    </w:p>
    <w:p w:rsidR="00296689" w:rsidRDefault="00296689" w:rsidP="00296689">
      <w:pPr>
        <w:ind w:firstLine="0"/>
      </w:pPr>
      <w:r>
        <w:t>&lt;div class="row"&gt;</w:t>
      </w:r>
    </w:p>
    <w:p w:rsidR="00296689" w:rsidRDefault="00296689" w:rsidP="00296689">
      <w:pPr>
        <w:ind w:firstLine="0"/>
      </w:pPr>
      <w:r>
        <w:tab/>
        <w:t>&lt;div class="col-xs-12"&gt;</w:t>
      </w:r>
    </w:p>
    <w:p w:rsidR="00296689" w:rsidRDefault="00296689" w:rsidP="00296689">
      <w:pPr>
        <w:ind w:firstLine="0"/>
      </w:pPr>
      <w:r>
        <w:tab/>
        <w:t xml:space="preserve"> </w:t>
      </w:r>
      <w:r>
        <w:tab/>
        <w:t>&lt;div class="box"&gt;</w:t>
      </w:r>
    </w:p>
    <w:p w:rsidR="00296689" w:rsidRDefault="00296689" w:rsidP="00296689">
      <w:pPr>
        <w:ind w:firstLine="0"/>
      </w:pPr>
      <w:r>
        <w:tab/>
        <w:t xml:space="preserve">  </w:t>
      </w:r>
      <w:r>
        <w:tab/>
        <w:t>&lt;!--</w:t>
      </w:r>
    </w:p>
    <w:p w:rsidR="00296689" w:rsidRDefault="00296689" w:rsidP="00296689">
      <w:pPr>
        <w:ind w:firstLine="0"/>
      </w:pPr>
      <w:r>
        <w:tab/>
        <w:t xml:space="preserve">    &lt;div class="box-header"&gt;</w:t>
      </w:r>
    </w:p>
    <w:p w:rsidR="00296689" w:rsidRDefault="00296689" w:rsidP="00296689">
      <w:pPr>
        <w:ind w:firstLine="0"/>
      </w:pPr>
      <w:r>
        <w:tab/>
        <w:t xml:space="preserve">      &lt;h3 class="box-title"&gt;Insert Title Here&lt;/h3&gt;</w:t>
      </w:r>
    </w:p>
    <w:p w:rsidR="00296689" w:rsidRDefault="00296689" w:rsidP="00296689">
      <w:pPr>
        <w:ind w:firstLine="0"/>
      </w:pPr>
      <w:r>
        <w:lastRenderedPageBreak/>
        <w:tab/>
        <w:t xml:space="preserve">      &lt;div class="box-tools"&gt;</w:t>
      </w:r>
    </w:p>
    <w:p w:rsidR="00296689" w:rsidRDefault="00296689" w:rsidP="00296689">
      <w:pPr>
        <w:ind w:firstLine="0"/>
      </w:pPr>
      <w:r>
        <w:tab/>
        <w:t xml:space="preserve">        &lt;div class="input-group" style="width: 150px;"&gt;</w:t>
      </w:r>
    </w:p>
    <w:p w:rsidR="00296689" w:rsidRDefault="00296689" w:rsidP="00296689">
      <w:pPr>
        <w:ind w:firstLine="0"/>
      </w:pPr>
      <w:r>
        <w:tab/>
        <w:t xml:space="preserve">          &lt;input type="text" name="table_search" class="form-control input-sm pull-right" placeholder="Search"&gt;</w:t>
      </w:r>
    </w:p>
    <w:p w:rsidR="00296689" w:rsidRDefault="00296689" w:rsidP="00296689">
      <w:pPr>
        <w:ind w:firstLine="0"/>
      </w:pPr>
      <w:r>
        <w:tab/>
        <w:t xml:space="preserve">          &lt;div class="input-group-btn"&gt;</w:t>
      </w:r>
    </w:p>
    <w:p w:rsidR="00296689" w:rsidRDefault="00296689" w:rsidP="00296689">
      <w:pPr>
        <w:ind w:firstLine="0"/>
      </w:pPr>
      <w:r>
        <w:tab/>
        <w:t xml:space="preserve">            &lt;button class="btn btn-sm btn-default"&gt;&lt;i class="fa fa-search"&gt;&lt;/i&gt;&lt;/button&gt;</w:t>
      </w:r>
    </w:p>
    <w:p w:rsidR="00296689" w:rsidRDefault="00296689" w:rsidP="00296689">
      <w:pPr>
        <w:ind w:firstLine="0"/>
      </w:pPr>
      <w:r>
        <w:tab/>
        <w:t xml:space="preserve">          &lt;/div&gt;</w:t>
      </w:r>
    </w:p>
    <w:p w:rsidR="00296689" w:rsidRDefault="00296689" w:rsidP="00296689">
      <w:pPr>
        <w:ind w:firstLine="0"/>
      </w:pPr>
      <w:r>
        <w:tab/>
        <w:t xml:space="preserve">        &lt;/div&gt;</w:t>
      </w:r>
    </w:p>
    <w:p w:rsidR="00296689" w:rsidRDefault="00296689" w:rsidP="00296689">
      <w:pPr>
        <w:ind w:firstLine="0"/>
      </w:pPr>
      <w:r>
        <w:tab/>
        <w:t xml:space="preserve">      &lt;/div&gt;</w:t>
      </w:r>
    </w:p>
    <w:p w:rsidR="00296689" w:rsidRDefault="00296689" w:rsidP="00296689">
      <w:pPr>
        <w:ind w:firstLine="0"/>
      </w:pPr>
      <w:r>
        <w:tab/>
        <w:t xml:space="preserve">    &lt;/div&gt;</w:t>
      </w:r>
    </w:p>
    <w:p w:rsidR="00296689" w:rsidRDefault="00296689" w:rsidP="00296689">
      <w:pPr>
        <w:ind w:firstLine="0"/>
      </w:pPr>
      <w:r>
        <w:tab/>
        <w:t xml:space="preserve">    --&gt;</w:t>
      </w:r>
    </w:p>
    <w:p w:rsidR="00296689" w:rsidRDefault="00296689" w:rsidP="00296689">
      <w:pPr>
        <w:ind w:firstLine="0"/>
      </w:pPr>
      <w:r>
        <w:tab/>
        <w:t xml:space="preserve">    &lt;?php  </w:t>
      </w:r>
    </w:p>
    <w:p w:rsidR="00296689" w:rsidRDefault="00296689" w:rsidP="00296689">
      <w:pPr>
        <w:ind w:firstLine="0"/>
      </w:pPr>
      <w:r>
        <w:tab/>
        <w:t xml:space="preserve">    </w:t>
      </w:r>
      <w:r>
        <w:tab/>
        <w:t>if (initialize_token_admin() === TRUE) {</w:t>
      </w:r>
    </w:p>
    <w:p w:rsidR="00296689" w:rsidRDefault="00296689" w:rsidP="00296689">
      <w:pPr>
        <w:ind w:firstLine="0"/>
      </w:pPr>
      <w:r>
        <w:tab/>
        <w:t xml:space="preserve">    </w:t>
      </w:r>
      <w:r>
        <w:tab/>
      </w:r>
      <w:r>
        <w:tab/>
        <w:t>global $conn;</w:t>
      </w:r>
    </w:p>
    <w:p w:rsidR="00296689" w:rsidRDefault="00296689" w:rsidP="00296689">
      <w:pPr>
        <w:ind w:firstLine="0"/>
      </w:pPr>
    </w:p>
    <w:p w:rsidR="00296689" w:rsidRDefault="00296689" w:rsidP="00296689">
      <w:pPr>
        <w:ind w:firstLine="0"/>
      </w:pPr>
      <w:r>
        <w:tab/>
        <w:t xml:space="preserve">    </w:t>
      </w:r>
      <w:r>
        <w:tab/>
      </w:r>
      <w:r>
        <w:tab/>
        <w:t>$admin_id = $_SESSION['admin_id'];</w:t>
      </w:r>
    </w:p>
    <w:p w:rsidR="00296689" w:rsidRDefault="00296689" w:rsidP="00296689">
      <w:pPr>
        <w:ind w:firstLine="0"/>
      </w:pPr>
      <w:r>
        <w:tab/>
        <w:t xml:space="preserve">    </w:t>
      </w:r>
      <w:r>
        <w:tab/>
        <w:t>}</w:t>
      </w:r>
    </w:p>
    <w:p w:rsidR="00296689" w:rsidRDefault="00296689" w:rsidP="00296689">
      <w:pPr>
        <w:ind w:firstLine="0"/>
      </w:pPr>
      <w:r>
        <w:tab/>
        <w:t xml:space="preserve">    ?&gt;</w:t>
      </w:r>
    </w:p>
    <w:p w:rsidR="00296689" w:rsidRDefault="00296689" w:rsidP="00296689">
      <w:pPr>
        <w:ind w:firstLine="0"/>
      </w:pPr>
      <w:r>
        <w:tab/>
        <w:t xml:space="preserve">    </w:t>
      </w:r>
      <w:r>
        <w:tab/>
        <w:t>&lt;form action="report_details_dresscode.php" method="POST"&gt;</w:t>
      </w:r>
    </w:p>
    <w:p w:rsidR="00296689" w:rsidRDefault="00296689" w:rsidP="00296689">
      <w:pPr>
        <w:ind w:firstLine="0"/>
      </w:pPr>
      <w:r>
        <w:tab/>
      </w:r>
      <w:r>
        <w:tab/>
      </w:r>
      <w:r>
        <w:tab/>
        <w:t xml:space="preserve">    &lt;div class="box-body table-responsive no-padding"&gt;</w:t>
      </w:r>
    </w:p>
    <w:p w:rsidR="00296689" w:rsidRDefault="00296689" w:rsidP="00296689">
      <w:pPr>
        <w:ind w:firstLine="0"/>
      </w:pPr>
      <w:r>
        <w:tab/>
      </w:r>
      <w:r>
        <w:tab/>
      </w:r>
      <w:r>
        <w:tab/>
      </w:r>
      <w:r>
        <w:tab/>
      </w:r>
      <w:r>
        <w:tab/>
        <w:t>&lt;table class="table table-hover"&gt;</w:t>
      </w:r>
    </w:p>
    <w:p w:rsidR="00296689" w:rsidRDefault="00296689" w:rsidP="00296689">
      <w:pPr>
        <w:ind w:firstLine="0"/>
      </w:pPr>
      <w:r>
        <w:tab/>
      </w:r>
      <w:r>
        <w:tab/>
      </w:r>
      <w:r>
        <w:tab/>
      </w:r>
      <w:r>
        <w:tab/>
      </w:r>
      <w:r>
        <w:tab/>
      </w:r>
      <w:r>
        <w:tab/>
        <w:t>&lt;tr&gt;</w:t>
      </w:r>
    </w:p>
    <w:p w:rsidR="00296689" w:rsidRDefault="00296689" w:rsidP="00296689">
      <w:pPr>
        <w:ind w:firstLine="0"/>
      </w:pPr>
      <w:r>
        <w:tab/>
      </w:r>
      <w:r>
        <w:tab/>
      </w:r>
      <w:r>
        <w:tab/>
      </w:r>
      <w:r>
        <w:tab/>
      </w:r>
      <w:r>
        <w:tab/>
      </w:r>
      <w:r>
        <w:tab/>
      </w:r>
      <w:r>
        <w:tab/>
        <w:t>&lt;th&gt;&lt;/th&gt;</w:t>
      </w:r>
    </w:p>
    <w:p w:rsidR="00296689" w:rsidRDefault="00296689" w:rsidP="00296689">
      <w:pPr>
        <w:ind w:firstLine="0"/>
      </w:pPr>
      <w:r>
        <w:lastRenderedPageBreak/>
        <w:tab/>
      </w:r>
      <w:r>
        <w:tab/>
      </w:r>
      <w:r>
        <w:tab/>
      </w:r>
      <w:r>
        <w:tab/>
      </w:r>
      <w:r>
        <w:tab/>
      </w:r>
      <w:r>
        <w:tab/>
      </w:r>
      <w:r>
        <w:tab/>
        <w:t>&lt;th&gt;Disciplinary in Charge&lt;/th&gt;</w:t>
      </w:r>
    </w:p>
    <w:p w:rsidR="00296689" w:rsidRDefault="00296689" w:rsidP="00296689">
      <w:pPr>
        <w:ind w:firstLine="0"/>
      </w:pPr>
      <w:r>
        <w:tab/>
      </w:r>
      <w:r>
        <w:tab/>
      </w:r>
      <w:r>
        <w:tab/>
      </w:r>
      <w:r>
        <w:tab/>
      </w:r>
      <w:r>
        <w:tab/>
      </w:r>
      <w:r>
        <w:tab/>
      </w:r>
      <w:r>
        <w:tab/>
        <w:t>&lt;th&gt;&lt;/th&gt;</w:t>
      </w:r>
    </w:p>
    <w:p w:rsidR="00296689" w:rsidRDefault="00296689" w:rsidP="00296689">
      <w:pPr>
        <w:ind w:firstLine="0"/>
      </w:pPr>
      <w:r>
        <w:tab/>
      </w:r>
      <w:r>
        <w:tab/>
      </w:r>
      <w:r>
        <w:tab/>
      </w:r>
      <w:r>
        <w:tab/>
      </w:r>
      <w:r>
        <w:tab/>
      </w:r>
      <w:r>
        <w:tab/>
      </w:r>
      <w:r>
        <w:tab/>
        <w:t>&lt;th&gt;Name of Student&lt;/th&gt;</w:t>
      </w:r>
    </w:p>
    <w:p w:rsidR="00296689" w:rsidRDefault="00296689" w:rsidP="00296689">
      <w:pPr>
        <w:ind w:firstLine="0"/>
      </w:pPr>
      <w:r>
        <w:tab/>
      </w:r>
      <w:r>
        <w:tab/>
      </w:r>
      <w:r>
        <w:tab/>
      </w:r>
      <w:r>
        <w:tab/>
      </w:r>
      <w:r>
        <w:tab/>
      </w:r>
      <w:r>
        <w:tab/>
      </w:r>
      <w:r>
        <w:tab/>
        <w:t>&lt;th&gt;Date of Violation&lt;/th&gt;</w:t>
      </w:r>
    </w:p>
    <w:p w:rsidR="00296689" w:rsidRDefault="00296689" w:rsidP="00296689">
      <w:pPr>
        <w:ind w:firstLine="0"/>
      </w:pPr>
      <w:r>
        <w:tab/>
      </w:r>
      <w:r>
        <w:tab/>
      </w:r>
      <w:r>
        <w:tab/>
      </w:r>
      <w:r>
        <w:tab/>
      </w:r>
      <w:r>
        <w:tab/>
      </w:r>
      <w:r>
        <w:tab/>
      </w:r>
      <w:r>
        <w:tab/>
        <w:t>&lt;th&gt;&lt;/th&gt;</w:t>
      </w:r>
    </w:p>
    <w:p w:rsidR="00296689" w:rsidRDefault="00296689" w:rsidP="00296689">
      <w:pPr>
        <w:ind w:firstLine="0"/>
      </w:pPr>
      <w:r>
        <w:tab/>
      </w:r>
      <w:r>
        <w:tab/>
      </w:r>
      <w:r>
        <w:tab/>
      </w:r>
      <w:r>
        <w:tab/>
      </w:r>
      <w:r>
        <w:tab/>
      </w:r>
      <w:r>
        <w:tab/>
        <w:t>&lt;/tr&gt;</w:t>
      </w:r>
    </w:p>
    <w:p w:rsidR="00296689" w:rsidRDefault="00296689" w:rsidP="00296689">
      <w:pPr>
        <w:ind w:firstLine="0"/>
      </w:pPr>
      <w:r>
        <w:tab/>
      </w:r>
      <w:r>
        <w:tab/>
      </w:r>
      <w:r>
        <w:tab/>
      </w:r>
      <w:r>
        <w:tab/>
      </w:r>
      <w:r>
        <w:tab/>
      </w:r>
      <w:r>
        <w:tab/>
        <w:t xml:space="preserve">&lt;?php  </w:t>
      </w:r>
    </w:p>
    <w:p w:rsidR="00296689" w:rsidRDefault="00296689" w:rsidP="00296689">
      <w:pPr>
        <w:ind w:firstLine="0"/>
      </w:pPr>
      <w:r>
        <w:tab/>
      </w:r>
      <w:r>
        <w:tab/>
      </w:r>
      <w:r>
        <w:tab/>
      </w:r>
      <w:r>
        <w:tab/>
      </w:r>
      <w:r>
        <w:tab/>
      </w:r>
      <w:r>
        <w:tab/>
        <w:t>if (violation_reports()) {</w:t>
      </w:r>
    </w:p>
    <w:p w:rsidR="00296689" w:rsidRDefault="00296689" w:rsidP="00296689">
      <w:pPr>
        <w:ind w:firstLine="0"/>
      </w:pPr>
      <w:r>
        <w:tab/>
      </w:r>
      <w:r>
        <w:tab/>
      </w:r>
      <w:r>
        <w:tab/>
      </w:r>
      <w:r>
        <w:tab/>
      </w:r>
      <w:r>
        <w:tab/>
      </w:r>
      <w:r>
        <w:tab/>
      </w:r>
      <w:r>
        <w:tab/>
        <w:t>$id = school_term_id();</w:t>
      </w:r>
    </w:p>
    <w:p w:rsidR="00296689" w:rsidRDefault="00296689" w:rsidP="00296689">
      <w:pPr>
        <w:ind w:firstLine="0"/>
      </w:pPr>
      <w:r>
        <w:tab/>
      </w:r>
      <w:r>
        <w:tab/>
      </w:r>
      <w:r>
        <w:tab/>
      </w:r>
      <w:r>
        <w:tab/>
      </w:r>
      <w:r>
        <w:tab/>
      </w:r>
      <w:r>
        <w:tab/>
      </w:r>
      <w:r>
        <w:tab/>
        <w:t>$select = "SELECT          disciplinary_personnels.dp_id,</w:t>
      </w:r>
    </w:p>
    <w:p w:rsidR="00296689" w:rsidRDefault="00296689" w:rsidP="00296689">
      <w:pPr>
        <w:ind w:firstLine="0"/>
      </w:pPr>
      <w:r>
        <w:tab/>
      </w:r>
      <w:r>
        <w:tab/>
      </w:r>
      <w:r>
        <w:tab/>
      </w:r>
      <w:r>
        <w:tab/>
      </w:r>
      <w:r>
        <w:tab/>
      </w:r>
      <w:r>
        <w:tab/>
      </w:r>
      <w:r>
        <w:tab/>
      </w:r>
      <w:r>
        <w:tab/>
      </w:r>
      <w:r>
        <w:tab/>
      </w:r>
      <w:r>
        <w:tab/>
        <w:t xml:space="preserve">               disciplinary_personnels.dp_picture,</w:t>
      </w:r>
    </w:p>
    <w:p w:rsidR="00296689" w:rsidRDefault="00296689" w:rsidP="00296689">
      <w:pPr>
        <w:ind w:firstLine="0"/>
      </w:pPr>
      <w:r>
        <w:tab/>
      </w:r>
      <w:r>
        <w:tab/>
      </w:r>
      <w:r>
        <w:tab/>
      </w:r>
      <w:r>
        <w:tab/>
      </w:r>
      <w:r>
        <w:tab/>
      </w:r>
      <w:r>
        <w:tab/>
      </w:r>
      <w:r>
        <w:tab/>
      </w:r>
      <w:r>
        <w:tab/>
      </w:r>
      <w:r>
        <w:tab/>
      </w:r>
      <w:r>
        <w:tab/>
        <w:t xml:space="preserve">               disciplinary_personnels.last_name   AS dp_last_name,</w:t>
      </w:r>
    </w:p>
    <w:p w:rsidR="00296689" w:rsidRDefault="00296689" w:rsidP="00296689">
      <w:pPr>
        <w:ind w:firstLine="0"/>
      </w:pPr>
      <w:r>
        <w:tab/>
      </w:r>
      <w:r>
        <w:tab/>
      </w:r>
      <w:r>
        <w:tab/>
      </w:r>
      <w:r>
        <w:tab/>
      </w:r>
      <w:r>
        <w:tab/>
      </w:r>
      <w:r>
        <w:tab/>
      </w:r>
      <w:r>
        <w:tab/>
      </w:r>
      <w:r>
        <w:tab/>
      </w:r>
      <w:r>
        <w:tab/>
      </w:r>
      <w:r>
        <w:tab/>
        <w:t xml:space="preserve">               disciplinary_personnels.first_name  AS dp_first_name,</w:t>
      </w:r>
    </w:p>
    <w:p w:rsidR="00296689" w:rsidRDefault="00296689" w:rsidP="00296689">
      <w:pPr>
        <w:ind w:firstLine="0"/>
      </w:pPr>
      <w:r>
        <w:tab/>
      </w:r>
      <w:r>
        <w:tab/>
      </w:r>
      <w:r>
        <w:tab/>
      </w:r>
      <w:r>
        <w:tab/>
      </w:r>
      <w:r>
        <w:tab/>
      </w:r>
      <w:r>
        <w:tab/>
      </w:r>
      <w:r>
        <w:tab/>
      </w:r>
      <w:r>
        <w:tab/>
      </w:r>
      <w:r>
        <w:tab/>
      </w:r>
      <w:r>
        <w:tab/>
        <w:t xml:space="preserve">               disciplinary_personnels.middle_name AS dp_middle_name,</w:t>
      </w:r>
    </w:p>
    <w:p w:rsidR="00296689" w:rsidRDefault="00296689" w:rsidP="00296689">
      <w:pPr>
        <w:ind w:firstLine="0"/>
      </w:pPr>
      <w:r>
        <w:tab/>
      </w:r>
      <w:r>
        <w:tab/>
      </w:r>
      <w:r>
        <w:tab/>
      </w:r>
      <w:r>
        <w:tab/>
      </w:r>
      <w:r>
        <w:tab/>
      </w:r>
      <w:r>
        <w:tab/>
      </w:r>
      <w:r>
        <w:tab/>
      </w:r>
      <w:r>
        <w:tab/>
      </w:r>
      <w:r>
        <w:tab/>
      </w:r>
      <w:r>
        <w:tab/>
        <w:t xml:space="preserve">                </w:t>
      </w:r>
    </w:p>
    <w:p w:rsidR="00296689" w:rsidRDefault="00296689" w:rsidP="00296689">
      <w:pPr>
        <w:ind w:firstLine="0"/>
      </w:pPr>
      <w:r>
        <w:tab/>
      </w:r>
      <w:r>
        <w:tab/>
      </w:r>
      <w:r>
        <w:tab/>
      </w:r>
      <w:r>
        <w:tab/>
      </w:r>
      <w:r>
        <w:tab/>
      </w:r>
      <w:r>
        <w:tab/>
      </w:r>
      <w:r>
        <w:tab/>
      </w:r>
      <w:r>
        <w:tab/>
      </w:r>
      <w:r>
        <w:tab/>
      </w:r>
      <w:r>
        <w:tab/>
        <w:t xml:space="preserve">               DATE_FORMAT(violation_details.created_at, '%a - %b %d, %Y - %h:%i %p') AS created_at,</w:t>
      </w:r>
    </w:p>
    <w:p w:rsidR="00296689" w:rsidRDefault="00296689" w:rsidP="00296689">
      <w:pPr>
        <w:ind w:firstLine="0"/>
      </w:pPr>
      <w:r>
        <w:lastRenderedPageBreak/>
        <w:tab/>
      </w:r>
      <w:r>
        <w:tab/>
      </w:r>
      <w:r>
        <w:tab/>
      </w:r>
      <w:r>
        <w:tab/>
      </w:r>
      <w:r>
        <w:tab/>
      </w:r>
      <w:r>
        <w:tab/>
      </w:r>
      <w:r>
        <w:tab/>
      </w:r>
      <w:r>
        <w:tab/>
      </w:r>
      <w:r>
        <w:tab/>
      </w:r>
      <w:r>
        <w:tab/>
        <w:t xml:space="preserve">               violation_details.status,</w:t>
      </w:r>
    </w:p>
    <w:p w:rsidR="00296689" w:rsidRDefault="00296689" w:rsidP="00296689">
      <w:pPr>
        <w:ind w:firstLine="0"/>
      </w:pPr>
      <w:r>
        <w:tab/>
      </w:r>
      <w:r>
        <w:tab/>
      </w:r>
      <w:r>
        <w:tab/>
      </w:r>
      <w:r>
        <w:tab/>
      </w:r>
      <w:r>
        <w:tab/>
      </w:r>
      <w:r>
        <w:tab/>
      </w:r>
      <w:r>
        <w:tab/>
      </w:r>
      <w:r>
        <w:tab/>
      </w:r>
      <w:r>
        <w:tab/>
      </w:r>
      <w:r>
        <w:tab/>
        <w:t xml:space="preserve">               violation_details.id,</w:t>
      </w:r>
    </w:p>
    <w:p w:rsidR="00296689" w:rsidRDefault="00296689" w:rsidP="00296689">
      <w:pPr>
        <w:ind w:firstLine="0"/>
      </w:pPr>
      <w:r>
        <w:t xml:space="preserve">                                                       </w:t>
      </w:r>
    </w:p>
    <w:p w:rsidR="00296689" w:rsidRDefault="00296689" w:rsidP="00296689">
      <w:pPr>
        <w:ind w:firstLine="0"/>
      </w:pPr>
      <w:r>
        <w:t xml:space="preserve">                                                       violation_details.school_term_id,</w:t>
      </w:r>
    </w:p>
    <w:p w:rsidR="00296689" w:rsidRDefault="00296689" w:rsidP="00296689">
      <w:pPr>
        <w:ind w:firstLine="0"/>
      </w:pPr>
      <w:r>
        <w:tab/>
      </w:r>
      <w:r>
        <w:tab/>
      </w:r>
      <w:r>
        <w:tab/>
      </w:r>
      <w:r>
        <w:tab/>
      </w:r>
      <w:r>
        <w:tab/>
      </w:r>
      <w:r>
        <w:tab/>
      </w:r>
      <w:r>
        <w:tab/>
      </w:r>
      <w:r>
        <w:tab/>
      </w:r>
      <w:r>
        <w:tab/>
      </w:r>
      <w:r>
        <w:tab/>
        <w:t xml:space="preserve">                </w:t>
      </w:r>
    </w:p>
    <w:p w:rsidR="00296689" w:rsidRDefault="00296689" w:rsidP="00296689">
      <w:pPr>
        <w:ind w:firstLine="0"/>
      </w:pPr>
      <w:r>
        <w:tab/>
      </w:r>
      <w:r>
        <w:tab/>
      </w:r>
      <w:r>
        <w:tab/>
      </w:r>
      <w:r>
        <w:tab/>
      </w:r>
      <w:r>
        <w:tab/>
      </w:r>
      <w:r>
        <w:tab/>
      </w:r>
      <w:r>
        <w:tab/>
      </w:r>
      <w:r>
        <w:tab/>
      </w:r>
      <w:r>
        <w:tab/>
      </w:r>
      <w:r>
        <w:tab/>
        <w:t xml:space="preserve">               students.student_id,</w:t>
      </w:r>
    </w:p>
    <w:p w:rsidR="00296689" w:rsidRDefault="00296689" w:rsidP="00296689">
      <w:pPr>
        <w:ind w:firstLine="0"/>
      </w:pPr>
      <w:r>
        <w:tab/>
      </w:r>
      <w:r>
        <w:tab/>
      </w:r>
      <w:r>
        <w:tab/>
      </w:r>
      <w:r>
        <w:tab/>
      </w:r>
      <w:r>
        <w:tab/>
      </w:r>
      <w:r>
        <w:tab/>
      </w:r>
      <w:r>
        <w:tab/>
      </w:r>
      <w:r>
        <w:tab/>
      </w:r>
      <w:r>
        <w:tab/>
      </w:r>
      <w:r>
        <w:tab/>
        <w:t xml:space="preserve">               students.id_picture,</w:t>
      </w:r>
    </w:p>
    <w:p w:rsidR="00296689" w:rsidRDefault="00296689" w:rsidP="00296689">
      <w:pPr>
        <w:ind w:firstLine="0"/>
      </w:pPr>
      <w:r>
        <w:tab/>
      </w:r>
      <w:r>
        <w:tab/>
      </w:r>
      <w:r>
        <w:tab/>
      </w:r>
      <w:r>
        <w:tab/>
      </w:r>
      <w:r>
        <w:tab/>
      </w:r>
      <w:r>
        <w:tab/>
      </w:r>
      <w:r>
        <w:tab/>
      </w:r>
      <w:r>
        <w:tab/>
      </w:r>
      <w:r>
        <w:tab/>
      </w:r>
      <w:r>
        <w:tab/>
        <w:t xml:space="preserve">               students.last_name,</w:t>
      </w:r>
    </w:p>
    <w:p w:rsidR="00296689" w:rsidRDefault="00296689" w:rsidP="00296689">
      <w:pPr>
        <w:ind w:firstLine="0"/>
      </w:pPr>
      <w:r>
        <w:tab/>
      </w:r>
      <w:r>
        <w:tab/>
      </w:r>
      <w:r>
        <w:tab/>
      </w:r>
      <w:r>
        <w:tab/>
      </w:r>
      <w:r>
        <w:tab/>
      </w:r>
      <w:r>
        <w:tab/>
      </w:r>
      <w:r>
        <w:tab/>
      </w:r>
      <w:r>
        <w:tab/>
      </w:r>
      <w:r>
        <w:tab/>
      </w:r>
      <w:r>
        <w:tab/>
        <w:t xml:space="preserve">               students.first_name,</w:t>
      </w:r>
    </w:p>
    <w:p w:rsidR="00296689" w:rsidRDefault="00296689" w:rsidP="00296689">
      <w:pPr>
        <w:ind w:firstLine="0"/>
      </w:pPr>
      <w:r>
        <w:tab/>
      </w:r>
      <w:r>
        <w:tab/>
      </w:r>
      <w:r>
        <w:tab/>
      </w:r>
      <w:r>
        <w:tab/>
      </w:r>
      <w:r>
        <w:tab/>
      </w:r>
      <w:r>
        <w:tab/>
      </w:r>
      <w:r>
        <w:tab/>
      </w:r>
      <w:r>
        <w:tab/>
      </w:r>
      <w:r>
        <w:tab/>
      </w:r>
      <w:r>
        <w:tab/>
        <w:t xml:space="preserve">               students.middle_name</w:t>
      </w:r>
    </w:p>
    <w:p w:rsidR="00296689" w:rsidRDefault="00296689" w:rsidP="00296689">
      <w:pPr>
        <w:ind w:firstLine="0"/>
      </w:pPr>
      <w:r>
        <w:tab/>
      </w:r>
      <w:r>
        <w:tab/>
      </w:r>
      <w:r>
        <w:tab/>
      </w:r>
      <w:r>
        <w:tab/>
      </w:r>
      <w:r>
        <w:tab/>
      </w:r>
      <w:r>
        <w:tab/>
      </w:r>
      <w:r>
        <w:tab/>
      </w:r>
      <w:r>
        <w:tab/>
      </w:r>
      <w:r>
        <w:tab/>
      </w:r>
      <w:r>
        <w:tab/>
        <w:t xml:space="preserve">                </w:t>
      </w:r>
    </w:p>
    <w:p w:rsidR="00296689" w:rsidRDefault="00296689" w:rsidP="00296689">
      <w:pPr>
        <w:ind w:firstLine="0"/>
      </w:pPr>
      <w:r>
        <w:tab/>
      </w:r>
      <w:r>
        <w:tab/>
      </w:r>
      <w:r>
        <w:tab/>
      </w:r>
      <w:r>
        <w:tab/>
      </w:r>
      <w:r>
        <w:tab/>
      </w:r>
      <w:r>
        <w:tab/>
      </w:r>
      <w:r>
        <w:tab/>
      </w:r>
      <w:r>
        <w:tab/>
      </w:r>
      <w:r>
        <w:tab/>
      </w:r>
      <w:r>
        <w:tab/>
        <w:t>FROM                    violation_details</w:t>
      </w:r>
    </w:p>
    <w:p w:rsidR="00296689" w:rsidRDefault="00296689" w:rsidP="00296689">
      <w:pPr>
        <w:ind w:firstLine="0"/>
      </w:pPr>
    </w:p>
    <w:p w:rsidR="00296689" w:rsidRDefault="00296689" w:rsidP="00296689">
      <w:pPr>
        <w:ind w:firstLine="0"/>
      </w:pPr>
      <w:r>
        <w:tab/>
      </w:r>
      <w:r>
        <w:tab/>
      </w:r>
      <w:r>
        <w:tab/>
      </w:r>
      <w:r>
        <w:tab/>
      </w:r>
      <w:r>
        <w:tab/>
      </w:r>
      <w:r>
        <w:tab/>
      </w:r>
      <w:r>
        <w:tab/>
      </w:r>
      <w:r>
        <w:tab/>
      </w:r>
      <w:r>
        <w:tab/>
      </w:r>
      <w:r>
        <w:tab/>
        <w:t xml:space="preserve">INNER JOIN              disciplinary_personnels </w:t>
      </w:r>
    </w:p>
    <w:p w:rsidR="00296689" w:rsidRDefault="00296689" w:rsidP="00296689">
      <w:pPr>
        <w:ind w:firstLine="0"/>
      </w:pPr>
      <w:r>
        <w:lastRenderedPageBreak/>
        <w:tab/>
      </w:r>
      <w:r>
        <w:tab/>
      </w:r>
      <w:r>
        <w:tab/>
      </w:r>
      <w:r>
        <w:tab/>
      </w:r>
      <w:r>
        <w:tab/>
      </w:r>
      <w:r>
        <w:tab/>
      </w:r>
      <w:r>
        <w:tab/>
      </w:r>
      <w:r>
        <w:tab/>
      </w:r>
      <w:r>
        <w:tab/>
      </w:r>
      <w:r>
        <w:tab/>
        <w:t>ON disciplinary_personnels.dp_id = violation_details.dp_id</w:t>
      </w:r>
    </w:p>
    <w:p w:rsidR="00296689" w:rsidRDefault="00296689" w:rsidP="00296689">
      <w:pPr>
        <w:ind w:firstLine="0"/>
      </w:pPr>
    </w:p>
    <w:p w:rsidR="00296689" w:rsidRDefault="00296689" w:rsidP="00296689">
      <w:pPr>
        <w:ind w:firstLine="0"/>
      </w:pPr>
      <w:r>
        <w:tab/>
      </w:r>
      <w:r>
        <w:tab/>
      </w:r>
      <w:r>
        <w:tab/>
      </w:r>
      <w:r>
        <w:tab/>
      </w:r>
      <w:r>
        <w:tab/>
      </w:r>
      <w:r>
        <w:tab/>
      </w:r>
      <w:r>
        <w:tab/>
      </w:r>
      <w:r>
        <w:tab/>
      </w:r>
      <w:r>
        <w:tab/>
      </w:r>
      <w:r>
        <w:tab/>
        <w:t xml:space="preserve">INNER JOIN              students </w:t>
      </w:r>
    </w:p>
    <w:p w:rsidR="00296689" w:rsidRDefault="00296689" w:rsidP="00296689">
      <w:pPr>
        <w:ind w:firstLine="0"/>
      </w:pPr>
      <w:r>
        <w:tab/>
      </w:r>
      <w:r>
        <w:tab/>
      </w:r>
      <w:r>
        <w:tab/>
      </w:r>
      <w:r>
        <w:tab/>
      </w:r>
      <w:r>
        <w:tab/>
      </w:r>
      <w:r>
        <w:tab/>
      </w:r>
      <w:r>
        <w:tab/>
      </w:r>
      <w:r>
        <w:tab/>
      </w:r>
      <w:r>
        <w:tab/>
      </w:r>
      <w:r>
        <w:tab/>
        <w:t>ON students.student_id = violation_details.student_id</w:t>
      </w:r>
    </w:p>
    <w:p w:rsidR="00296689" w:rsidRDefault="00296689" w:rsidP="00296689">
      <w:pPr>
        <w:ind w:firstLine="0"/>
      </w:pPr>
      <w:r>
        <w:t xml:space="preserve">                                        </w:t>
      </w:r>
    </w:p>
    <w:p w:rsidR="00296689" w:rsidRDefault="00296689" w:rsidP="00296689">
      <w:pPr>
        <w:ind w:firstLine="0"/>
      </w:pPr>
      <w:r>
        <w:t xml:space="preserve">                                        LEFT JOIN</w:t>
      </w:r>
      <w:r>
        <w:tab/>
      </w:r>
      <w:r>
        <w:tab/>
      </w:r>
      <w:r>
        <w:tab/>
      </w:r>
      <w:r>
        <w:tab/>
        <w:t>school_term</w:t>
      </w:r>
    </w:p>
    <w:p w:rsidR="00296689" w:rsidRDefault="00296689" w:rsidP="00296689">
      <w:pPr>
        <w:ind w:firstLine="0"/>
      </w:pPr>
      <w:r>
        <w:t xml:space="preserve">                                        ON</w:t>
      </w:r>
      <w:r>
        <w:tab/>
      </w:r>
      <w:r>
        <w:tab/>
      </w:r>
      <w:r>
        <w:tab/>
      </w:r>
      <w:r>
        <w:tab/>
      </w:r>
      <w:r>
        <w:tab/>
      </w:r>
      <w:r>
        <w:tab/>
        <w:t>violation_details.school_term_id = school_term.id</w:t>
      </w:r>
    </w:p>
    <w:p w:rsidR="00296689" w:rsidRDefault="00296689" w:rsidP="00296689">
      <w:pPr>
        <w:ind w:firstLine="0"/>
      </w:pPr>
      <w:r>
        <w:t xml:space="preserve">                                        </w:t>
      </w:r>
    </w:p>
    <w:p w:rsidR="00296689" w:rsidRDefault="00296689" w:rsidP="00296689">
      <w:pPr>
        <w:ind w:firstLine="0"/>
      </w:pPr>
      <w:r>
        <w:tab/>
      </w:r>
      <w:r>
        <w:tab/>
      </w:r>
      <w:r>
        <w:tab/>
      </w:r>
      <w:r>
        <w:tab/>
      </w:r>
      <w:r>
        <w:tab/>
      </w:r>
      <w:r>
        <w:tab/>
      </w:r>
      <w:r>
        <w:tab/>
      </w:r>
      <w:r>
        <w:tab/>
      </w:r>
      <w:r>
        <w:tab/>
      </w:r>
      <w:r>
        <w:tab/>
        <w:t>WHERE violation_details.status = 'Pending' AND</w:t>
      </w:r>
    </w:p>
    <w:p w:rsidR="00296689" w:rsidRDefault="00296689" w:rsidP="00296689">
      <w:pPr>
        <w:ind w:firstLine="0"/>
      </w:pPr>
      <w:r>
        <w:t xml:space="preserve">                                        </w:t>
      </w:r>
      <w:r>
        <w:tab/>
        <w:t xml:space="preserve">  violation_details.school_term_id = '$id'";</w:t>
      </w:r>
    </w:p>
    <w:p w:rsidR="00296689" w:rsidRDefault="00296689" w:rsidP="00296689">
      <w:pPr>
        <w:ind w:firstLine="0"/>
      </w:pPr>
      <w:r>
        <w:tab/>
      </w:r>
      <w:r>
        <w:tab/>
      </w:r>
      <w:r>
        <w:tab/>
      </w:r>
      <w:r>
        <w:tab/>
      </w:r>
      <w:r>
        <w:tab/>
      </w:r>
      <w:r>
        <w:tab/>
      </w:r>
      <w:r>
        <w:tab/>
        <w:t>$result = $conn-&gt;query($select);</w:t>
      </w:r>
      <w:r>
        <w:tab/>
      </w:r>
      <w:r>
        <w:tab/>
      </w:r>
      <w:r>
        <w:tab/>
      </w:r>
      <w:r>
        <w:tab/>
      </w:r>
    </w:p>
    <w:p w:rsidR="00296689" w:rsidRDefault="00296689" w:rsidP="00296689">
      <w:pPr>
        <w:ind w:firstLine="0"/>
      </w:pPr>
      <w:r>
        <w:tab/>
      </w:r>
      <w:r>
        <w:tab/>
      </w:r>
      <w:r>
        <w:tab/>
      </w:r>
      <w:r>
        <w:tab/>
      </w:r>
      <w:r>
        <w:tab/>
      </w:r>
      <w:r>
        <w:tab/>
        <w:t>?&gt;</w:t>
      </w:r>
    </w:p>
    <w:p w:rsidR="00296689" w:rsidRDefault="00296689" w:rsidP="00296689">
      <w:pPr>
        <w:ind w:firstLine="0"/>
      </w:pPr>
      <w:r>
        <w:tab/>
      </w:r>
      <w:r>
        <w:tab/>
      </w:r>
      <w:r>
        <w:tab/>
      </w:r>
      <w:r>
        <w:tab/>
      </w:r>
      <w:r>
        <w:tab/>
        <w:t xml:space="preserve">    &lt;tbody&gt;</w:t>
      </w:r>
    </w:p>
    <w:p w:rsidR="00296689" w:rsidRDefault="00296689" w:rsidP="00296689">
      <w:pPr>
        <w:ind w:firstLine="0"/>
      </w:pPr>
      <w:r>
        <w:tab/>
      </w:r>
      <w:r>
        <w:tab/>
      </w:r>
      <w:r>
        <w:tab/>
      </w:r>
      <w:r>
        <w:tab/>
      </w:r>
      <w:r>
        <w:tab/>
      </w:r>
      <w:r>
        <w:tab/>
      </w:r>
      <w:r>
        <w:tab/>
        <w:t>&lt;tr&gt;</w:t>
      </w:r>
    </w:p>
    <w:p w:rsidR="00296689" w:rsidRDefault="00296689" w:rsidP="00296689">
      <w:pPr>
        <w:ind w:firstLine="0"/>
      </w:pPr>
      <w:r>
        <w:tab/>
      </w:r>
      <w:r>
        <w:tab/>
      </w:r>
      <w:r>
        <w:tab/>
      </w:r>
      <w:r>
        <w:tab/>
      </w:r>
      <w:r>
        <w:tab/>
      </w:r>
      <w:r>
        <w:tab/>
      </w:r>
      <w:r>
        <w:tab/>
        <w:t xml:space="preserve">&lt;?php  </w:t>
      </w:r>
    </w:p>
    <w:p w:rsidR="00296689" w:rsidRDefault="00296689" w:rsidP="00296689">
      <w:pPr>
        <w:ind w:firstLine="0"/>
      </w:pPr>
      <w:r>
        <w:tab/>
      </w:r>
      <w:r>
        <w:tab/>
      </w:r>
      <w:r>
        <w:tab/>
      </w:r>
      <w:r>
        <w:tab/>
      </w:r>
      <w:r>
        <w:tab/>
      </w:r>
      <w:r>
        <w:tab/>
      </w:r>
      <w:r>
        <w:tab/>
      </w:r>
      <w:r>
        <w:tab/>
        <w:t>$result = $conn-&gt;query($select);</w:t>
      </w:r>
    </w:p>
    <w:p w:rsidR="00296689" w:rsidRDefault="00296689" w:rsidP="00296689">
      <w:pPr>
        <w:ind w:firstLine="0"/>
      </w:pPr>
      <w:r>
        <w:lastRenderedPageBreak/>
        <w:tab/>
      </w:r>
      <w:r>
        <w:tab/>
      </w:r>
      <w:r>
        <w:tab/>
      </w:r>
      <w:r>
        <w:tab/>
      </w:r>
      <w:r>
        <w:tab/>
      </w:r>
      <w:r>
        <w:tab/>
      </w:r>
      <w:r>
        <w:tab/>
      </w:r>
      <w:r>
        <w:tab/>
        <w:t>while ($row = $result-&gt;fetch_object()) {</w:t>
      </w:r>
    </w:p>
    <w:p w:rsidR="00296689" w:rsidRDefault="00296689" w:rsidP="00296689">
      <w:pPr>
        <w:ind w:firstLine="0"/>
      </w:pPr>
      <w:r>
        <w:tab/>
      </w:r>
      <w:r>
        <w:tab/>
      </w:r>
      <w:r>
        <w:tab/>
      </w:r>
      <w:r>
        <w:tab/>
      </w:r>
      <w:r>
        <w:tab/>
      </w:r>
      <w:r>
        <w:tab/>
      </w:r>
      <w:r>
        <w:tab/>
        <w:t>?&gt;</w:t>
      </w:r>
    </w:p>
    <w:p w:rsidR="00296689" w:rsidRDefault="00296689" w:rsidP="00296689">
      <w:pPr>
        <w:ind w:firstLine="0"/>
      </w:pPr>
      <w:r>
        <w:tab/>
      </w:r>
      <w:r>
        <w:tab/>
      </w:r>
      <w:r>
        <w:tab/>
      </w:r>
      <w:r>
        <w:tab/>
      </w:r>
      <w:r>
        <w:tab/>
      </w:r>
      <w:r>
        <w:tab/>
      </w:r>
      <w:r>
        <w:tab/>
        <w:t>&lt;td&gt;&lt;img src="&lt;?php echo $row-&gt;dp_picture; ?&gt;" width="60" height="60"&gt;&lt;/td&gt;</w:t>
      </w:r>
    </w:p>
    <w:p w:rsidR="00296689" w:rsidRDefault="00296689" w:rsidP="00296689">
      <w:pPr>
        <w:ind w:firstLine="0"/>
      </w:pPr>
      <w:r>
        <w:tab/>
      </w:r>
      <w:r>
        <w:tab/>
      </w:r>
      <w:r>
        <w:tab/>
      </w:r>
      <w:r>
        <w:tab/>
      </w:r>
      <w:r>
        <w:tab/>
      </w:r>
      <w:r>
        <w:tab/>
      </w:r>
      <w:r>
        <w:tab/>
        <w:t>&lt;td&gt;&lt;?php echo $row-&gt;dp_last_name . ", " . $row-&gt;dp_first_name . " " . $row-&gt;dp_middle_name; ?&gt;&lt;/td&gt;</w:t>
      </w:r>
    </w:p>
    <w:p w:rsidR="00296689" w:rsidRDefault="00296689" w:rsidP="00296689">
      <w:pPr>
        <w:ind w:firstLine="0"/>
      </w:pPr>
      <w:r>
        <w:tab/>
      </w:r>
      <w:r>
        <w:tab/>
      </w:r>
      <w:r>
        <w:tab/>
      </w:r>
      <w:r>
        <w:tab/>
      </w:r>
      <w:r>
        <w:tab/>
      </w:r>
      <w:r>
        <w:tab/>
      </w:r>
      <w:r>
        <w:tab/>
        <w:t>&lt;td&gt;&lt;img src="&lt;?php echo $row-&gt;id_picture; ?&gt;" width="60" height="60"&gt;&lt;/td&gt;</w:t>
      </w:r>
    </w:p>
    <w:p w:rsidR="00296689" w:rsidRDefault="00296689" w:rsidP="00296689">
      <w:pPr>
        <w:ind w:firstLine="0"/>
      </w:pPr>
      <w:r>
        <w:tab/>
      </w:r>
      <w:r>
        <w:tab/>
      </w:r>
      <w:r>
        <w:tab/>
      </w:r>
      <w:r>
        <w:tab/>
      </w:r>
      <w:r>
        <w:tab/>
      </w:r>
      <w:r>
        <w:tab/>
      </w:r>
      <w:r>
        <w:tab/>
        <w:t>&lt;td&gt;&lt;?php echo $row-&gt;last_name . ", " . $row-&gt;first_name . " " . $row-&gt;middle_name; ?&gt;&lt;/td&gt;</w:t>
      </w:r>
    </w:p>
    <w:p w:rsidR="00296689" w:rsidRDefault="00296689" w:rsidP="00296689">
      <w:pPr>
        <w:ind w:firstLine="0"/>
      </w:pPr>
      <w:r>
        <w:tab/>
      </w:r>
      <w:r>
        <w:tab/>
      </w:r>
      <w:r>
        <w:tab/>
      </w:r>
      <w:r>
        <w:tab/>
      </w:r>
      <w:r>
        <w:tab/>
      </w:r>
      <w:r>
        <w:tab/>
      </w:r>
      <w:r>
        <w:tab/>
        <w:t>&lt;td&gt;&lt;?php echo $row-&gt;created_at; ?&gt;&lt;/td&gt;</w:t>
      </w:r>
    </w:p>
    <w:p w:rsidR="00296689" w:rsidRDefault="00296689" w:rsidP="00296689">
      <w:pPr>
        <w:ind w:firstLine="0"/>
      </w:pPr>
      <w:r>
        <w:tab/>
      </w:r>
      <w:r>
        <w:tab/>
      </w:r>
      <w:r>
        <w:tab/>
      </w:r>
      <w:r>
        <w:tab/>
      </w:r>
      <w:r>
        <w:tab/>
      </w:r>
      <w:r>
        <w:tab/>
      </w:r>
      <w:r>
        <w:tab/>
        <w:t>&lt;td&gt;&lt;button name="btn_view" type="submit" value="&lt;?php echo $row-&gt;id ?&gt;" class="btn btn-primary"&gt;View&lt;/button&gt;&lt;/td&gt;</w:t>
      </w:r>
    </w:p>
    <w:p w:rsidR="00296689" w:rsidRDefault="00296689" w:rsidP="00296689">
      <w:pPr>
        <w:ind w:firstLine="0"/>
      </w:pPr>
      <w:r>
        <w:tab/>
      </w:r>
      <w:r>
        <w:tab/>
      </w:r>
      <w:r>
        <w:tab/>
      </w:r>
      <w:r>
        <w:tab/>
      </w:r>
      <w:r>
        <w:tab/>
        <w:t xml:space="preserve">      &lt;/tr&gt;</w:t>
      </w:r>
    </w:p>
    <w:p w:rsidR="00296689" w:rsidRDefault="00296689" w:rsidP="00296689">
      <w:pPr>
        <w:ind w:firstLine="0"/>
      </w:pPr>
      <w:r>
        <w:tab/>
      </w:r>
      <w:r>
        <w:tab/>
      </w:r>
      <w:r>
        <w:tab/>
      </w:r>
      <w:r>
        <w:tab/>
      </w:r>
      <w:r>
        <w:tab/>
        <w:t xml:space="preserve">      </w:t>
      </w:r>
      <w:r>
        <w:tab/>
        <w:t xml:space="preserve">&lt;?php  </w:t>
      </w:r>
    </w:p>
    <w:p w:rsidR="00296689" w:rsidRDefault="00296689" w:rsidP="00296689">
      <w:pPr>
        <w:ind w:firstLine="0"/>
      </w:pPr>
      <w:r>
        <w:tab/>
      </w:r>
      <w:r>
        <w:tab/>
      </w:r>
      <w:r>
        <w:tab/>
      </w:r>
      <w:r>
        <w:tab/>
      </w:r>
      <w:r>
        <w:tab/>
        <w:t xml:space="preserve">      </w:t>
      </w:r>
      <w:r>
        <w:tab/>
      </w:r>
      <w:r>
        <w:tab/>
        <w:t>}</w:t>
      </w:r>
    </w:p>
    <w:p w:rsidR="00296689" w:rsidRDefault="00296689" w:rsidP="00296689">
      <w:pPr>
        <w:ind w:firstLine="0"/>
      </w:pPr>
      <w:r>
        <w:tab/>
      </w:r>
      <w:r>
        <w:tab/>
      </w:r>
      <w:r>
        <w:tab/>
      </w:r>
      <w:r>
        <w:tab/>
      </w:r>
      <w:r>
        <w:tab/>
        <w:t xml:space="preserve">      </w:t>
      </w:r>
      <w:r>
        <w:tab/>
        <w:t>}</w:t>
      </w:r>
    </w:p>
    <w:p w:rsidR="00296689" w:rsidRDefault="00296689" w:rsidP="00296689">
      <w:pPr>
        <w:ind w:firstLine="0"/>
      </w:pPr>
      <w:r>
        <w:tab/>
      </w:r>
      <w:r>
        <w:tab/>
      </w:r>
      <w:r>
        <w:tab/>
      </w:r>
      <w:r>
        <w:tab/>
      </w:r>
      <w:r>
        <w:tab/>
        <w:t xml:space="preserve">      </w:t>
      </w:r>
      <w:r>
        <w:tab/>
        <w:t>?&gt;</w:t>
      </w:r>
    </w:p>
    <w:p w:rsidR="00296689" w:rsidRDefault="00296689" w:rsidP="00296689">
      <w:pPr>
        <w:ind w:firstLine="0"/>
      </w:pPr>
      <w:r>
        <w:tab/>
      </w:r>
      <w:r>
        <w:tab/>
      </w:r>
      <w:r>
        <w:tab/>
      </w:r>
      <w:r>
        <w:tab/>
        <w:t xml:space="preserve">    </w:t>
      </w:r>
      <w:r>
        <w:tab/>
        <w:t>&lt;/tbody&gt;</w:t>
      </w:r>
    </w:p>
    <w:p w:rsidR="00296689" w:rsidRDefault="00296689" w:rsidP="00296689">
      <w:pPr>
        <w:ind w:firstLine="0"/>
      </w:pPr>
      <w:r>
        <w:tab/>
      </w:r>
      <w:r>
        <w:tab/>
      </w:r>
      <w:r>
        <w:tab/>
      </w:r>
      <w:r>
        <w:tab/>
      </w:r>
      <w:r>
        <w:tab/>
        <w:t>&lt;/table&gt;</w:t>
      </w:r>
    </w:p>
    <w:p w:rsidR="00296689" w:rsidRDefault="00296689" w:rsidP="00296689">
      <w:pPr>
        <w:ind w:firstLine="0"/>
      </w:pPr>
      <w:r>
        <w:tab/>
      </w:r>
      <w:r>
        <w:tab/>
      </w:r>
      <w:r>
        <w:tab/>
      </w:r>
      <w:r>
        <w:tab/>
        <w:t>&lt;/div&gt;</w:t>
      </w:r>
    </w:p>
    <w:p w:rsidR="00296689" w:rsidRDefault="00296689" w:rsidP="00296689">
      <w:pPr>
        <w:ind w:firstLine="0"/>
      </w:pPr>
      <w:r>
        <w:tab/>
      </w:r>
      <w:r>
        <w:tab/>
      </w:r>
      <w:r>
        <w:tab/>
        <w:t>&lt;/form&gt;</w:t>
      </w:r>
    </w:p>
    <w:p w:rsidR="00296689" w:rsidRDefault="00296689" w:rsidP="00296689">
      <w:pPr>
        <w:ind w:firstLine="0"/>
      </w:pPr>
      <w:r>
        <w:lastRenderedPageBreak/>
        <w:tab/>
      </w:r>
      <w:r>
        <w:tab/>
        <w:t>&lt;/div&gt;</w:t>
      </w:r>
    </w:p>
    <w:p w:rsidR="00296689" w:rsidRDefault="00296689" w:rsidP="00296689">
      <w:pPr>
        <w:ind w:firstLine="0"/>
      </w:pPr>
      <w:r>
        <w:tab/>
        <w:t>&lt;/div&gt;</w:t>
      </w:r>
    </w:p>
    <w:p w:rsidR="00296689" w:rsidRDefault="00296689" w:rsidP="00296689">
      <w:pPr>
        <w:ind w:firstLine="0"/>
      </w:pPr>
      <w:r>
        <w:t>&lt;/div&gt;</w:t>
      </w:r>
    </w:p>
    <w:p w:rsidR="00296689" w:rsidRDefault="00296689" w:rsidP="00296689">
      <w:pPr>
        <w:ind w:firstLine="0"/>
      </w:pPr>
      <w:r>
        <w:t>&lt;/section&gt;</w:t>
      </w:r>
    </w:p>
    <w:p w:rsidR="00296689" w:rsidRDefault="00296689" w:rsidP="00296689">
      <w:pPr>
        <w:ind w:firstLine="0"/>
      </w:pPr>
      <w:r>
        <w:t>&lt;!-- === [= NOTHING FOLLOWS =] === --&gt;</w:t>
      </w:r>
    </w:p>
    <w:p w:rsidR="00296689" w:rsidRDefault="00296689" w:rsidP="00296689">
      <w:pPr>
        <w:ind w:firstLine="0"/>
      </w:pPr>
      <w:r>
        <w:t xml:space="preserve">&lt;?php  </w:t>
      </w:r>
    </w:p>
    <w:p w:rsidR="00296689" w:rsidRDefault="00296689" w:rsidP="00296689">
      <w:pPr>
        <w:ind w:firstLine="0"/>
      </w:pPr>
      <w:r>
        <w:t>require 'app/view/administrator/overall-footer.php';</w:t>
      </w:r>
    </w:p>
    <w:p w:rsidR="00296689" w:rsidRDefault="00296689" w:rsidP="00296689">
      <w:pPr>
        <w:ind w:firstLine="0"/>
      </w:pPr>
      <w:r>
        <w:t>?&gt;</w:t>
      </w:r>
    </w:p>
    <w:p w:rsidR="002E17BD" w:rsidRDefault="002E17BD" w:rsidP="00296689">
      <w:pPr>
        <w:ind w:firstLine="0"/>
      </w:pPr>
    </w:p>
    <w:p w:rsidR="002E17BD" w:rsidRDefault="002E17BD" w:rsidP="00296689">
      <w:pPr>
        <w:ind w:firstLine="0"/>
        <w:rPr>
          <w:b/>
        </w:rPr>
      </w:pPr>
      <w:r>
        <w:tab/>
      </w:r>
      <w:r>
        <w:rPr>
          <w:b/>
        </w:rPr>
        <w:t>report_details_dresscode.php</w:t>
      </w:r>
    </w:p>
    <w:p w:rsidR="002E17BD" w:rsidRDefault="002E17BD" w:rsidP="002E17BD">
      <w:pPr>
        <w:ind w:firstLine="0"/>
      </w:pPr>
      <w:r>
        <w:t>&lt;!-- This Page is/are for Administrator --&gt;</w:t>
      </w:r>
    </w:p>
    <w:p w:rsidR="002E17BD" w:rsidRDefault="002E17BD" w:rsidP="002E17BD">
      <w:pPr>
        <w:ind w:firstLine="0"/>
      </w:pPr>
      <w:r>
        <w:t xml:space="preserve">&lt;?php </w:t>
      </w:r>
    </w:p>
    <w:p w:rsidR="002E17BD" w:rsidRDefault="002E17BD" w:rsidP="002E17BD">
      <w:pPr>
        <w:ind w:firstLine="0"/>
      </w:pPr>
      <w:r>
        <w:t>require 'app/controller/init.php';</w:t>
      </w:r>
    </w:p>
    <w:p w:rsidR="002E17BD" w:rsidRDefault="002E17BD" w:rsidP="002E17BD">
      <w:pPr>
        <w:ind w:firstLine="0"/>
      </w:pPr>
      <w:r>
        <w:t>protect_page_profile_admin();</w:t>
      </w:r>
    </w:p>
    <w:p w:rsidR="002E17BD" w:rsidRDefault="002E17BD" w:rsidP="002E17BD">
      <w:pPr>
        <w:ind w:firstLine="0"/>
      </w:pPr>
      <w:r>
        <w:t>require 'app/controller/administrator/login-credential.php';</w:t>
      </w:r>
    </w:p>
    <w:p w:rsidR="002E17BD" w:rsidRDefault="002E17BD" w:rsidP="002E17BD">
      <w:pPr>
        <w:ind w:firstLine="0"/>
      </w:pPr>
      <w:r>
        <w:t>require 'app/view/administrator/overall-header.php';</w:t>
      </w:r>
    </w:p>
    <w:p w:rsidR="002E17BD" w:rsidRDefault="002E17BD" w:rsidP="002E17BD">
      <w:pPr>
        <w:ind w:firstLine="0"/>
      </w:pPr>
      <w:r>
        <w:t>?&gt;</w:t>
      </w:r>
    </w:p>
    <w:p w:rsidR="002E17BD" w:rsidRDefault="002E17BD" w:rsidP="002E17BD">
      <w:pPr>
        <w:ind w:firstLine="0"/>
      </w:pPr>
      <w:r>
        <w:t>&lt;!-- === Insert Administrator Content === --&gt;</w:t>
      </w:r>
    </w:p>
    <w:p w:rsidR="002E17BD" w:rsidRDefault="002E17BD" w:rsidP="002E17BD">
      <w:pPr>
        <w:ind w:firstLine="0"/>
      </w:pPr>
      <w:r>
        <w:t>&lt;section class="content-header"&gt;</w:t>
      </w:r>
    </w:p>
    <w:p w:rsidR="002E17BD" w:rsidRDefault="002E17BD" w:rsidP="002E17BD">
      <w:pPr>
        <w:ind w:firstLine="0"/>
      </w:pPr>
      <w:r>
        <w:tab/>
        <w:t>&lt;h1&gt;</w:t>
      </w:r>
    </w:p>
    <w:p w:rsidR="002E17BD" w:rsidRDefault="002E17BD" w:rsidP="002E17BD">
      <w:pPr>
        <w:ind w:firstLine="0"/>
      </w:pPr>
      <w:r>
        <w:tab/>
      </w:r>
      <w:r>
        <w:tab/>
        <w:t>Dress Code Violation Report</w:t>
      </w:r>
    </w:p>
    <w:p w:rsidR="002E17BD" w:rsidRDefault="002E17BD" w:rsidP="002E17BD">
      <w:pPr>
        <w:ind w:firstLine="0"/>
      </w:pPr>
      <w:r>
        <w:tab/>
      </w:r>
      <w:r>
        <w:tab/>
        <w:t>&lt;small&gt;Pending&lt;/small&gt;</w:t>
      </w:r>
    </w:p>
    <w:p w:rsidR="002E17BD" w:rsidRDefault="002E17BD" w:rsidP="002E17BD">
      <w:pPr>
        <w:ind w:firstLine="0"/>
      </w:pPr>
      <w:r>
        <w:tab/>
        <w:t>&lt;/h1&gt;</w:t>
      </w:r>
    </w:p>
    <w:p w:rsidR="002E17BD" w:rsidRDefault="002E17BD" w:rsidP="002E17BD">
      <w:pPr>
        <w:ind w:firstLine="0"/>
      </w:pPr>
      <w:r>
        <w:lastRenderedPageBreak/>
        <w:tab/>
        <w:t>&lt;ol class="breadcrumb"&gt;</w:t>
      </w:r>
    </w:p>
    <w:p w:rsidR="002E17BD" w:rsidRDefault="002E17BD" w:rsidP="002E17BD">
      <w:pPr>
        <w:ind w:firstLine="0"/>
      </w:pPr>
      <w:r>
        <w:tab/>
      </w:r>
      <w:r>
        <w:tab/>
        <w:t>&lt;li&gt;&lt;a href="admin.php"&gt;&lt;i class="fa fa-home"&gt;&lt;/i&gt;Home&lt;/a&gt;&lt;/li&gt;</w:t>
      </w:r>
    </w:p>
    <w:p w:rsidR="002E17BD" w:rsidRDefault="002E17BD" w:rsidP="002E17BD">
      <w:pPr>
        <w:ind w:firstLine="0"/>
      </w:pPr>
      <w:r>
        <w:tab/>
        <w:t>&lt;/ol&gt;</w:t>
      </w:r>
    </w:p>
    <w:p w:rsidR="002E17BD" w:rsidRDefault="002E17BD" w:rsidP="002E17BD">
      <w:pPr>
        <w:ind w:firstLine="0"/>
      </w:pPr>
      <w:r>
        <w:t>&lt;/section&gt;</w:t>
      </w:r>
    </w:p>
    <w:p w:rsidR="002E17BD" w:rsidRDefault="002E17BD" w:rsidP="002E17BD">
      <w:pPr>
        <w:ind w:firstLine="0"/>
      </w:pPr>
    </w:p>
    <w:p w:rsidR="002E17BD" w:rsidRDefault="002E17BD" w:rsidP="002E17BD">
      <w:pPr>
        <w:ind w:firstLine="0"/>
      </w:pPr>
      <w:r>
        <w:t>&lt;section class="content"&gt;</w:t>
      </w:r>
    </w:p>
    <w:p w:rsidR="002E17BD" w:rsidRDefault="002E17BD" w:rsidP="002E17BD">
      <w:pPr>
        <w:ind w:firstLine="0"/>
      </w:pPr>
      <w:r>
        <w:t xml:space="preserve">&lt;?php </w:t>
      </w:r>
    </w:p>
    <w:p w:rsidR="002E17BD" w:rsidRDefault="002E17BD" w:rsidP="002E17BD">
      <w:pPr>
        <w:ind w:firstLine="0"/>
      </w:pPr>
      <w:r>
        <w:tab/>
        <w:t>if (isset($_POST['btn_view'])) {</w:t>
      </w:r>
    </w:p>
    <w:p w:rsidR="002E17BD" w:rsidRDefault="002E17BD" w:rsidP="002E17BD">
      <w:pPr>
        <w:ind w:firstLine="0"/>
      </w:pPr>
      <w:r>
        <w:tab/>
      </w:r>
      <w:r>
        <w:tab/>
        <w:t>global $conn;</w:t>
      </w:r>
    </w:p>
    <w:p w:rsidR="002E17BD" w:rsidRDefault="002E17BD" w:rsidP="002E17BD">
      <w:pPr>
        <w:ind w:firstLine="0"/>
      </w:pPr>
    </w:p>
    <w:p w:rsidR="002E17BD" w:rsidRDefault="002E17BD" w:rsidP="002E17BD">
      <w:pPr>
        <w:ind w:firstLine="0"/>
      </w:pPr>
      <w:r>
        <w:tab/>
      </w:r>
      <w:r>
        <w:tab/>
        <w:t>$vio_id = $_POST['btn_view'];</w:t>
      </w:r>
    </w:p>
    <w:p w:rsidR="002E17BD" w:rsidRDefault="002E17BD" w:rsidP="002E17BD">
      <w:pPr>
        <w:ind w:firstLine="0"/>
      </w:pPr>
      <w:r>
        <w:tab/>
      </w:r>
      <w:r>
        <w:tab/>
        <w:t>$select = "SELECT</w:t>
      </w:r>
      <w:r>
        <w:tab/>
      </w:r>
      <w:r>
        <w:tab/>
        <w:t>violation_details.id,</w:t>
      </w:r>
    </w:p>
    <w:p w:rsidR="002E17BD" w:rsidRDefault="002E17BD" w:rsidP="002E17BD">
      <w:pPr>
        <w:ind w:firstLine="0"/>
      </w:pPr>
      <w:r>
        <w:tab/>
      </w:r>
      <w:r>
        <w:tab/>
      </w:r>
      <w:r>
        <w:tab/>
      </w:r>
      <w:r>
        <w:tab/>
      </w:r>
      <w:r>
        <w:tab/>
        <w:t xml:space="preserve">            violation_details.remarks,</w:t>
      </w:r>
    </w:p>
    <w:p w:rsidR="002E17BD" w:rsidRDefault="002E17BD" w:rsidP="002E17BD">
      <w:pPr>
        <w:ind w:firstLine="0"/>
      </w:pPr>
      <w:r>
        <w:tab/>
      </w:r>
      <w:r>
        <w:tab/>
      </w:r>
      <w:r>
        <w:tab/>
      </w:r>
      <w:r>
        <w:tab/>
      </w:r>
      <w:r>
        <w:tab/>
        <w:t xml:space="preserve">            violation_details.status,</w:t>
      </w:r>
    </w:p>
    <w:p w:rsidR="002E17BD" w:rsidRDefault="002E17BD" w:rsidP="002E17BD">
      <w:pPr>
        <w:ind w:firstLine="0"/>
      </w:pPr>
      <w:r>
        <w:tab/>
      </w:r>
      <w:r>
        <w:tab/>
      </w:r>
      <w:r>
        <w:tab/>
      </w:r>
      <w:r>
        <w:tab/>
      </w:r>
      <w:r>
        <w:tab/>
        <w:t xml:space="preserve">            violation_details.violation_picture,</w:t>
      </w:r>
    </w:p>
    <w:p w:rsidR="002E17BD" w:rsidRDefault="002E17BD" w:rsidP="002E17BD">
      <w:pPr>
        <w:ind w:firstLine="0"/>
      </w:pPr>
      <w:r>
        <w:tab/>
      </w:r>
      <w:r>
        <w:tab/>
      </w:r>
      <w:r>
        <w:tab/>
      </w:r>
      <w:r>
        <w:tab/>
      </w:r>
      <w:r>
        <w:tab/>
        <w:t xml:space="preserve">            </w:t>
      </w:r>
    </w:p>
    <w:p w:rsidR="002E17BD" w:rsidRDefault="002E17BD" w:rsidP="002E17BD">
      <w:pPr>
        <w:ind w:firstLine="0"/>
      </w:pPr>
      <w:r>
        <w:tab/>
      </w:r>
      <w:r>
        <w:tab/>
      </w:r>
      <w:r>
        <w:tab/>
      </w:r>
      <w:r>
        <w:tab/>
      </w:r>
      <w:r>
        <w:tab/>
        <w:t xml:space="preserve">            students.student_id,</w:t>
      </w:r>
    </w:p>
    <w:p w:rsidR="002E17BD" w:rsidRDefault="002E17BD" w:rsidP="002E17BD">
      <w:pPr>
        <w:ind w:firstLine="0"/>
      </w:pPr>
      <w:r>
        <w:tab/>
      </w:r>
      <w:r>
        <w:tab/>
      </w:r>
      <w:r>
        <w:tab/>
      </w:r>
      <w:r>
        <w:tab/>
      </w:r>
      <w:r>
        <w:tab/>
        <w:t xml:space="preserve">            students.last_name,</w:t>
      </w:r>
    </w:p>
    <w:p w:rsidR="002E17BD" w:rsidRDefault="002E17BD" w:rsidP="002E17BD">
      <w:pPr>
        <w:ind w:firstLine="0"/>
      </w:pPr>
      <w:r>
        <w:tab/>
      </w:r>
      <w:r>
        <w:tab/>
      </w:r>
      <w:r>
        <w:tab/>
      </w:r>
      <w:r>
        <w:tab/>
      </w:r>
      <w:r>
        <w:tab/>
        <w:t xml:space="preserve">            students.first_name,</w:t>
      </w:r>
    </w:p>
    <w:p w:rsidR="002E17BD" w:rsidRDefault="002E17BD" w:rsidP="002E17BD">
      <w:pPr>
        <w:ind w:firstLine="0"/>
      </w:pPr>
      <w:r>
        <w:tab/>
      </w:r>
      <w:r>
        <w:tab/>
      </w:r>
      <w:r>
        <w:tab/>
      </w:r>
      <w:r>
        <w:tab/>
      </w:r>
      <w:r>
        <w:tab/>
        <w:t xml:space="preserve">            students.middle_name,</w:t>
      </w:r>
    </w:p>
    <w:p w:rsidR="002E17BD" w:rsidRDefault="002E17BD" w:rsidP="002E17BD">
      <w:pPr>
        <w:ind w:firstLine="0"/>
      </w:pPr>
      <w:r>
        <w:tab/>
      </w:r>
      <w:r>
        <w:tab/>
      </w:r>
      <w:r>
        <w:tab/>
      </w:r>
      <w:r>
        <w:tab/>
      </w:r>
      <w:r>
        <w:tab/>
        <w:t xml:space="preserve">            </w:t>
      </w:r>
    </w:p>
    <w:p w:rsidR="002E17BD" w:rsidRDefault="002E17BD" w:rsidP="002E17BD">
      <w:pPr>
        <w:ind w:firstLine="0"/>
      </w:pPr>
      <w:r>
        <w:tab/>
      </w:r>
      <w:r>
        <w:tab/>
      </w:r>
      <w:r>
        <w:tab/>
      </w:r>
      <w:r>
        <w:tab/>
      </w:r>
      <w:r>
        <w:tab/>
        <w:t xml:space="preserve">            appeal_ticket.appeal_statement</w:t>
      </w:r>
    </w:p>
    <w:p w:rsidR="002E17BD" w:rsidRDefault="002E17BD" w:rsidP="002E17BD">
      <w:pPr>
        <w:ind w:firstLine="0"/>
      </w:pPr>
    </w:p>
    <w:p w:rsidR="002E17BD" w:rsidRDefault="002E17BD" w:rsidP="002E17BD">
      <w:pPr>
        <w:ind w:firstLine="0"/>
      </w:pPr>
    </w:p>
    <w:p w:rsidR="002E17BD" w:rsidRDefault="002E17BD" w:rsidP="002E17BD">
      <w:pPr>
        <w:ind w:firstLine="0"/>
      </w:pPr>
      <w:r>
        <w:tab/>
      </w:r>
      <w:r>
        <w:tab/>
      </w:r>
      <w:r>
        <w:tab/>
      </w:r>
      <w:r>
        <w:tab/>
      </w:r>
      <w:r>
        <w:tab/>
        <w:t>FROM</w:t>
      </w:r>
      <w:r>
        <w:tab/>
      </w:r>
      <w:r>
        <w:tab/>
        <w:t>violation_details</w:t>
      </w:r>
    </w:p>
    <w:p w:rsidR="002E17BD" w:rsidRDefault="002E17BD" w:rsidP="002E17BD">
      <w:pPr>
        <w:ind w:firstLine="0"/>
      </w:pPr>
    </w:p>
    <w:p w:rsidR="002E17BD" w:rsidRDefault="002E17BD" w:rsidP="002E17BD">
      <w:pPr>
        <w:ind w:firstLine="0"/>
      </w:pPr>
      <w:r>
        <w:tab/>
      </w:r>
      <w:r>
        <w:tab/>
      </w:r>
      <w:r>
        <w:tab/>
      </w:r>
      <w:r>
        <w:tab/>
      </w:r>
      <w:r>
        <w:tab/>
        <w:t>INNER JOIN</w:t>
      </w:r>
      <w:r>
        <w:tab/>
        <w:t>students</w:t>
      </w:r>
    </w:p>
    <w:p w:rsidR="002E17BD" w:rsidRDefault="002E17BD" w:rsidP="002E17BD">
      <w:pPr>
        <w:ind w:firstLine="0"/>
      </w:pPr>
      <w:r>
        <w:tab/>
      </w:r>
      <w:r>
        <w:tab/>
      </w:r>
      <w:r>
        <w:tab/>
      </w:r>
      <w:r>
        <w:tab/>
      </w:r>
      <w:r>
        <w:tab/>
        <w:t>ON</w:t>
      </w:r>
      <w:r>
        <w:tab/>
      </w:r>
      <w:r>
        <w:tab/>
      </w:r>
      <w:r>
        <w:tab/>
        <w:t>students.student_id = violation_details.student_id</w:t>
      </w:r>
    </w:p>
    <w:p w:rsidR="002E17BD" w:rsidRDefault="002E17BD" w:rsidP="002E17BD">
      <w:pPr>
        <w:ind w:firstLine="0"/>
      </w:pPr>
    </w:p>
    <w:p w:rsidR="002E17BD" w:rsidRDefault="002E17BD" w:rsidP="002E17BD">
      <w:pPr>
        <w:ind w:firstLine="0"/>
      </w:pPr>
      <w:r>
        <w:tab/>
      </w:r>
      <w:r>
        <w:tab/>
      </w:r>
      <w:r>
        <w:tab/>
      </w:r>
      <w:r>
        <w:tab/>
      </w:r>
      <w:r>
        <w:tab/>
        <w:t>LEFT JOIN</w:t>
      </w:r>
      <w:r>
        <w:tab/>
        <w:t>appeal_ticket</w:t>
      </w:r>
    </w:p>
    <w:p w:rsidR="002E17BD" w:rsidRDefault="002E17BD" w:rsidP="002E17BD">
      <w:pPr>
        <w:ind w:firstLine="0"/>
      </w:pPr>
      <w:r>
        <w:tab/>
      </w:r>
      <w:r>
        <w:tab/>
      </w:r>
      <w:r>
        <w:tab/>
      </w:r>
      <w:r>
        <w:tab/>
      </w:r>
      <w:r>
        <w:tab/>
        <w:t>ON</w:t>
      </w:r>
      <w:r>
        <w:tab/>
      </w:r>
      <w:r>
        <w:tab/>
      </w:r>
      <w:r>
        <w:tab/>
        <w:t>violation_details.id = appeal_ticket.vio_id</w:t>
      </w:r>
    </w:p>
    <w:p w:rsidR="002E17BD" w:rsidRDefault="002E17BD" w:rsidP="002E17BD">
      <w:pPr>
        <w:ind w:firstLine="0"/>
      </w:pPr>
    </w:p>
    <w:p w:rsidR="002E17BD" w:rsidRDefault="002E17BD" w:rsidP="002E17BD">
      <w:pPr>
        <w:ind w:firstLine="0"/>
      </w:pPr>
      <w:r>
        <w:tab/>
      </w:r>
      <w:r>
        <w:tab/>
      </w:r>
      <w:r>
        <w:tab/>
      </w:r>
      <w:r>
        <w:tab/>
      </w:r>
      <w:r>
        <w:tab/>
        <w:t>WHERE</w:t>
      </w:r>
      <w:r>
        <w:tab/>
      </w:r>
      <w:r>
        <w:tab/>
        <w:t>violation_details.id = '$vio_id'";</w:t>
      </w:r>
    </w:p>
    <w:p w:rsidR="002E17BD" w:rsidRDefault="002E17BD" w:rsidP="002E17BD">
      <w:pPr>
        <w:ind w:firstLine="0"/>
      </w:pPr>
    </w:p>
    <w:p w:rsidR="002E17BD" w:rsidRDefault="002E17BD" w:rsidP="002E17BD">
      <w:pPr>
        <w:ind w:firstLine="0"/>
      </w:pPr>
      <w:r>
        <w:tab/>
      </w:r>
      <w:r>
        <w:tab/>
        <w:t>$result = $conn-&gt;query($select);</w:t>
      </w:r>
    </w:p>
    <w:p w:rsidR="002E17BD" w:rsidRDefault="002E17BD" w:rsidP="002E17BD">
      <w:pPr>
        <w:ind w:firstLine="0"/>
      </w:pPr>
    </w:p>
    <w:p w:rsidR="002E17BD" w:rsidRDefault="002E17BD" w:rsidP="002E17BD">
      <w:pPr>
        <w:ind w:firstLine="0"/>
      </w:pPr>
      <w:r>
        <w:tab/>
      </w:r>
      <w:r>
        <w:tab/>
        <w:t>while ($row = $result-&gt;fetch_object()) {</w:t>
      </w:r>
    </w:p>
    <w:p w:rsidR="002E17BD" w:rsidRDefault="002E17BD" w:rsidP="002E17BD">
      <w:pPr>
        <w:ind w:firstLine="0"/>
      </w:pPr>
      <w:r>
        <w:tab/>
      </w:r>
      <w:r>
        <w:tab/>
      </w:r>
      <w:r>
        <w:tab/>
        <w:t>$id = $row-&gt;id;</w:t>
      </w:r>
    </w:p>
    <w:p w:rsidR="002E17BD" w:rsidRDefault="002E17BD" w:rsidP="002E17BD">
      <w:pPr>
        <w:ind w:firstLine="0"/>
      </w:pPr>
      <w:r>
        <w:tab/>
      </w:r>
      <w:r>
        <w:tab/>
      </w:r>
      <w:r>
        <w:tab/>
        <w:t>$violation_picture = $row-&gt;violation_picture;</w:t>
      </w:r>
    </w:p>
    <w:p w:rsidR="002E17BD" w:rsidRDefault="002E17BD" w:rsidP="002E17BD">
      <w:pPr>
        <w:ind w:firstLine="0"/>
      </w:pPr>
      <w:r>
        <w:t>?&gt;</w:t>
      </w:r>
    </w:p>
    <w:p w:rsidR="002E17BD" w:rsidRDefault="002E17BD" w:rsidP="002E17BD">
      <w:pPr>
        <w:ind w:firstLine="0"/>
      </w:pPr>
      <w:r>
        <w:t>&lt;section class="content"&gt;</w:t>
      </w:r>
    </w:p>
    <w:p w:rsidR="002E17BD" w:rsidRDefault="002E17BD" w:rsidP="002E17BD">
      <w:pPr>
        <w:ind w:firstLine="0"/>
      </w:pPr>
      <w:r>
        <w:t>&lt;div class="row"&gt;</w:t>
      </w:r>
    </w:p>
    <w:p w:rsidR="002E17BD" w:rsidRDefault="002E17BD" w:rsidP="002E17BD">
      <w:pPr>
        <w:ind w:firstLine="0"/>
      </w:pPr>
      <w:r>
        <w:t xml:space="preserve">    &lt;div class="box-body table-responsive no-padding"&gt;</w:t>
      </w:r>
    </w:p>
    <w:p w:rsidR="002E17BD" w:rsidRDefault="002E17BD" w:rsidP="002E17BD">
      <w:pPr>
        <w:ind w:firstLine="0"/>
      </w:pPr>
      <w:r>
        <w:t xml:space="preserve">    </w:t>
      </w:r>
      <w:r>
        <w:tab/>
        <w:t>&lt;div class="box box-warning"&gt;</w:t>
      </w:r>
    </w:p>
    <w:p w:rsidR="002E17BD" w:rsidRDefault="002E17BD" w:rsidP="002E17BD">
      <w:pPr>
        <w:ind w:firstLine="0"/>
      </w:pPr>
      <w:r>
        <w:lastRenderedPageBreak/>
        <w:t xml:space="preserve">    </w:t>
      </w:r>
      <w:r>
        <w:tab/>
      </w:r>
      <w:r>
        <w:tab/>
        <w:t>&lt;div class="box-header with-border"&gt;</w:t>
      </w:r>
    </w:p>
    <w:p w:rsidR="002E17BD" w:rsidRDefault="002E17BD" w:rsidP="002E17BD">
      <w:pPr>
        <w:ind w:firstLine="0"/>
      </w:pPr>
      <w:r>
        <w:t xml:space="preserve">    </w:t>
      </w:r>
      <w:r>
        <w:tab/>
      </w:r>
      <w:r>
        <w:tab/>
      </w:r>
      <w:r>
        <w:tab/>
        <w:t>&lt;h3 class="box-title"&gt;&lt;?php echo $row-&gt;student_id . ' | ' . $row-&gt;last_name . ', ' . $row-&gt;first_name . ' ' . $row-&gt;middle_name ?&gt;&lt;/h3&gt;</w:t>
      </w:r>
    </w:p>
    <w:p w:rsidR="002E17BD" w:rsidRDefault="002E17BD" w:rsidP="002E17BD">
      <w:pPr>
        <w:ind w:firstLine="0"/>
      </w:pPr>
      <w:r>
        <w:t xml:space="preserve">    </w:t>
      </w:r>
      <w:r>
        <w:tab/>
      </w:r>
      <w:r>
        <w:tab/>
        <w:t>&lt;/div&gt;</w:t>
      </w:r>
    </w:p>
    <w:p w:rsidR="002E17BD" w:rsidRDefault="002E17BD" w:rsidP="002E17BD">
      <w:pPr>
        <w:ind w:firstLine="0"/>
      </w:pPr>
      <w:r>
        <w:t xml:space="preserve">    </w:t>
      </w:r>
      <w:r>
        <w:tab/>
      </w:r>
      <w:r>
        <w:tab/>
        <w:t>&lt;div class="box-body"&gt;</w:t>
      </w:r>
    </w:p>
    <w:p w:rsidR="002E17BD" w:rsidRDefault="002E17BD" w:rsidP="002E17BD">
      <w:pPr>
        <w:ind w:firstLine="0"/>
      </w:pPr>
      <w:r>
        <w:t xml:space="preserve">    </w:t>
      </w:r>
      <w:r>
        <w:tab/>
      </w:r>
      <w:r>
        <w:tab/>
      </w:r>
      <w:r>
        <w:tab/>
        <w:t>&lt;div class="box-body table-responsive no-padding"&gt;</w:t>
      </w:r>
    </w:p>
    <w:p w:rsidR="002E17BD" w:rsidRDefault="002E17BD" w:rsidP="002E17BD">
      <w:pPr>
        <w:ind w:firstLine="0"/>
      </w:pPr>
      <w:r>
        <w:tab/>
      </w:r>
      <w:r>
        <w:tab/>
      </w:r>
      <w:r>
        <w:tab/>
      </w:r>
      <w:r>
        <w:tab/>
      </w:r>
      <w:r>
        <w:tab/>
        <w:t>&lt;table class="table table-hover"&gt;</w:t>
      </w:r>
    </w:p>
    <w:p w:rsidR="002E17BD" w:rsidRDefault="002E17BD" w:rsidP="002E17BD">
      <w:pPr>
        <w:ind w:firstLine="0"/>
      </w:pPr>
      <w:r>
        <w:tab/>
      </w:r>
      <w:r>
        <w:tab/>
      </w:r>
      <w:r>
        <w:tab/>
      </w:r>
      <w:r>
        <w:tab/>
      </w:r>
      <w:r>
        <w:tab/>
      </w:r>
      <w:r>
        <w:tab/>
        <w:t>&lt;tr&gt;</w:t>
      </w:r>
    </w:p>
    <w:p w:rsidR="002E17BD" w:rsidRDefault="002E17BD" w:rsidP="002E17BD">
      <w:pPr>
        <w:ind w:firstLine="0"/>
      </w:pPr>
      <w:r>
        <w:tab/>
      </w:r>
      <w:r>
        <w:tab/>
      </w:r>
      <w:r>
        <w:tab/>
      </w:r>
      <w:r>
        <w:tab/>
      </w:r>
      <w:r>
        <w:tab/>
      </w:r>
      <w:r>
        <w:tab/>
      </w:r>
      <w:r>
        <w:tab/>
        <w:t>&lt;th&gt;List of Violations&lt;/th&gt;</w:t>
      </w:r>
    </w:p>
    <w:p w:rsidR="002E17BD" w:rsidRDefault="002E17BD" w:rsidP="002E17BD">
      <w:pPr>
        <w:ind w:firstLine="0"/>
      </w:pPr>
      <w:r>
        <w:tab/>
      </w:r>
      <w:r>
        <w:tab/>
      </w:r>
      <w:r>
        <w:tab/>
      </w:r>
      <w:r>
        <w:tab/>
      </w:r>
      <w:r>
        <w:tab/>
      </w:r>
      <w:r>
        <w:tab/>
      </w:r>
      <w:r>
        <w:tab/>
        <w:t>&lt;th&gt;Remarks&lt;/th&gt;</w:t>
      </w:r>
    </w:p>
    <w:p w:rsidR="002E17BD" w:rsidRDefault="002E17BD" w:rsidP="002E17BD">
      <w:pPr>
        <w:ind w:firstLine="0"/>
      </w:pPr>
      <w:r>
        <w:tab/>
      </w:r>
      <w:r>
        <w:tab/>
      </w:r>
      <w:r>
        <w:tab/>
      </w:r>
      <w:r>
        <w:tab/>
      </w:r>
      <w:r>
        <w:tab/>
      </w:r>
      <w:r>
        <w:tab/>
      </w:r>
      <w:r>
        <w:tab/>
        <w:t>&lt;th&gt;Appeal Statement&lt;/th&gt;</w:t>
      </w:r>
    </w:p>
    <w:p w:rsidR="002E17BD" w:rsidRDefault="002E17BD" w:rsidP="002E17BD">
      <w:pPr>
        <w:ind w:firstLine="0"/>
      </w:pPr>
      <w:r>
        <w:tab/>
      </w:r>
      <w:r>
        <w:tab/>
      </w:r>
      <w:r>
        <w:tab/>
      </w:r>
      <w:r>
        <w:tab/>
      </w:r>
      <w:r>
        <w:tab/>
      </w:r>
      <w:r>
        <w:tab/>
      </w:r>
      <w:r>
        <w:tab/>
        <w:t>&lt;th&gt;Status&lt;/th&gt;</w:t>
      </w:r>
    </w:p>
    <w:p w:rsidR="002E17BD" w:rsidRDefault="002E17BD" w:rsidP="002E17BD">
      <w:pPr>
        <w:ind w:firstLine="0"/>
      </w:pPr>
      <w:r>
        <w:tab/>
      </w:r>
      <w:r>
        <w:tab/>
      </w:r>
      <w:r>
        <w:tab/>
      </w:r>
      <w:r>
        <w:tab/>
      </w:r>
      <w:r>
        <w:tab/>
      </w:r>
      <w:r>
        <w:tab/>
      </w:r>
      <w:r>
        <w:tab/>
        <w:t>&lt;th&gt;&lt;/th&gt;</w:t>
      </w:r>
    </w:p>
    <w:p w:rsidR="002E17BD" w:rsidRDefault="002E17BD" w:rsidP="002E17BD">
      <w:pPr>
        <w:ind w:firstLine="0"/>
      </w:pPr>
      <w:r>
        <w:tab/>
      </w:r>
      <w:r>
        <w:tab/>
      </w:r>
      <w:r>
        <w:tab/>
      </w:r>
      <w:r>
        <w:tab/>
      </w:r>
      <w:r>
        <w:tab/>
      </w:r>
      <w:r>
        <w:tab/>
        <w:t>&lt;/tr&gt;</w:t>
      </w:r>
    </w:p>
    <w:p w:rsidR="002E17BD" w:rsidRDefault="002E17BD" w:rsidP="002E17BD">
      <w:pPr>
        <w:ind w:firstLine="0"/>
      </w:pPr>
      <w:r>
        <w:tab/>
      </w:r>
      <w:r>
        <w:tab/>
      </w:r>
      <w:r>
        <w:tab/>
      </w:r>
      <w:r>
        <w:tab/>
      </w:r>
      <w:r>
        <w:tab/>
        <w:t xml:space="preserve">    &lt;tbody&gt;</w:t>
      </w:r>
    </w:p>
    <w:p w:rsidR="002E17BD" w:rsidRDefault="002E17BD" w:rsidP="002E17BD">
      <w:pPr>
        <w:ind w:firstLine="0"/>
      </w:pPr>
      <w:r>
        <w:tab/>
      </w:r>
      <w:r>
        <w:tab/>
      </w:r>
      <w:r>
        <w:tab/>
      </w:r>
      <w:r>
        <w:tab/>
      </w:r>
      <w:r>
        <w:tab/>
      </w:r>
      <w:r>
        <w:tab/>
      </w:r>
      <w:r>
        <w:tab/>
        <w:t>&lt;tr&gt;</w:t>
      </w:r>
    </w:p>
    <w:p w:rsidR="002E17BD" w:rsidRDefault="002E17BD" w:rsidP="002E17BD">
      <w:pPr>
        <w:ind w:firstLine="0"/>
      </w:pPr>
      <w:r>
        <w:tab/>
      </w:r>
      <w:r>
        <w:tab/>
      </w:r>
      <w:r>
        <w:tab/>
      </w:r>
      <w:r>
        <w:tab/>
      </w:r>
      <w:r>
        <w:tab/>
      </w:r>
      <w:r>
        <w:tab/>
      </w:r>
      <w:r>
        <w:tab/>
      </w:r>
      <w:r>
        <w:tab/>
        <w:t>&lt;td&gt;</w:t>
      </w:r>
    </w:p>
    <w:p w:rsidR="002E17BD" w:rsidRDefault="002E17BD" w:rsidP="002E17BD">
      <w:pPr>
        <w:ind w:firstLine="0"/>
      </w:pPr>
      <w:r>
        <w:tab/>
      </w:r>
      <w:r>
        <w:tab/>
      </w:r>
      <w:r>
        <w:tab/>
      </w:r>
      <w:r>
        <w:tab/>
      </w:r>
      <w:r>
        <w:tab/>
      </w:r>
      <w:r>
        <w:tab/>
      </w:r>
      <w:r>
        <w:tab/>
      </w:r>
      <w:r>
        <w:tab/>
      </w:r>
      <w:r>
        <w:tab/>
        <w:t>&lt;?php</w:t>
      </w:r>
    </w:p>
    <w:p w:rsidR="002E17BD" w:rsidRDefault="002E17BD" w:rsidP="002E17BD">
      <w:pPr>
        <w:ind w:firstLine="0"/>
      </w:pPr>
      <w:r>
        <w:tab/>
      </w:r>
      <w:r>
        <w:tab/>
      </w:r>
      <w:r>
        <w:tab/>
      </w:r>
      <w:r>
        <w:tab/>
      </w:r>
      <w:r>
        <w:tab/>
      </w:r>
      <w:r>
        <w:tab/>
      </w:r>
      <w:r>
        <w:tab/>
      </w:r>
      <w:r>
        <w:tab/>
      </w:r>
      <w:r>
        <w:tab/>
      </w:r>
      <w:r>
        <w:tab/>
        <w:t>error_reporting(0);</w:t>
      </w:r>
    </w:p>
    <w:p w:rsidR="002E17BD" w:rsidRDefault="002E17BD" w:rsidP="002E17BD">
      <w:pPr>
        <w:ind w:firstLine="0"/>
      </w:pPr>
      <w:r>
        <w:tab/>
      </w:r>
      <w:r>
        <w:tab/>
      </w:r>
      <w:r>
        <w:tab/>
      </w:r>
      <w:r>
        <w:tab/>
      </w:r>
      <w:r>
        <w:tab/>
      </w:r>
      <w:r>
        <w:tab/>
      </w:r>
      <w:r>
        <w:tab/>
      </w:r>
      <w:r>
        <w:tab/>
      </w:r>
      <w:r>
        <w:tab/>
      </w:r>
      <w:r>
        <w:tab/>
        <w:t>violation_of_student($id);</w:t>
      </w:r>
    </w:p>
    <w:p w:rsidR="002E17BD" w:rsidRDefault="002E17BD" w:rsidP="002E17BD">
      <w:pPr>
        <w:ind w:firstLine="0"/>
      </w:pPr>
      <w:r>
        <w:tab/>
      </w:r>
      <w:r>
        <w:tab/>
      </w:r>
      <w:r>
        <w:tab/>
      </w:r>
      <w:r>
        <w:tab/>
      </w:r>
      <w:r>
        <w:tab/>
      </w:r>
      <w:r>
        <w:tab/>
      </w:r>
      <w:r>
        <w:tab/>
      </w:r>
      <w:r>
        <w:tab/>
      </w:r>
      <w:r>
        <w:tab/>
        <w:t>?&gt;</w:t>
      </w:r>
    </w:p>
    <w:p w:rsidR="002E17BD" w:rsidRDefault="002E17BD" w:rsidP="002E17BD">
      <w:pPr>
        <w:ind w:firstLine="0"/>
      </w:pPr>
      <w:r>
        <w:tab/>
      </w:r>
      <w:r>
        <w:tab/>
      </w:r>
      <w:r>
        <w:tab/>
      </w:r>
      <w:r>
        <w:tab/>
      </w:r>
      <w:r>
        <w:tab/>
      </w:r>
      <w:r>
        <w:tab/>
      </w:r>
      <w:r>
        <w:tab/>
      </w:r>
      <w:r>
        <w:tab/>
        <w:t>&lt;/td&gt;</w:t>
      </w:r>
    </w:p>
    <w:p w:rsidR="002E17BD" w:rsidRDefault="002E17BD" w:rsidP="002E17BD">
      <w:pPr>
        <w:ind w:firstLine="0"/>
      </w:pPr>
      <w:r>
        <w:lastRenderedPageBreak/>
        <w:tab/>
      </w:r>
      <w:r>
        <w:tab/>
      </w:r>
      <w:r>
        <w:tab/>
      </w:r>
      <w:r>
        <w:tab/>
      </w:r>
      <w:r>
        <w:tab/>
      </w:r>
      <w:r>
        <w:tab/>
      </w:r>
      <w:r>
        <w:tab/>
      </w:r>
      <w:r>
        <w:tab/>
        <w:t>&lt;td style="width: 400px;"&gt;&lt;?php echo $row-&gt;remarks ?&gt;&lt;/td&gt;</w:t>
      </w:r>
    </w:p>
    <w:p w:rsidR="002E17BD" w:rsidRDefault="002E17BD" w:rsidP="002E17BD">
      <w:pPr>
        <w:ind w:firstLine="0"/>
      </w:pPr>
      <w:r>
        <w:tab/>
      </w:r>
      <w:r>
        <w:tab/>
      </w:r>
      <w:r>
        <w:tab/>
      </w:r>
      <w:r>
        <w:tab/>
      </w:r>
      <w:r>
        <w:tab/>
      </w:r>
      <w:r>
        <w:tab/>
      </w:r>
      <w:r>
        <w:tab/>
      </w:r>
      <w:r>
        <w:tab/>
        <w:t>&lt;td style="width: 200px;"&gt;&lt;?php echo $row-&gt;appeal_statement ?&gt;&lt;/td&gt;</w:t>
      </w:r>
    </w:p>
    <w:p w:rsidR="002E17BD" w:rsidRDefault="002E17BD" w:rsidP="002E17BD">
      <w:pPr>
        <w:ind w:firstLine="0"/>
      </w:pPr>
      <w:r>
        <w:tab/>
      </w:r>
      <w:r>
        <w:tab/>
      </w:r>
      <w:r>
        <w:tab/>
      </w:r>
      <w:r>
        <w:tab/>
      </w:r>
      <w:r>
        <w:tab/>
      </w:r>
      <w:r>
        <w:tab/>
      </w:r>
      <w:r>
        <w:tab/>
      </w:r>
      <w:r>
        <w:tab/>
        <w:t>&lt;form action="report_details.php" method="POST"&gt;</w:t>
      </w:r>
    </w:p>
    <w:p w:rsidR="002E17BD" w:rsidRDefault="002E17BD" w:rsidP="002E17BD">
      <w:pPr>
        <w:ind w:firstLine="0"/>
      </w:pPr>
      <w:r>
        <w:tab/>
      </w:r>
      <w:r>
        <w:tab/>
      </w:r>
      <w:r>
        <w:tab/>
      </w:r>
      <w:r>
        <w:tab/>
      </w:r>
      <w:r>
        <w:tab/>
      </w:r>
      <w:r>
        <w:tab/>
      </w:r>
      <w:r>
        <w:tab/>
      </w:r>
      <w:r>
        <w:tab/>
      </w:r>
      <w:r>
        <w:tab/>
        <w:t>&lt;td&gt;</w:t>
      </w:r>
    </w:p>
    <w:p w:rsidR="002E17BD" w:rsidRDefault="002E17BD" w:rsidP="002E17BD">
      <w:pPr>
        <w:ind w:firstLine="0"/>
      </w:pPr>
      <w:r>
        <w:tab/>
      </w:r>
      <w:r>
        <w:tab/>
      </w:r>
      <w:r>
        <w:tab/>
      </w:r>
      <w:r>
        <w:tab/>
      </w:r>
      <w:r>
        <w:tab/>
      </w:r>
      <w:r>
        <w:tab/>
      </w:r>
      <w:r>
        <w:tab/>
      </w:r>
      <w:r>
        <w:tab/>
      </w:r>
      <w:r>
        <w:tab/>
      </w:r>
      <w:r>
        <w:tab/>
        <w:t>&lt;div class="radio"&gt;</w:t>
      </w:r>
    </w:p>
    <w:p w:rsidR="002E17BD" w:rsidRDefault="002E17BD" w:rsidP="002E17BD">
      <w:pPr>
        <w:ind w:firstLine="0"/>
      </w:pPr>
      <w:r>
        <w:tab/>
      </w:r>
      <w:r>
        <w:tab/>
      </w:r>
      <w:r>
        <w:tab/>
      </w:r>
      <w:r>
        <w:tab/>
      </w:r>
      <w:r>
        <w:tab/>
      </w:r>
      <w:r>
        <w:tab/>
      </w:r>
      <w:r>
        <w:tab/>
      </w:r>
      <w:r>
        <w:tab/>
      </w:r>
      <w:r>
        <w:tab/>
      </w:r>
      <w:r>
        <w:tab/>
        <w:t>&lt;?php if ($row-&gt;status) { ?&gt;</w:t>
      </w:r>
    </w:p>
    <w:p w:rsidR="002E17BD" w:rsidRDefault="002E17BD" w:rsidP="002E17BD">
      <w:pPr>
        <w:ind w:firstLine="0"/>
      </w:pPr>
      <w:r>
        <w:tab/>
      </w:r>
      <w:r>
        <w:tab/>
      </w:r>
      <w:r>
        <w:tab/>
      </w:r>
      <w:r>
        <w:tab/>
      </w:r>
      <w:r>
        <w:tab/>
      </w:r>
      <w:r>
        <w:tab/>
      </w:r>
      <w:r>
        <w:tab/>
      </w:r>
      <w:r>
        <w:tab/>
      </w:r>
      <w:r>
        <w:tab/>
      </w:r>
      <w:r>
        <w:tab/>
        <w:t xml:space="preserve">  &lt;label&gt;&lt;input type="radio" name="optradio" value="&lt;?php echo $row-&gt;status ?&gt;" checked&gt;Pending&lt;/label&gt;</w:t>
      </w:r>
    </w:p>
    <w:p w:rsidR="002E17BD" w:rsidRDefault="002E17BD" w:rsidP="002E17BD">
      <w:pPr>
        <w:ind w:firstLine="0"/>
      </w:pPr>
      <w:r>
        <w:tab/>
      </w:r>
      <w:r>
        <w:tab/>
      </w:r>
      <w:r>
        <w:tab/>
      </w:r>
      <w:r>
        <w:tab/>
      </w:r>
      <w:r>
        <w:tab/>
      </w:r>
      <w:r>
        <w:tab/>
      </w:r>
      <w:r>
        <w:tab/>
      </w:r>
      <w:r>
        <w:tab/>
      </w:r>
      <w:r>
        <w:tab/>
      </w:r>
      <w:r>
        <w:tab/>
        <w:t>&lt;?php</w:t>
      </w:r>
    </w:p>
    <w:p w:rsidR="002E17BD" w:rsidRDefault="002E17BD" w:rsidP="002E17BD">
      <w:pPr>
        <w:ind w:firstLine="0"/>
      </w:pPr>
      <w:r>
        <w:tab/>
      </w:r>
      <w:r>
        <w:tab/>
      </w:r>
      <w:r>
        <w:tab/>
      </w:r>
      <w:r>
        <w:tab/>
      </w:r>
      <w:r>
        <w:tab/>
      </w:r>
      <w:r>
        <w:tab/>
      </w:r>
      <w:r>
        <w:tab/>
      </w:r>
      <w:r>
        <w:tab/>
      </w:r>
      <w:r>
        <w:tab/>
      </w:r>
      <w:r>
        <w:tab/>
        <w:t xml:space="preserve">  }</w:t>
      </w:r>
    </w:p>
    <w:p w:rsidR="002E17BD" w:rsidRDefault="002E17BD" w:rsidP="002E17BD">
      <w:pPr>
        <w:ind w:firstLine="0"/>
      </w:pPr>
      <w:r>
        <w:tab/>
      </w:r>
      <w:r>
        <w:tab/>
      </w:r>
      <w:r>
        <w:tab/>
      </w:r>
      <w:r>
        <w:tab/>
      </w:r>
      <w:r>
        <w:tab/>
      </w:r>
      <w:r>
        <w:tab/>
      </w:r>
      <w:r>
        <w:tab/>
      </w:r>
      <w:r>
        <w:tab/>
      </w:r>
      <w:r>
        <w:tab/>
      </w:r>
      <w:r>
        <w:tab/>
        <w:t>?&gt;</w:t>
      </w:r>
    </w:p>
    <w:p w:rsidR="002E17BD" w:rsidRDefault="002E17BD" w:rsidP="002E17BD">
      <w:pPr>
        <w:ind w:firstLine="0"/>
      </w:pPr>
      <w:r>
        <w:tab/>
      </w:r>
      <w:r>
        <w:tab/>
      </w:r>
      <w:r>
        <w:tab/>
      </w:r>
      <w:r>
        <w:tab/>
      </w:r>
      <w:r>
        <w:tab/>
      </w:r>
      <w:r>
        <w:tab/>
      </w:r>
      <w:r>
        <w:tab/>
      </w:r>
      <w:r>
        <w:tab/>
      </w:r>
      <w:r>
        <w:tab/>
      </w:r>
      <w:r>
        <w:tab/>
        <w:t>&lt;/div&gt;</w:t>
      </w:r>
    </w:p>
    <w:p w:rsidR="002E17BD" w:rsidRDefault="002E17BD" w:rsidP="002E17BD">
      <w:pPr>
        <w:ind w:firstLine="0"/>
      </w:pPr>
      <w:r>
        <w:tab/>
      </w:r>
      <w:r>
        <w:tab/>
      </w:r>
      <w:r>
        <w:tab/>
      </w:r>
      <w:r>
        <w:tab/>
      </w:r>
      <w:r>
        <w:tab/>
      </w:r>
      <w:r>
        <w:tab/>
      </w:r>
      <w:r>
        <w:tab/>
      </w:r>
      <w:r>
        <w:tab/>
      </w:r>
      <w:r>
        <w:tab/>
      </w:r>
      <w:r>
        <w:tab/>
        <w:t>&lt;div class="radio"&gt;</w:t>
      </w:r>
    </w:p>
    <w:p w:rsidR="002E17BD" w:rsidRDefault="002E17BD" w:rsidP="002E17BD">
      <w:pPr>
        <w:ind w:firstLine="0"/>
      </w:pPr>
      <w:r>
        <w:tab/>
      </w:r>
      <w:r>
        <w:tab/>
      </w:r>
      <w:r>
        <w:tab/>
      </w:r>
      <w:r>
        <w:tab/>
      </w:r>
      <w:r>
        <w:tab/>
      </w:r>
      <w:r>
        <w:tab/>
      </w:r>
      <w:r>
        <w:tab/>
      </w:r>
      <w:r>
        <w:tab/>
      </w:r>
      <w:r>
        <w:tab/>
      </w:r>
      <w:r>
        <w:tab/>
        <w:t xml:space="preserve">  &lt;label&gt;&lt;input type="radio" name="optradio" value="Violated"&gt;Issue Dress Code Violation&lt;/label&gt;</w:t>
      </w:r>
    </w:p>
    <w:p w:rsidR="002E17BD" w:rsidRDefault="002E17BD" w:rsidP="002E17BD">
      <w:pPr>
        <w:ind w:firstLine="0"/>
      </w:pPr>
      <w:r>
        <w:tab/>
      </w:r>
      <w:r>
        <w:tab/>
      </w:r>
      <w:r>
        <w:tab/>
      </w:r>
      <w:r>
        <w:tab/>
      </w:r>
      <w:r>
        <w:tab/>
      </w:r>
      <w:r>
        <w:tab/>
      </w:r>
      <w:r>
        <w:tab/>
      </w:r>
      <w:r>
        <w:tab/>
      </w:r>
      <w:r>
        <w:tab/>
      </w:r>
      <w:r>
        <w:tab/>
        <w:t>&lt;/div&gt;</w:t>
      </w:r>
    </w:p>
    <w:p w:rsidR="002E17BD" w:rsidRDefault="002E17BD" w:rsidP="002E17BD">
      <w:pPr>
        <w:ind w:firstLine="0"/>
      </w:pPr>
      <w:r>
        <w:tab/>
      </w:r>
      <w:r>
        <w:tab/>
      </w:r>
      <w:r>
        <w:tab/>
      </w:r>
      <w:r>
        <w:tab/>
      </w:r>
      <w:r>
        <w:tab/>
      </w:r>
      <w:r>
        <w:tab/>
      </w:r>
      <w:r>
        <w:tab/>
      </w:r>
      <w:r>
        <w:tab/>
      </w:r>
      <w:r>
        <w:tab/>
      </w:r>
      <w:r>
        <w:tab/>
        <w:t>&lt;div class="radio"&gt;</w:t>
      </w:r>
    </w:p>
    <w:p w:rsidR="002E17BD" w:rsidRDefault="002E17BD" w:rsidP="002E17BD">
      <w:pPr>
        <w:ind w:firstLine="0"/>
      </w:pPr>
      <w:r>
        <w:tab/>
      </w:r>
      <w:r>
        <w:tab/>
      </w:r>
      <w:r>
        <w:tab/>
      </w:r>
      <w:r>
        <w:tab/>
      </w:r>
      <w:r>
        <w:tab/>
      </w:r>
      <w:r>
        <w:tab/>
      </w:r>
      <w:r>
        <w:tab/>
      </w:r>
      <w:r>
        <w:tab/>
      </w:r>
      <w:r>
        <w:tab/>
      </w:r>
      <w:r>
        <w:tab/>
        <w:t xml:space="preserve">  &lt;label&gt;&lt;input type="radio" name="optradio" value="Excused"&gt;Excused&lt;/label&gt;</w:t>
      </w:r>
    </w:p>
    <w:p w:rsidR="002E17BD" w:rsidRDefault="002E17BD" w:rsidP="002E17BD">
      <w:pPr>
        <w:ind w:firstLine="0"/>
      </w:pPr>
      <w:r>
        <w:lastRenderedPageBreak/>
        <w:tab/>
      </w:r>
      <w:r>
        <w:tab/>
      </w:r>
      <w:r>
        <w:tab/>
      </w:r>
      <w:r>
        <w:tab/>
      </w:r>
      <w:r>
        <w:tab/>
      </w:r>
      <w:r>
        <w:tab/>
      </w:r>
      <w:r>
        <w:tab/>
      </w:r>
      <w:r>
        <w:tab/>
      </w:r>
      <w:r>
        <w:tab/>
      </w:r>
      <w:r>
        <w:tab/>
        <w:t>&lt;/div&gt;</w:t>
      </w:r>
    </w:p>
    <w:p w:rsidR="002E17BD" w:rsidRDefault="002E17BD" w:rsidP="002E17BD">
      <w:pPr>
        <w:ind w:firstLine="0"/>
      </w:pPr>
      <w:r>
        <w:tab/>
      </w:r>
      <w:r>
        <w:tab/>
      </w:r>
      <w:r>
        <w:tab/>
      </w:r>
      <w:r>
        <w:tab/>
      </w:r>
      <w:r>
        <w:tab/>
      </w:r>
      <w:r>
        <w:tab/>
      </w:r>
      <w:r>
        <w:tab/>
      </w:r>
      <w:r>
        <w:tab/>
      </w:r>
      <w:r>
        <w:tab/>
        <w:t>&lt;/td&gt;</w:t>
      </w:r>
    </w:p>
    <w:p w:rsidR="002E17BD" w:rsidRDefault="002E17BD" w:rsidP="002E17BD">
      <w:pPr>
        <w:ind w:firstLine="0"/>
      </w:pPr>
      <w:r>
        <w:tab/>
      </w:r>
      <w:r>
        <w:tab/>
      </w:r>
      <w:r>
        <w:tab/>
      </w:r>
      <w:r>
        <w:tab/>
      </w:r>
      <w:r>
        <w:tab/>
      </w:r>
      <w:r>
        <w:tab/>
      </w:r>
      <w:r>
        <w:tab/>
      </w:r>
      <w:r>
        <w:tab/>
      </w:r>
      <w:r>
        <w:tab/>
        <w:t>&lt;td&gt;&lt;button name="btn_submit" type="submit" value="&lt;?php echo $row-&gt;id ?&gt;" class="btn btn-primary"&gt;Submit&lt;/button&gt;&lt;/td&gt;</w:t>
      </w:r>
    </w:p>
    <w:p w:rsidR="002E17BD" w:rsidRDefault="002E17BD" w:rsidP="002E17BD">
      <w:pPr>
        <w:ind w:firstLine="0"/>
      </w:pPr>
      <w:r>
        <w:tab/>
      </w:r>
      <w:r>
        <w:tab/>
      </w:r>
      <w:r>
        <w:tab/>
      </w:r>
      <w:r>
        <w:tab/>
      </w:r>
      <w:r>
        <w:tab/>
      </w:r>
      <w:r>
        <w:tab/>
      </w:r>
      <w:r>
        <w:tab/>
      </w:r>
      <w:r>
        <w:tab/>
        <w:t>&lt;/form&gt;</w:t>
      </w:r>
    </w:p>
    <w:p w:rsidR="002E17BD" w:rsidRDefault="002E17BD" w:rsidP="002E17BD">
      <w:pPr>
        <w:ind w:firstLine="0"/>
      </w:pPr>
      <w:r>
        <w:tab/>
      </w:r>
      <w:r>
        <w:tab/>
      </w:r>
      <w:r>
        <w:tab/>
      </w:r>
      <w:r>
        <w:tab/>
      </w:r>
      <w:r>
        <w:tab/>
        <w:t xml:space="preserve">     </w:t>
      </w:r>
      <w:r>
        <w:tab/>
        <w:t>&lt;/tr&gt;</w:t>
      </w:r>
    </w:p>
    <w:p w:rsidR="002E17BD" w:rsidRDefault="002E17BD" w:rsidP="002E17BD">
      <w:pPr>
        <w:ind w:firstLine="0"/>
      </w:pPr>
      <w:r>
        <w:tab/>
      </w:r>
      <w:r>
        <w:tab/>
      </w:r>
      <w:r>
        <w:tab/>
      </w:r>
      <w:r>
        <w:tab/>
        <w:t xml:space="preserve">    </w:t>
      </w:r>
      <w:r>
        <w:tab/>
        <w:t>&lt;/tbody&gt;</w:t>
      </w:r>
    </w:p>
    <w:p w:rsidR="002E17BD" w:rsidRDefault="002E17BD" w:rsidP="002E17BD">
      <w:pPr>
        <w:ind w:firstLine="0"/>
      </w:pPr>
      <w:r>
        <w:tab/>
      </w:r>
      <w:r>
        <w:tab/>
      </w:r>
      <w:r>
        <w:tab/>
      </w:r>
      <w:r>
        <w:tab/>
      </w:r>
      <w:r>
        <w:tab/>
        <w:t>&lt;/table&gt;</w:t>
      </w:r>
    </w:p>
    <w:p w:rsidR="002E17BD" w:rsidRDefault="002E17BD" w:rsidP="002E17BD">
      <w:pPr>
        <w:ind w:firstLine="0"/>
      </w:pPr>
      <w:r>
        <w:tab/>
      </w:r>
      <w:r>
        <w:tab/>
      </w:r>
      <w:r>
        <w:tab/>
      </w:r>
      <w:r>
        <w:tab/>
        <w:t>&lt;/div&gt;</w:t>
      </w:r>
    </w:p>
    <w:p w:rsidR="002E17BD" w:rsidRDefault="002E17BD" w:rsidP="002E17BD">
      <w:pPr>
        <w:ind w:firstLine="0"/>
      </w:pPr>
      <w:r>
        <w:tab/>
      </w:r>
      <w:r>
        <w:tab/>
      </w:r>
      <w:r>
        <w:tab/>
      </w:r>
      <w:r>
        <w:tab/>
        <w:t xml:space="preserve">&lt;?php  </w:t>
      </w:r>
    </w:p>
    <w:p w:rsidR="002E17BD" w:rsidRDefault="002E17BD" w:rsidP="002E17BD">
      <w:pPr>
        <w:ind w:firstLine="0"/>
      </w:pPr>
      <w:r>
        <w:tab/>
      </w:r>
      <w:r>
        <w:tab/>
      </w:r>
      <w:r>
        <w:tab/>
      </w:r>
      <w:r>
        <w:tab/>
      </w:r>
      <w:r>
        <w:tab/>
        <w:t>if ($violation_picture == Null) {</w:t>
      </w:r>
    </w:p>
    <w:p w:rsidR="002E17BD" w:rsidRDefault="002E17BD" w:rsidP="002E17BD">
      <w:pPr>
        <w:ind w:firstLine="0"/>
      </w:pPr>
      <w:r>
        <w:tab/>
      </w:r>
      <w:r>
        <w:tab/>
      </w:r>
      <w:r>
        <w:tab/>
      </w:r>
      <w:r>
        <w:tab/>
      </w:r>
      <w:r>
        <w:tab/>
      </w:r>
      <w:r>
        <w:tab/>
      </w:r>
    </w:p>
    <w:p w:rsidR="002E17BD" w:rsidRDefault="002E17BD" w:rsidP="002E17BD">
      <w:pPr>
        <w:ind w:firstLine="0"/>
      </w:pPr>
      <w:r>
        <w:tab/>
      </w:r>
      <w:r>
        <w:tab/>
      </w:r>
      <w:r>
        <w:tab/>
      </w:r>
      <w:r>
        <w:tab/>
      </w:r>
      <w:r>
        <w:tab/>
        <w:t>} else {</w:t>
      </w:r>
    </w:p>
    <w:p w:rsidR="002E17BD" w:rsidRDefault="002E17BD" w:rsidP="002E17BD">
      <w:pPr>
        <w:ind w:firstLine="0"/>
      </w:pPr>
      <w:r>
        <w:tab/>
      </w:r>
      <w:r>
        <w:tab/>
      </w:r>
      <w:r>
        <w:tab/>
      </w:r>
      <w:r>
        <w:tab/>
        <w:t>?&gt;</w:t>
      </w:r>
    </w:p>
    <w:p w:rsidR="002E17BD" w:rsidRDefault="002E17BD" w:rsidP="002E17BD">
      <w:pPr>
        <w:ind w:firstLine="0"/>
      </w:pPr>
      <w:r>
        <w:tab/>
      </w:r>
      <w:r>
        <w:tab/>
      </w:r>
      <w:r>
        <w:tab/>
      </w:r>
      <w:r>
        <w:tab/>
        <w:t>&lt;div class="panel panel-primary"&gt;</w:t>
      </w:r>
    </w:p>
    <w:p w:rsidR="002E17BD" w:rsidRDefault="002E17BD" w:rsidP="002E17BD">
      <w:pPr>
        <w:ind w:firstLine="0"/>
      </w:pPr>
      <w:r>
        <w:tab/>
      </w:r>
      <w:r>
        <w:tab/>
        <w:t xml:space="preserve"> </w:t>
      </w:r>
      <w:r>
        <w:tab/>
      </w:r>
      <w:r>
        <w:tab/>
        <w:t xml:space="preserve"> </w:t>
      </w:r>
      <w:r>
        <w:tab/>
        <w:t>&lt;!-- Default panel contents --&gt;</w:t>
      </w:r>
    </w:p>
    <w:p w:rsidR="002E17BD" w:rsidRDefault="002E17BD" w:rsidP="002E17BD">
      <w:pPr>
        <w:ind w:firstLine="0"/>
      </w:pPr>
      <w:r>
        <w:tab/>
      </w:r>
      <w:r>
        <w:tab/>
        <w:t xml:space="preserve"> </w:t>
      </w:r>
      <w:r>
        <w:tab/>
      </w:r>
      <w:r>
        <w:tab/>
      </w:r>
      <w:r>
        <w:tab/>
        <w:t>&lt;div class="panel-heading"&gt;Screenshot Violation&lt;/div&gt;</w:t>
      </w:r>
    </w:p>
    <w:p w:rsidR="002E17BD" w:rsidRDefault="002E17BD" w:rsidP="002E17BD">
      <w:pPr>
        <w:ind w:firstLine="0"/>
      </w:pPr>
      <w:r>
        <w:tab/>
      </w:r>
      <w:r>
        <w:tab/>
      </w:r>
      <w:r>
        <w:tab/>
        <w:t xml:space="preserve"> </w:t>
      </w:r>
      <w:r>
        <w:tab/>
      </w:r>
      <w:r>
        <w:tab/>
        <w:t>&lt;div class="panel-body"&gt;</w:t>
      </w:r>
    </w:p>
    <w:p w:rsidR="002E17BD" w:rsidRDefault="002E17BD" w:rsidP="002E17BD">
      <w:pPr>
        <w:ind w:firstLine="0"/>
      </w:pPr>
      <w:r>
        <w:tab/>
      </w:r>
      <w:r>
        <w:tab/>
      </w:r>
      <w:r>
        <w:tab/>
        <w:t xml:space="preserve"> </w:t>
      </w:r>
      <w:r>
        <w:tab/>
      </w:r>
      <w:r>
        <w:tab/>
      </w:r>
      <w:r>
        <w:tab/>
        <w:t>&lt;center&gt;</w:t>
      </w:r>
    </w:p>
    <w:p w:rsidR="002E17BD" w:rsidRDefault="002E17BD" w:rsidP="002E17BD">
      <w:pPr>
        <w:ind w:firstLine="0"/>
      </w:pPr>
      <w:r>
        <w:tab/>
      </w:r>
      <w:r>
        <w:tab/>
        <w:t xml:space="preserve"> </w:t>
      </w:r>
      <w:r>
        <w:tab/>
      </w:r>
      <w:r>
        <w:tab/>
      </w:r>
      <w:r>
        <w:tab/>
      </w:r>
      <w:r>
        <w:tab/>
      </w:r>
      <w:r>
        <w:tab/>
        <w:t>&lt;img src="&lt;?php echo $violation_picture; ?&gt;" height="250px" width="270px"&gt;</w:t>
      </w:r>
    </w:p>
    <w:p w:rsidR="002E17BD" w:rsidRDefault="002E17BD" w:rsidP="002E17BD">
      <w:pPr>
        <w:ind w:firstLine="0"/>
      </w:pPr>
      <w:r>
        <w:tab/>
      </w:r>
      <w:r>
        <w:tab/>
      </w:r>
      <w:r>
        <w:tab/>
        <w:t xml:space="preserve"> </w:t>
      </w:r>
      <w:r>
        <w:tab/>
      </w:r>
      <w:r>
        <w:tab/>
      </w:r>
      <w:r>
        <w:tab/>
        <w:t>&lt;/center&gt;</w:t>
      </w:r>
    </w:p>
    <w:p w:rsidR="002E17BD" w:rsidRDefault="002E17BD" w:rsidP="002E17BD">
      <w:pPr>
        <w:ind w:firstLine="0"/>
      </w:pPr>
      <w:r>
        <w:lastRenderedPageBreak/>
        <w:tab/>
      </w:r>
      <w:r>
        <w:tab/>
      </w:r>
      <w:r>
        <w:tab/>
      </w:r>
      <w:r>
        <w:tab/>
        <w:t xml:space="preserve">  </w:t>
      </w:r>
      <w:r>
        <w:tab/>
        <w:t>&lt;/div&gt;</w:t>
      </w:r>
    </w:p>
    <w:p w:rsidR="002E17BD" w:rsidRDefault="002E17BD" w:rsidP="002E17BD">
      <w:pPr>
        <w:ind w:firstLine="0"/>
      </w:pPr>
      <w:r>
        <w:tab/>
      </w:r>
      <w:r>
        <w:tab/>
      </w:r>
      <w:r>
        <w:tab/>
      </w:r>
      <w:r>
        <w:tab/>
        <w:t>&lt;/div&gt;</w:t>
      </w:r>
    </w:p>
    <w:p w:rsidR="002E17BD" w:rsidRDefault="002E17BD" w:rsidP="002E17BD">
      <w:pPr>
        <w:ind w:firstLine="0"/>
      </w:pPr>
      <w:r>
        <w:tab/>
      </w:r>
      <w:r>
        <w:tab/>
      </w:r>
      <w:r>
        <w:tab/>
      </w:r>
      <w:r>
        <w:tab/>
        <w:t xml:space="preserve">&lt;?php  </w:t>
      </w:r>
    </w:p>
    <w:p w:rsidR="002E17BD" w:rsidRDefault="002E17BD" w:rsidP="002E17BD">
      <w:pPr>
        <w:ind w:firstLine="0"/>
      </w:pPr>
      <w:r>
        <w:tab/>
      </w:r>
      <w:r>
        <w:tab/>
      </w:r>
      <w:r>
        <w:tab/>
      </w:r>
      <w:r>
        <w:tab/>
      </w:r>
      <w:r>
        <w:tab/>
        <w:t>}</w:t>
      </w:r>
    </w:p>
    <w:p w:rsidR="002E17BD" w:rsidRDefault="002E17BD" w:rsidP="002E17BD">
      <w:pPr>
        <w:ind w:firstLine="0"/>
      </w:pPr>
      <w:r>
        <w:tab/>
      </w:r>
      <w:r>
        <w:tab/>
      </w:r>
      <w:r>
        <w:tab/>
      </w:r>
      <w:r>
        <w:tab/>
        <w:t>?&gt;</w:t>
      </w:r>
    </w:p>
    <w:p w:rsidR="002E17BD" w:rsidRDefault="002E17BD" w:rsidP="002E17BD">
      <w:pPr>
        <w:ind w:firstLine="0"/>
      </w:pPr>
      <w:r>
        <w:t xml:space="preserve">    </w:t>
      </w:r>
      <w:r>
        <w:tab/>
      </w:r>
      <w:r>
        <w:tab/>
        <w:t>&lt;/div&gt;</w:t>
      </w:r>
    </w:p>
    <w:p w:rsidR="002E17BD" w:rsidRDefault="002E17BD" w:rsidP="002E17BD">
      <w:pPr>
        <w:ind w:firstLine="0"/>
      </w:pPr>
      <w:r>
        <w:t xml:space="preserve">    </w:t>
      </w:r>
      <w:r>
        <w:tab/>
        <w:t>&lt;/div&gt;</w:t>
      </w:r>
    </w:p>
    <w:p w:rsidR="002E17BD" w:rsidRDefault="002E17BD" w:rsidP="002E17BD">
      <w:pPr>
        <w:ind w:firstLine="0"/>
      </w:pPr>
      <w:r>
        <w:tab/>
        <w:t>&lt;/div&gt;</w:t>
      </w:r>
    </w:p>
    <w:p w:rsidR="002E17BD" w:rsidRDefault="002E17BD" w:rsidP="002E17BD">
      <w:pPr>
        <w:ind w:firstLine="0"/>
      </w:pPr>
      <w:r>
        <w:t>&lt;/div&gt;</w:t>
      </w:r>
    </w:p>
    <w:p w:rsidR="002E17BD" w:rsidRDefault="002E17BD" w:rsidP="002E17BD">
      <w:pPr>
        <w:ind w:firstLine="0"/>
      </w:pPr>
      <w:r>
        <w:t>&lt;?php</w:t>
      </w:r>
    </w:p>
    <w:p w:rsidR="002E17BD" w:rsidRDefault="002E17BD" w:rsidP="002E17BD">
      <w:pPr>
        <w:ind w:firstLine="0"/>
      </w:pPr>
      <w:r>
        <w:tab/>
      </w:r>
      <w:r>
        <w:tab/>
        <w:t>}</w:t>
      </w:r>
    </w:p>
    <w:p w:rsidR="002E17BD" w:rsidRDefault="002E17BD" w:rsidP="002E17BD">
      <w:pPr>
        <w:ind w:firstLine="0"/>
      </w:pPr>
      <w:r>
        <w:tab/>
        <w:t>}</w:t>
      </w:r>
    </w:p>
    <w:p w:rsidR="002E17BD" w:rsidRDefault="002E17BD" w:rsidP="002E17BD">
      <w:pPr>
        <w:ind w:firstLine="0"/>
      </w:pPr>
      <w:r>
        <w:t>?&gt;</w:t>
      </w:r>
    </w:p>
    <w:p w:rsidR="002E17BD" w:rsidRDefault="002E17BD" w:rsidP="002E17BD">
      <w:pPr>
        <w:ind w:firstLine="0"/>
      </w:pPr>
      <w:r>
        <w:t>&lt;!-- === [= NOTHING FOLLOWS =] === --&gt;</w:t>
      </w:r>
    </w:p>
    <w:p w:rsidR="002E17BD" w:rsidRDefault="002E17BD" w:rsidP="002E17BD">
      <w:pPr>
        <w:ind w:firstLine="0"/>
      </w:pPr>
      <w:r>
        <w:t xml:space="preserve">&lt;?php  </w:t>
      </w:r>
    </w:p>
    <w:p w:rsidR="002E17BD" w:rsidRDefault="002E17BD" w:rsidP="002E17BD">
      <w:pPr>
        <w:ind w:firstLine="0"/>
      </w:pPr>
      <w:r>
        <w:t>require 'app/view/administrator/overall-footer.php';</w:t>
      </w:r>
    </w:p>
    <w:p w:rsidR="002E17BD" w:rsidRDefault="002E17BD" w:rsidP="002E17BD">
      <w:pPr>
        <w:ind w:firstLine="0"/>
      </w:pPr>
      <w:r>
        <w:t>?&gt;</w:t>
      </w:r>
    </w:p>
    <w:p w:rsidR="00564DE3" w:rsidRDefault="00564DE3" w:rsidP="002E17BD">
      <w:pPr>
        <w:ind w:firstLine="0"/>
      </w:pPr>
    </w:p>
    <w:p w:rsidR="00564DE3" w:rsidRDefault="00564DE3" w:rsidP="002E17BD">
      <w:pPr>
        <w:ind w:firstLine="0"/>
        <w:rPr>
          <w:b/>
        </w:rPr>
      </w:pPr>
      <w:r>
        <w:tab/>
      </w:r>
      <w:r>
        <w:rPr>
          <w:b/>
        </w:rPr>
        <w:t>report_details_minor_offense.php</w:t>
      </w:r>
    </w:p>
    <w:p w:rsidR="00564DE3" w:rsidRDefault="00564DE3" w:rsidP="00564DE3">
      <w:pPr>
        <w:ind w:firstLine="0"/>
      </w:pPr>
      <w:r>
        <w:t>&lt;!-- This Page is/are for Administrator --&gt;</w:t>
      </w:r>
    </w:p>
    <w:p w:rsidR="00564DE3" w:rsidRDefault="00564DE3" w:rsidP="00564DE3">
      <w:pPr>
        <w:ind w:firstLine="0"/>
      </w:pPr>
      <w:r>
        <w:t xml:space="preserve">&lt;?php </w:t>
      </w:r>
    </w:p>
    <w:p w:rsidR="00564DE3" w:rsidRDefault="00564DE3" w:rsidP="00564DE3">
      <w:pPr>
        <w:ind w:firstLine="0"/>
      </w:pPr>
      <w:r>
        <w:t>require 'app/controller/init.php';</w:t>
      </w:r>
    </w:p>
    <w:p w:rsidR="00564DE3" w:rsidRDefault="00564DE3" w:rsidP="00564DE3">
      <w:pPr>
        <w:ind w:firstLine="0"/>
      </w:pPr>
      <w:r>
        <w:t>protect_page_profile_admin();</w:t>
      </w:r>
    </w:p>
    <w:p w:rsidR="00564DE3" w:rsidRDefault="00564DE3" w:rsidP="00564DE3">
      <w:pPr>
        <w:ind w:firstLine="0"/>
      </w:pPr>
      <w:r>
        <w:lastRenderedPageBreak/>
        <w:t>require 'app/controller/administrator/login-credential.php';</w:t>
      </w:r>
    </w:p>
    <w:p w:rsidR="00564DE3" w:rsidRDefault="00564DE3" w:rsidP="00564DE3">
      <w:pPr>
        <w:ind w:firstLine="0"/>
      </w:pPr>
      <w:r>
        <w:t>require 'app/view/administrator/overall-header.php';</w:t>
      </w:r>
    </w:p>
    <w:p w:rsidR="00564DE3" w:rsidRDefault="00564DE3" w:rsidP="00564DE3">
      <w:pPr>
        <w:ind w:firstLine="0"/>
      </w:pPr>
      <w:r>
        <w:t>?&gt;</w:t>
      </w:r>
    </w:p>
    <w:p w:rsidR="00564DE3" w:rsidRDefault="00564DE3" w:rsidP="00564DE3">
      <w:pPr>
        <w:ind w:firstLine="0"/>
      </w:pPr>
      <w:r>
        <w:t>&lt;!-- === Insert Administrator Content === --&gt;</w:t>
      </w:r>
    </w:p>
    <w:p w:rsidR="00564DE3" w:rsidRDefault="00564DE3" w:rsidP="00564DE3">
      <w:pPr>
        <w:ind w:firstLine="0"/>
      </w:pPr>
      <w:r>
        <w:t>&lt;section class="content-header"&gt;</w:t>
      </w:r>
    </w:p>
    <w:p w:rsidR="00564DE3" w:rsidRDefault="00564DE3" w:rsidP="00564DE3">
      <w:pPr>
        <w:ind w:firstLine="0"/>
      </w:pPr>
      <w:r>
        <w:tab/>
        <w:t>&lt;h1&gt;</w:t>
      </w:r>
    </w:p>
    <w:p w:rsidR="00564DE3" w:rsidRDefault="00564DE3" w:rsidP="00564DE3">
      <w:pPr>
        <w:ind w:firstLine="0"/>
      </w:pPr>
      <w:r>
        <w:tab/>
      </w:r>
      <w:r>
        <w:tab/>
        <w:t>Dress Code Violation Report</w:t>
      </w:r>
    </w:p>
    <w:p w:rsidR="00564DE3" w:rsidRDefault="00564DE3" w:rsidP="00564DE3">
      <w:pPr>
        <w:ind w:firstLine="0"/>
      </w:pPr>
      <w:r>
        <w:tab/>
      </w:r>
      <w:r>
        <w:tab/>
        <w:t>&lt;small&gt;Pending: &lt;?php echo school_term() . " Term"; ?&gt;&lt;/small&gt;</w:t>
      </w:r>
    </w:p>
    <w:p w:rsidR="00564DE3" w:rsidRDefault="00564DE3" w:rsidP="00564DE3">
      <w:pPr>
        <w:ind w:firstLine="0"/>
      </w:pPr>
      <w:r>
        <w:tab/>
        <w:t>&lt;/h1&gt;</w:t>
      </w:r>
    </w:p>
    <w:p w:rsidR="00564DE3" w:rsidRDefault="00564DE3" w:rsidP="00564DE3">
      <w:pPr>
        <w:ind w:firstLine="0"/>
      </w:pPr>
      <w:r>
        <w:tab/>
        <w:t>&lt;ol class="breadcrumb"&gt;</w:t>
      </w:r>
    </w:p>
    <w:p w:rsidR="00564DE3" w:rsidRDefault="00564DE3" w:rsidP="00564DE3">
      <w:pPr>
        <w:ind w:firstLine="0"/>
      </w:pPr>
      <w:r>
        <w:tab/>
      </w:r>
      <w:r>
        <w:tab/>
        <w:t>&lt;li&gt;&lt;a href="admin.php"&gt;&lt;i class="fa fa-home"&gt;&lt;/i&gt;Home&lt;/a&gt;&lt;/li&gt;</w:t>
      </w:r>
    </w:p>
    <w:p w:rsidR="00564DE3" w:rsidRDefault="00564DE3" w:rsidP="00564DE3">
      <w:pPr>
        <w:ind w:firstLine="0"/>
      </w:pPr>
      <w:r>
        <w:tab/>
        <w:t>&lt;/ol&gt;</w:t>
      </w:r>
    </w:p>
    <w:p w:rsidR="00564DE3" w:rsidRDefault="00564DE3" w:rsidP="00564DE3">
      <w:pPr>
        <w:ind w:firstLine="0"/>
      </w:pPr>
      <w:r>
        <w:t>&lt;/section&gt;</w:t>
      </w:r>
    </w:p>
    <w:p w:rsidR="00564DE3" w:rsidRDefault="00564DE3" w:rsidP="00564DE3">
      <w:pPr>
        <w:ind w:firstLine="0"/>
      </w:pPr>
    </w:p>
    <w:p w:rsidR="00564DE3" w:rsidRDefault="00564DE3" w:rsidP="00564DE3">
      <w:pPr>
        <w:ind w:firstLine="0"/>
      </w:pPr>
      <w:r>
        <w:t>&lt;section class="content"&gt;</w:t>
      </w:r>
    </w:p>
    <w:p w:rsidR="00564DE3" w:rsidRDefault="00564DE3" w:rsidP="00564DE3">
      <w:pPr>
        <w:ind w:firstLine="0"/>
      </w:pPr>
      <w:r>
        <w:t>&lt;div class="row"&gt;</w:t>
      </w:r>
    </w:p>
    <w:p w:rsidR="00564DE3" w:rsidRDefault="00564DE3" w:rsidP="00564DE3">
      <w:pPr>
        <w:ind w:firstLine="0"/>
      </w:pPr>
      <w:r>
        <w:tab/>
        <w:t>&lt;div class="col-xs-12"&gt;</w:t>
      </w:r>
    </w:p>
    <w:p w:rsidR="00564DE3" w:rsidRDefault="00564DE3" w:rsidP="00564DE3">
      <w:pPr>
        <w:ind w:firstLine="0"/>
      </w:pPr>
      <w:r>
        <w:tab/>
        <w:t xml:space="preserve"> </w:t>
      </w:r>
      <w:r>
        <w:tab/>
        <w:t>&lt;div class="box"&gt;</w:t>
      </w:r>
    </w:p>
    <w:p w:rsidR="00564DE3" w:rsidRDefault="00564DE3" w:rsidP="00564DE3">
      <w:pPr>
        <w:ind w:firstLine="0"/>
      </w:pPr>
      <w:r>
        <w:tab/>
        <w:t xml:space="preserve">    &lt;?php  </w:t>
      </w:r>
    </w:p>
    <w:p w:rsidR="00564DE3" w:rsidRDefault="00564DE3" w:rsidP="00564DE3">
      <w:pPr>
        <w:ind w:firstLine="0"/>
      </w:pPr>
      <w:r>
        <w:tab/>
        <w:t xml:space="preserve">    </w:t>
      </w:r>
      <w:r>
        <w:tab/>
        <w:t>if (initialize_token_admin() === TRUE) {</w:t>
      </w:r>
    </w:p>
    <w:p w:rsidR="00564DE3" w:rsidRDefault="00564DE3" w:rsidP="00564DE3">
      <w:pPr>
        <w:ind w:firstLine="0"/>
      </w:pPr>
      <w:r>
        <w:tab/>
        <w:t xml:space="preserve">    </w:t>
      </w:r>
      <w:r>
        <w:tab/>
      </w:r>
      <w:r>
        <w:tab/>
        <w:t>global $conn;</w:t>
      </w:r>
    </w:p>
    <w:p w:rsidR="00564DE3" w:rsidRDefault="00564DE3" w:rsidP="00564DE3">
      <w:pPr>
        <w:ind w:firstLine="0"/>
      </w:pPr>
    </w:p>
    <w:p w:rsidR="00564DE3" w:rsidRDefault="00564DE3" w:rsidP="00564DE3">
      <w:pPr>
        <w:ind w:firstLine="0"/>
      </w:pPr>
      <w:r>
        <w:tab/>
        <w:t xml:space="preserve">    </w:t>
      </w:r>
      <w:r>
        <w:tab/>
      </w:r>
      <w:r>
        <w:tab/>
        <w:t>$admin_id = $_SESSION['admin_id'];</w:t>
      </w:r>
    </w:p>
    <w:p w:rsidR="00564DE3" w:rsidRDefault="00564DE3" w:rsidP="00564DE3">
      <w:pPr>
        <w:ind w:firstLine="0"/>
      </w:pPr>
      <w:r>
        <w:lastRenderedPageBreak/>
        <w:tab/>
        <w:t xml:space="preserve">    </w:t>
      </w:r>
      <w:r>
        <w:tab/>
        <w:t>}</w:t>
      </w:r>
    </w:p>
    <w:p w:rsidR="00564DE3" w:rsidRDefault="00564DE3" w:rsidP="00564DE3">
      <w:pPr>
        <w:ind w:firstLine="0"/>
      </w:pPr>
      <w:r>
        <w:tab/>
        <w:t xml:space="preserve">    ?&gt;</w:t>
      </w:r>
    </w:p>
    <w:p w:rsidR="00564DE3" w:rsidRDefault="00564DE3" w:rsidP="00564DE3">
      <w:pPr>
        <w:ind w:firstLine="0"/>
      </w:pPr>
      <w:r>
        <w:tab/>
        <w:t xml:space="preserve">    </w:t>
      </w:r>
      <w:r>
        <w:tab/>
        <w:t>&lt;form action="report_details_dresscode.php" method="POST"&gt;</w:t>
      </w:r>
    </w:p>
    <w:p w:rsidR="00564DE3" w:rsidRDefault="00564DE3" w:rsidP="00564DE3">
      <w:pPr>
        <w:ind w:firstLine="0"/>
      </w:pPr>
      <w:r>
        <w:tab/>
      </w:r>
      <w:r>
        <w:tab/>
      </w:r>
      <w:r>
        <w:tab/>
        <w:t xml:space="preserve">    &lt;div class="box-body table-responsive no-padding"&gt;</w:t>
      </w:r>
    </w:p>
    <w:p w:rsidR="00564DE3" w:rsidRDefault="00564DE3" w:rsidP="00564DE3">
      <w:pPr>
        <w:ind w:firstLine="0"/>
      </w:pPr>
      <w:r>
        <w:tab/>
      </w:r>
      <w:r>
        <w:tab/>
      </w:r>
      <w:r>
        <w:tab/>
      </w:r>
      <w:r>
        <w:tab/>
      </w:r>
      <w:r>
        <w:tab/>
        <w:t>&lt;table class="table table-hover"&gt;</w:t>
      </w:r>
    </w:p>
    <w:p w:rsidR="00564DE3" w:rsidRDefault="00564DE3" w:rsidP="00564DE3">
      <w:pPr>
        <w:ind w:firstLine="0"/>
      </w:pPr>
      <w:r>
        <w:tab/>
      </w:r>
      <w:r>
        <w:tab/>
      </w:r>
      <w:r>
        <w:tab/>
      </w:r>
      <w:r>
        <w:tab/>
      </w:r>
      <w:r>
        <w:tab/>
      </w:r>
      <w:r>
        <w:tab/>
        <w:t>&lt;tr&gt;</w:t>
      </w:r>
    </w:p>
    <w:p w:rsidR="00564DE3" w:rsidRDefault="00564DE3" w:rsidP="00564DE3">
      <w:pPr>
        <w:ind w:firstLine="0"/>
      </w:pPr>
      <w:r>
        <w:tab/>
      </w:r>
      <w:r>
        <w:tab/>
      </w:r>
      <w:r>
        <w:tab/>
      </w:r>
      <w:r>
        <w:tab/>
      </w:r>
      <w:r>
        <w:tab/>
      </w:r>
      <w:r>
        <w:tab/>
      </w:r>
      <w:r>
        <w:tab/>
        <w:t>&lt;th&gt;&lt;/th&gt;</w:t>
      </w:r>
    </w:p>
    <w:p w:rsidR="00564DE3" w:rsidRDefault="00564DE3" w:rsidP="00564DE3">
      <w:pPr>
        <w:ind w:firstLine="0"/>
      </w:pPr>
      <w:r>
        <w:tab/>
      </w:r>
      <w:r>
        <w:tab/>
      </w:r>
      <w:r>
        <w:tab/>
      </w:r>
      <w:r>
        <w:tab/>
      </w:r>
      <w:r>
        <w:tab/>
      </w:r>
      <w:r>
        <w:tab/>
      </w:r>
      <w:r>
        <w:tab/>
        <w:t>&lt;th&gt;Disciplinary in Charge&lt;/th&gt;</w:t>
      </w:r>
    </w:p>
    <w:p w:rsidR="00564DE3" w:rsidRDefault="00564DE3" w:rsidP="00564DE3">
      <w:pPr>
        <w:ind w:firstLine="0"/>
      </w:pPr>
      <w:r>
        <w:tab/>
      </w:r>
      <w:r>
        <w:tab/>
      </w:r>
      <w:r>
        <w:tab/>
      </w:r>
      <w:r>
        <w:tab/>
      </w:r>
      <w:r>
        <w:tab/>
      </w:r>
      <w:r>
        <w:tab/>
      </w:r>
      <w:r>
        <w:tab/>
        <w:t>&lt;th&gt;&lt;/th&gt;</w:t>
      </w:r>
    </w:p>
    <w:p w:rsidR="00564DE3" w:rsidRDefault="00564DE3" w:rsidP="00564DE3">
      <w:pPr>
        <w:ind w:firstLine="0"/>
      </w:pPr>
      <w:r>
        <w:tab/>
      </w:r>
      <w:r>
        <w:tab/>
      </w:r>
      <w:r>
        <w:tab/>
      </w:r>
      <w:r>
        <w:tab/>
      </w:r>
      <w:r>
        <w:tab/>
      </w:r>
      <w:r>
        <w:tab/>
      </w:r>
      <w:r>
        <w:tab/>
        <w:t>&lt;th&gt;Name of Student&lt;/th&gt;</w:t>
      </w:r>
    </w:p>
    <w:p w:rsidR="00564DE3" w:rsidRDefault="00564DE3" w:rsidP="00564DE3">
      <w:pPr>
        <w:ind w:firstLine="0"/>
      </w:pPr>
      <w:r>
        <w:tab/>
      </w:r>
      <w:r>
        <w:tab/>
      </w:r>
      <w:r>
        <w:tab/>
      </w:r>
      <w:r>
        <w:tab/>
      </w:r>
      <w:r>
        <w:tab/>
      </w:r>
      <w:r>
        <w:tab/>
      </w:r>
      <w:r>
        <w:tab/>
        <w:t>&lt;th&gt;Date of Violation&lt;/th&gt;</w:t>
      </w:r>
    </w:p>
    <w:p w:rsidR="00564DE3" w:rsidRDefault="00564DE3" w:rsidP="00564DE3">
      <w:pPr>
        <w:ind w:firstLine="0"/>
      </w:pPr>
      <w:r>
        <w:tab/>
      </w:r>
      <w:r>
        <w:tab/>
      </w:r>
      <w:r>
        <w:tab/>
      </w:r>
      <w:r>
        <w:tab/>
      </w:r>
      <w:r>
        <w:tab/>
      </w:r>
      <w:r>
        <w:tab/>
      </w:r>
      <w:r>
        <w:tab/>
        <w:t>&lt;th&gt;&lt;/th&gt;</w:t>
      </w:r>
    </w:p>
    <w:p w:rsidR="00564DE3" w:rsidRDefault="00564DE3" w:rsidP="00564DE3">
      <w:pPr>
        <w:ind w:firstLine="0"/>
      </w:pPr>
      <w:r>
        <w:tab/>
      </w:r>
      <w:r>
        <w:tab/>
      </w:r>
      <w:r>
        <w:tab/>
      </w:r>
      <w:r>
        <w:tab/>
      </w:r>
      <w:r>
        <w:tab/>
      </w:r>
      <w:r>
        <w:tab/>
        <w:t>&lt;/tr&gt;</w:t>
      </w:r>
    </w:p>
    <w:p w:rsidR="00564DE3" w:rsidRDefault="00564DE3" w:rsidP="00564DE3">
      <w:pPr>
        <w:ind w:firstLine="0"/>
      </w:pPr>
      <w:r>
        <w:tab/>
      </w:r>
      <w:r>
        <w:tab/>
      </w:r>
      <w:r>
        <w:tab/>
      </w:r>
      <w:r>
        <w:tab/>
      </w:r>
      <w:r>
        <w:tab/>
      </w:r>
      <w:r>
        <w:tab/>
        <w:t xml:space="preserve">&lt;?php  </w:t>
      </w:r>
    </w:p>
    <w:p w:rsidR="00564DE3" w:rsidRDefault="00564DE3" w:rsidP="00564DE3">
      <w:pPr>
        <w:ind w:firstLine="0"/>
      </w:pPr>
      <w:r>
        <w:tab/>
      </w:r>
      <w:r>
        <w:tab/>
      </w:r>
      <w:r>
        <w:tab/>
      </w:r>
      <w:r>
        <w:tab/>
      </w:r>
      <w:r>
        <w:tab/>
      </w:r>
      <w:r>
        <w:tab/>
        <w:t>if (violation_reports()) {</w:t>
      </w:r>
    </w:p>
    <w:p w:rsidR="00564DE3" w:rsidRDefault="00564DE3" w:rsidP="00564DE3">
      <w:pPr>
        <w:ind w:firstLine="0"/>
      </w:pPr>
      <w:r>
        <w:tab/>
      </w:r>
      <w:r>
        <w:tab/>
      </w:r>
      <w:r>
        <w:tab/>
      </w:r>
      <w:r>
        <w:tab/>
      </w:r>
      <w:r>
        <w:tab/>
      </w:r>
      <w:r>
        <w:tab/>
      </w:r>
      <w:r>
        <w:tab/>
        <w:t>$id = school_term_id();</w:t>
      </w:r>
    </w:p>
    <w:p w:rsidR="00564DE3" w:rsidRDefault="00564DE3" w:rsidP="00564DE3">
      <w:pPr>
        <w:ind w:firstLine="0"/>
      </w:pPr>
      <w:r>
        <w:tab/>
      </w:r>
      <w:r>
        <w:tab/>
      </w:r>
      <w:r>
        <w:tab/>
      </w:r>
      <w:r>
        <w:tab/>
      </w:r>
      <w:r>
        <w:tab/>
      </w:r>
      <w:r>
        <w:tab/>
      </w:r>
      <w:r>
        <w:tab/>
        <w:t>$select = "SELECT          disciplinary_personnels.dp_id,</w:t>
      </w:r>
    </w:p>
    <w:p w:rsidR="00564DE3" w:rsidRDefault="00564DE3" w:rsidP="00564DE3">
      <w:pPr>
        <w:ind w:firstLine="0"/>
      </w:pPr>
      <w:r>
        <w:tab/>
      </w:r>
      <w:r>
        <w:tab/>
      </w:r>
      <w:r>
        <w:tab/>
      </w:r>
      <w:r>
        <w:tab/>
      </w:r>
      <w:r>
        <w:tab/>
      </w:r>
      <w:r>
        <w:tab/>
      </w:r>
      <w:r>
        <w:tab/>
      </w:r>
      <w:r>
        <w:tab/>
      </w:r>
      <w:r>
        <w:tab/>
      </w:r>
      <w:r>
        <w:tab/>
        <w:t xml:space="preserve">               disciplinary_personnels.dp_picture,</w:t>
      </w:r>
    </w:p>
    <w:p w:rsidR="00564DE3" w:rsidRDefault="00564DE3" w:rsidP="00564DE3">
      <w:pPr>
        <w:ind w:firstLine="0"/>
      </w:pPr>
      <w:r>
        <w:tab/>
      </w:r>
      <w:r>
        <w:tab/>
      </w:r>
      <w:r>
        <w:tab/>
      </w:r>
      <w:r>
        <w:tab/>
      </w:r>
      <w:r>
        <w:tab/>
      </w:r>
      <w:r>
        <w:tab/>
      </w:r>
      <w:r>
        <w:tab/>
      </w:r>
      <w:r>
        <w:tab/>
      </w:r>
      <w:r>
        <w:tab/>
      </w:r>
      <w:r>
        <w:tab/>
        <w:t xml:space="preserve">               disciplinary_personnels.last_name   AS dp_last_name,</w:t>
      </w:r>
    </w:p>
    <w:p w:rsidR="00564DE3" w:rsidRDefault="00564DE3" w:rsidP="00564DE3">
      <w:pPr>
        <w:ind w:firstLine="0"/>
      </w:pPr>
      <w:r>
        <w:lastRenderedPageBreak/>
        <w:tab/>
      </w:r>
      <w:r>
        <w:tab/>
      </w:r>
      <w:r>
        <w:tab/>
      </w:r>
      <w:r>
        <w:tab/>
      </w:r>
      <w:r>
        <w:tab/>
      </w:r>
      <w:r>
        <w:tab/>
      </w:r>
      <w:r>
        <w:tab/>
      </w:r>
      <w:r>
        <w:tab/>
      </w:r>
      <w:r>
        <w:tab/>
      </w:r>
      <w:r>
        <w:tab/>
        <w:t xml:space="preserve">               disciplinary_personnels.first_name  AS dp_first_name,</w:t>
      </w:r>
    </w:p>
    <w:p w:rsidR="00564DE3" w:rsidRDefault="00564DE3" w:rsidP="00564DE3">
      <w:pPr>
        <w:ind w:firstLine="0"/>
      </w:pPr>
      <w:r>
        <w:tab/>
      </w:r>
      <w:r>
        <w:tab/>
      </w:r>
      <w:r>
        <w:tab/>
      </w:r>
      <w:r>
        <w:tab/>
      </w:r>
      <w:r>
        <w:tab/>
      </w:r>
      <w:r>
        <w:tab/>
      </w:r>
      <w:r>
        <w:tab/>
      </w:r>
      <w:r>
        <w:tab/>
      </w:r>
      <w:r>
        <w:tab/>
      </w:r>
      <w:r>
        <w:tab/>
        <w:t xml:space="preserve">               disciplinary_personnels.middle_name AS dp_middle_name,</w:t>
      </w:r>
    </w:p>
    <w:p w:rsidR="00564DE3" w:rsidRDefault="00564DE3" w:rsidP="00564DE3">
      <w:pPr>
        <w:ind w:firstLine="0"/>
      </w:pPr>
      <w:r>
        <w:tab/>
      </w:r>
      <w:r>
        <w:tab/>
      </w:r>
      <w:r>
        <w:tab/>
      </w:r>
      <w:r>
        <w:tab/>
      </w:r>
      <w:r>
        <w:tab/>
      </w:r>
      <w:r>
        <w:tab/>
      </w:r>
      <w:r>
        <w:tab/>
      </w:r>
      <w:r>
        <w:tab/>
      </w:r>
      <w:r>
        <w:tab/>
      </w:r>
      <w:r>
        <w:tab/>
        <w:t xml:space="preserve">                </w:t>
      </w:r>
    </w:p>
    <w:p w:rsidR="00564DE3" w:rsidRDefault="00564DE3" w:rsidP="00564DE3">
      <w:pPr>
        <w:ind w:firstLine="0"/>
      </w:pPr>
      <w:r>
        <w:tab/>
      </w:r>
      <w:r>
        <w:tab/>
      </w:r>
      <w:r>
        <w:tab/>
      </w:r>
      <w:r>
        <w:tab/>
      </w:r>
      <w:r>
        <w:tab/>
      </w:r>
      <w:r>
        <w:tab/>
      </w:r>
      <w:r>
        <w:tab/>
      </w:r>
      <w:r>
        <w:tab/>
      </w:r>
      <w:r>
        <w:tab/>
      </w:r>
      <w:r>
        <w:tab/>
        <w:t xml:space="preserve">               DATE_FORMAT(violation_details.created_at, '%a - %b %d, %Y - %h:%i %p') AS created_at,</w:t>
      </w:r>
    </w:p>
    <w:p w:rsidR="00564DE3" w:rsidRDefault="00564DE3" w:rsidP="00564DE3">
      <w:pPr>
        <w:ind w:firstLine="0"/>
      </w:pPr>
      <w:r>
        <w:tab/>
      </w:r>
      <w:r>
        <w:tab/>
      </w:r>
      <w:r>
        <w:tab/>
      </w:r>
      <w:r>
        <w:tab/>
      </w:r>
      <w:r>
        <w:tab/>
      </w:r>
      <w:r>
        <w:tab/>
      </w:r>
      <w:r>
        <w:tab/>
      </w:r>
      <w:r>
        <w:tab/>
      </w:r>
      <w:r>
        <w:tab/>
      </w:r>
      <w:r>
        <w:tab/>
        <w:t xml:space="preserve">               violation_details.status,</w:t>
      </w:r>
    </w:p>
    <w:p w:rsidR="00564DE3" w:rsidRDefault="00564DE3" w:rsidP="00564DE3">
      <w:pPr>
        <w:ind w:firstLine="0"/>
      </w:pPr>
      <w:r>
        <w:tab/>
      </w:r>
      <w:r>
        <w:tab/>
      </w:r>
      <w:r>
        <w:tab/>
      </w:r>
      <w:r>
        <w:tab/>
      </w:r>
      <w:r>
        <w:tab/>
      </w:r>
      <w:r>
        <w:tab/>
      </w:r>
      <w:r>
        <w:tab/>
      </w:r>
      <w:r>
        <w:tab/>
      </w:r>
      <w:r>
        <w:tab/>
      </w:r>
      <w:r>
        <w:tab/>
        <w:t xml:space="preserve">               violation_details.id,</w:t>
      </w:r>
    </w:p>
    <w:p w:rsidR="00564DE3" w:rsidRDefault="00564DE3" w:rsidP="00564DE3">
      <w:pPr>
        <w:ind w:firstLine="0"/>
      </w:pPr>
      <w:r>
        <w:t xml:space="preserve">                                                       </w:t>
      </w:r>
    </w:p>
    <w:p w:rsidR="00564DE3" w:rsidRDefault="00564DE3" w:rsidP="00564DE3">
      <w:pPr>
        <w:ind w:firstLine="0"/>
      </w:pPr>
      <w:r>
        <w:t xml:space="preserve">                                                       violation_details.school_term_id,</w:t>
      </w:r>
    </w:p>
    <w:p w:rsidR="00564DE3" w:rsidRDefault="00564DE3" w:rsidP="00564DE3">
      <w:pPr>
        <w:ind w:firstLine="0"/>
      </w:pPr>
      <w:r>
        <w:tab/>
      </w:r>
      <w:r>
        <w:tab/>
      </w:r>
      <w:r>
        <w:tab/>
      </w:r>
      <w:r>
        <w:tab/>
      </w:r>
      <w:r>
        <w:tab/>
      </w:r>
      <w:r>
        <w:tab/>
      </w:r>
      <w:r>
        <w:tab/>
      </w:r>
      <w:r>
        <w:tab/>
      </w:r>
      <w:r>
        <w:tab/>
      </w:r>
      <w:r>
        <w:tab/>
        <w:t xml:space="preserve">                </w:t>
      </w:r>
    </w:p>
    <w:p w:rsidR="00564DE3" w:rsidRDefault="00564DE3" w:rsidP="00564DE3">
      <w:pPr>
        <w:ind w:firstLine="0"/>
      </w:pPr>
      <w:r>
        <w:tab/>
      </w:r>
      <w:r>
        <w:tab/>
      </w:r>
      <w:r>
        <w:tab/>
      </w:r>
      <w:r>
        <w:tab/>
      </w:r>
      <w:r>
        <w:tab/>
      </w:r>
      <w:r>
        <w:tab/>
      </w:r>
      <w:r>
        <w:tab/>
      </w:r>
      <w:r>
        <w:tab/>
      </w:r>
      <w:r>
        <w:tab/>
      </w:r>
      <w:r>
        <w:tab/>
        <w:t xml:space="preserve">               students.student_id,</w:t>
      </w:r>
    </w:p>
    <w:p w:rsidR="00564DE3" w:rsidRDefault="00564DE3" w:rsidP="00564DE3">
      <w:pPr>
        <w:ind w:firstLine="0"/>
      </w:pPr>
      <w:r>
        <w:tab/>
      </w:r>
      <w:r>
        <w:tab/>
      </w:r>
      <w:r>
        <w:tab/>
      </w:r>
      <w:r>
        <w:tab/>
      </w:r>
      <w:r>
        <w:tab/>
      </w:r>
      <w:r>
        <w:tab/>
      </w:r>
      <w:r>
        <w:tab/>
      </w:r>
      <w:r>
        <w:tab/>
      </w:r>
      <w:r>
        <w:tab/>
      </w:r>
      <w:r>
        <w:tab/>
        <w:t xml:space="preserve">               students.id_picture,</w:t>
      </w:r>
    </w:p>
    <w:p w:rsidR="00564DE3" w:rsidRDefault="00564DE3" w:rsidP="00564DE3">
      <w:pPr>
        <w:ind w:firstLine="0"/>
      </w:pPr>
      <w:r>
        <w:tab/>
      </w:r>
      <w:r>
        <w:tab/>
      </w:r>
      <w:r>
        <w:tab/>
      </w:r>
      <w:r>
        <w:tab/>
      </w:r>
      <w:r>
        <w:tab/>
      </w:r>
      <w:r>
        <w:tab/>
      </w:r>
      <w:r>
        <w:tab/>
      </w:r>
      <w:r>
        <w:tab/>
      </w:r>
      <w:r>
        <w:tab/>
      </w:r>
      <w:r>
        <w:tab/>
        <w:t xml:space="preserve">               students.last_name,</w:t>
      </w:r>
    </w:p>
    <w:p w:rsidR="00564DE3" w:rsidRDefault="00564DE3" w:rsidP="00564DE3">
      <w:pPr>
        <w:ind w:firstLine="0"/>
      </w:pPr>
      <w:r>
        <w:tab/>
      </w:r>
      <w:r>
        <w:tab/>
      </w:r>
      <w:r>
        <w:tab/>
      </w:r>
      <w:r>
        <w:tab/>
      </w:r>
      <w:r>
        <w:tab/>
      </w:r>
      <w:r>
        <w:tab/>
      </w:r>
      <w:r>
        <w:tab/>
      </w:r>
      <w:r>
        <w:tab/>
      </w:r>
      <w:r>
        <w:tab/>
      </w:r>
      <w:r>
        <w:tab/>
        <w:t xml:space="preserve">               students.first_name,</w:t>
      </w:r>
    </w:p>
    <w:p w:rsidR="00564DE3" w:rsidRDefault="00564DE3" w:rsidP="00564DE3">
      <w:pPr>
        <w:ind w:firstLine="0"/>
      </w:pPr>
      <w:r>
        <w:lastRenderedPageBreak/>
        <w:tab/>
      </w:r>
      <w:r>
        <w:tab/>
      </w:r>
      <w:r>
        <w:tab/>
      </w:r>
      <w:r>
        <w:tab/>
      </w:r>
      <w:r>
        <w:tab/>
      </w:r>
      <w:r>
        <w:tab/>
      </w:r>
      <w:r>
        <w:tab/>
      </w:r>
      <w:r>
        <w:tab/>
      </w:r>
      <w:r>
        <w:tab/>
      </w:r>
      <w:r>
        <w:tab/>
        <w:t xml:space="preserve">               students.middle_name</w:t>
      </w:r>
    </w:p>
    <w:p w:rsidR="00564DE3" w:rsidRDefault="00564DE3" w:rsidP="00564DE3">
      <w:pPr>
        <w:ind w:firstLine="0"/>
      </w:pPr>
      <w:r>
        <w:tab/>
      </w:r>
      <w:r>
        <w:tab/>
      </w:r>
      <w:r>
        <w:tab/>
      </w:r>
      <w:r>
        <w:tab/>
      </w:r>
      <w:r>
        <w:tab/>
      </w:r>
      <w:r>
        <w:tab/>
      </w:r>
      <w:r>
        <w:tab/>
      </w:r>
      <w:r>
        <w:tab/>
      </w:r>
      <w:r>
        <w:tab/>
      </w:r>
      <w:r>
        <w:tab/>
        <w:t xml:space="preserve">                </w:t>
      </w:r>
    </w:p>
    <w:p w:rsidR="00564DE3" w:rsidRDefault="00564DE3" w:rsidP="00564DE3">
      <w:pPr>
        <w:ind w:firstLine="0"/>
      </w:pPr>
      <w:r>
        <w:tab/>
      </w:r>
      <w:r>
        <w:tab/>
      </w:r>
      <w:r>
        <w:tab/>
      </w:r>
      <w:r>
        <w:tab/>
      </w:r>
      <w:r>
        <w:tab/>
      </w:r>
      <w:r>
        <w:tab/>
      </w:r>
      <w:r>
        <w:tab/>
      </w:r>
      <w:r>
        <w:tab/>
      </w:r>
      <w:r>
        <w:tab/>
      </w:r>
      <w:r>
        <w:tab/>
        <w:t>FROM                    violation_details</w:t>
      </w:r>
    </w:p>
    <w:p w:rsidR="00564DE3" w:rsidRDefault="00564DE3" w:rsidP="00564DE3">
      <w:pPr>
        <w:ind w:firstLine="0"/>
      </w:pPr>
    </w:p>
    <w:p w:rsidR="00564DE3" w:rsidRDefault="00564DE3" w:rsidP="00564DE3">
      <w:pPr>
        <w:ind w:firstLine="0"/>
      </w:pPr>
      <w:r>
        <w:tab/>
      </w:r>
      <w:r>
        <w:tab/>
      </w:r>
      <w:r>
        <w:tab/>
      </w:r>
      <w:r>
        <w:tab/>
      </w:r>
      <w:r>
        <w:tab/>
      </w:r>
      <w:r>
        <w:tab/>
      </w:r>
      <w:r>
        <w:tab/>
      </w:r>
      <w:r>
        <w:tab/>
      </w:r>
      <w:r>
        <w:tab/>
      </w:r>
      <w:r>
        <w:tab/>
        <w:t xml:space="preserve">INNER JOIN              disciplinary_personnels </w:t>
      </w:r>
    </w:p>
    <w:p w:rsidR="00564DE3" w:rsidRDefault="00564DE3" w:rsidP="00564DE3">
      <w:pPr>
        <w:ind w:firstLine="0"/>
      </w:pPr>
      <w:r>
        <w:tab/>
      </w:r>
      <w:r>
        <w:tab/>
      </w:r>
      <w:r>
        <w:tab/>
      </w:r>
      <w:r>
        <w:tab/>
      </w:r>
      <w:r>
        <w:tab/>
      </w:r>
      <w:r>
        <w:tab/>
      </w:r>
      <w:r>
        <w:tab/>
      </w:r>
      <w:r>
        <w:tab/>
      </w:r>
      <w:r>
        <w:tab/>
      </w:r>
      <w:r>
        <w:tab/>
        <w:t>ON disciplinary_personnels.dp_id = violation_details.dp_id</w:t>
      </w:r>
    </w:p>
    <w:p w:rsidR="00564DE3" w:rsidRDefault="00564DE3" w:rsidP="00564DE3">
      <w:pPr>
        <w:ind w:firstLine="0"/>
      </w:pPr>
    </w:p>
    <w:p w:rsidR="00564DE3" w:rsidRDefault="00564DE3" w:rsidP="00564DE3">
      <w:pPr>
        <w:ind w:firstLine="0"/>
      </w:pPr>
      <w:r>
        <w:tab/>
      </w:r>
      <w:r>
        <w:tab/>
      </w:r>
      <w:r>
        <w:tab/>
      </w:r>
      <w:r>
        <w:tab/>
      </w:r>
      <w:r>
        <w:tab/>
      </w:r>
      <w:r>
        <w:tab/>
      </w:r>
      <w:r>
        <w:tab/>
      </w:r>
      <w:r>
        <w:tab/>
      </w:r>
      <w:r>
        <w:tab/>
      </w:r>
      <w:r>
        <w:tab/>
        <w:t xml:space="preserve">INNER JOIN              students </w:t>
      </w:r>
    </w:p>
    <w:p w:rsidR="00564DE3" w:rsidRDefault="00564DE3" w:rsidP="00564DE3">
      <w:pPr>
        <w:ind w:firstLine="0"/>
      </w:pPr>
      <w:r>
        <w:tab/>
      </w:r>
      <w:r>
        <w:tab/>
      </w:r>
      <w:r>
        <w:tab/>
      </w:r>
      <w:r>
        <w:tab/>
      </w:r>
      <w:r>
        <w:tab/>
      </w:r>
      <w:r>
        <w:tab/>
      </w:r>
      <w:r>
        <w:tab/>
      </w:r>
      <w:r>
        <w:tab/>
      </w:r>
      <w:r>
        <w:tab/>
      </w:r>
      <w:r>
        <w:tab/>
        <w:t>ON students.student_id = violation_details.student_id</w:t>
      </w:r>
    </w:p>
    <w:p w:rsidR="00564DE3" w:rsidRDefault="00564DE3" w:rsidP="00564DE3">
      <w:pPr>
        <w:ind w:firstLine="0"/>
      </w:pPr>
      <w:r>
        <w:t xml:space="preserve">                                        </w:t>
      </w:r>
    </w:p>
    <w:p w:rsidR="00564DE3" w:rsidRDefault="00564DE3" w:rsidP="00564DE3">
      <w:pPr>
        <w:ind w:firstLine="0"/>
      </w:pPr>
      <w:r>
        <w:t xml:space="preserve">                                        LEFT JOIN</w:t>
      </w:r>
      <w:r>
        <w:tab/>
      </w:r>
      <w:r>
        <w:tab/>
      </w:r>
      <w:r>
        <w:tab/>
      </w:r>
      <w:r>
        <w:tab/>
        <w:t>school_term</w:t>
      </w:r>
    </w:p>
    <w:p w:rsidR="00564DE3" w:rsidRDefault="00564DE3" w:rsidP="00564DE3">
      <w:pPr>
        <w:ind w:firstLine="0"/>
      </w:pPr>
      <w:r>
        <w:t xml:space="preserve">                                        ON</w:t>
      </w:r>
      <w:r>
        <w:tab/>
      </w:r>
      <w:r>
        <w:tab/>
      </w:r>
      <w:r>
        <w:tab/>
      </w:r>
      <w:r>
        <w:tab/>
      </w:r>
      <w:r>
        <w:tab/>
      </w:r>
      <w:r>
        <w:tab/>
        <w:t>violation_details.school_term_id = school_term.id</w:t>
      </w:r>
    </w:p>
    <w:p w:rsidR="00564DE3" w:rsidRDefault="00564DE3" w:rsidP="00564DE3">
      <w:pPr>
        <w:ind w:firstLine="0"/>
      </w:pPr>
      <w:r>
        <w:t xml:space="preserve">                                        </w:t>
      </w:r>
    </w:p>
    <w:p w:rsidR="00564DE3" w:rsidRDefault="00564DE3" w:rsidP="00564DE3">
      <w:pPr>
        <w:ind w:firstLine="0"/>
      </w:pPr>
      <w:r>
        <w:tab/>
      </w:r>
      <w:r>
        <w:tab/>
      </w:r>
      <w:r>
        <w:tab/>
      </w:r>
      <w:r>
        <w:tab/>
      </w:r>
      <w:r>
        <w:tab/>
      </w:r>
      <w:r>
        <w:tab/>
      </w:r>
      <w:r>
        <w:tab/>
      </w:r>
      <w:r>
        <w:tab/>
      </w:r>
      <w:r>
        <w:tab/>
      </w:r>
      <w:r>
        <w:tab/>
        <w:t>WHERE violation_details.status = 'Pending' AND</w:t>
      </w:r>
    </w:p>
    <w:p w:rsidR="00564DE3" w:rsidRDefault="00564DE3" w:rsidP="00564DE3">
      <w:pPr>
        <w:ind w:firstLine="0"/>
      </w:pPr>
      <w:r>
        <w:t xml:space="preserve">                                        </w:t>
      </w:r>
      <w:r>
        <w:tab/>
        <w:t xml:space="preserve">  violation_details.school_term_id = '$id'";</w:t>
      </w:r>
    </w:p>
    <w:p w:rsidR="00564DE3" w:rsidRDefault="00564DE3" w:rsidP="00564DE3">
      <w:pPr>
        <w:ind w:firstLine="0"/>
      </w:pPr>
      <w:r>
        <w:lastRenderedPageBreak/>
        <w:tab/>
      </w:r>
      <w:r>
        <w:tab/>
      </w:r>
      <w:r>
        <w:tab/>
      </w:r>
      <w:r>
        <w:tab/>
      </w:r>
      <w:r>
        <w:tab/>
      </w:r>
      <w:r>
        <w:tab/>
      </w:r>
      <w:r>
        <w:tab/>
        <w:t>$result = $conn-&gt;query($select);</w:t>
      </w:r>
      <w:r>
        <w:tab/>
      </w:r>
      <w:r>
        <w:tab/>
      </w:r>
      <w:r>
        <w:tab/>
      </w:r>
      <w:r>
        <w:tab/>
      </w:r>
    </w:p>
    <w:p w:rsidR="00564DE3" w:rsidRDefault="00564DE3" w:rsidP="00564DE3">
      <w:pPr>
        <w:ind w:firstLine="0"/>
      </w:pPr>
      <w:r>
        <w:tab/>
      </w:r>
      <w:r>
        <w:tab/>
      </w:r>
      <w:r>
        <w:tab/>
      </w:r>
      <w:r>
        <w:tab/>
      </w:r>
      <w:r>
        <w:tab/>
      </w:r>
      <w:r>
        <w:tab/>
        <w:t>?&gt;</w:t>
      </w:r>
    </w:p>
    <w:p w:rsidR="00564DE3" w:rsidRDefault="00564DE3" w:rsidP="00564DE3">
      <w:pPr>
        <w:ind w:firstLine="0"/>
      </w:pPr>
      <w:r>
        <w:tab/>
      </w:r>
      <w:r>
        <w:tab/>
      </w:r>
      <w:r>
        <w:tab/>
      </w:r>
      <w:r>
        <w:tab/>
      </w:r>
      <w:r>
        <w:tab/>
        <w:t xml:space="preserve">    &lt;tbody&gt;</w:t>
      </w:r>
    </w:p>
    <w:p w:rsidR="00564DE3" w:rsidRDefault="00564DE3" w:rsidP="00564DE3">
      <w:pPr>
        <w:ind w:firstLine="0"/>
      </w:pPr>
      <w:r>
        <w:tab/>
      </w:r>
      <w:r>
        <w:tab/>
      </w:r>
      <w:r>
        <w:tab/>
      </w:r>
      <w:r>
        <w:tab/>
      </w:r>
      <w:r>
        <w:tab/>
      </w:r>
      <w:r>
        <w:tab/>
      </w:r>
      <w:r>
        <w:tab/>
        <w:t>&lt;tr&gt;</w:t>
      </w:r>
    </w:p>
    <w:p w:rsidR="00564DE3" w:rsidRDefault="00564DE3" w:rsidP="00564DE3">
      <w:pPr>
        <w:ind w:firstLine="0"/>
      </w:pPr>
      <w:r>
        <w:tab/>
      </w:r>
      <w:r>
        <w:tab/>
      </w:r>
      <w:r>
        <w:tab/>
      </w:r>
      <w:r>
        <w:tab/>
      </w:r>
      <w:r>
        <w:tab/>
      </w:r>
      <w:r>
        <w:tab/>
      </w:r>
      <w:r>
        <w:tab/>
        <w:t xml:space="preserve">&lt;?php  </w:t>
      </w:r>
    </w:p>
    <w:p w:rsidR="00564DE3" w:rsidRDefault="00564DE3" w:rsidP="00564DE3">
      <w:pPr>
        <w:ind w:firstLine="0"/>
      </w:pPr>
      <w:r>
        <w:tab/>
      </w:r>
      <w:r>
        <w:tab/>
      </w:r>
      <w:r>
        <w:tab/>
      </w:r>
      <w:r>
        <w:tab/>
      </w:r>
      <w:r>
        <w:tab/>
      </w:r>
      <w:r>
        <w:tab/>
      </w:r>
      <w:r>
        <w:tab/>
      </w:r>
      <w:r>
        <w:tab/>
        <w:t>$result = $conn-&gt;query($select);</w:t>
      </w:r>
    </w:p>
    <w:p w:rsidR="00564DE3" w:rsidRDefault="00564DE3" w:rsidP="00564DE3">
      <w:pPr>
        <w:ind w:firstLine="0"/>
      </w:pPr>
      <w:r>
        <w:tab/>
      </w:r>
      <w:r>
        <w:tab/>
      </w:r>
      <w:r>
        <w:tab/>
      </w:r>
      <w:r>
        <w:tab/>
      </w:r>
      <w:r>
        <w:tab/>
      </w:r>
      <w:r>
        <w:tab/>
      </w:r>
      <w:r>
        <w:tab/>
      </w:r>
      <w:r>
        <w:tab/>
        <w:t>while ($row = $result-&gt;fetch_object()) {</w:t>
      </w:r>
    </w:p>
    <w:p w:rsidR="00564DE3" w:rsidRDefault="00564DE3" w:rsidP="00564DE3">
      <w:pPr>
        <w:ind w:firstLine="0"/>
      </w:pPr>
      <w:r>
        <w:tab/>
      </w:r>
      <w:r>
        <w:tab/>
      </w:r>
      <w:r>
        <w:tab/>
      </w:r>
      <w:r>
        <w:tab/>
      </w:r>
      <w:r>
        <w:tab/>
      </w:r>
      <w:r>
        <w:tab/>
      </w:r>
      <w:r>
        <w:tab/>
        <w:t>?&gt;</w:t>
      </w:r>
    </w:p>
    <w:p w:rsidR="00564DE3" w:rsidRDefault="00564DE3" w:rsidP="00564DE3">
      <w:pPr>
        <w:ind w:firstLine="0"/>
      </w:pPr>
      <w:r>
        <w:tab/>
      </w:r>
      <w:r>
        <w:tab/>
      </w:r>
      <w:r>
        <w:tab/>
      </w:r>
      <w:r>
        <w:tab/>
      </w:r>
      <w:r>
        <w:tab/>
      </w:r>
      <w:r>
        <w:tab/>
      </w:r>
      <w:r>
        <w:tab/>
        <w:t>&lt;td&gt;&lt;img src="&lt;?php echo $row-&gt;dp_picture; ?&gt;" width="60" height="60"&gt;&lt;/td&gt;</w:t>
      </w:r>
    </w:p>
    <w:p w:rsidR="00564DE3" w:rsidRDefault="00564DE3" w:rsidP="00564DE3">
      <w:pPr>
        <w:ind w:firstLine="0"/>
      </w:pPr>
      <w:r>
        <w:tab/>
      </w:r>
      <w:r>
        <w:tab/>
      </w:r>
      <w:r>
        <w:tab/>
      </w:r>
      <w:r>
        <w:tab/>
      </w:r>
      <w:r>
        <w:tab/>
      </w:r>
      <w:r>
        <w:tab/>
      </w:r>
      <w:r>
        <w:tab/>
        <w:t>&lt;td&gt;&lt;?php echo $row-&gt;dp_last_name . ", " . $row-&gt;dp_first_name . " " . $row-&gt;dp_middle_name; ?&gt;&lt;/td&gt;</w:t>
      </w:r>
    </w:p>
    <w:p w:rsidR="00564DE3" w:rsidRDefault="00564DE3" w:rsidP="00564DE3">
      <w:pPr>
        <w:ind w:firstLine="0"/>
      </w:pPr>
      <w:r>
        <w:tab/>
      </w:r>
      <w:r>
        <w:tab/>
      </w:r>
      <w:r>
        <w:tab/>
      </w:r>
      <w:r>
        <w:tab/>
      </w:r>
      <w:r>
        <w:tab/>
      </w:r>
      <w:r>
        <w:tab/>
      </w:r>
      <w:r>
        <w:tab/>
        <w:t>&lt;td&gt;&lt;img src="&lt;?php echo $row-&gt;id_picture; ?&gt;" width="60" height="60"&gt;&lt;/td&gt;</w:t>
      </w:r>
    </w:p>
    <w:p w:rsidR="00564DE3" w:rsidRDefault="00564DE3" w:rsidP="00564DE3">
      <w:pPr>
        <w:ind w:firstLine="0"/>
      </w:pPr>
      <w:r>
        <w:tab/>
      </w:r>
      <w:r>
        <w:tab/>
      </w:r>
      <w:r>
        <w:tab/>
      </w:r>
      <w:r>
        <w:tab/>
      </w:r>
      <w:r>
        <w:tab/>
      </w:r>
      <w:r>
        <w:tab/>
      </w:r>
      <w:r>
        <w:tab/>
        <w:t>&lt;td&gt;&lt;?php echo $row-&gt;last_name . ", " . $row-&gt;first_name . " " . $row-&gt;middle_name; ?&gt;&lt;/td&gt;</w:t>
      </w:r>
    </w:p>
    <w:p w:rsidR="00564DE3" w:rsidRDefault="00564DE3" w:rsidP="00564DE3">
      <w:pPr>
        <w:ind w:firstLine="0"/>
      </w:pPr>
      <w:r>
        <w:tab/>
      </w:r>
      <w:r>
        <w:tab/>
      </w:r>
      <w:r>
        <w:tab/>
      </w:r>
      <w:r>
        <w:tab/>
      </w:r>
      <w:r>
        <w:tab/>
      </w:r>
      <w:r>
        <w:tab/>
      </w:r>
      <w:r>
        <w:tab/>
        <w:t>&lt;td&gt;&lt;?php echo $row-&gt;created_at; ?&gt;&lt;/td&gt;</w:t>
      </w:r>
    </w:p>
    <w:p w:rsidR="00564DE3" w:rsidRDefault="00564DE3" w:rsidP="00564DE3">
      <w:pPr>
        <w:ind w:firstLine="0"/>
      </w:pPr>
      <w:r>
        <w:tab/>
      </w:r>
      <w:r>
        <w:tab/>
      </w:r>
      <w:r>
        <w:tab/>
      </w:r>
      <w:r>
        <w:tab/>
      </w:r>
      <w:r>
        <w:tab/>
      </w:r>
      <w:r>
        <w:tab/>
      </w:r>
      <w:r>
        <w:tab/>
        <w:t>&lt;td&gt;&lt;button name="btn_view" type="submit" value="&lt;?php echo $row-&gt;id ?&gt;" class="btn btn-primary"&gt;View&lt;/button&gt;&lt;/td&gt;</w:t>
      </w:r>
    </w:p>
    <w:p w:rsidR="00564DE3" w:rsidRDefault="00564DE3" w:rsidP="00564DE3">
      <w:pPr>
        <w:ind w:firstLine="0"/>
      </w:pPr>
      <w:r>
        <w:tab/>
      </w:r>
      <w:r>
        <w:tab/>
      </w:r>
      <w:r>
        <w:tab/>
      </w:r>
      <w:r>
        <w:tab/>
      </w:r>
      <w:r>
        <w:tab/>
        <w:t xml:space="preserve">      &lt;/tr&gt;</w:t>
      </w:r>
    </w:p>
    <w:p w:rsidR="00564DE3" w:rsidRDefault="00564DE3" w:rsidP="00564DE3">
      <w:pPr>
        <w:ind w:firstLine="0"/>
      </w:pPr>
      <w:r>
        <w:tab/>
      </w:r>
      <w:r>
        <w:tab/>
      </w:r>
      <w:r>
        <w:tab/>
      </w:r>
      <w:r>
        <w:tab/>
      </w:r>
      <w:r>
        <w:tab/>
        <w:t xml:space="preserve">      </w:t>
      </w:r>
      <w:r>
        <w:tab/>
        <w:t xml:space="preserve">&lt;?php  </w:t>
      </w:r>
    </w:p>
    <w:p w:rsidR="00564DE3" w:rsidRDefault="00564DE3" w:rsidP="00564DE3">
      <w:pPr>
        <w:ind w:firstLine="0"/>
      </w:pPr>
      <w:r>
        <w:lastRenderedPageBreak/>
        <w:tab/>
      </w:r>
      <w:r>
        <w:tab/>
      </w:r>
      <w:r>
        <w:tab/>
      </w:r>
      <w:r>
        <w:tab/>
      </w:r>
      <w:r>
        <w:tab/>
        <w:t xml:space="preserve">      </w:t>
      </w:r>
      <w:r>
        <w:tab/>
      </w:r>
      <w:r>
        <w:tab/>
        <w:t>}</w:t>
      </w:r>
    </w:p>
    <w:p w:rsidR="00564DE3" w:rsidRDefault="00564DE3" w:rsidP="00564DE3">
      <w:pPr>
        <w:ind w:firstLine="0"/>
      </w:pPr>
      <w:r>
        <w:tab/>
      </w:r>
      <w:r>
        <w:tab/>
      </w:r>
      <w:r>
        <w:tab/>
      </w:r>
      <w:r>
        <w:tab/>
      </w:r>
      <w:r>
        <w:tab/>
        <w:t xml:space="preserve">      </w:t>
      </w:r>
      <w:r>
        <w:tab/>
        <w:t>}</w:t>
      </w:r>
    </w:p>
    <w:p w:rsidR="00564DE3" w:rsidRDefault="00564DE3" w:rsidP="00564DE3">
      <w:pPr>
        <w:ind w:firstLine="0"/>
      </w:pPr>
      <w:r>
        <w:tab/>
      </w:r>
      <w:r>
        <w:tab/>
      </w:r>
      <w:r>
        <w:tab/>
      </w:r>
      <w:r>
        <w:tab/>
      </w:r>
      <w:r>
        <w:tab/>
        <w:t xml:space="preserve">      </w:t>
      </w:r>
      <w:r>
        <w:tab/>
        <w:t>?&gt;</w:t>
      </w:r>
    </w:p>
    <w:p w:rsidR="00564DE3" w:rsidRDefault="00564DE3" w:rsidP="00564DE3">
      <w:pPr>
        <w:ind w:firstLine="0"/>
      </w:pPr>
      <w:r>
        <w:tab/>
      </w:r>
      <w:r>
        <w:tab/>
      </w:r>
      <w:r>
        <w:tab/>
      </w:r>
      <w:r>
        <w:tab/>
        <w:t xml:space="preserve">    </w:t>
      </w:r>
      <w:r>
        <w:tab/>
        <w:t>&lt;/tbody&gt;</w:t>
      </w:r>
    </w:p>
    <w:p w:rsidR="00564DE3" w:rsidRDefault="00564DE3" w:rsidP="00564DE3">
      <w:pPr>
        <w:ind w:firstLine="0"/>
      </w:pPr>
      <w:r>
        <w:tab/>
      </w:r>
      <w:r>
        <w:tab/>
      </w:r>
      <w:r>
        <w:tab/>
      </w:r>
      <w:r>
        <w:tab/>
      </w:r>
      <w:r>
        <w:tab/>
        <w:t>&lt;/table&gt;</w:t>
      </w:r>
    </w:p>
    <w:p w:rsidR="00564DE3" w:rsidRDefault="00564DE3" w:rsidP="00564DE3">
      <w:pPr>
        <w:ind w:firstLine="0"/>
      </w:pPr>
      <w:r>
        <w:tab/>
      </w:r>
      <w:r>
        <w:tab/>
      </w:r>
      <w:r>
        <w:tab/>
      </w:r>
      <w:r>
        <w:tab/>
        <w:t>&lt;/div&gt;</w:t>
      </w:r>
    </w:p>
    <w:p w:rsidR="00564DE3" w:rsidRDefault="00564DE3" w:rsidP="00564DE3">
      <w:pPr>
        <w:ind w:firstLine="0"/>
      </w:pPr>
      <w:r>
        <w:tab/>
      </w:r>
      <w:r>
        <w:tab/>
      </w:r>
      <w:r>
        <w:tab/>
        <w:t>&lt;/form&gt;</w:t>
      </w:r>
    </w:p>
    <w:p w:rsidR="00564DE3" w:rsidRDefault="00564DE3" w:rsidP="00564DE3">
      <w:pPr>
        <w:ind w:firstLine="0"/>
      </w:pPr>
      <w:r>
        <w:tab/>
      </w:r>
      <w:r>
        <w:tab/>
        <w:t>&lt;/div&gt;</w:t>
      </w:r>
    </w:p>
    <w:p w:rsidR="00564DE3" w:rsidRDefault="00564DE3" w:rsidP="00564DE3">
      <w:pPr>
        <w:ind w:firstLine="0"/>
      </w:pPr>
      <w:r>
        <w:tab/>
        <w:t>&lt;/div&gt;</w:t>
      </w:r>
    </w:p>
    <w:p w:rsidR="00564DE3" w:rsidRDefault="00564DE3" w:rsidP="00564DE3">
      <w:pPr>
        <w:ind w:firstLine="0"/>
      </w:pPr>
      <w:r>
        <w:t>&lt;/div&gt;</w:t>
      </w:r>
    </w:p>
    <w:p w:rsidR="00564DE3" w:rsidRDefault="00564DE3" w:rsidP="00564DE3">
      <w:pPr>
        <w:ind w:firstLine="0"/>
      </w:pPr>
      <w:r>
        <w:t>&lt;/section&gt;</w:t>
      </w:r>
    </w:p>
    <w:p w:rsidR="00564DE3" w:rsidRDefault="00564DE3" w:rsidP="00564DE3">
      <w:pPr>
        <w:ind w:firstLine="0"/>
      </w:pPr>
      <w:r>
        <w:t>&lt;!-- === [= NOTHING FOLLOWS =] === --&gt;</w:t>
      </w:r>
    </w:p>
    <w:p w:rsidR="00564DE3" w:rsidRDefault="00564DE3" w:rsidP="00564DE3">
      <w:pPr>
        <w:ind w:firstLine="0"/>
      </w:pPr>
      <w:r>
        <w:t xml:space="preserve">&lt;?php  </w:t>
      </w:r>
    </w:p>
    <w:p w:rsidR="00564DE3" w:rsidRDefault="00564DE3" w:rsidP="00564DE3">
      <w:pPr>
        <w:ind w:firstLine="0"/>
      </w:pPr>
      <w:r>
        <w:t>require 'app/view/administrator/overall-footer.php';</w:t>
      </w:r>
    </w:p>
    <w:p w:rsidR="00564DE3" w:rsidRDefault="00564DE3" w:rsidP="00564DE3">
      <w:pPr>
        <w:ind w:firstLine="0"/>
      </w:pPr>
      <w:r>
        <w:t>?&gt;</w:t>
      </w:r>
    </w:p>
    <w:p w:rsidR="0019126A" w:rsidRDefault="0019126A" w:rsidP="00564DE3">
      <w:pPr>
        <w:ind w:firstLine="0"/>
      </w:pPr>
    </w:p>
    <w:p w:rsidR="0019126A" w:rsidRDefault="0019126A" w:rsidP="00564DE3">
      <w:pPr>
        <w:ind w:firstLine="0"/>
        <w:rPr>
          <w:b/>
        </w:rPr>
      </w:pPr>
      <w:r>
        <w:tab/>
      </w:r>
      <w:r>
        <w:rPr>
          <w:b/>
        </w:rPr>
        <w:t>root.php</w:t>
      </w:r>
    </w:p>
    <w:p w:rsidR="0019126A" w:rsidRDefault="0019126A" w:rsidP="0019126A">
      <w:pPr>
        <w:ind w:firstLine="0"/>
      </w:pPr>
      <w:r>
        <w:t>&lt;!-- This Page is/are for Administrator --&gt;</w:t>
      </w:r>
    </w:p>
    <w:p w:rsidR="0019126A" w:rsidRDefault="0019126A" w:rsidP="0019126A">
      <w:pPr>
        <w:ind w:firstLine="0"/>
      </w:pPr>
      <w:r>
        <w:t xml:space="preserve">&lt;?php </w:t>
      </w:r>
    </w:p>
    <w:p w:rsidR="0019126A" w:rsidRDefault="0019126A" w:rsidP="0019126A">
      <w:pPr>
        <w:ind w:firstLine="0"/>
      </w:pPr>
      <w:r>
        <w:t>require 'app/controller/init.php';</w:t>
      </w:r>
    </w:p>
    <w:p w:rsidR="0019126A" w:rsidRDefault="0019126A" w:rsidP="0019126A">
      <w:pPr>
        <w:ind w:firstLine="0"/>
      </w:pPr>
      <w:r>
        <w:t>protect_page_profile_root();</w:t>
      </w:r>
    </w:p>
    <w:p w:rsidR="0019126A" w:rsidRDefault="0019126A" w:rsidP="0019126A">
      <w:pPr>
        <w:ind w:firstLine="0"/>
      </w:pPr>
      <w:r>
        <w:t>require 'app/controller/root/login-credential-root.php';</w:t>
      </w:r>
    </w:p>
    <w:p w:rsidR="0019126A" w:rsidRDefault="0019126A" w:rsidP="0019126A">
      <w:pPr>
        <w:ind w:firstLine="0"/>
      </w:pPr>
      <w:r>
        <w:t>require 'app/view/root/overall-header.php';</w:t>
      </w:r>
    </w:p>
    <w:p w:rsidR="0019126A" w:rsidRDefault="0019126A" w:rsidP="0019126A">
      <w:pPr>
        <w:ind w:firstLine="0"/>
      </w:pPr>
      <w:r>
        <w:lastRenderedPageBreak/>
        <w:t>?&gt;</w:t>
      </w:r>
    </w:p>
    <w:p w:rsidR="0019126A" w:rsidRDefault="0019126A" w:rsidP="0019126A">
      <w:pPr>
        <w:ind w:firstLine="0"/>
      </w:pPr>
      <w:r>
        <w:t>&lt;!-- === Insert Administrator Content === --&gt;</w:t>
      </w:r>
    </w:p>
    <w:p w:rsidR="0019126A" w:rsidRDefault="0019126A" w:rsidP="0019126A">
      <w:pPr>
        <w:ind w:firstLine="0"/>
      </w:pPr>
      <w:r>
        <w:t>&lt;section class="content-header"&gt;</w:t>
      </w:r>
    </w:p>
    <w:p w:rsidR="0019126A" w:rsidRDefault="0019126A" w:rsidP="0019126A">
      <w:pPr>
        <w:ind w:firstLine="0"/>
      </w:pPr>
      <w:r>
        <w:tab/>
      </w:r>
    </w:p>
    <w:p w:rsidR="0019126A" w:rsidRDefault="0019126A" w:rsidP="0019126A">
      <w:pPr>
        <w:ind w:firstLine="0"/>
      </w:pPr>
      <w:r>
        <w:t>&lt;/section&gt;</w:t>
      </w:r>
    </w:p>
    <w:p w:rsidR="0019126A" w:rsidRDefault="0019126A" w:rsidP="0019126A">
      <w:pPr>
        <w:ind w:firstLine="0"/>
      </w:pPr>
    </w:p>
    <w:p w:rsidR="0019126A" w:rsidRDefault="0019126A" w:rsidP="0019126A">
      <w:pPr>
        <w:ind w:firstLine="0"/>
      </w:pPr>
      <w:r>
        <w:t>&lt;section class="content"&gt;</w:t>
      </w:r>
    </w:p>
    <w:p w:rsidR="0019126A" w:rsidRDefault="0019126A" w:rsidP="0019126A">
      <w:pPr>
        <w:ind w:firstLine="0"/>
      </w:pPr>
    </w:p>
    <w:p w:rsidR="0019126A" w:rsidRDefault="0019126A" w:rsidP="0019126A">
      <w:pPr>
        <w:ind w:firstLine="0"/>
      </w:pPr>
      <w:r>
        <w:t>&lt;/section&gt;</w:t>
      </w:r>
    </w:p>
    <w:p w:rsidR="0019126A" w:rsidRDefault="0019126A" w:rsidP="0019126A">
      <w:pPr>
        <w:ind w:firstLine="0"/>
      </w:pPr>
      <w:r>
        <w:t>&lt;!-- === [= NOTHING FOLLOWS =] === --&gt;</w:t>
      </w:r>
    </w:p>
    <w:p w:rsidR="0019126A" w:rsidRDefault="0019126A" w:rsidP="0019126A">
      <w:pPr>
        <w:ind w:firstLine="0"/>
      </w:pPr>
      <w:r>
        <w:t xml:space="preserve">&lt;?php  </w:t>
      </w:r>
    </w:p>
    <w:p w:rsidR="0019126A" w:rsidRDefault="0019126A" w:rsidP="0019126A">
      <w:pPr>
        <w:ind w:firstLine="0"/>
      </w:pPr>
      <w:r>
        <w:t>require 'app/view/administrator/overall-footer.php';</w:t>
      </w:r>
    </w:p>
    <w:p w:rsidR="0019126A" w:rsidRDefault="0019126A" w:rsidP="0019126A">
      <w:pPr>
        <w:ind w:firstLine="0"/>
      </w:pPr>
      <w:r>
        <w:t>?&gt;</w:t>
      </w:r>
    </w:p>
    <w:p w:rsidR="00C60032" w:rsidRDefault="00C60032" w:rsidP="0019126A">
      <w:pPr>
        <w:ind w:firstLine="0"/>
      </w:pPr>
    </w:p>
    <w:p w:rsidR="00C60032" w:rsidRDefault="00C60032" w:rsidP="0019126A">
      <w:pPr>
        <w:ind w:firstLine="0"/>
        <w:rPr>
          <w:b/>
        </w:rPr>
      </w:pPr>
      <w:r>
        <w:tab/>
      </w:r>
      <w:r>
        <w:rPr>
          <w:b/>
        </w:rPr>
        <w:t>sanctions.php</w:t>
      </w:r>
    </w:p>
    <w:p w:rsidR="00C60032" w:rsidRDefault="00C60032" w:rsidP="00C60032">
      <w:pPr>
        <w:ind w:firstLine="0"/>
      </w:pPr>
      <w:r>
        <w:t>&lt;!-- This Page is/are for Administrator --&gt;</w:t>
      </w:r>
    </w:p>
    <w:p w:rsidR="00C60032" w:rsidRDefault="00C60032" w:rsidP="00C60032">
      <w:pPr>
        <w:ind w:firstLine="0"/>
      </w:pPr>
      <w:r>
        <w:t xml:space="preserve">&lt;?php </w:t>
      </w:r>
    </w:p>
    <w:p w:rsidR="00C60032" w:rsidRDefault="00C60032" w:rsidP="00C60032">
      <w:pPr>
        <w:ind w:firstLine="0"/>
      </w:pPr>
      <w:r>
        <w:t>require 'app/controller/init.php';</w:t>
      </w:r>
    </w:p>
    <w:p w:rsidR="00C60032" w:rsidRDefault="00C60032" w:rsidP="00C60032">
      <w:pPr>
        <w:ind w:firstLine="0"/>
      </w:pPr>
      <w:r>
        <w:t>protect_page_profile_admin();</w:t>
      </w:r>
    </w:p>
    <w:p w:rsidR="00C60032" w:rsidRDefault="00C60032" w:rsidP="00C60032">
      <w:pPr>
        <w:ind w:firstLine="0"/>
      </w:pPr>
      <w:r>
        <w:t>require 'app/controller/administrator/login-credential.php';</w:t>
      </w:r>
    </w:p>
    <w:p w:rsidR="00C60032" w:rsidRDefault="00C60032" w:rsidP="00C60032">
      <w:pPr>
        <w:ind w:firstLine="0"/>
      </w:pPr>
      <w:r>
        <w:t>require 'app/view/administrator/overall-header.php';</w:t>
      </w:r>
    </w:p>
    <w:p w:rsidR="00C60032" w:rsidRDefault="00C60032" w:rsidP="00C60032">
      <w:pPr>
        <w:ind w:firstLine="0"/>
      </w:pPr>
    </w:p>
    <w:p w:rsidR="00C60032" w:rsidRDefault="00C60032" w:rsidP="00C60032">
      <w:pPr>
        <w:ind w:firstLine="0"/>
      </w:pPr>
      <w:r>
        <w:t>add_sanction_minor();</w:t>
      </w:r>
    </w:p>
    <w:p w:rsidR="00C60032" w:rsidRDefault="00C60032" w:rsidP="00C60032">
      <w:pPr>
        <w:ind w:firstLine="0"/>
      </w:pPr>
      <w:r>
        <w:lastRenderedPageBreak/>
        <w:t>update_sanction_minor();</w:t>
      </w:r>
    </w:p>
    <w:p w:rsidR="00C60032" w:rsidRDefault="00C60032" w:rsidP="00C60032">
      <w:pPr>
        <w:ind w:firstLine="0"/>
      </w:pPr>
      <w:r>
        <w:t>?&gt;</w:t>
      </w:r>
    </w:p>
    <w:p w:rsidR="00C60032" w:rsidRDefault="00C60032" w:rsidP="00C60032">
      <w:pPr>
        <w:ind w:firstLine="0"/>
      </w:pPr>
      <w:r>
        <w:t>&lt;!-- === Insert Administrator Content === --&gt;</w:t>
      </w:r>
    </w:p>
    <w:p w:rsidR="00C60032" w:rsidRDefault="00C60032" w:rsidP="00C60032">
      <w:pPr>
        <w:ind w:firstLine="0"/>
      </w:pPr>
      <w:r>
        <w:t>&lt;section class="content-header"&gt;</w:t>
      </w:r>
    </w:p>
    <w:p w:rsidR="00C60032" w:rsidRDefault="00C60032" w:rsidP="00C60032">
      <w:pPr>
        <w:ind w:firstLine="0"/>
      </w:pPr>
      <w:r>
        <w:t xml:space="preserve">  &lt;h1&gt;</w:t>
      </w:r>
    </w:p>
    <w:p w:rsidR="00C60032" w:rsidRDefault="00C60032" w:rsidP="00C60032">
      <w:pPr>
        <w:ind w:firstLine="0"/>
      </w:pPr>
      <w:r>
        <w:t xml:space="preserve">    Sanctions</w:t>
      </w:r>
    </w:p>
    <w:p w:rsidR="00C60032" w:rsidRDefault="00C60032" w:rsidP="00C60032">
      <w:pPr>
        <w:ind w:firstLine="0"/>
      </w:pPr>
      <w:r>
        <w:t xml:space="preserve">    &lt;small&gt;Minor Offense&lt;/small&gt;</w:t>
      </w:r>
    </w:p>
    <w:p w:rsidR="00C60032" w:rsidRDefault="00C60032" w:rsidP="00C60032">
      <w:pPr>
        <w:ind w:firstLine="0"/>
      </w:pPr>
      <w:r>
        <w:t xml:space="preserve">  &lt;/h1&gt;</w:t>
      </w:r>
    </w:p>
    <w:p w:rsidR="00C60032" w:rsidRDefault="00C60032" w:rsidP="00C60032">
      <w:pPr>
        <w:ind w:firstLine="0"/>
      </w:pPr>
      <w:r>
        <w:t xml:space="preserve">  &lt;ol class="breadcrumb"&gt;</w:t>
      </w:r>
    </w:p>
    <w:p w:rsidR="00C60032" w:rsidRDefault="00C60032" w:rsidP="00C60032">
      <w:pPr>
        <w:ind w:firstLine="0"/>
      </w:pPr>
      <w:r>
        <w:t xml:space="preserve">    &lt;li&gt;&lt;a href="admin.php"&gt;&lt;i class="fa fa-home"&gt;&lt;/i&gt;Home&lt;/a&gt;&lt;/li&gt;</w:t>
      </w:r>
    </w:p>
    <w:p w:rsidR="00C60032" w:rsidRDefault="00C60032" w:rsidP="00C60032">
      <w:pPr>
        <w:ind w:firstLine="0"/>
      </w:pPr>
      <w:r>
        <w:t xml:space="preserve">  &lt;/ol&gt; </w:t>
      </w:r>
    </w:p>
    <w:p w:rsidR="00C60032" w:rsidRDefault="00C60032" w:rsidP="00C60032">
      <w:pPr>
        <w:ind w:firstLine="0"/>
      </w:pPr>
      <w:r>
        <w:t>&lt;/section&gt;</w:t>
      </w:r>
    </w:p>
    <w:p w:rsidR="00C60032" w:rsidRDefault="00C60032" w:rsidP="00C60032">
      <w:pPr>
        <w:ind w:firstLine="0"/>
      </w:pPr>
    </w:p>
    <w:p w:rsidR="00C60032" w:rsidRDefault="00C60032" w:rsidP="00C60032">
      <w:pPr>
        <w:ind w:firstLine="0"/>
      </w:pPr>
      <w:r>
        <w:t>&lt;section class="content"&gt;</w:t>
      </w:r>
    </w:p>
    <w:p w:rsidR="00C60032" w:rsidRDefault="00C60032" w:rsidP="00C60032">
      <w:pPr>
        <w:ind w:firstLine="0"/>
      </w:pPr>
      <w:r>
        <w:t xml:space="preserve">&lt;?php  </w:t>
      </w:r>
    </w:p>
    <w:p w:rsidR="00C60032" w:rsidRDefault="00C60032" w:rsidP="00C60032">
      <w:pPr>
        <w:ind w:firstLine="0"/>
      </w:pPr>
      <w:r>
        <w:t>if (isset($_POST['add_sanctions'])) {</w:t>
      </w:r>
    </w:p>
    <w:p w:rsidR="00C60032" w:rsidRDefault="00C60032" w:rsidP="00C60032">
      <w:pPr>
        <w:ind w:firstLine="0"/>
      </w:pPr>
      <w:r>
        <w:t>?&gt;</w:t>
      </w:r>
    </w:p>
    <w:p w:rsidR="00C60032" w:rsidRDefault="00C60032" w:rsidP="00C60032">
      <w:pPr>
        <w:ind w:firstLine="0"/>
      </w:pPr>
      <w:r>
        <w:t>&lt;div class="alert alert-success alert-dismissable"&gt;</w:t>
      </w:r>
    </w:p>
    <w:p w:rsidR="00C60032" w:rsidRDefault="00C60032" w:rsidP="00C60032">
      <w:pPr>
        <w:ind w:firstLine="0"/>
      </w:pPr>
      <w:r>
        <w:t xml:space="preserve">  &lt;button type="button" class="close" data-dismiss="alert" aria-hidden="true"&gt;&amp;times;&lt;/button&gt;</w:t>
      </w:r>
    </w:p>
    <w:p w:rsidR="00C60032" w:rsidRDefault="00C60032" w:rsidP="00C60032">
      <w:pPr>
        <w:ind w:firstLine="0"/>
      </w:pPr>
      <w:r>
        <w:t xml:space="preserve">  &lt;p&gt;&lt;i class="icon fa fa-check"&gt;&lt;/i&gt; Sanction Details for Minor Offense has been added.&lt;/p&gt;</w:t>
      </w:r>
    </w:p>
    <w:p w:rsidR="00C60032" w:rsidRDefault="00C60032" w:rsidP="00C60032">
      <w:pPr>
        <w:ind w:firstLine="0"/>
      </w:pPr>
      <w:r>
        <w:t>&lt;/div&gt;</w:t>
      </w:r>
    </w:p>
    <w:p w:rsidR="00C60032" w:rsidRDefault="00C60032" w:rsidP="00C60032">
      <w:pPr>
        <w:ind w:firstLine="0"/>
      </w:pPr>
      <w:r>
        <w:t>&lt;?php</w:t>
      </w:r>
    </w:p>
    <w:p w:rsidR="00C60032" w:rsidRDefault="00C60032" w:rsidP="00C60032">
      <w:pPr>
        <w:ind w:firstLine="0"/>
      </w:pPr>
      <w:r>
        <w:lastRenderedPageBreak/>
        <w:t>}</w:t>
      </w:r>
    </w:p>
    <w:p w:rsidR="00C60032" w:rsidRDefault="00C60032" w:rsidP="00C60032">
      <w:pPr>
        <w:ind w:firstLine="0"/>
      </w:pPr>
    </w:p>
    <w:p w:rsidR="00C60032" w:rsidRDefault="00C60032" w:rsidP="00C60032">
      <w:pPr>
        <w:ind w:firstLine="0"/>
      </w:pPr>
      <w:r>
        <w:t>if (isset($_POST['update_sanctions'])) {</w:t>
      </w:r>
    </w:p>
    <w:p w:rsidR="00C60032" w:rsidRDefault="00C60032" w:rsidP="00C60032">
      <w:pPr>
        <w:ind w:firstLine="0"/>
      </w:pPr>
      <w:r>
        <w:t>?&gt;</w:t>
      </w:r>
    </w:p>
    <w:p w:rsidR="00C60032" w:rsidRDefault="00C60032" w:rsidP="00C60032">
      <w:pPr>
        <w:ind w:firstLine="0"/>
      </w:pPr>
      <w:r>
        <w:t>&lt;div class="alert alert-success alert-dismissable"&gt;</w:t>
      </w:r>
    </w:p>
    <w:p w:rsidR="00C60032" w:rsidRDefault="00C60032" w:rsidP="00C60032">
      <w:pPr>
        <w:ind w:firstLine="0"/>
      </w:pPr>
      <w:r>
        <w:t xml:space="preserve">  &lt;button type="button" class="close" data-dismiss="alert" aria-hidden="true"&gt;&amp;times;&lt;/button&gt;</w:t>
      </w:r>
    </w:p>
    <w:p w:rsidR="00C60032" w:rsidRDefault="00C60032" w:rsidP="00C60032">
      <w:pPr>
        <w:ind w:firstLine="0"/>
      </w:pPr>
      <w:r>
        <w:t xml:space="preserve">  &lt;p&gt;&lt;i class="icon fa fa-check"&gt;&lt;/i&gt; Sanction Details for Minor Offense has been updated.&lt;/p&gt;</w:t>
      </w:r>
    </w:p>
    <w:p w:rsidR="00C60032" w:rsidRDefault="00C60032" w:rsidP="00C60032">
      <w:pPr>
        <w:ind w:firstLine="0"/>
      </w:pPr>
      <w:r>
        <w:t>&lt;/div&gt;</w:t>
      </w:r>
    </w:p>
    <w:p w:rsidR="00C60032" w:rsidRDefault="00C60032" w:rsidP="00C60032">
      <w:pPr>
        <w:ind w:firstLine="0"/>
      </w:pPr>
      <w:r>
        <w:t>&lt;?php</w:t>
      </w:r>
    </w:p>
    <w:p w:rsidR="00C60032" w:rsidRDefault="00C60032" w:rsidP="00C60032">
      <w:pPr>
        <w:ind w:firstLine="0"/>
      </w:pPr>
      <w:r>
        <w:t>}</w:t>
      </w:r>
    </w:p>
    <w:p w:rsidR="00C60032" w:rsidRDefault="00C60032" w:rsidP="00C60032">
      <w:pPr>
        <w:ind w:firstLine="0"/>
      </w:pPr>
      <w:r>
        <w:t>?&gt;</w:t>
      </w:r>
    </w:p>
    <w:p w:rsidR="00C60032" w:rsidRDefault="00C60032" w:rsidP="00C60032">
      <w:pPr>
        <w:ind w:firstLine="0"/>
      </w:pPr>
      <w:r>
        <w:t xml:space="preserve">  &lt;div class="row"&gt;</w:t>
      </w:r>
    </w:p>
    <w:p w:rsidR="00C60032" w:rsidRDefault="00C60032" w:rsidP="00C60032">
      <w:pPr>
        <w:ind w:firstLine="0"/>
      </w:pPr>
      <w:r>
        <w:t xml:space="preserve">    &lt;div class="col-md-3"&gt;</w:t>
      </w:r>
    </w:p>
    <w:p w:rsidR="00C60032" w:rsidRDefault="00C60032" w:rsidP="00C60032">
      <w:pPr>
        <w:ind w:firstLine="0"/>
      </w:pPr>
      <w:r>
        <w:t xml:space="preserve">      &lt;div class="box box-solid"&gt;</w:t>
      </w:r>
    </w:p>
    <w:p w:rsidR="00C60032" w:rsidRDefault="00C60032" w:rsidP="00C60032">
      <w:pPr>
        <w:ind w:firstLine="0"/>
      </w:pPr>
      <w:r>
        <w:t xml:space="preserve">        &lt;div class="box-body no-padding"&gt;</w:t>
      </w:r>
    </w:p>
    <w:p w:rsidR="00C60032" w:rsidRDefault="00C60032" w:rsidP="00C60032">
      <w:pPr>
        <w:ind w:firstLine="0"/>
      </w:pPr>
      <w:r>
        <w:t xml:space="preserve">          &lt;ul class="nav nav-pills nav-stacked"&gt;</w:t>
      </w:r>
    </w:p>
    <w:p w:rsidR="00C60032" w:rsidRDefault="00C60032" w:rsidP="00C60032">
      <w:pPr>
        <w:ind w:firstLine="0"/>
      </w:pPr>
      <w:r>
        <w:t xml:space="preserve">            &lt;li class="active"&gt;&lt;a href="sanctions.php"&gt; Minor Offense&lt;/a&gt;&lt;/li&gt;</w:t>
      </w:r>
    </w:p>
    <w:p w:rsidR="00C60032" w:rsidRDefault="00C60032" w:rsidP="00C60032">
      <w:pPr>
        <w:ind w:firstLine="0"/>
      </w:pPr>
      <w:r>
        <w:t xml:space="preserve">            &lt;li&gt;&lt;a href="sanctions_major_offense.php"&gt; Major Offense&lt;/a&gt;&lt;/li&gt;</w:t>
      </w:r>
    </w:p>
    <w:p w:rsidR="00C60032" w:rsidRDefault="00C60032" w:rsidP="00C60032">
      <w:pPr>
        <w:ind w:firstLine="0"/>
      </w:pPr>
      <w:r>
        <w:t xml:space="preserve">          &lt;/ul&gt;</w:t>
      </w:r>
    </w:p>
    <w:p w:rsidR="00C60032" w:rsidRDefault="00C60032" w:rsidP="00C60032">
      <w:pPr>
        <w:ind w:firstLine="0"/>
      </w:pPr>
      <w:r>
        <w:t xml:space="preserve">        &lt;/div&gt;&lt;!-- /.box-body --&gt;</w:t>
      </w:r>
    </w:p>
    <w:p w:rsidR="00C60032" w:rsidRDefault="00C60032" w:rsidP="00C60032">
      <w:pPr>
        <w:ind w:firstLine="0"/>
      </w:pPr>
      <w:r>
        <w:t xml:space="preserve">      &lt;/div&gt;&lt;!-- /. box --&gt;</w:t>
      </w:r>
    </w:p>
    <w:p w:rsidR="00C60032" w:rsidRDefault="00C60032" w:rsidP="00C60032">
      <w:pPr>
        <w:ind w:firstLine="0"/>
      </w:pPr>
      <w:r>
        <w:t xml:space="preserve">    &lt;/div&gt;&lt;!-- /.col --&gt;</w:t>
      </w:r>
    </w:p>
    <w:p w:rsidR="00C60032" w:rsidRDefault="00C60032" w:rsidP="00C60032">
      <w:pPr>
        <w:ind w:firstLine="0"/>
      </w:pPr>
      <w:r>
        <w:lastRenderedPageBreak/>
        <w:t xml:space="preserve">    &lt;div class="col-md-9"&gt;</w:t>
      </w:r>
    </w:p>
    <w:p w:rsidR="00C60032" w:rsidRDefault="00C60032" w:rsidP="00C60032">
      <w:pPr>
        <w:ind w:firstLine="0"/>
      </w:pPr>
      <w:r>
        <w:t xml:space="preserve">      &lt;div class="box box-primary"&gt;</w:t>
      </w:r>
    </w:p>
    <w:p w:rsidR="00C60032" w:rsidRDefault="00C60032" w:rsidP="00C60032">
      <w:pPr>
        <w:ind w:firstLine="0"/>
      </w:pPr>
      <w:r>
        <w:t xml:space="preserve">        &lt;div class="box-header with-border"&gt;</w:t>
      </w:r>
    </w:p>
    <w:p w:rsidR="00C60032" w:rsidRDefault="00C60032" w:rsidP="00C60032">
      <w:pPr>
        <w:ind w:firstLine="0"/>
      </w:pPr>
      <w:r>
        <w:t xml:space="preserve">          &lt;h3 class="box-title"&gt;Minor Offense Sanctions&lt;/h3&gt;</w:t>
      </w:r>
    </w:p>
    <w:p w:rsidR="00C60032" w:rsidRDefault="00C60032" w:rsidP="00C60032">
      <w:pPr>
        <w:ind w:firstLine="0"/>
      </w:pPr>
      <w:r>
        <w:t xml:space="preserve">        &lt;/div&gt;&lt;!-- /.box-header --&gt;</w:t>
      </w:r>
    </w:p>
    <w:p w:rsidR="00C60032" w:rsidRDefault="00C60032" w:rsidP="00C60032">
      <w:pPr>
        <w:ind w:firstLine="0"/>
      </w:pPr>
      <w:r>
        <w:t xml:space="preserve">        &lt;div class="box-body"&gt;</w:t>
      </w:r>
    </w:p>
    <w:p w:rsidR="00C60032" w:rsidRDefault="00C60032" w:rsidP="00C60032">
      <w:pPr>
        <w:ind w:firstLine="0"/>
      </w:pPr>
      <w:r>
        <w:t xml:space="preserve">        &lt;label&gt;Reference Number:&lt;/label&gt;</w:t>
      </w:r>
    </w:p>
    <w:p w:rsidR="00C60032" w:rsidRDefault="00C60032" w:rsidP="00C60032">
      <w:pPr>
        <w:ind w:firstLine="0"/>
      </w:pPr>
      <w:r>
        <w:t xml:space="preserve">        &lt;form action="sanctions_offense.php" method="POST"&gt;</w:t>
      </w:r>
    </w:p>
    <w:p w:rsidR="00C60032" w:rsidRDefault="00C60032" w:rsidP="00C60032">
      <w:pPr>
        <w:ind w:firstLine="0"/>
      </w:pPr>
      <w:r>
        <w:t xml:space="preserve">        &lt;div class="input-group input-group"&gt;</w:t>
      </w:r>
    </w:p>
    <w:p w:rsidR="00C60032" w:rsidRDefault="00C60032" w:rsidP="00C60032">
      <w:pPr>
        <w:ind w:firstLine="0"/>
      </w:pPr>
      <w:r>
        <w:t xml:space="preserve">          &lt;select name="sanctions_minor" class="form-control"&gt;</w:t>
      </w:r>
    </w:p>
    <w:p w:rsidR="00C60032" w:rsidRDefault="00C60032" w:rsidP="00C60032">
      <w:pPr>
        <w:ind w:firstLine="0"/>
      </w:pPr>
      <w:r>
        <w:t xml:space="preserve">            &lt;option&gt;&lt;/option&gt;</w:t>
      </w:r>
    </w:p>
    <w:p w:rsidR="00C60032" w:rsidRDefault="00C60032" w:rsidP="00C60032">
      <w:pPr>
        <w:ind w:firstLine="0"/>
      </w:pPr>
      <w:r>
        <w:t xml:space="preserve">            &lt;?php</w:t>
      </w:r>
    </w:p>
    <w:p w:rsidR="00C60032" w:rsidRDefault="00C60032" w:rsidP="00C60032">
      <w:pPr>
        <w:ind w:firstLine="0"/>
      </w:pPr>
      <w:r>
        <w:t xml:space="preserve">              global $conn;</w:t>
      </w:r>
    </w:p>
    <w:p w:rsidR="00C60032" w:rsidRDefault="00C60032" w:rsidP="00C60032">
      <w:pPr>
        <w:ind w:firstLine="0"/>
      </w:pPr>
      <w:r>
        <w:t xml:space="preserve">              $select = "SELECT id, reference_number, title FROM offense_details WHERE status = 'Active' AND type = 'Minor Offense'";</w:t>
      </w:r>
    </w:p>
    <w:p w:rsidR="00C60032" w:rsidRDefault="00C60032" w:rsidP="00C60032">
      <w:pPr>
        <w:ind w:firstLine="0"/>
      </w:pPr>
      <w:r>
        <w:t xml:space="preserve">              $result = $conn-&gt;query($select);</w:t>
      </w:r>
    </w:p>
    <w:p w:rsidR="00C60032" w:rsidRDefault="00C60032" w:rsidP="00C60032">
      <w:pPr>
        <w:ind w:firstLine="0"/>
      </w:pPr>
      <w:r>
        <w:t xml:space="preserve">              while ($row = $result-&gt;fetch_object()) {</w:t>
      </w:r>
    </w:p>
    <w:p w:rsidR="00C60032" w:rsidRDefault="00C60032" w:rsidP="00C60032">
      <w:pPr>
        <w:ind w:firstLine="0"/>
      </w:pPr>
      <w:r>
        <w:t xml:space="preserve">            ?&gt;</w:t>
      </w:r>
    </w:p>
    <w:p w:rsidR="00C60032" w:rsidRDefault="00C60032" w:rsidP="00C60032">
      <w:pPr>
        <w:ind w:firstLine="0"/>
      </w:pPr>
      <w:r>
        <w:t xml:space="preserve">                &lt;option value="&lt;?php echo $row-&gt;id; ?&gt;"&gt;&lt;?php echo $row-&gt;reference_number . " - " . $row-&gt;title; ?&gt;&lt;/option&gt;</w:t>
      </w:r>
    </w:p>
    <w:p w:rsidR="00C60032" w:rsidRDefault="00C60032" w:rsidP="00C60032">
      <w:pPr>
        <w:ind w:firstLine="0"/>
      </w:pPr>
      <w:r>
        <w:t xml:space="preserve">            &lt;?php</w:t>
      </w:r>
    </w:p>
    <w:p w:rsidR="00C60032" w:rsidRDefault="00C60032" w:rsidP="00C60032">
      <w:pPr>
        <w:ind w:firstLine="0"/>
      </w:pPr>
      <w:r>
        <w:t xml:space="preserve">              }</w:t>
      </w:r>
    </w:p>
    <w:p w:rsidR="00C60032" w:rsidRDefault="00C60032" w:rsidP="00C60032">
      <w:pPr>
        <w:ind w:firstLine="0"/>
      </w:pPr>
      <w:r>
        <w:t xml:space="preserve">            ?&gt;</w:t>
      </w:r>
    </w:p>
    <w:p w:rsidR="00C60032" w:rsidRDefault="00C60032" w:rsidP="00C60032">
      <w:pPr>
        <w:ind w:firstLine="0"/>
      </w:pPr>
      <w:r>
        <w:lastRenderedPageBreak/>
        <w:t xml:space="preserve">          &lt;/select&gt;</w:t>
      </w:r>
    </w:p>
    <w:p w:rsidR="00C60032" w:rsidRDefault="00C60032" w:rsidP="00C60032">
      <w:pPr>
        <w:ind w:firstLine="0"/>
      </w:pPr>
      <w:r>
        <w:t xml:space="preserve">            &lt;span class="input-group-btn"&gt;</w:t>
      </w:r>
    </w:p>
    <w:p w:rsidR="00C60032" w:rsidRDefault="00C60032" w:rsidP="00C60032">
      <w:pPr>
        <w:ind w:firstLine="0"/>
      </w:pPr>
      <w:r>
        <w:t xml:space="preserve">              &lt;button name="btn_submit" class="btn btn-primary btn-flat" type="submit"&gt;Submit&lt;/button&gt;</w:t>
      </w:r>
    </w:p>
    <w:p w:rsidR="00C60032" w:rsidRDefault="00C60032" w:rsidP="00C60032">
      <w:pPr>
        <w:ind w:firstLine="0"/>
      </w:pPr>
      <w:r>
        <w:t xml:space="preserve">            &lt;/span&gt;</w:t>
      </w:r>
    </w:p>
    <w:p w:rsidR="00C60032" w:rsidRDefault="00C60032" w:rsidP="00C60032">
      <w:pPr>
        <w:ind w:firstLine="0"/>
      </w:pPr>
      <w:r>
        <w:t xml:space="preserve">        &lt;/div&gt;</w:t>
      </w:r>
    </w:p>
    <w:p w:rsidR="00C60032" w:rsidRDefault="00C60032" w:rsidP="00C60032">
      <w:pPr>
        <w:ind w:firstLine="0"/>
      </w:pPr>
      <w:r>
        <w:t xml:space="preserve">        &lt;/form&gt;</w:t>
      </w:r>
    </w:p>
    <w:p w:rsidR="00C60032" w:rsidRDefault="00C60032" w:rsidP="00C60032">
      <w:pPr>
        <w:ind w:firstLine="0"/>
      </w:pPr>
      <w:r>
        <w:t xml:space="preserve">        &lt;/div&gt;&lt;!-- /.box-body --&gt;</w:t>
      </w:r>
    </w:p>
    <w:p w:rsidR="00C60032" w:rsidRDefault="00C60032" w:rsidP="00C60032">
      <w:pPr>
        <w:ind w:firstLine="0"/>
      </w:pPr>
      <w:r>
        <w:t xml:space="preserve">      &lt;/div&gt;&lt;!-- /.col --&gt;</w:t>
      </w:r>
    </w:p>
    <w:p w:rsidR="00C60032" w:rsidRDefault="00C60032" w:rsidP="00C60032">
      <w:pPr>
        <w:ind w:firstLine="0"/>
      </w:pPr>
      <w:r>
        <w:t xml:space="preserve">    &lt;/div&gt;&lt;!-- /.col --&gt;</w:t>
      </w:r>
    </w:p>
    <w:p w:rsidR="00C60032" w:rsidRDefault="00C60032" w:rsidP="00C60032">
      <w:pPr>
        <w:ind w:firstLine="0"/>
      </w:pPr>
      <w:r>
        <w:t xml:space="preserve">  &lt;/div&gt;&lt;!-- /.row --&gt;</w:t>
      </w:r>
    </w:p>
    <w:p w:rsidR="00C60032" w:rsidRDefault="00C60032" w:rsidP="00C60032">
      <w:pPr>
        <w:ind w:firstLine="0"/>
      </w:pPr>
      <w:r>
        <w:t>&lt;/section&gt;&lt;!-- /.content --&gt;</w:t>
      </w:r>
    </w:p>
    <w:p w:rsidR="00C60032" w:rsidRDefault="00C60032" w:rsidP="00C60032">
      <w:pPr>
        <w:ind w:firstLine="0"/>
      </w:pPr>
      <w:r>
        <w:t>&lt;!-- === [= NOTHING FOLLOWS =] === --&gt;</w:t>
      </w:r>
    </w:p>
    <w:p w:rsidR="00C60032" w:rsidRDefault="00C60032" w:rsidP="00C60032">
      <w:pPr>
        <w:ind w:firstLine="0"/>
      </w:pPr>
      <w:r>
        <w:t xml:space="preserve">&lt;?php  </w:t>
      </w:r>
    </w:p>
    <w:p w:rsidR="00C60032" w:rsidRDefault="00C60032" w:rsidP="00C60032">
      <w:pPr>
        <w:ind w:firstLine="0"/>
      </w:pPr>
      <w:r>
        <w:t>require 'app/view/administrator/overall-footer.php';</w:t>
      </w:r>
    </w:p>
    <w:p w:rsidR="00C60032" w:rsidRDefault="00C60032" w:rsidP="00C60032">
      <w:pPr>
        <w:ind w:firstLine="0"/>
      </w:pPr>
      <w:r>
        <w:t>?&gt;</w:t>
      </w:r>
    </w:p>
    <w:p w:rsidR="003738AC" w:rsidRDefault="003738AC" w:rsidP="00C60032">
      <w:pPr>
        <w:ind w:firstLine="0"/>
      </w:pPr>
    </w:p>
    <w:p w:rsidR="003738AC" w:rsidRDefault="003738AC" w:rsidP="00C60032">
      <w:pPr>
        <w:ind w:firstLine="0"/>
        <w:rPr>
          <w:b/>
        </w:rPr>
      </w:pPr>
      <w:r>
        <w:tab/>
      </w:r>
      <w:r>
        <w:rPr>
          <w:b/>
        </w:rPr>
        <w:t>sanctions_major.php</w:t>
      </w:r>
    </w:p>
    <w:p w:rsidR="003738AC" w:rsidRDefault="003738AC" w:rsidP="003738AC">
      <w:pPr>
        <w:ind w:firstLine="0"/>
      </w:pPr>
      <w:r>
        <w:t>&lt;!-- This Page is/are for Administrator --&gt;</w:t>
      </w:r>
    </w:p>
    <w:p w:rsidR="003738AC" w:rsidRDefault="003738AC" w:rsidP="003738AC">
      <w:pPr>
        <w:ind w:firstLine="0"/>
      </w:pPr>
      <w:r>
        <w:t xml:space="preserve">&lt;?php </w:t>
      </w:r>
    </w:p>
    <w:p w:rsidR="003738AC" w:rsidRDefault="003738AC" w:rsidP="003738AC">
      <w:pPr>
        <w:ind w:firstLine="0"/>
      </w:pPr>
      <w:r>
        <w:t>require 'app/controller/init.php';</w:t>
      </w:r>
    </w:p>
    <w:p w:rsidR="003738AC" w:rsidRDefault="003738AC" w:rsidP="003738AC">
      <w:pPr>
        <w:ind w:firstLine="0"/>
      </w:pPr>
      <w:r>
        <w:t>protect_page_profile_admin();</w:t>
      </w:r>
    </w:p>
    <w:p w:rsidR="003738AC" w:rsidRDefault="003738AC" w:rsidP="003738AC">
      <w:pPr>
        <w:ind w:firstLine="0"/>
      </w:pPr>
      <w:r>
        <w:t>require 'app/controller/administrator/login-credential.php';</w:t>
      </w:r>
    </w:p>
    <w:p w:rsidR="003738AC" w:rsidRDefault="003738AC" w:rsidP="003738AC">
      <w:pPr>
        <w:ind w:firstLine="0"/>
      </w:pPr>
    </w:p>
    <w:p w:rsidR="003738AC" w:rsidRDefault="003738AC" w:rsidP="003738AC">
      <w:pPr>
        <w:ind w:firstLine="0"/>
      </w:pPr>
      <w:r>
        <w:t>require 'app/view/administrator/select2-message.php';</w:t>
      </w:r>
    </w:p>
    <w:p w:rsidR="003738AC" w:rsidRDefault="003738AC" w:rsidP="003738AC">
      <w:pPr>
        <w:ind w:firstLine="0"/>
      </w:pPr>
    </w:p>
    <w:p w:rsidR="003738AC" w:rsidRDefault="003738AC" w:rsidP="003738AC">
      <w:pPr>
        <w:ind w:firstLine="0"/>
      </w:pPr>
      <w:r>
        <w:t>if (isset($_POST['sanctions_major'])) {</w:t>
      </w:r>
    </w:p>
    <w:p w:rsidR="003738AC" w:rsidRDefault="003738AC" w:rsidP="003738AC">
      <w:pPr>
        <w:ind w:firstLine="0"/>
      </w:pPr>
      <w:r>
        <w:tab/>
        <w:t>global $conn;</w:t>
      </w:r>
    </w:p>
    <w:p w:rsidR="003738AC" w:rsidRDefault="003738AC" w:rsidP="003738AC">
      <w:pPr>
        <w:ind w:firstLine="0"/>
      </w:pPr>
      <w:r>
        <w:tab/>
        <w:t>$id = $_POST['sanctions_major'];</w:t>
      </w:r>
    </w:p>
    <w:p w:rsidR="003738AC" w:rsidRDefault="003738AC" w:rsidP="003738AC">
      <w:pPr>
        <w:ind w:firstLine="0"/>
      </w:pPr>
    </w:p>
    <w:p w:rsidR="003738AC" w:rsidRDefault="003738AC" w:rsidP="003738AC">
      <w:pPr>
        <w:ind w:firstLine="0"/>
      </w:pPr>
      <w:r>
        <w:tab/>
        <w:t>$select = "SELECT reference_number, title from offense_details where (status = 'Active' AND type = 'Major Offense') AND id = '$id'";</w:t>
      </w:r>
    </w:p>
    <w:p w:rsidR="003738AC" w:rsidRDefault="003738AC" w:rsidP="003738AC">
      <w:pPr>
        <w:ind w:firstLine="0"/>
      </w:pPr>
      <w:r>
        <w:tab/>
        <w:t>$query = $conn-&gt;query($select);</w:t>
      </w:r>
    </w:p>
    <w:p w:rsidR="003738AC" w:rsidRDefault="003738AC" w:rsidP="003738AC">
      <w:pPr>
        <w:ind w:firstLine="0"/>
      </w:pPr>
    </w:p>
    <w:p w:rsidR="003738AC" w:rsidRDefault="003738AC" w:rsidP="003738AC">
      <w:pPr>
        <w:ind w:firstLine="0"/>
      </w:pPr>
      <w:r>
        <w:tab/>
        <w:t>while ($row = $query-&gt;fetch_object()) {</w:t>
      </w:r>
    </w:p>
    <w:p w:rsidR="003738AC" w:rsidRDefault="003738AC" w:rsidP="003738AC">
      <w:pPr>
        <w:ind w:firstLine="0"/>
      </w:pPr>
      <w:r>
        <w:tab/>
      </w:r>
      <w:r>
        <w:tab/>
        <w:t>$ref_number = $row-&gt;reference_number;</w:t>
      </w:r>
    </w:p>
    <w:p w:rsidR="003738AC" w:rsidRDefault="003738AC" w:rsidP="003738AC">
      <w:pPr>
        <w:ind w:firstLine="0"/>
      </w:pPr>
      <w:r>
        <w:tab/>
      </w:r>
      <w:r>
        <w:tab/>
        <w:t>$title = $row-&gt;title;</w:t>
      </w:r>
    </w:p>
    <w:p w:rsidR="003738AC" w:rsidRDefault="003738AC" w:rsidP="003738AC">
      <w:pPr>
        <w:ind w:firstLine="0"/>
      </w:pPr>
      <w:r>
        <w:tab/>
        <w:t>}</w:t>
      </w:r>
    </w:p>
    <w:p w:rsidR="003738AC" w:rsidRDefault="003738AC" w:rsidP="003738AC">
      <w:pPr>
        <w:ind w:firstLine="0"/>
      </w:pPr>
    </w:p>
    <w:p w:rsidR="003738AC" w:rsidRDefault="003738AC" w:rsidP="003738AC">
      <w:pPr>
        <w:ind w:firstLine="0"/>
      </w:pPr>
      <w:r>
        <w:t xml:space="preserve">  $select_join = "SELECT      offense_details.description</w:t>
      </w:r>
    </w:p>
    <w:p w:rsidR="003738AC" w:rsidRDefault="003738AC" w:rsidP="003738AC">
      <w:pPr>
        <w:ind w:firstLine="0"/>
      </w:pPr>
      <w:r>
        <w:t xml:space="preserve">                  FROM        offense_details</w:t>
      </w:r>
    </w:p>
    <w:p w:rsidR="003738AC" w:rsidRDefault="003738AC" w:rsidP="003738AC">
      <w:pPr>
        <w:ind w:firstLine="0"/>
      </w:pPr>
      <w:r>
        <w:t xml:space="preserve">                  LEFT JOIN   sanctions</w:t>
      </w:r>
    </w:p>
    <w:p w:rsidR="003738AC" w:rsidRDefault="003738AC" w:rsidP="003738AC">
      <w:pPr>
        <w:ind w:firstLine="0"/>
      </w:pPr>
      <w:r>
        <w:t xml:space="preserve">                  ON          sanctions.offense_details_id = offense_details.id</w:t>
      </w:r>
    </w:p>
    <w:p w:rsidR="003738AC" w:rsidRDefault="003738AC" w:rsidP="003738AC">
      <w:pPr>
        <w:ind w:firstLine="0"/>
      </w:pPr>
      <w:r>
        <w:t xml:space="preserve">                  WHERE       offense_details.id = $id AND type = 'Major Offense'";</w:t>
      </w:r>
    </w:p>
    <w:p w:rsidR="003738AC" w:rsidRDefault="003738AC" w:rsidP="003738AC">
      <w:pPr>
        <w:ind w:firstLine="0"/>
      </w:pPr>
    </w:p>
    <w:p w:rsidR="003738AC" w:rsidRDefault="003738AC" w:rsidP="003738AC">
      <w:pPr>
        <w:ind w:firstLine="0"/>
      </w:pPr>
      <w:r>
        <w:t xml:space="preserve">  $query_join = $conn-&gt;query($select_join);</w:t>
      </w:r>
    </w:p>
    <w:p w:rsidR="003738AC" w:rsidRDefault="003738AC" w:rsidP="003738AC">
      <w:pPr>
        <w:ind w:firstLine="0"/>
      </w:pPr>
    </w:p>
    <w:p w:rsidR="003738AC" w:rsidRDefault="003738AC" w:rsidP="003738AC">
      <w:pPr>
        <w:ind w:firstLine="0"/>
      </w:pPr>
      <w:r>
        <w:t xml:space="preserve">  while ($row_join = $query_join-&gt;fetch_object()) {</w:t>
      </w:r>
    </w:p>
    <w:p w:rsidR="003738AC" w:rsidRDefault="003738AC" w:rsidP="003738AC">
      <w:pPr>
        <w:ind w:firstLine="0"/>
      </w:pPr>
      <w:r>
        <w:t xml:space="preserve">    $description = $row_join-&gt;description;</w:t>
      </w:r>
    </w:p>
    <w:p w:rsidR="003738AC" w:rsidRDefault="003738AC" w:rsidP="003738AC">
      <w:pPr>
        <w:ind w:firstLine="0"/>
      </w:pPr>
      <w:r>
        <w:t xml:space="preserve">  }</w:t>
      </w:r>
    </w:p>
    <w:p w:rsidR="003738AC" w:rsidRDefault="003738AC" w:rsidP="003738AC">
      <w:pPr>
        <w:ind w:firstLine="0"/>
      </w:pPr>
      <w:r>
        <w:t>}</w:t>
      </w:r>
    </w:p>
    <w:p w:rsidR="003738AC" w:rsidRDefault="003738AC" w:rsidP="003738AC">
      <w:pPr>
        <w:ind w:firstLine="0"/>
      </w:pPr>
      <w:r>
        <w:t>?&gt;</w:t>
      </w:r>
    </w:p>
    <w:p w:rsidR="003738AC" w:rsidRDefault="003738AC" w:rsidP="003738AC">
      <w:pPr>
        <w:ind w:firstLine="0"/>
      </w:pPr>
      <w:r>
        <w:t>&lt;!-- Content Header (Page header) --&gt;</w:t>
      </w:r>
    </w:p>
    <w:p w:rsidR="003738AC" w:rsidRDefault="003738AC" w:rsidP="003738AC">
      <w:pPr>
        <w:ind w:firstLine="0"/>
      </w:pPr>
      <w:r>
        <w:t>&lt;section class="content-header"&gt;</w:t>
      </w:r>
    </w:p>
    <w:p w:rsidR="003738AC" w:rsidRDefault="003738AC" w:rsidP="003738AC">
      <w:pPr>
        <w:ind w:firstLine="0"/>
      </w:pPr>
      <w:r>
        <w:t xml:space="preserve">  &lt;h1&gt;</w:t>
      </w:r>
    </w:p>
    <w:p w:rsidR="003738AC" w:rsidRDefault="003738AC" w:rsidP="003738AC">
      <w:pPr>
        <w:ind w:firstLine="0"/>
      </w:pPr>
      <w:r>
        <w:t xml:space="preserve">    Sanctions</w:t>
      </w:r>
    </w:p>
    <w:p w:rsidR="003738AC" w:rsidRDefault="003738AC" w:rsidP="003738AC">
      <w:pPr>
        <w:ind w:firstLine="0"/>
      </w:pPr>
      <w:r>
        <w:t xml:space="preserve">    &lt;small&gt;Major Offense&lt;/small&gt;</w:t>
      </w:r>
    </w:p>
    <w:p w:rsidR="003738AC" w:rsidRDefault="003738AC" w:rsidP="003738AC">
      <w:pPr>
        <w:ind w:firstLine="0"/>
      </w:pPr>
      <w:r>
        <w:t xml:space="preserve">  &lt;/h1&gt;</w:t>
      </w:r>
    </w:p>
    <w:p w:rsidR="003738AC" w:rsidRDefault="003738AC" w:rsidP="003738AC">
      <w:pPr>
        <w:ind w:firstLine="0"/>
      </w:pPr>
      <w:r>
        <w:t xml:space="preserve">  &lt;ol class="breadcrumb"&gt;</w:t>
      </w:r>
    </w:p>
    <w:p w:rsidR="003738AC" w:rsidRDefault="003738AC" w:rsidP="003738AC">
      <w:pPr>
        <w:ind w:firstLine="0"/>
      </w:pPr>
      <w:r>
        <w:t xml:space="preserve">    &lt;li&gt;&lt;a href="admin.php"&gt;&lt;i class="fa fa-home"&gt;&lt;/i&gt;Home&lt;/a&gt;&lt;/li&gt;</w:t>
      </w:r>
    </w:p>
    <w:p w:rsidR="003738AC" w:rsidRDefault="003738AC" w:rsidP="003738AC">
      <w:pPr>
        <w:ind w:firstLine="0"/>
      </w:pPr>
      <w:r>
        <w:t xml:space="preserve">  &lt;/ol&gt; </w:t>
      </w:r>
    </w:p>
    <w:p w:rsidR="003738AC" w:rsidRDefault="003738AC" w:rsidP="003738AC">
      <w:pPr>
        <w:ind w:firstLine="0"/>
      </w:pPr>
      <w:r>
        <w:t>&lt;/section&gt;</w:t>
      </w:r>
    </w:p>
    <w:p w:rsidR="003738AC" w:rsidRDefault="003738AC" w:rsidP="003738AC">
      <w:pPr>
        <w:ind w:firstLine="0"/>
      </w:pPr>
    </w:p>
    <w:p w:rsidR="003738AC" w:rsidRDefault="003738AC" w:rsidP="003738AC">
      <w:pPr>
        <w:ind w:firstLine="0"/>
      </w:pPr>
      <w:r>
        <w:t>&lt;!-- Main content --&gt;</w:t>
      </w:r>
    </w:p>
    <w:p w:rsidR="003738AC" w:rsidRDefault="003738AC" w:rsidP="003738AC">
      <w:pPr>
        <w:ind w:firstLine="0"/>
      </w:pPr>
      <w:r>
        <w:t>&lt;section class="content"&gt;</w:t>
      </w:r>
    </w:p>
    <w:p w:rsidR="003738AC" w:rsidRDefault="003738AC" w:rsidP="003738AC">
      <w:pPr>
        <w:ind w:firstLine="0"/>
      </w:pPr>
    </w:p>
    <w:p w:rsidR="003738AC" w:rsidRDefault="003738AC" w:rsidP="003738AC">
      <w:pPr>
        <w:ind w:firstLine="0"/>
      </w:pPr>
      <w:r>
        <w:t>&lt;div class="row"&gt;</w:t>
      </w:r>
    </w:p>
    <w:p w:rsidR="003738AC" w:rsidRDefault="003738AC" w:rsidP="003738AC">
      <w:pPr>
        <w:ind w:firstLine="0"/>
      </w:pPr>
      <w:r>
        <w:t xml:space="preserve">    &lt;div class="col-md-3"&gt;</w:t>
      </w:r>
    </w:p>
    <w:p w:rsidR="003738AC" w:rsidRDefault="003738AC" w:rsidP="003738AC">
      <w:pPr>
        <w:ind w:firstLine="0"/>
      </w:pPr>
      <w:r>
        <w:t xml:space="preserve">      &lt;div class="box box-solid"&gt;</w:t>
      </w:r>
    </w:p>
    <w:p w:rsidR="003738AC" w:rsidRDefault="003738AC" w:rsidP="003738AC">
      <w:pPr>
        <w:ind w:firstLine="0"/>
      </w:pPr>
      <w:r>
        <w:lastRenderedPageBreak/>
        <w:t xml:space="preserve">        &lt;div class="box-body no-padding"&gt;</w:t>
      </w:r>
    </w:p>
    <w:p w:rsidR="003738AC" w:rsidRDefault="003738AC" w:rsidP="003738AC">
      <w:pPr>
        <w:ind w:firstLine="0"/>
      </w:pPr>
      <w:r>
        <w:t xml:space="preserve">          &lt;ul class="nav nav-pills nav-stacked"&gt;</w:t>
      </w:r>
    </w:p>
    <w:p w:rsidR="003738AC" w:rsidRDefault="003738AC" w:rsidP="003738AC">
      <w:pPr>
        <w:ind w:firstLine="0"/>
      </w:pPr>
      <w:r>
        <w:t xml:space="preserve">            &lt;li&gt;&lt;a href="sanctions.php"&gt; Minor Offense&lt;/a&gt;&lt;/li&gt;</w:t>
      </w:r>
    </w:p>
    <w:p w:rsidR="003738AC" w:rsidRDefault="003738AC" w:rsidP="003738AC">
      <w:pPr>
        <w:ind w:firstLine="0"/>
      </w:pPr>
      <w:r>
        <w:t xml:space="preserve">            &lt;li class="active"&gt;&lt;a href="sanctions_major_offense.php"&gt; Major Offense&lt;/a&gt;&lt;/li&gt;</w:t>
      </w:r>
    </w:p>
    <w:p w:rsidR="003738AC" w:rsidRDefault="003738AC" w:rsidP="003738AC">
      <w:pPr>
        <w:ind w:firstLine="0"/>
      </w:pPr>
      <w:r>
        <w:t xml:space="preserve">          &lt;/ul&gt;</w:t>
      </w:r>
    </w:p>
    <w:p w:rsidR="003738AC" w:rsidRDefault="003738AC" w:rsidP="003738AC">
      <w:pPr>
        <w:ind w:firstLine="0"/>
      </w:pPr>
      <w:r>
        <w:t xml:space="preserve">        &lt;/div&gt;&lt;!-- /.box-body --&gt;</w:t>
      </w:r>
    </w:p>
    <w:p w:rsidR="003738AC" w:rsidRDefault="003738AC" w:rsidP="003738AC">
      <w:pPr>
        <w:ind w:firstLine="0"/>
      </w:pPr>
      <w:r>
        <w:t xml:space="preserve">      &lt;/div&gt;&lt;!-- /. box --&gt;</w:t>
      </w:r>
    </w:p>
    <w:p w:rsidR="003738AC" w:rsidRDefault="003738AC" w:rsidP="003738AC">
      <w:pPr>
        <w:ind w:firstLine="0"/>
      </w:pPr>
      <w:r>
        <w:t xml:space="preserve">    &lt;/div&gt;&lt;!-- /.col --&gt;</w:t>
      </w:r>
    </w:p>
    <w:p w:rsidR="003738AC" w:rsidRDefault="003738AC" w:rsidP="003738AC">
      <w:pPr>
        <w:ind w:firstLine="0"/>
      </w:pPr>
      <w:r>
        <w:t xml:space="preserve">  &lt;div class="col-md-9"&gt;</w:t>
      </w:r>
    </w:p>
    <w:p w:rsidR="003738AC" w:rsidRDefault="003738AC" w:rsidP="003738AC">
      <w:pPr>
        <w:ind w:firstLine="0"/>
      </w:pPr>
      <w:r>
        <w:t xml:space="preserve">    &lt;div class="box box-primary"&gt;</w:t>
      </w:r>
    </w:p>
    <w:p w:rsidR="003738AC" w:rsidRDefault="003738AC" w:rsidP="003738AC">
      <w:pPr>
        <w:ind w:firstLine="0"/>
      </w:pPr>
      <w:r>
        <w:t xml:space="preserve">      &lt;div class="box-header with-border"&gt;</w:t>
      </w:r>
    </w:p>
    <w:p w:rsidR="003738AC" w:rsidRDefault="003738AC" w:rsidP="003738AC">
      <w:pPr>
        <w:ind w:firstLine="0"/>
      </w:pPr>
      <w:r>
        <w:t xml:space="preserve">        &lt;h3 class="box-title"&gt;Major Offense Sanctions&lt;/h3&gt;</w:t>
      </w:r>
    </w:p>
    <w:p w:rsidR="003738AC" w:rsidRDefault="003738AC" w:rsidP="003738AC">
      <w:pPr>
        <w:ind w:firstLine="0"/>
      </w:pPr>
      <w:r>
        <w:t xml:space="preserve">      &lt;/div&gt;&lt;!-- /.box-header --&gt;</w:t>
      </w:r>
    </w:p>
    <w:p w:rsidR="003738AC" w:rsidRDefault="003738AC" w:rsidP="003738AC">
      <w:pPr>
        <w:ind w:firstLine="0"/>
      </w:pPr>
      <w:r>
        <w:t xml:space="preserve">      &lt;form action="sanctions_major_offense.php" method="POST"&gt;</w:t>
      </w:r>
    </w:p>
    <w:p w:rsidR="003738AC" w:rsidRDefault="003738AC" w:rsidP="003738AC">
      <w:pPr>
        <w:ind w:firstLine="0"/>
      </w:pPr>
      <w:r>
        <w:t xml:space="preserve">      &lt;div class="box-body"&gt;</w:t>
      </w:r>
    </w:p>
    <w:p w:rsidR="003738AC" w:rsidRDefault="003738AC" w:rsidP="003738AC">
      <w:pPr>
        <w:ind w:firstLine="0"/>
      </w:pPr>
      <w:r>
        <w:t xml:space="preserve">        &lt;div class="form-group"&gt;</w:t>
      </w:r>
    </w:p>
    <w:p w:rsidR="003738AC" w:rsidRDefault="003738AC" w:rsidP="003738AC">
      <w:pPr>
        <w:ind w:firstLine="0"/>
      </w:pPr>
      <w:r>
        <w:t xml:space="preserve">        &lt;label&gt;Reference Number:&lt;/label&gt;</w:t>
      </w:r>
    </w:p>
    <w:p w:rsidR="003738AC" w:rsidRDefault="003738AC" w:rsidP="003738AC">
      <w:pPr>
        <w:ind w:firstLine="0"/>
      </w:pPr>
    </w:p>
    <w:p w:rsidR="003738AC" w:rsidRDefault="003738AC" w:rsidP="003738AC">
      <w:pPr>
        <w:ind w:firstLine="0"/>
      </w:pPr>
      <w:r>
        <w:t xml:space="preserve">        &lt;input class="form-control" disabled value="&lt;?php echo $ref_number . " - " . $title; ?&gt;"&gt;</w:t>
      </w:r>
    </w:p>
    <w:p w:rsidR="003738AC" w:rsidRDefault="003738AC" w:rsidP="003738AC">
      <w:pPr>
        <w:ind w:firstLine="0"/>
      </w:pPr>
      <w:r>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&lt;label&gt;Description:&lt;/label&gt;</w:t>
      </w:r>
    </w:p>
    <w:p w:rsidR="003738AC" w:rsidRDefault="003738AC" w:rsidP="003738AC">
      <w:pPr>
        <w:ind w:firstLine="0"/>
      </w:pPr>
      <w:r>
        <w:t xml:space="preserve">          &lt;div class="callout callout-danger"&gt;</w:t>
      </w:r>
    </w:p>
    <w:p w:rsidR="003738AC" w:rsidRDefault="003738AC" w:rsidP="003738AC">
      <w:pPr>
        <w:ind w:firstLine="0"/>
      </w:pPr>
      <w:r>
        <w:lastRenderedPageBreak/>
        <w:t xml:space="preserve">            &lt;p&gt;&lt;?php echo $description; ?&gt;&lt;/p&gt;</w:t>
      </w:r>
    </w:p>
    <w:p w:rsidR="003738AC" w:rsidRDefault="003738AC" w:rsidP="003738AC">
      <w:pPr>
        <w:ind w:firstLine="0"/>
      </w:pPr>
      <w:r>
        <w:t xml:space="preserve">          &lt;/div&gt;</w:t>
      </w:r>
    </w:p>
    <w:p w:rsidR="003738AC" w:rsidRDefault="003738AC" w:rsidP="003738AC">
      <w:pPr>
        <w:ind w:firstLine="0"/>
      </w:pPr>
      <w:r>
        <w:t xml:space="preserve">        &lt;/div&gt;</w:t>
      </w:r>
    </w:p>
    <w:p w:rsidR="003738AC" w:rsidRDefault="003738AC" w:rsidP="003738AC">
      <w:pPr>
        <w:ind w:firstLine="0"/>
      </w:pPr>
      <w:r>
        <w:t xml:space="preserve">          &lt;?php  </w:t>
      </w:r>
    </w:p>
    <w:p w:rsidR="003738AC" w:rsidRDefault="003738AC" w:rsidP="003738AC">
      <w:pPr>
        <w:ind w:firstLine="0"/>
      </w:pPr>
      <w:r>
        <w:t xml:space="preserve">            if (sanction_major_exists($id)) {</w:t>
      </w:r>
    </w:p>
    <w:p w:rsidR="003738AC" w:rsidRDefault="003738AC" w:rsidP="003738AC">
      <w:pPr>
        <w:ind w:firstLine="0"/>
      </w:pPr>
      <w:r>
        <w:t xml:space="preserve">            $select_update = "SELECT first_offense, second_offense, third_offense from sanctions where offense_details_id = $id";</w:t>
      </w:r>
    </w:p>
    <w:p w:rsidR="003738AC" w:rsidRDefault="003738AC" w:rsidP="003738AC">
      <w:pPr>
        <w:ind w:firstLine="0"/>
      </w:pPr>
      <w:r>
        <w:t xml:space="preserve">            $query_update = $conn-&gt;query($select_update);</w:t>
      </w:r>
    </w:p>
    <w:p w:rsidR="003738AC" w:rsidRDefault="003738AC" w:rsidP="003738AC">
      <w:pPr>
        <w:ind w:firstLine="0"/>
      </w:pPr>
      <w:r>
        <w:t xml:space="preserve">            while ($row_update = $query_update-&gt;fetch_object()) {</w:t>
      </w:r>
    </w:p>
    <w:p w:rsidR="003738AC" w:rsidRDefault="003738AC" w:rsidP="003738AC">
      <w:pPr>
        <w:ind w:firstLine="0"/>
      </w:pPr>
      <w:r>
        <w:t xml:space="preserve">              $first_offense = $row_update-&gt;first_offense;</w:t>
      </w:r>
    </w:p>
    <w:p w:rsidR="003738AC" w:rsidRDefault="003738AC" w:rsidP="003738AC">
      <w:pPr>
        <w:ind w:firstLine="0"/>
      </w:pPr>
      <w:r>
        <w:t xml:space="preserve">              $second_offense = $row_update-&gt;second_offense;</w:t>
      </w:r>
    </w:p>
    <w:p w:rsidR="003738AC" w:rsidRDefault="003738AC" w:rsidP="003738AC">
      <w:pPr>
        <w:ind w:firstLine="0"/>
      </w:pPr>
      <w:r>
        <w:t xml:space="preserve">              $third_offense = $row_update-&gt;third_offense;</w:t>
      </w:r>
    </w:p>
    <w:p w:rsidR="003738AC" w:rsidRDefault="003738AC" w:rsidP="003738AC">
      <w:pPr>
        <w:ind w:firstLine="0"/>
      </w:pPr>
      <w:r>
        <w:t xml:space="preserve">            }</w:t>
      </w:r>
    </w:p>
    <w:p w:rsidR="003738AC" w:rsidRDefault="003738AC" w:rsidP="003738AC">
      <w:pPr>
        <w:ind w:firstLine="0"/>
      </w:pPr>
      <w:r>
        <w:t xml:space="preserve">          ?&gt;</w:t>
      </w:r>
    </w:p>
    <w:p w:rsidR="003738AC" w:rsidRDefault="003738AC" w:rsidP="003738AC">
      <w:pPr>
        <w:ind w:firstLine="0"/>
      </w:pPr>
      <w:r>
        <w:t xml:space="preserve">          &lt;div class="form-group"&gt;</w:t>
      </w:r>
    </w:p>
    <w:p w:rsidR="003738AC" w:rsidRDefault="003738AC" w:rsidP="003738AC">
      <w:pPr>
        <w:ind w:firstLine="0"/>
      </w:pPr>
      <w:r>
        <w:t xml:space="preserve">            &lt;label&gt;First Offense:&lt;/label&gt;</w:t>
      </w:r>
    </w:p>
    <w:p w:rsidR="003738AC" w:rsidRDefault="003738AC" w:rsidP="003738AC">
      <w:pPr>
        <w:ind w:firstLine="0"/>
      </w:pPr>
      <w:r>
        <w:t xml:space="preserve">            &lt;input name="first_offense" class="form-control" value="&lt;?php echo $first_offense; ?&gt;" autocomplete="off"&gt;</w:t>
      </w:r>
    </w:p>
    <w:p w:rsidR="003738AC" w:rsidRDefault="003738AC" w:rsidP="003738AC">
      <w:pPr>
        <w:ind w:firstLine="0"/>
      </w:pPr>
      <w:r>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&lt;label&gt;Second Offense:&lt;/label&gt;</w:t>
      </w:r>
    </w:p>
    <w:p w:rsidR="003738AC" w:rsidRDefault="003738AC" w:rsidP="003738AC">
      <w:pPr>
        <w:ind w:firstLine="0"/>
      </w:pPr>
      <w:r>
        <w:t xml:space="preserve">            &lt;input name="second_offense" class="form-control" value="&lt;?php echo $second_offense; ?&gt;" autocomplete="off"&gt;</w:t>
      </w:r>
    </w:p>
    <w:p w:rsidR="003738AC" w:rsidRDefault="003738AC" w:rsidP="003738AC">
      <w:pPr>
        <w:ind w:firstLine="0"/>
      </w:pPr>
      <w:r>
        <w:lastRenderedPageBreak/>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&lt;label&gt;Third Offense:&lt;/label&gt;</w:t>
      </w:r>
    </w:p>
    <w:p w:rsidR="003738AC" w:rsidRDefault="003738AC" w:rsidP="003738AC">
      <w:pPr>
        <w:ind w:firstLine="0"/>
      </w:pPr>
      <w:r>
        <w:t xml:space="preserve">            &lt;input name="third_offense" class="form-control" value="&lt;?php echo $third_offense; ?&gt;" autocomplete="off"&gt;</w:t>
      </w:r>
    </w:p>
    <w:p w:rsidR="003738AC" w:rsidRDefault="003738AC" w:rsidP="003738AC">
      <w:pPr>
        <w:ind w:firstLine="0"/>
      </w:pPr>
      <w:r>
        <w:t xml:space="preserve">          &lt;/div&gt;</w:t>
      </w:r>
    </w:p>
    <w:p w:rsidR="003738AC" w:rsidRDefault="003738AC" w:rsidP="003738AC">
      <w:pPr>
        <w:ind w:firstLine="0"/>
      </w:pPr>
      <w:r>
        <w:t xml:space="preserve">        &lt;/div&gt;&lt;!-- /.box-body --&gt;</w:t>
      </w:r>
    </w:p>
    <w:p w:rsidR="003738AC" w:rsidRDefault="003738AC" w:rsidP="003738AC">
      <w:pPr>
        <w:ind w:firstLine="0"/>
      </w:pPr>
      <w:r>
        <w:t xml:space="preserve">        &lt;div class="box-footer"&gt;</w:t>
      </w:r>
    </w:p>
    <w:p w:rsidR="003738AC" w:rsidRDefault="003738AC" w:rsidP="003738AC">
      <w:pPr>
        <w:ind w:firstLine="0"/>
      </w:pPr>
      <w:r>
        <w:t xml:space="preserve">          &lt;div class="pull-right"&gt;</w:t>
      </w:r>
    </w:p>
    <w:p w:rsidR="003738AC" w:rsidRDefault="003738AC" w:rsidP="003738AC">
      <w:pPr>
        <w:ind w:firstLine="0"/>
      </w:pPr>
      <w:r>
        <w:t xml:space="preserve">            &lt;button name="update_sanctions" value="&lt;?php echo $id; ?&gt;" type="submit" class="btn btn-primary"&gt; Update&lt;/button&gt;</w:t>
      </w:r>
    </w:p>
    <w:p w:rsidR="003738AC" w:rsidRDefault="003738AC" w:rsidP="003738AC">
      <w:pPr>
        <w:ind w:firstLine="0"/>
      </w:pPr>
      <w:r>
        <w:t xml:space="preserve">          &lt;/div&gt;</w:t>
      </w:r>
    </w:p>
    <w:p w:rsidR="003738AC" w:rsidRDefault="003738AC" w:rsidP="003738AC">
      <w:pPr>
        <w:ind w:firstLine="0"/>
      </w:pPr>
      <w:r>
        <w:t xml:space="preserve">        &lt;/div&gt;&lt;!-- /.box-footer --&gt;</w:t>
      </w:r>
    </w:p>
    <w:p w:rsidR="003738AC" w:rsidRDefault="003738AC" w:rsidP="003738AC">
      <w:pPr>
        <w:ind w:firstLine="0"/>
      </w:pPr>
      <w:r>
        <w:t xml:space="preserve">          &lt;?php</w:t>
      </w:r>
    </w:p>
    <w:p w:rsidR="003738AC" w:rsidRDefault="003738AC" w:rsidP="003738AC">
      <w:pPr>
        <w:ind w:firstLine="0"/>
      </w:pPr>
      <w:r>
        <w:t xml:space="preserve">            } else {</w:t>
      </w:r>
    </w:p>
    <w:p w:rsidR="003738AC" w:rsidRDefault="003738AC" w:rsidP="003738AC">
      <w:pPr>
        <w:ind w:firstLine="0"/>
      </w:pPr>
      <w:r>
        <w:t xml:space="preserve">          ?&gt;</w:t>
      </w:r>
    </w:p>
    <w:p w:rsidR="003738AC" w:rsidRDefault="003738AC" w:rsidP="003738AC">
      <w:pPr>
        <w:ind w:firstLine="0"/>
      </w:pPr>
      <w:r>
        <w:t xml:space="preserve">          &lt;div class="form-group"&gt;</w:t>
      </w:r>
    </w:p>
    <w:p w:rsidR="003738AC" w:rsidRDefault="003738AC" w:rsidP="003738AC">
      <w:pPr>
        <w:ind w:firstLine="0"/>
      </w:pPr>
      <w:r>
        <w:t xml:space="preserve">            &lt;label&gt;First Offense:&lt;/label&gt;</w:t>
      </w:r>
    </w:p>
    <w:p w:rsidR="003738AC" w:rsidRDefault="003738AC" w:rsidP="003738AC">
      <w:pPr>
        <w:ind w:firstLine="0"/>
      </w:pPr>
      <w:r>
        <w:t xml:space="preserve">            &lt;input name="first_offense" class="form-control" autocomplete="off"&gt;</w:t>
      </w:r>
    </w:p>
    <w:p w:rsidR="003738AC" w:rsidRDefault="003738AC" w:rsidP="003738AC">
      <w:pPr>
        <w:ind w:firstLine="0"/>
      </w:pPr>
      <w:r>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&lt;label&gt;Second Offense:&lt;/label&gt;</w:t>
      </w:r>
    </w:p>
    <w:p w:rsidR="003738AC" w:rsidRDefault="003738AC" w:rsidP="003738AC">
      <w:pPr>
        <w:ind w:firstLine="0"/>
      </w:pPr>
      <w:r>
        <w:t xml:space="preserve">            &lt;input name="second_offense" class="form-control" autocomplete="off"&gt;</w:t>
      </w:r>
    </w:p>
    <w:p w:rsidR="003738AC" w:rsidRDefault="003738AC" w:rsidP="003738AC">
      <w:pPr>
        <w:ind w:firstLine="0"/>
      </w:pPr>
      <w:r>
        <w:lastRenderedPageBreak/>
        <w:t xml:space="preserve">          &lt;/div&gt;</w:t>
      </w:r>
    </w:p>
    <w:p w:rsidR="003738AC" w:rsidRDefault="003738AC" w:rsidP="003738AC">
      <w:pPr>
        <w:ind w:firstLine="0"/>
      </w:pPr>
      <w:r>
        <w:t xml:space="preserve">          &lt;div class="form-group"&gt;</w:t>
      </w:r>
    </w:p>
    <w:p w:rsidR="003738AC" w:rsidRDefault="003738AC" w:rsidP="003738AC">
      <w:pPr>
        <w:ind w:firstLine="0"/>
      </w:pPr>
      <w:r>
        <w:t xml:space="preserve">            &lt;label&gt;Third Offense:&lt;/label&gt;</w:t>
      </w:r>
    </w:p>
    <w:p w:rsidR="003738AC" w:rsidRDefault="003738AC" w:rsidP="003738AC">
      <w:pPr>
        <w:ind w:firstLine="0"/>
      </w:pPr>
      <w:r>
        <w:t xml:space="preserve">            &lt;input name="third_offense" class="form-control" autocomplete="off"&gt;</w:t>
      </w:r>
    </w:p>
    <w:p w:rsidR="003738AC" w:rsidRDefault="003738AC" w:rsidP="003738AC">
      <w:pPr>
        <w:ind w:firstLine="0"/>
      </w:pPr>
      <w:r>
        <w:t xml:space="preserve">          &lt;/div&gt;</w:t>
      </w:r>
    </w:p>
    <w:p w:rsidR="003738AC" w:rsidRDefault="003738AC" w:rsidP="003738AC">
      <w:pPr>
        <w:ind w:firstLine="0"/>
      </w:pPr>
      <w:r>
        <w:t xml:space="preserve">        &lt;/div&gt;&lt;!-- /.box-body --&gt;</w:t>
      </w:r>
    </w:p>
    <w:p w:rsidR="003738AC" w:rsidRDefault="003738AC" w:rsidP="003738AC">
      <w:pPr>
        <w:ind w:firstLine="0"/>
      </w:pPr>
      <w:r>
        <w:t xml:space="preserve">        &lt;div class="box-footer"&gt;</w:t>
      </w:r>
    </w:p>
    <w:p w:rsidR="003738AC" w:rsidRDefault="003738AC" w:rsidP="003738AC">
      <w:pPr>
        <w:ind w:firstLine="0"/>
      </w:pPr>
      <w:r>
        <w:t xml:space="preserve">          &lt;div class="pull-right"&gt;</w:t>
      </w:r>
    </w:p>
    <w:p w:rsidR="003738AC" w:rsidRDefault="003738AC" w:rsidP="003738AC">
      <w:pPr>
        <w:ind w:firstLine="0"/>
      </w:pPr>
      <w:r>
        <w:t xml:space="preserve">            &lt;button name="add_sanctions" value="&lt;?php echo $id; ?&gt;" type="submit" class="btn btn-primary"&gt;&lt;i class="fa fa-plus"&gt;&lt;/i&gt; Add&lt;/button&gt;</w:t>
      </w:r>
    </w:p>
    <w:p w:rsidR="003738AC" w:rsidRDefault="003738AC" w:rsidP="003738AC">
      <w:pPr>
        <w:ind w:firstLine="0"/>
      </w:pPr>
      <w:r>
        <w:t xml:space="preserve">          &lt;/div&gt;</w:t>
      </w:r>
    </w:p>
    <w:p w:rsidR="003738AC" w:rsidRDefault="003738AC" w:rsidP="003738AC">
      <w:pPr>
        <w:ind w:firstLine="0"/>
      </w:pPr>
      <w:r>
        <w:t xml:space="preserve">        &lt;/div&gt;&lt;!-- /.box-footer --&gt;</w:t>
      </w:r>
    </w:p>
    <w:p w:rsidR="003738AC" w:rsidRDefault="003738AC" w:rsidP="003738AC">
      <w:pPr>
        <w:ind w:firstLine="0"/>
      </w:pPr>
      <w:r>
        <w:t xml:space="preserve">          &lt;?php</w:t>
      </w:r>
    </w:p>
    <w:p w:rsidR="003738AC" w:rsidRDefault="003738AC" w:rsidP="003738AC">
      <w:pPr>
        <w:ind w:firstLine="0"/>
      </w:pPr>
      <w:r>
        <w:t xml:space="preserve">            }</w:t>
      </w:r>
    </w:p>
    <w:p w:rsidR="003738AC" w:rsidRDefault="003738AC" w:rsidP="003738AC">
      <w:pPr>
        <w:ind w:firstLine="0"/>
      </w:pPr>
      <w:r>
        <w:t xml:space="preserve">          ?&gt;</w:t>
      </w:r>
    </w:p>
    <w:p w:rsidR="003738AC" w:rsidRDefault="003738AC" w:rsidP="003738AC">
      <w:pPr>
        <w:ind w:firstLine="0"/>
      </w:pPr>
      <w:r>
        <w:t xml:space="preserve">      &lt;/form&gt;</w:t>
      </w:r>
    </w:p>
    <w:p w:rsidR="003738AC" w:rsidRDefault="003738AC" w:rsidP="003738AC">
      <w:pPr>
        <w:ind w:firstLine="0"/>
      </w:pPr>
      <w:r>
        <w:t xml:space="preserve">    &lt;/div&gt;&lt;!-- /. box --&gt;</w:t>
      </w:r>
    </w:p>
    <w:p w:rsidR="003738AC" w:rsidRDefault="003738AC" w:rsidP="003738AC">
      <w:pPr>
        <w:ind w:firstLine="0"/>
      </w:pPr>
      <w:r>
        <w:t xml:space="preserve">  &lt;/div&gt;&lt;!-- /.col --&gt;</w:t>
      </w:r>
    </w:p>
    <w:p w:rsidR="003738AC" w:rsidRDefault="003738AC" w:rsidP="003738AC">
      <w:pPr>
        <w:ind w:firstLine="0"/>
      </w:pPr>
      <w:r>
        <w:t>&lt;/div&gt;&lt;!-- /.col --&gt;</w:t>
      </w:r>
    </w:p>
    <w:p w:rsidR="003738AC" w:rsidRDefault="003738AC" w:rsidP="003738AC">
      <w:pPr>
        <w:ind w:firstLine="0"/>
      </w:pPr>
    </w:p>
    <w:p w:rsidR="003738AC" w:rsidRDefault="003738AC" w:rsidP="003738AC">
      <w:pPr>
        <w:ind w:firstLine="0"/>
      </w:pPr>
      <w:r>
        <w:t>&lt;/section&gt;&lt;!-- /.content --&gt;</w:t>
      </w:r>
    </w:p>
    <w:p w:rsidR="003738AC" w:rsidRDefault="003738AC" w:rsidP="003738AC">
      <w:pPr>
        <w:ind w:firstLine="0"/>
      </w:pPr>
      <w:r>
        <w:t xml:space="preserve">&lt;?php  </w:t>
      </w:r>
    </w:p>
    <w:p w:rsidR="003738AC" w:rsidRDefault="003738AC" w:rsidP="003738AC">
      <w:pPr>
        <w:ind w:firstLine="0"/>
      </w:pPr>
      <w:r>
        <w:t>require 'app/view/administrator/select2-footer.php';</w:t>
      </w:r>
    </w:p>
    <w:p w:rsidR="003738AC" w:rsidRDefault="003738AC" w:rsidP="003738AC">
      <w:pPr>
        <w:ind w:firstLine="0"/>
      </w:pPr>
      <w:r>
        <w:lastRenderedPageBreak/>
        <w:t>?&gt;</w:t>
      </w:r>
    </w:p>
    <w:p w:rsidR="006D2220" w:rsidRDefault="006D2220" w:rsidP="003738AC">
      <w:pPr>
        <w:ind w:firstLine="0"/>
      </w:pPr>
    </w:p>
    <w:p w:rsidR="006D2220" w:rsidRDefault="006D2220" w:rsidP="003738AC">
      <w:pPr>
        <w:ind w:firstLine="0"/>
        <w:rPr>
          <w:b/>
        </w:rPr>
      </w:pPr>
      <w:r>
        <w:tab/>
      </w:r>
      <w:r>
        <w:rPr>
          <w:b/>
        </w:rPr>
        <w:t>sanctions_major_offense.php</w:t>
      </w:r>
    </w:p>
    <w:p w:rsidR="006D2220" w:rsidRDefault="006D2220" w:rsidP="006D2220">
      <w:pPr>
        <w:ind w:firstLine="0"/>
      </w:pPr>
      <w:r>
        <w:t>&lt;!-- This Page is/are for Administrator --&gt;</w:t>
      </w:r>
    </w:p>
    <w:p w:rsidR="006D2220" w:rsidRDefault="006D2220" w:rsidP="006D2220">
      <w:pPr>
        <w:ind w:firstLine="0"/>
      </w:pPr>
      <w:r>
        <w:t xml:space="preserve">&lt;?php </w:t>
      </w:r>
    </w:p>
    <w:p w:rsidR="006D2220" w:rsidRDefault="006D2220" w:rsidP="006D2220">
      <w:pPr>
        <w:ind w:firstLine="0"/>
      </w:pPr>
      <w:r>
        <w:t>require 'app/controller/init.php';</w:t>
      </w:r>
    </w:p>
    <w:p w:rsidR="006D2220" w:rsidRDefault="006D2220" w:rsidP="006D2220">
      <w:pPr>
        <w:ind w:firstLine="0"/>
      </w:pPr>
      <w:r>
        <w:t>protect_page_profile_admin();</w:t>
      </w:r>
    </w:p>
    <w:p w:rsidR="006D2220" w:rsidRDefault="006D2220" w:rsidP="006D2220">
      <w:pPr>
        <w:ind w:firstLine="0"/>
      </w:pPr>
      <w:r>
        <w:t>require 'app/controller/administrator/login-credential.php';</w:t>
      </w:r>
    </w:p>
    <w:p w:rsidR="006D2220" w:rsidRDefault="006D2220" w:rsidP="006D2220">
      <w:pPr>
        <w:ind w:firstLine="0"/>
      </w:pPr>
      <w:r>
        <w:t>require 'app/view/administrator/overall-header.php';</w:t>
      </w:r>
    </w:p>
    <w:p w:rsidR="006D2220" w:rsidRDefault="006D2220" w:rsidP="006D2220">
      <w:pPr>
        <w:ind w:firstLine="0"/>
      </w:pPr>
    </w:p>
    <w:p w:rsidR="006D2220" w:rsidRDefault="006D2220" w:rsidP="006D2220">
      <w:pPr>
        <w:ind w:firstLine="0"/>
      </w:pPr>
      <w:r>
        <w:t>add_sanction_major();</w:t>
      </w:r>
    </w:p>
    <w:p w:rsidR="006D2220" w:rsidRDefault="006D2220" w:rsidP="006D2220">
      <w:pPr>
        <w:ind w:firstLine="0"/>
      </w:pPr>
      <w:r>
        <w:t>update_sanction_major();</w:t>
      </w:r>
    </w:p>
    <w:p w:rsidR="006D2220" w:rsidRDefault="006D2220" w:rsidP="006D2220">
      <w:pPr>
        <w:ind w:firstLine="0"/>
      </w:pPr>
      <w:r>
        <w:t>?&gt;</w:t>
      </w:r>
    </w:p>
    <w:p w:rsidR="006D2220" w:rsidRDefault="006D2220" w:rsidP="006D2220">
      <w:pPr>
        <w:ind w:firstLine="0"/>
      </w:pPr>
      <w:r>
        <w:t>&lt;!-- === Insert Administrator Content === --&gt;</w:t>
      </w:r>
    </w:p>
    <w:p w:rsidR="006D2220" w:rsidRDefault="006D2220" w:rsidP="006D2220">
      <w:pPr>
        <w:ind w:firstLine="0"/>
      </w:pPr>
      <w:r>
        <w:t>&lt;section class="content-header"&gt;</w:t>
      </w:r>
    </w:p>
    <w:p w:rsidR="006D2220" w:rsidRDefault="006D2220" w:rsidP="006D2220">
      <w:pPr>
        <w:ind w:firstLine="0"/>
      </w:pPr>
      <w:r>
        <w:t xml:space="preserve">  &lt;h1&gt;</w:t>
      </w:r>
    </w:p>
    <w:p w:rsidR="006D2220" w:rsidRDefault="006D2220" w:rsidP="006D2220">
      <w:pPr>
        <w:ind w:firstLine="0"/>
      </w:pPr>
      <w:r>
        <w:t xml:space="preserve">    Sanctions</w:t>
      </w:r>
    </w:p>
    <w:p w:rsidR="006D2220" w:rsidRDefault="006D2220" w:rsidP="006D2220">
      <w:pPr>
        <w:ind w:firstLine="0"/>
      </w:pPr>
      <w:r>
        <w:t xml:space="preserve">    &lt;small&gt;Major Offense&lt;/small&gt;</w:t>
      </w:r>
    </w:p>
    <w:p w:rsidR="006D2220" w:rsidRDefault="006D2220" w:rsidP="006D2220">
      <w:pPr>
        <w:ind w:firstLine="0"/>
      </w:pPr>
      <w:r>
        <w:t xml:space="preserve">  &lt;/h1&gt;</w:t>
      </w:r>
    </w:p>
    <w:p w:rsidR="006D2220" w:rsidRDefault="006D2220" w:rsidP="006D2220">
      <w:pPr>
        <w:ind w:firstLine="0"/>
      </w:pPr>
      <w:r>
        <w:t xml:space="preserve">  &lt;ol class="breadcrumb"&gt;</w:t>
      </w:r>
    </w:p>
    <w:p w:rsidR="006D2220" w:rsidRDefault="006D2220" w:rsidP="006D2220">
      <w:pPr>
        <w:ind w:firstLine="0"/>
      </w:pPr>
      <w:r>
        <w:t xml:space="preserve">    &lt;li&gt;&lt;a href="admin.php"&gt;&lt;i class="fa fa-home"&gt;&lt;/i&gt;Home&lt;/a&gt;&lt;/li&gt;</w:t>
      </w:r>
    </w:p>
    <w:p w:rsidR="006D2220" w:rsidRDefault="006D2220" w:rsidP="006D2220">
      <w:pPr>
        <w:ind w:firstLine="0"/>
      </w:pPr>
      <w:r>
        <w:t xml:space="preserve">  &lt;/ol&gt; </w:t>
      </w:r>
    </w:p>
    <w:p w:rsidR="006D2220" w:rsidRDefault="006D2220" w:rsidP="006D2220">
      <w:pPr>
        <w:ind w:firstLine="0"/>
      </w:pPr>
      <w:r>
        <w:t>&lt;/section&gt;</w:t>
      </w:r>
    </w:p>
    <w:p w:rsidR="006D2220" w:rsidRDefault="006D2220" w:rsidP="006D2220">
      <w:pPr>
        <w:ind w:firstLine="0"/>
      </w:pPr>
      <w:r>
        <w:lastRenderedPageBreak/>
        <w:t>&lt;section class="content"&gt;</w:t>
      </w:r>
    </w:p>
    <w:p w:rsidR="006D2220" w:rsidRDefault="006D2220" w:rsidP="006D2220">
      <w:pPr>
        <w:ind w:firstLine="0"/>
      </w:pPr>
      <w:r>
        <w:t xml:space="preserve">&lt;?php  </w:t>
      </w:r>
    </w:p>
    <w:p w:rsidR="006D2220" w:rsidRDefault="006D2220" w:rsidP="006D2220">
      <w:pPr>
        <w:ind w:firstLine="0"/>
      </w:pPr>
      <w:r>
        <w:t>if (isset($_POST['add_sanctions'])) {</w:t>
      </w:r>
    </w:p>
    <w:p w:rsidR="006D2220" w:rsidRDefault="006D2220" w:rsidP="006D2220">
      <w:pPr>
        <w:ind w:firstLine="0"/>
      </w:pPr>
      <w:r>
        <w:t>?&gt;</w:t>
      </w:r>
    </w:p>
    <w:p w:rsidR="006D2220" w:rsidRDefault="006D2220" w:rsidP="006D2220">
      <w:pPr>
        <w:ind w:firstLine="0"/>
      </w:pPr>
      <w:r>
        <w:t>&lt;div class="alert alert-success alert-dismissable"&gt;</w:t>
      </w:r>
    </w:p>
    <w:p w:rsidR="006D2220" w:rsidRDefault="006D2220" w:rsidP="006D2220">
      <w:pPr>
        <w:ind w:firstLine="0"/>
      </w:pPr>
      <w:r>
        <w:t xml:space="preserve">  &lt;button type="button" class="close" data-dismiss="alert" aria-hidden="true"&gt;&amp;times;&lt;/button&gt;</w:t>
      </w:r>
    </w:p>
    <w:p w:rsidR="006D2220" w:rsidRDefault="006D2220" w:rsidP="006D2220">
      <w:pPr>
        <w:ind w:firstLine="0"/>
      </w:pPr>
      <w:r>
        <w:t xml:space="preserve">  &lt;p&gt;&lt;i class="icon fa fa-check"&gt;&lt;/i&gt; Sanction Details for Major Offense has been added.&lt;/p&gt;</w:t>
      </w:r>
    </w:p>
    <w:p w:rsidR="006D2220" w:rsidRDefault="006D2220" w:rsidP="006D2220">
      <w:pPr>
        <w:ind w:firstLine="0"/>
      </w:pPr>
      <w:r>
        <w:t>&lt;/div&gt;</w:t>
      </w:r>
    </w:p>
    <w:p w:rsidR="006D2220" w:rsidRDefault="006D2220" w:rsidP="006D2220">
      <w:pPr>
        <w:ind w:firstLine="0"/>
      </w:pPr>
      <w:r>
        <w:t>&lt;?php</w:t>
      </w:r>
    </w:p>
    <w:p w:rsidR="006D2220" w:rsidRDefault="006D2220" w:rsidP="006D2220">
      <w:pPr>
        <w:ind w:firstLine="0"/>
      </w:pPr>
      <w:r>
        <w:t>}</w:t>
      </w:r>
    </w:p>
    <w:p w:rsidR="006D2220" w:rsidRDefault="006D2220" w:rsidP="006D2220">
      <w:pPr>
        <w:ind w:firstLine="0"/>
      </w:pPr>
    </w:p>
    <w:p w:rsidR="006D2220" w:rsidRDefault="006D2220" w:rsidP="006D2220">
      <w:pPr>
        <w:ind w:firstLine="0"/>
      </w:pPr>
      <w:r>
        <w:t>if (isset($_POST['update_sanctions'])) {</w:t>
      </w:r>
    </w:p>
    <w:p w:rsidR="006D2220" w:rsidRDefault="006D2220" w:rsidP="006D2220">
      <w:pPr>
        <w:ind w:firstLine="0"/>
      </w:pPr>
      <w:r>
        <w:t>?&gt;</w:t>
      </w:r>
    </w:p>
    <w:p w:rsidR="006D2220" w:rsidRDefault="006D2220" w:rsidP="006D2220">
      <w:pPr>
        <w:ind w:firstLine="0"/>
      </w:pPr>
      <w:r>
        <w:t>&lt;div class="alert alert-success alert-dismissable"&gt;</w:t>
      </w:r>
    </w:p>
    <w:p w:rsidR="006D2220" w:rsidRDefault="006D2220" w:rsidP="006D2220">
      <w:pPr>
        <w:ind w:firstLine="0"/>
      </w:pPr>
      <w:r>
        <w:t xml:space="preserve">  &lt;button type="button" class="close" data-dismiss="alert" aria-hidden="true"&gt;&amp;times;&lt;/button&gt;</w:t>
      </w:r>
    </w:p>
    <w:p w:rsidR="006D2220" w:rsidRDefault="006D2220" w:rsidP="006D2220">
      <w:pPr>
        <w:ind w:firstLine="0"/>
      </w:pPr>
      <w:r>
        <w:t xml:space="preserve">  &lt;p&gt;&lt;i class="icon fa fa-check"&gt;&lt;/i&gt; Sanction Details for Major Offense has been updated.&lt;/p&gt;</w:t>
      </w:r>
    </w:p>
    <w:p w:rsidR="006D2220" w:rsidRDefault="006D2220" w:rsidP="006D2220">
      <w:pPr>
        <w:ind w:firstLine="0"/>
      </w:pPr>
      <w:r>
        <w:t>&lt;/div&gt;</w:t>
      </w:r>
    </w:p>
    <w:p w:rsidR="006D2220" w:rsidRDefault="006D2220" w:rsidP="006D2220">
      <w:pPr>
        <w:ind w:firstLine="0"/>
      </w:pPr>
      <w:r>
        <w:t>&lt;?php</w:t>
      </w:r>
    </w:p>
    <w:p w:rsidR="006D2220" w:rsidRDefault="006D2220" w:rsidP="006D2220">
      <w:pPr>
        <w:ind w:firstLine="0"/>
      </w:pPr>
      <w:r>
        <w:t>}</w:t>
      </w:r>
    </w:p>
    <w:p w:rsidR="006D2220" w:rsidRDefault="006D2220" w:rsidP="006D2220">
      <w:pPr>
        <w:ind w:firstLine="0"/>
      </w:pPr>
      <w:r>
        <w:t>?&gt;</w:t>
      </w:r>
    </w:p>
    <w:p w:rsidR="006D2220" w:rsidRDefault="006D2220" w:rsidP="006D2220">
      <w:pPr>
        <w:ind w:firstLine="0"/>
      </w:pPr>
      <w:r>
        <w:t xml:space="preserve">  &lt;div class="row"&gt;</w:t>
      </w:r>
    </w:p>
    <w:p w:rsidR="006D2220" w:rsidRDefault="006D2220" w:rsidP="006D2220">
      <w:pPr>
        <w:ind w:firstLine="0"/>
      </w:pPr>
      <w:r>
        <w:lastRenderedPageBreak/>
        <w:t xml:space="preserve">    &lt;div class="col-md-3"&gt;</w:t>
      </w:r>
    </w:p>
    <w:p w:rsidR="006D2220" w:rsidRDefault="006D2220" w:rsidP="006D2220">
      <w:pPr>
        <w:ind w:firstLine="0"/>
      </w:pPr>
      <w:r>
        <w:t xml:space="preserve">      &lt;div class="box box-solid"&gt;</w:t>
      </w:r>
    </w:p>
    <w:p w:rsidR="006D2220" w:rsidRDefault="006D2220" w:rsidP="006D2220">
      <w:pPr>
        <w:ind w:firstLine="0"/>
      </w:pPr>
      <w:r>
        <w:t xml:space="preserve">        &lt;div class="box-body no-padding"&gt;</w:t>
      </w:r>
    </w:p>
    <w:p w:rsidR="006D2220" w:rsidRDefault="006D2220" w:rsidP="006D2220">
      <w:pPr>
        <w:ind w:firstLine="0"/>
      </w:pPr>
      <w:r>
        <w:t xml:space="preserve">          &lt;ul class="nav nav-pills nav-stacked"&gt;</w:t>
      </w:r>
    </w:p>
    <w:p w:rsidR="006D2220" w:rsidRDefault="006D2220" w:rsidP="006D2220">
      <w:pPr>
        <w:ind w:firstLine="0"/>
      </w:pPr>
      <w:r>
        <w:t xml:space="preserve">            &lt;li&gt;&lt;a href="sanctions.php"&gt; Minor Offense&lt;/a&gt;&lt;/li&gt;</w:t>
      </w:r>
    </w:p>
    <w:p w:rsidR="006D2220" w:rsidRDefault="006D2220" w:rsidP="006D2220">
      <w:pPr>
        <w:ind w:firstLine="0"/>
      </w:pPr>
      <w:r>
        <w:t xml:space="preserve">            &lt;li class="active"&gt;&lt;a href="sanctions_major_offense.php"&gt; Major Offense&lt;/a&gt;&lt;/li&gt;</w:t>
      </w:r>
    </w:p>
    <w:p w:rsidR="006D2220" w:rsidRDefault="006D2220" w:rsidP="006D2220">
      <w:pPr>
        <w:ind w:firstLine="0"/>
      </w:pPr>
      <w:r>
        <w:t xml:space="preserve">          &lt;/ul&gt;</w:t>
      </w:r>
    </w:p>
    <w:p w:rsidR="006D2220" w:rsidRDefault="006D2220" w:rsidP="006D2220">
      <w:pPr>
        <w:ind w:firstLine="0"/>
      </w:pPr>
      <w:r>
        <w:t xml:space="preserve">        &lt;/div&gt;&lt;!-- /.box-body --&gt;</w:t>
      </w:r>
    </w:p>
    <w:p w:rsidR="006D2220" w:rsidRDefault="006D2220" w:rsidP="006D2220">
      <w:pPr>
        <w:ind w:firstLine="0"/>
      </w:pPr>
      <w:r>
        <w:t xml:space="preserve">      &lt;/div&gt;&lt;!-- /. box --&gt;</w:t>
      </w:r>
    </w:p>
    <w:p w:rsidR="006D2220" w:rsidRDefault="006D2220" w:rsidP="006D2220">
      <w:pPr>
        <w:ind w:firstLine="0"/>
      </w:pPr>
      <w:r>
        <w:t xml:space="preserve">    &lt;/div&gt;&lt;!-- /.col --&gt;</w:t>
      </w:r>
    </w:p>
    <w:p w:rsidR="006D2220" w:rsidRDefault="006D2220" w:rsidP="006D2220">
      <w:pPr>
        <w:ind w:firstLine="0"/>
      </w:pPr>
      <w:r>
        <w:t xml:space="preserve">    &lt;div class="col-md-9"&gt;</w:t>
      </w:r>
    </w:p>
    <w:p w:rsidR="006D2220" w:rsidRDefault="006D2220" w:rsidP="006D2220">
      <w:pPr>
        <w:ind w:firstLine="0"/>
      </w:pPr>
      <w:r>
        <w:t xml:space="preserve">      &lt;div class="box box-primary"&gt;</w:t>
      </w:r>
    </w:p>
    <w:p w:rsidR="006D2220" w:rsidRDefault="006D2220" w:rsidP="006D2220">
      <w:pPr>
        <w:ind w:firstLine="0"/>
      </w:pPr>
      <w:r>
        <w:t xml:space="preserve">        &lt;div class="box-header with-border"&gt;</w:t>
      </w:r>
    </w:p>
    <w:p w:rsidR="006D2220" w:rsidRDefault="006D2220" w:rsidP="006D2220">
      <w:pPr>
        <w:ind w:firstLine="0"/>
      </w:pPr>
      <w:r>
        <w:t xml:space="preserve">          &lt;h3 class="box-title"&gt;Major Offense Sanctions&lt;/h3&gt;</w:t>
      </w:r>
    </w:p>
    <w:p w:rsidR="006D2220" w:rsidRDefault="006D2220" w:rsidP="006D2220">
      <w:pPr>
        <w:ind w:firstLine="0"/>
      </w:pPr>
      <w:r>
        <w:t xml:space="preserve">        &lt;/div&gt;&lt;!-- /.box-header --&gt;</w:t>
      </w:r>
    </w:p>
    <w:p w:rsidR="006D2220" w:rsidRDefault="006D2220" w:rsidP="006D2220">
      <w:pPr>
        <w:ind w:firstLine="0"/>
      </w:pPr>
      <w:r>
        <w:t xml:space="preserve">        &lt;div class="box-body"&gt;</w:t>
      </w:r>
    </w:p>
    <w:p w:rsidR="006D2220" w:rsidRDefault="006D2220" w:rsidP="006D2220">
      <w:pPr>
        <w:ind w:firstLine="0"/>
      </w:pPr>
      <w:r>
        <w:t xml:space="preserve">        &lt;label&gt;Reference Number:&lt;/label&gt;</w:t>
      </w:r>
    </w:p>
    <w:p w:rsidR="006D2220" w:rsidRDefault="006D2220" w:rsidP="006D2220">
      <w:pPr>
        <w:ind w:firstLine="0"/>
      </w:pPr>
      <w:r>
        <w:t xml:space="preserve">        &lt;form action="sanctions_major.php" method="POST"&gt;</w:t>
      </w:r>
    </w:p>
    <w:p w:rsidR="006D2220" w:rsidRDefault="006D2220" w:rsidP="006D2220">
      <w:pPr>
        <w:ind w:firstLine="0"/>
      </w:pPr>
      <w:r>
        <w:t xml:space="preserve">        &lt;div class="input-group input-group"&gt;</w:t>
      </w:r>
    </w:p>
    <w:p w:rsidR="006D2220" w:rsidRDefault="006D2220" w:rsidP="006D2220">
      <w:pPr>
        <w:ind w:firstLine="0"/>
      </w:pPr>
      <w:r>
        <w:t xml:space="preserve">          &lt;select name="sanctions_major" class="form-control"&gt;</w:t>
      </w:r>
    </w:p>
    <w:p w:rsidR="006D2220" w:rsidRDefault="006D2220" w:rsidP="006D2220">
      <w:pPr>
        <w:ind w:firstLine="0"/>
      </w:pPr>
      <w:r>
        <w:t xml:space="preserve">            &lt;option&gt;&lt;/option&gt;</w:t>
      </w:r>
    </w:p>
    <w:p w:rsidR="006D2220" w:rsidRDefault="006D2220" w:rsidP="006D2220">
      <w:pPr>
        <w:ind w:firstLine="0"/>
      </w:pPr>
      <w:r>
        <w:t xml:space="preserve">            &lt;?php</w:t>
      </w:r>
    </w:p>
    <w:p w:rsidR="006D2220" w:rsidRDefault="006D2220" w:rsidP="006D2220">
      <w:pPr>
        <w:ind w:firstLine="0"/>
      </w:pPr>
      <w:r>
        <w:t xml:space="preserve">              global $conn;</w:t>
      </w:r>
    </w:p>
    <w:p w:rsidR="006D2220" w:rsidRDefault="006D2220" w:rsidP="006D2220">
      <w:pPr>
        <w:ind w:firstLine="0"/>
      </w:pPr>
      <w:r>
        <w:lastRenderedPageBreak/>
        <w:t xml:space="preserve">              $select = "SELECT id, reference_number, title FROM offense_details WHERE status = 'Active' AND type = 'Major Offense'";</w:t>
      </w:r>
    </w:p>
    <w:p w:rsidR="006D2220" w:rsidRDefault="006D2220" w:rsidP="006D2220">
      <w:pPr>
        <w:ind w:firstLine="0"/>
      </w:pPr>
      <w:r>
        <w:t xml:space="preserve">              $result = $conn-&gt;query($select);</w:t>
      </w:r>
    </w:p>
    <w:p w:rsidR="006D2220" w:rsidRDefault="006D2220" w:rsidP="006D2220">
      <w:pPr>
        <w:ind w:firstLine="0"/>
      </w:pPr>
      <w:r>
        <w:t xml:space="preserve">              while ($row = $result-&gt;fetch_object()) {</w:t>
      </w:r>
    </w:p>
    <w:p w:rsidR="006D2220" w:rsidRDefault="006D2220" w:rsidP="006D2220">
      <w:pPr>
        <w:ind w:firstLine="0"/>
      </w:pPr>
      <w:r>
        <w:t xml:space="preserve">            ?&gt;</w:t>
      </w:r>
    </w:p>
    <w:p w:rsidR="006D2220" w:rsidRDefault="006D2220" w:rsidP="006D2220">
      <w:pPr>
        <w:ind w:firstLine="0"/>
      </w:pPr>
      <w:r>
        <w:t xml:space="preserve">                &lt;option value="&lt;?php echo $row-&gt;id; ?&gt;"&gt;&lt;?php echo $row-&gt;reference_number . " - " . $row-&gt;title; ?&gt;&lt;/option&gt;</w:t>
      </w:r>
    </w:p>
    <w:p w:rsidR="006D2220" w:rsidRDefault="006D2220" w:rsidP="006D2220">
      <w:pPr>
        <w:ind w:firstLine="0"/>
      </w:pPr>
      <w:r>
        <w:t xml:space="preserve">            &lt;?php</w:t>
      </w:r>
    </w:p>
    <w:p w:rsidR="006D2220" w:rsidRDefault="006D2220" w:rsidP="006D2220">
      <w:pPr>
        <w:ind w:firstLine="0"/>
      </w:pPr>
      <w:r>
        <w:t xml:space="preserve">              }</w:t>
      </w:r>
    </w:p>
    <w:p w:rsidR="006D2220" w:rsidRDefault="006D2220" w:rsidP="006D2220">
      <w:pPr>
        <w:ind w:firstLine="0"/>
      </w:pPr>
      <w:r>
        <w:t xml:space="preserve">            ?&gt;</w:t>
      </w:r>
    </w:p>
    <w:p w:rsidR="006D2220" w:rsidRDefault="006D2220" w:rsidP="006D2220">
      <w:pPr>
        <w:ind w:firstLine="0"/>
      </w:pPr>
      <w:r>
        <w:t xml:space="preserve">          &lt;/select&gt;</w:t>
      </w:r>
    </w:p>
    <w:p w:rsidR="006D2220" w:rsidRDefault="006D2220" w:rsidP="006D2220">
      <w:pPr>
        <w:ind w:firstLine="0"/>
      </w:pPr>
      <w:r>
        <w:t xml:space="preserve">            &lt;span class="input-group-btn"&gt;</w:t>
      </w:r>
    </w:p>
    <w:p w:rsidR="006D2220" w:rsidRDefault="006D2220" w:rsidP="006D2220">
      <w:pPr>
        <w:ind w:firstLine="0"/>
      </w:pPr>
      <w:r>
        <w:t xml:space="preserve">              &lt;button name="btn_submit" class="btn btn-primary btn-flat" type="submit"&gt;Submit&lt;/button&gt;</w:t>
      </w:r>
    </w:p>
    <w:p w:rsidR="006D2220" w:rsidRDefault="006D2220" w:rsidP="006D2220">
      <w:pPr>
        <w:ind w:firstLine="0"/>
      </w:pPr>
      <w:r>
        <w:t xml:space="preserve">            &lt;/span&gt;</w:t>
      </w:r>
    </w:p>
    <w:p w:rsidR="006D2220" w:rsidRDefault="006D2220" w:rsidP="006D2220">
      <w:pPr>
        <w:ind w:firstLine="0"/>
      </w:pPr>
      <w:r>
        <w:t xml:space="preserve">        &lt;/div&gt;</w:t>
      </w:r>
    </w:p>
    <w:p w:rsidR="006D2220" w:rsidRDefault="006D2220" w:rsidP="006D2220">
      <w:pPr>
        <w:ind w:firstLine="0"/>
      </w:pPr>
      <w:r>
        <w:t xml:space="preserve">        &lt;/form&gt;</w:t>
      </w:r>
    </w:p>
    <w:p w:rsidR="006D2220" w:rsidRDefault="006D2220" w:rsidP="006D2220">
      <w:pPr>
        <w:ind w:firstLine="0"/>
      </w:pPr>
      <w:r>
        <w:t xml:space="preserve">        &lt;/div&gt;&lt;!-- /.box-body --&gt;</w:t>
      </w:r>
    </w:p>
    <w:p w:rsidR="006D2220" w:rsidRDefault="006D2220" w:rsidP="006D2220">
      <w:pPr>
        <w:ind w:firstLine="0"/>
      </w:pPr>
      <w:r>
        <w:t xml:space="preserve">      &lt;/div&gt;&lt;!-- /.col --&gt;</w:t>
      </w:r>
    </w:p>
    <w:p w:rsidR="006D2220" w:rsidRDefault="006D2220" w:rsidP="006D2220">
      <w:pPr>
        <w:ind w:firstLine="0"/>
      </w:pPr>
      <w:r>
        <w:t xml:space="preserve">    &lt;/div&gt;&lt;!-- /.col --&gt;</w:t>
      </w:r>
    </w:p>
    <w:p w:rsidR="006D2220" w:rsidRDefault="006D2220" w:rsidP="006D2220">
      <w:pPr>
        <w:ind w:firstLine="0"/>
      </w:pPr>
      <w:r>
        <w:t xml:space="preserve">  &lt;/div&gt;&lt;!-- /.row --&gt;</w:t>
      </w:r>
    </w:p>
    <w:p w:rsidR="006D2220" w:rsidRDefault="006D2220" w:rsidP="006D2220">
      <w:pPr>
        <w:ind w:firstLine="0"/>
      </w:pPr>
      <w:r>
        <w:t>&lt;/section&gt;&lt;!-- /.content --&gt;</w:t>
      </w:r>
    </w:p>
    <w:p w:rsidR="006D2220" w:rsidRDefault="006D2220" w:rsidP="006D2220">
      <w:pPr>
        <w:ind w:firstLine="0"/>
      </w:pPr>
      <w:r>
        <w:t>&lt;!-- === [= NOTHING FOLLOWS =] === --&gt;</w:t>
      </w:r>
    </w:p>
    <w:p w:rsidR="006D2220" w:rsidRDefault="006D2220" w:rsidP="006D2220">
      <w:pPr>
        <w:ind w:firstLine="0"/>
      </w:pPr>
      <w:r>
        <w:lastRenderedPageBreak/>
        <w:t xml:space="preserve">&lt;?php  </w:t>
      </w:r>
    </w:p>
    <w:p w:rsidR="006D2220" w:rsidRDefault="006D2220" w:rsidP="006D2220">
      <w:pPr>
        <w:ind w:firstLine="0"/>
      </w:pPr>
      <w:r>
        <w:t>require 'app/view/administrator/overall-footer.php';</w:t>
      </w:r>
    </w:p>
    <w:p w:rsidR="006D2220" w:rsidRDefault="006D2220" w:rsidP="006D2220">
      <w:pPr>
        <w:ind w:firstLine="0"/>
      </w:pPr>
      <w:r>
        <w:t>?&gt;</w:t>
      </w:r>
    </w:p>
    <w:p w:rsidR="006D2220" w:rsidRDefault="006D2220" w:rsidP="006D2220">
      <w:pPr>
        <w:ind w:firstLine="0"/>
      </w:pPr>
      <w:r>
        <w:t xml:space="preserve">&lt;?php  </w:t>
      </w:r>
    </w:p>
    <w:p w:rsidR="006D2220" w:rsidRDefault="006D2220" w:rsidP="006D2220">
      <w:pPr>
        <w:ind w:firstLine="0"/>
      </w:pPr>
      <w:r>
        <w:t>if (isset($_POST['send'])) {</w:t>
      </w:r>
    </w:p>
    <w:p w:rsidR="006D2220" w:rsidRDefault="006D2220" w:rsidP="006D2220">
      <w:pPr>
        <w:ind w:firstLine="0"/>
      </w:pPr>
      <w:r>
        <w:t xml:space="preserve">  $id = $_POST['message_id'];</w:t>
      </w:r>
    </w:p>
    <w:p w:rsidR="006D2220" w:rsidRDefault="006D2220" w:rsidP="006D2220">
      <w:pPr>
        <w:ind w:firstLine="0"/>
      </w:pPr>
      <w:r>
        <w:t xml:space="preserve">  $date = $_POST['btn_date'];</w:t>
      </w:r>
    </w:p>
    <w:p w:rsidR="006D2220" w:rsidRDefault="006D2220" w:rsidP="006D2220">
      <w:pPr>
        <w:ind w:firstLine="0"/>
      </w:pPr>
      <w:r>
        <w:t>}</w:t>
      </w:r>
    </w:p>
    <w:p w:rsidR="006D2220" w:rsidRDefault="006D2220" w:rsidP="006D2220">
      <w:pPr>
        <w:ind w:firstLine="0"/>
      </w:pPr>
      <w:r>
        <w:t>?&gt;</w:t>
      </w:r>
    </w:p>
    <w:p w:rsidR="006D2220" w:rsidRDefault="006D2220" w:rsidP="006D2220">
      <w:pPr>
        <w:ind w:firstLine="0"/>
      </w:pPr>
    </w:p>
    <w:p w:rsidR="006D2220" w:rsidRDefault="006D2220" w:rsidP="006D2220">
      <w:pPr>
        <w:ind w:firstLine="0"/>
        <w:rPr>
          <w:b/>
        </w:rPr>
      </w:pPr>
      <w:r>
        <w:tab/>
      </w:r>
      <w:r>
        <w:rPr>
          <w:b/>
        </w:rPr>
        <w:t>sanctions_offense.php</w:t>
      </w:r>
    </w:p>
    <w:p w:rsidR="006D2220" w:rsidRDefault="006D2220" w:rsidP="006D2220">
      <w:pPr>
        <w:ind w:firstLine="0"/>
      </w:pPr>
      <w:r>
        <w:t>&lt;!-- This Page is/are for Administrator --&gt;</w:t>
      </w:r>
    </w:p>
    <w:p w:rsidR="006D2220" w:rsidRDefault="006D2220" w:rsidP="006D2220">
      <w:pPr>
        <w:ind w:firstLine="0"/>
      </w:pPr>
      <w:r>
        <w:t xml:space="preserve">&lt;?php </w:t>
      </w:r>
    </w:p>
    <w:p w:rsidR="006D2220" w:rsidRDefault="006D2220" w:rsidP="006D2220">
      <w:pPr>
        <w:ind w:firstLine="0"/>
      </w:pPr>
      <w:r>
        <w:t>require 'app/controller/init.php';</w:t>
      </w:r>
    </w:p>
    <w:p w:rsidR="006D2220" w:rsidRDefault="006D2220" w:rsidP="006D2220">
      <w:pPr>
        <w:ind w:firstLine="0"/>
      </w:pPr>
      <w:r>
        <w:t>protect_page_profile_admin();</w:t>
      </w:r>
    </w:p>
    <w:p w:rsidR="006D2220" w:rsidRDefault="006D2220" w:rsidP="006D2220">
      <w:pPr>
        <w:ind w:firstLine="0"/>
      </w:pPr>
      <w:r>
        <w:t>require 'app/controller/administrator/login-credential.php';</w:t>
      </w:r>
    </w:p>
    <w:p w:rsidR="006D2220" w:rsidRDefault="006D2220" w:rsidP="006D2220">
      <w:pPr>
        <w:ind w:firstLine="0"/>
      </w:pPr>
    </w:p>
    <w:p w:rsidR="006D2220" w:rsidRDefault="006D2220" w:rsidP="006D2220">
      <w:pPr>
        <w:ind w:firstLine="0"/>
      </w:pPr>
      <w:r>
        <w:t>require 'app/view/administrator/select2-message.php';</w:t>
      </w:r>
    </w:p>
    <w:p w:rsidR="006D2220" w:rsidRDefault="006D2220" w:rsidP="006D2220">
      <w:pPr>
        <w:ind w:firstLine="0"/>
      </w:pPr>
    </w:p>
    <w:p w:rsidR="006D2220" w:rsidRDefault="006D2220" w:rsidP="006D2220">
      <w:pPr>
        <w:ind w:firstLine="0"/>
      </w:pPr>
      <w:r>
        <w:t>if (isset($_POST['sanctions_minor'])) {</w:t>
      </w:r>
    </w:p>
    <w:p w:rsidR="006D2220" w:rsidRDefault="006D2220" w:rsidP="006D2220">
      <w:pPr>
        <w:ind w:firstLine="0"/>
      </w:pPr>
      <w:r>
        <w:tab/>
        <w:t>global $conn;</w:t>
      </w:r>
    </w:p>
    <w:p w:rsidR="006D2220" w:rsidRDefault="006D2220" w:rsidP="006D2220">
      <w:pPr>
        <w:ind w:firstLine="0"/>
      </w:pPr>
    </w:p>
    <w:p w:rsidR="006D2220" w:rsidRDefault="006D2220" w:rsidP="006D2220">
      <w:pPr>
        <w:ind w:firstLine="0"/>
      </w:pPr>
      <w:r>
        <w:tab/>
        <w:t>$id = $_POST['sanctions_minor'];</w:t>
      </w:r>
    </w:p>
    <w:p w:rsidR="006D2220" w:rsidRDefault="006D2220" w:rsidP="006D2220">
      <w:pPr>
        <w:ind w:firstLine="0"/>
      </w:pPr>
    </w:p>
    <w:p w:rsidR="006D2220" w:rsidRDefault="006D2220" w:rsidP="006D2220">
      <w:pPr>
        <w:ind w:firstLine="0"/>
      </w:pPr>
      <w:r>
        <w:tab/>
        <w:t>$select = "SELECT reference_number, title from offense_details where (status = 'Active' AND type = 'Minor Offense') AND id = '$id'";</w:t>
      </w:r>
    </w:p>
    <w:p w:rsidR="006D2220" w:rsidRDefault="006D2220" w:rsidP="006D2220">
      <w:pPr>
        <w:ind w:firstLine="0"/>
      </w:pPr>
      <w:r>
        <w:tab/>
        <w:t>$query = $conn-&gt;query($select);</w:t>
      </w:r>
    </w:p>
    <w:p w:rsidR="006D2220" w:rsidRDefault="006D2220" w:rsidP="006D2220">
      <w:pPr>
        <w:ind w:firstLine="0"/>
      </w:pPr>
    </w:p>
    <w:p w:rsidR="006D2220" w:rsidRDefault="006D2220" w:rsidP="006D2220">
      <w:pPr>
        <w:ind w:firstLine="0"/>
      </w:pPr>
      <w:r>
        <w:tab/>
        <w:t>while ($row = $query-&gt;fetch_object()) {</w:t>
      </w:r>
    </w:p>
    <w:p w:rsidR="006D2220" w:rsidRDefault="006D2220" w:rsidP="006D2220">
      <w:pPr>
        <w:ind w:firstLine="0"/>
      </w:pPr>
      <w:r>
        <w:tab/>
      </w:r>
      <w:r>
        <w:tab/>
        <w:t>$ref_number = $row-&gt;reference_number;</w:t>
      </w:r>
    </w:p>
    <w:p w:rsidR="006D2220" w:rsidRDefault="006D2220" w:rsidP="006D2220">
      <w:pPr>
        <w:ind w:firstLine="0"/>
      </w:pPr>
      <w:r>
        <w:tab/>
      </w:r>
      <w:r>
        <w:tab/>
        <w:t>$title = $row-&gt;title;</w:t>
      </w:r>
    </w:p>
    <w:p w:rsidR="006D2220" w:rsidRDefault="006D2220" w:rsidP="006D2220">
      <w:pPr>
        <w:ind w:firstLine="0"/>
      </w:pPr>
      <w:r>
        <w:tab/>
        <w:t>}</w:t>
      </w:r>
    </w:p>
    <w:p w:rsidR="006D2220" w:rsidRDefault="006D2220" w:rsidP="006D2220">
      <w:pPr>
        <w:ind w:firstLine="0"/>
      </w:pPr>
    </w:p>
    <w:p w:rsidR="006D2220" w:rsidRDefault="006D2220" w:rsidP="006D2220">
      <w:pPr>
        <w:ind w:firstLine="0"/>
      </w:pPr>
      <w:r>
        <w:tab/>
        <w:t xml:space="preserve">$select_join = "SELECT </w:t>
      </w:r>
      <w:r>
        <w:tab/>
      </w:r>
      <w:r>
        <w:tab/>
        <w:t>offense_details.description</w:t>
      </w:r>
    </w:p>
    <w:p w:rsidR="006D2220" w:rsidRDefault="006D2220" w:rsidP="006D2220">
      <w:pPr>
        <w:ind w:firstLine="0"/>
      </w:pPr>
      <w:r>
        <w:tab/>
      </w:r>
      <w:r>
        <w:tab/>
      </w:r>
      <w:r>
        <w:tab/>
      </w:r>
      <w:r>
        <w:tab/>
      </w:r>
      <w:r>
        <w:tab/>
        <w:t xml:space="preserve">FROM  </w:t>
      </w:r>
      <w:r>
        <w:tab/>
      </w:r>
      <w:r>
        <w:tab/>
        <w:t>offense_details</w:t>
      </w:r>
    </w:p>
    <w:p w:rsidR="006D2220" w:rsidRDefault="006D2220" w:rsidP="006D2220">
      <w:pPr>
        <w:ind w:firstLine="0"/>
      </w:pPr>
      <w:r>
        <w:tab/>
      </w:r>
      <w:r>
        <w:tab/>
      </w:r>
      <w:r>
        <w:tab/>
      </w:r>
      <w:r>
        <w:tab/>
      </w:r>
      <w:r>
        <w:tab/>
        <w:t xml:space="preserve">LEFT JOIN </w:t>
      </w:r>
      <w:r>
        <w:tab/>
        <w:t>sanctions</w:t>
      </w:r>
    </w:p>
    <w:p w:rsidR="006D2220" w:rsidRDefault="006D2220" w:rsidP="006D2220">
      <w:pPr>
        <w:ind w:firstLine="0"/>
      </w:pPr>
      <w:r>
        <w:tab/>
      </w:r>
      <w:r>
        <w:tab/>
      </w:r>
      <w:r>
        <w:tab/>
      </w:r>
      <w:r>
        <w:tab/>
      </w:r>
      <w:r>
        <w:tab/>
        <w:t>ON</w:t>
      </w:r>
      <w:r>
        <w:tab/>
      </w:r>
      <w:r>
        <w:tab/>
        <w:t xml:space="preserve">  </w:t>
      </w:r>
      <w:r>
        <w:tab/>
        <w:t>sanctions.offense_details_id = offense_details.id</w:t>
      </w:r>
    </w:p>
    <w:p w:rsidR="006D2220" w:rsidRDefault="006D2220" w:rsidP="006D2220">
      <w:pPr>
        <w:ind w:firstLine="0"/>
      </w:pPr>
      <w:r>
        <w:tab/>
      </w:r>
      <w:r>
        <w:tab/>
      </w:r>
      <w:r>
        <w:tab/>
      </w:r>
      <w:r>
        <w:tab/>
      </w:r>
      <w:r>
        <w:tab/>
        <w:t>WHERE</w:t>
      </w:r>
      <w:r>
        <w:tab/>
        <w:t xml:space="preserve">  </w:t>
      </w:r>
      <w:r>
        <w:tab/>
        <w:t>offense_details.id = $id AND type = 'Minor Offense'";</w:t>
      </w:r>
    </w:p>
    <w:p w:rsidR="006D2220" w:rsidRDefault="006D2220" w:rsidP="006D2220">
      <w:pPr>
        <w:ind w:firstLine="0"/>
      </w:pPr>
    </w:p>
    <w:p w:rsidR="006D2220" w:rsidRDefault="006D2220" w:rsidP="006D2220">
      <w:pPr>
        <w:ind w:firstLine="0"/>
      </w:pPr>
      <w:r>
        <w:tab/>
        <w:t>$query_join = $conn-&gt;query($select_join);</w:t>
      </w:r>
    </w:p>
    <w:p w:rsidR="006D2220" w:rsidRDefault="006D2220" w:rsidP="006D2220">
      <w:pPr>
        <w:ind w:firstLine="0"/>
      </w:pPr>
    </w:p>
    <w:p w:rsidR="006D2220" w:rsidRDefault="006D2220" w:rsidP="006D2220">
      <w:pPr>
        <w:ind w:firstLine="0"/>
      </w:pPr>
      <w:r>
        <w:tab/>
        <w:t>while ($row_join = $query_join-&gt;fetch_object()) {</w:t>
      </w:r>
    </w:p>
    <w:p w:rsidR="006D2220" w:rsidRDefault="006D2220" w:rsidP="006D2220">
      <w:pPr>
        <w:ind w:firstLine="0"/>
      </w:pPr>
      <w:r>
        <w:tab/>
      </w:r>
      <w:r>
        <w:tab/>
        <w:t>$description = $row_join-&gt;description;</w:t>
      </w:r>
    </w:p>
    <w:p w:rsidR="006D2220" w:rsidRDefault="006D2220" w:rsidP="006D2220">
      <w:pPr>
        <w:ind w:firstLine="0"/>
      </w:pPr>
      <w:r>
        <w:tab/>
        <w:t>}</w:t>
      </w:r>
    </w:p>
    <w:p w:rsidR="006D2220" w:rsidRDefault="006D2220" w:rsidP="006D2220">
      <w:pPr>
        <w:ind w:firstLine="0"/>
      </w:pPr>
      <w:r>
        <w:lastRenderedPageBreak/>
        <w:t>}</w:t>
      </w:r>
    </w:p>
    <w:p w:rsidR="006D2220" w:rsidRDefault="006D2220" w:rsidP="006D2220">
      <w:pPr>
        <w:ind w:firstLine="0"/>
      </w:pPr>
      <w:r>
        <w:t>?&gt;</w:t>
      </w:r>
    </w:p>
    <w:p w:rsidR="006D2220" w:rsidRDefault="006D2220" w:rsidP="006D2220">
      <w:pPr>
        <w:ind w:firstLine="0"/>
      </w:pPr>
      <w:r>
        <w:t>&lt;!-- Content Header (Page header) --&gt;</w:t>
      </w:r>
    </w:p>
    <w:p w:rsidR="006D2220" w:rsidRDefault="006D2220" w:rsidP="006D2220">
      <w:pPr>
        <w:ind w:firstLine="0"/>
      </w:pPr>
      <w:r>
        <w:t>&lt;section class="content-header"&gt;</w:t>
      </w:r>
    </w:p>
    <w:p w:rsidR="006D2220" w:rsidRDefault="006D2220" w:rsidP="006D2220">
      <w:pPr>
        <w:ind w:firstLine="0"/>
      </w:pPr>
      <w:r>
        <w:t xml:space="preserve">  &lt;h1&gt;</w:t>
      </w:r>
    </w:p>
    <w:p w:rsidR="006D2220" w:rsidRDefault="006D2220" w:rsidP="006D2220">
      <w:pPr>
        <w:ind w:firstLine="0"/>
      </w:pPr>
      <w:r>
        <w:t xml:space="preserve">    Sanctions</w:t>
      </w:r>
    </w:p>
    <w:p w:rsidR="006D2220" w:rsidRDefault="006D2220" w:rsidP="006D2220">
      <w:pPr>
        <w:ind w:firstLine="0"/>
      </w:pPr>
      <w:r>
        <w:t xml:space="preserve">    &lt;small&gt;Minor Offense&lt;/small&gt;</w:t>
      </w:r>
    </w:p>
    <w:p w:rsidR="006D2220" w:rsidRDefault="006D2220" w:rsidP="006D2220">
      <w:pPr>
        <w:ind w:firstLine="0"/>
      </w:pPr>
      <w:r>
        <w:t xml:space="preserve">  &lt;/h1&gt;</w:t>
      </w:r>
    </w:p>
    <w:p w:rsidR="006D2220" w:rsidRDefault="006D2220" w:rsidP="006D2220">
      <w:pPr>
        <w:ind w:firstLine="0"/>
      </w:pPr>
      <w:r>
        <w:t xml:space="preserve">  &lt;ol class="breadcrumb"&gt;</w:t>
      </w:r>
    </w:p>
    <w:p w:rsidR="006D2220" w:rsidRDefault="006D2220" w:rsidP="006D2220">
      <w:pPr>
        <w:ind w:firstLine="0"/>
      </w:pPr>
      <w:r>
        <w:t xml:space="preserve">    &lt;li&gt;&lt;a href="admin.php"&gt;&lt;i class="fa fa-home"&gt;&lt;/i&gt;Home&lt;/a&gt;&lt;/li&gt;</w:t>
      </w:r>
    </w:p>
    <w:p w:rsidR="006D2220" w:rsidRDefault="006D2220" w:rsidP="006D2220">
      <w:pPr>
        <w:ind w:firstLine="0"/>
      </w:pPr>
      <w:r>
        <w:t xml:space="preserve">  &lt;/ol&gt; </w:t>
      </w:r>
    </w:p>
    <w:p w:rsidR="006D2220" w:rsidRDefault="006D2220" w:rsidP="006D2220">
      <w:pPr>
        <w:ind w:firstLine="0"/>
      </w:pPr>
      <w:r>
        <w:t>&lt;/section&gt;</w:t>
      </w:r>
    </w:p>
    <w:p w:rsidR="006D2220" w:rsidRDefault="006D2220" w:rsidP="006D2220">
      <w:pPr>
        <w:ind w:firstLine="0"/>
      </w:pPr>
    </w:p>
    <w:p w:rsidR="006D2220" w:rsidRDefault="006D2220" w:rsidP="006D2220">
      <w:pPr>
        <w:ind w:firstLine="0"/>
      </w:pPr>
      <w:r>
        <w:t>&lt;!-- Main content --&gt;</w:t>
      </w:r>
    </w:p>
    <w:p w:rsidR="006D2220" w:rsidRDefault="006D2220" w:rsidP="006D2220">
      <w:pPr>
        <w:ind w:firstLine="0"/>
      </w:pPr>
      <w:r>
        <w:t>&lt;section class="content"&gt;</w:t>
      </w:r>
    </w:p>
    <w:p w:rsidR="006D2220" w:rsidRDefault="006D2220" w:rsidP="006D2220">
      <w:pPr>
        <w:ind w:firstLine="0"/>
      </w:pPr>
    </w:p>
    <w:p w:rsidR="006D2220" w:rsidRDefault="006D2220" w:rsidP="006D2220">
      <w:pPr>
        <w:ind w:firstLine="0"/>
      </w:pPr>
      <w:r>
        <w:t>&lt;div class="row"&gt;</w:t>
      </w:r>
    </w:p>
    <w:p w:rsidR="006D2220" w:rsidRDefault="006D2220" w:rsidP="006D2220">
      <w:pPr>
        <w:ind w:firstLine="0"/>
      </w:pPr>
      <w:r>
        <w:t xml:space="preserve">    &lt;div class="col-md-3"&gt;</w:t>
      </w:r>
    </w:p>
    <w:p w:rsidR="006D2220" w:rsidRDefault="006D2220" w:rsidP="006D2220">
      <w:pPr>
        <w:ind w:firstLine="0"/>
      </w:pPr>
      <w:r>
        <w:t xml:space="preserve">      &lt;div class="box box-solid"&gt;</w:t>
      </w:r>
    </w:p>
    <w:p w:rsidR="006D2220" w:rsidRDefault="006D2220" w:rsidP="006D2220">
      <w:pPr>
        <w:ind w:firstLine="0"/>
      </w:pPr>
      <w:r>
        <w:t xml:space="preserve">        &lt;div class="box-body no-padding"&gt;</w:t>
      </w:r>
    </w:p>
    <w:p w:rsidR="006D2220" w:rsidRDefault="006D2220" w:rsidP="006D2220">
      <w:pPr>
        <w:ind w:firstLine="0"/>
      </w:pPr>
      <w:r>
        <w:t xml:space="preserve">          &lt;ul class="nav nav-pills nav-stacked"&gt;</w:t>
      </w:r>
    </w:p>
    <w:p w:rsidR="006D2220" w:rsidRDefault="006D2220" w:rsidP="006D2220">
      <w:pPr>
        <w:ind w:firstLine="0"/>
      </w:pPr>
      <w:r>
        <w:t xml:space="preserve">            &lt;li class="active"&gt;&lt;a href="sanctions.php"&gt; Minor Offense&lt;/a&gt;&lt;/li&gt;</w:t>
      </w:r>
    </w:p>
    <w:p w:rsidR="006D2220" w:rsidRDefault="006D2220" w:rsidP="006D2220">
      <w:pPr>
        <w:ind w:firstLine="0"/>
      </w:pPr>
      <w:r>
        <w:t xml:space="preserve">            &lt;li&gt;&lt;a href="sanctions_major_offense.php"&gt; Major Offense&lt;/a&gt;&lt;/li&gt;</w:t>
      </w:r>
    </w:p>
    <w:p w:rsidR="006D2220" w:rsidRDefault="006D2220" w:rsidP="006D2220">
      <w:pPr>
        <w:ind w:firstLine="0"/>
      </w:pPr>
      <w:r>
        <w:lastRenderedPageBreak/>
        <w:t xml:space="preserve">          &lt;/ul&gt;</w:t>
      </w:r>
    </w:p>
    <w:p w:rsidR="006D2220" w:rsidRDefault="006D2220" w:rsidP="006D2220">
      <w:pPr>
        <w:ind w:firstLine="0"/>
      </w:pPr>
      <w:r>
        <w:t xml:space="preserve">        &lt;/div&gt;&lt;!-- /.box-body --&gt;</w:t>
      </w:r>
    </w:p>
    <w:p w:rsidR="006D2220" w:rsidRDefault="006D2220" w:rsidP="006D2220">
      <w:pPr>
        <w:ind w:firstLine="0"/>
      </w:pPr>
      <w:r>
        <w:t xml:space="preserve">      &lt;/div&gt;&lt;!-- /. box --&gt;</w:t>
      </w:r>
    </w:p>
    <w:p w:rsidR="006D2220" w:rsidRDefault="006D2220" w:rsidP="006D2220">
      <w:pPr>
        <w:ind w:firstLine="0"/>
      </w:pPr>
      <w:r>
        <w:t xml:space="preserve">    &lt;/div&gt;&lt;!-- /.col --&gt;</w:t>
      </w:r>
    </w:p>
    <w:p w:rsidR="006D2220" w:rsidRDefault="006D2220" w:rsidP="006D2220">
      <w:pPr>
        <w:ind w:firstLine="0"/>
      </w:pPr>
      <w:r>
        <w:t xml:space="preserve">  &lt;div class="col-md-9"&gt;</w:t>
      </w:r>
    </w:p>
    <w:p w:rsidR="006D2220" w:rsidRDefault="006D2220" w:rsidP="006D2220">
      <w:pPr>
        <w:ind w:firstLine="0"/>
      </w:pPr>
      <w:r>
        <w:t xml:space="preserve">    &lt;div class="box box-primary"&gt;</w:t>
      </w:r>
    </w:p>
    <w:p w:rsidR="006D2220" w:rsidRDefault="006D2220" w:rsidP="006D2220">
      <w:pPr>
        <w:ind w:firstLine="0"/>
      </w:pPr>
      <w:r>
        <w:t xml:space="preserve">      &lt;div class="box-header with-border"&gt;</w:t>
      </w:r>
    </w:p>
    <w:p w:rsidR="006D2220" w:rsidRDefault="006D2220" w:rsidP="006D2220">
      <w:pPr>
        <w:ind w:firstLine="0"/>
      </w:pPr>
      <w:r>
        <w:t xml:space="preserve">        &lt;h3 class="box-title"&gt;Minor Offense Sanctions&lt;/h3&gt;</w:t>
      </w:r>
    </w:p>
    <w:p w:rsidR="006D2220" w:rsidRDefault="006D2220" w:rsidP="006D2220">
      <w:pPr>
        <w:ind w:firstLine="0"/>
      </w:pPr>
      <w:r>
        <w:t xml:space="preserve">      &lt;/div&gt;&lt;!-- /.box-header --&gt;</w:t>
      </w:r>
    </w:p>
    <w:p w:rsidR="006D2220" w:rsidRDefault="006D2220" w:rsidP="006D2220">
      <w:pPr>
        <w:ind w:firstLine="0"/>
      </w:pPr>
      <w:r>
        <w:t xml:space="preserve">      &lt;form action="sanctions.php" method="POST"&gt;</w:t>
      </w:r>
    </w:p>
    <w:p w:rsidR="006D2220" w:rsidRDefault="006D2220" w:rsidP="006D2220">
      <w:pPr>
        <w:ind w:firstLine="0"/>
      </w:pPr>
      <w:r>
        <w:tab/>
        <w:t xml:space="preserve">      &lt;div class="box-body"&gt;</w:t>
      </w:r>
    </w:p>
    <w:p w:rsidR="006D2220" w:rsidRDefault="006D2220" w:rsidP="006D2220">
      <w:pPr>
        <w:ind w:firstLine="0"/>
      </w:pPr>
      <w:r>
        <w:tab/>
        <w:t xml:space="preserve">        &lt;div class="form-group"&gt;</w:t>
      </w:r>
    </w:p>
    <w:p w:rsidR="006D2220" w:rsidRDefault="006D2220" w:rsidP="006D2220">
      <w:pPr>
        <w:ind w:firstLine="0"/>
      </w:pPr>
      <w:r>
        <w:tab/>
        <w:t xml:space="preserve">        &lt;label&gt;Reference Number:&lt;/label&gt;</w:t>
      </w:r>
    </w:p>
    <w:p w:rsidR="006D2220" w:rsidRDefault="006D2220" w:rsidP="006D2220">
      <w:pPr>
        <w:ind w:firstLine="0"/>
      </w:pPr>
      <w:r>
        <w:tab/>
        <w:t xml:space="preserve">        &lt;input class="form-control" disabled value="&lt;?php echo $ref_number . " - " . $title; ?&gt;"&gt;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&lt;label&gt;Description:&lt;/label&gt;</w:t>
      </w:r>
    </w:p>
    <w:p w:rsidR="006D2220" w:rsidRDefault="006D2220" w:rsidP="006D2220">
      <w:pPr>
        <w:ind w:firstLine="0"/>
      </w:pPr>
      <w:r>
        <w:tab/>
        <w:t xml:space="preserve">          &lt;div class="callout callout-warning"&gt;</w:t>
      </w:r>
    </w:p>
    <w:p w:rsidR="006D2220" w:rsidRDefault="006D2220" w:rsidP="006D2220">
      <w:pPr>
        <w:ind w:firstLine="0"/>
      </w:pPr>
      <w:r>
        <w:tab/>
        <w:t xml:space="preserve">          </w:t>
      </w:r>
      <w:r>
        <w:tab/>
        <w:t>&lt;p&gt;&lt;?php echo $description; ?&gt;&lt;/p&gt;</w:t>
      </w:r>
    </w:p>
    <w:p w:rsidR="006D2220" w:rsidRDefault="006D2220" w:rsidP="006D2220">
      <w:pPr>
        <w:ind w:firstLine="0"/>
      </w:pPr>
      <w:r>
        <w:tab/>
        <w:t xml:space="preserve">          &lt;/div&gt;</w:t>
      </w:r>
    </w:p>
    <w:p w:rsidR="006D2220" w:rsidRDefault="006D2220" w:rsidP="006D2220">
      <w:pPr>
        <w:ind w:firstLine="0"/>
      </w:pPr>
      <w:r>
        <w:tab/>
        <w:t xml:space="preserve">        &lt;/div&gt;</w:t>
      </w:r>
    </w:p>
    <w:p w:rsidR="006D2220" w:rsidRDefault="006D2220" w:rsidP="006D2220">
      <w:pPr>
        <w:ind w:firstLine="0"/>
      </w:pPr>
      <w:r>
        <w:tab/>
        <w:t xml:space="preserve">        &lt;?php  </w:t>
      </w:r>
    </w:p>
    <w:p w:rsidR="006D2220" w:rsidRDefault="006D2220" w:rsidP="006D2220">
      <w:pPr>
        <w:ind w:firstLine="0"/>
      </w:pPr>
      <w:r>
        <w:lastRenderedPageBreak/>
        <w:tab/>
        <w:t xml:space="preserve">        </w:t>
      </w:r>
      <w:r>
        <w:tab/>
        <w:t>if (sanction_minor_exists($id)) {</w:t>
      </w:r>
    </w:p>
    <w:p w:rsidR="006D2220" w:rsidRDefault="006D2220" w:rsidP="006D2220">
      <w:pPr>
        <w:ind w:firstLine="0"/>
      </w:pPr>
      <w:r>
        <w:tab/>
        <w:t xml:space="preserve">        </w:t>
      </w:r>
      <w:r>
        <w:tab/>
        <w:t>$select_update = "SELECT first_offense, second_offense, third_offense from sanctions where offense_details_id = $id";</w:t>
      </w:r>
    </w:p>
    <w:p w:rsidR="006D2220" w:rsidRDefault="006D2220" w:rsidP="006D2220">
      <w:pPr>
        <w:ind w:firstLine="0"/>
      </w:pPr>
      <w:r>
        <w:tab/>
        <w:t xml:space="preserve">        </w:t>
      </w:r>
      <w:r>
        <w:tab/>
        <w:t>$query_update = $conn-&gt;query($select_update);</w:t>
      </w:r>
    </w:p>
    <w:p w:rsidR="006D2220" w:rsidRDefault="006D2220" w:rsidP="006D2220">
      <w:pPr>
        <w:ind w:firstLine="0"/>
      </w:pPr>
      <w:r>
        <w:tab/>
        <w:t xml:space="preserve">        </w:t>
      </w:r>
      <w:r>
        <w:tab/>
        <w:t>while ($row_update = $query_update-&gt;fetch_object()) {</w:t>
      </w:r>
    </w:p>
    <w:p w:rsidR="006D2220" w:rsidRDefault="006D2220" w:rsidP="006D2220">
      <w:pPr>
        <w:ind w:firstLine="0"/>
      </w:pPr>
      <w:r>
        <w:tab/>
        <w:t xml:space="preserve">        </w:t>
      </w:r>
      <w:r>
        <w:tab/>
      </w:r>
      <w:r>
        <w:tab/>
        <w:t>$first_offense = $row_update-&gt;first_offense;</w:t>
      </w:r>
    </w:p>
    <w:p w:rsidR="006D2220" w:rsidRDefault="006D2220" w:rsidP="006D2220">
      <w:pPr>
        <w:ind w:firstLine="0"/>
      </w:pPr>
      <w:r>
        <w:tab/>
        <w:t xml:space="preserve">        </w:t>
      </w:r>
      <w:r>
        <w:tab/>
      </w:r>
      <w:r>
        <w:tab/>
        <w:t>$second_offense = $row_update-&gt;second_offense;</w:t>
      </w:r>
    </w:p>
    <w:p w:rsidR="006D2220" w:rsidRDefault="006D2220" w:rsidP="006D2220">
      <w:pPr>
        <w:ind w:firstLine="0"/>
      </w:pPr>
      <w:r>
        <w:tab/>
        <w:t xml:space="preserve">        </w:t>
      </w:r>
      <w:r>
        <w:tab/>
      </w:r>
      <w:r>
        <w:tab/>
        <w:t>$third_offense = $row_update-&gt;third_offense;</w:t>
      </w:r>
    </w:p>
    <w:p w:rsidR="006D2220" w:rsidRDefault="006D2220" w:rsidP="006D2220">
      <w:pPr>
        <w:ind w:firstLine="0"/>
      </w:pPr>
      <w:r>
        <w:tab/>
        <w:t xml:space="preserve">        </w:t>
      </w:r>
      <w:r>
        <w:tab/>
        <w:t>}</w:t>
      </w:r>
    </w:p>
    <w:p w:rsidR="006D2220" w:rsidRDefault="006D2220" w:rsidP="006D2220">
      <w:pPr>
        <w:ind w:firstLine="0"/>
      </w:pPr>
      <w:r>
        <w:tab/>
        <w:t xml:space="preserve">       </w:t>
      </w:r>
      <w:r>
        <w:tab/>
        <w:t>?&gt;</w:t>
      </w:r>
    </w:p>
    <w:p w:rsidR="006D2220" w:rsidRDefault="006D2220" w:rsidP="006D2220">
      <w:pPr>
        <w:ind w:firstLine="0"/>
      </w:pPr>
      <w:r>
        <w:tab/>
        <w:t xml:space="preserve">        &lt;div class="form-group"&gt;</w:t>
      </w:r>
    </w:p>
    <w:p w:rsidR="006D2220" w:rsidRDefault="006D2220" w:rsidP="006D2220">
      <w:pPr>
        <w:ind w:firstLine="0"/>
      </w:pPr>
      <w:r>
        <w:tab/>
        <w:t xml:space="preserve">          &lt;label&gt;First Offense:&lt;/label&gt;</w:t>
      </w:r>
    </w:p>
    <w:p w:rsidR="006D2220" w:rsidRDefault="006D2220" w:rsidP="006D2220">
      <w:pPr>
        <w:ind w:firstLine="0"/>
      </w:pPr>
      <w:r>
        <w:tab/>
        <w:t xml:space="preserve">          &lt;input name="first_offense" class="form-control" value="&lt;?php echo $first_offense; ?&gt;" autocomplete="off"&gt;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&lt;label&gt;Second Offense:&lt;/label&gt;</w:t>
      </w:r>
    </w:p>
    <w:p w:rsidR="006D2220" w:rsidRDefault="006D2220" w:rsidP="006D2220">
      <w:pPr>
        <w:ind w:firstLine="0"/>
      </w:pPr>
      <w:r>
        <w:tab/>
        <w:t xml:space="preserve">          &lt;input name="second_offense" class="form-control" value="&lt;?php echo $second_offense; ?&gt;" autocomplete="off"&gt;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&lt;label&gt;Third Offense:&lt;/label&gt;</w:t>
      </w:r>
    </w:p>
    <w:p w:rsidR="006D2220" w:rsidRDefault="006D2220" w:rsidP="006D2220">
      <w:pPr>
        <w:ind w:firstLine="0"/>
      </w:pPr>
      <w:r>
        <w:lastRenderedPageBreak/>
        <w:tab/>
        <w:t xml:space="preserve">          &lt;input name="third_offense" class="form-control" value="&lt;?php echo $third_offense; ?&gt;" autocomplete="off"&gt;</w:t>
      </w:r>
    </w:p>
    <w:p w:rsidR="006D2220" w:rsidRDefault="006D2220" w:rsidP="006D2220">
      <w:pPr>
        <w:ind w:firstLine="0"/>
      </w:pPr>
      <w:r>
        <w:tab/>
        <w:t xml:space="preserve">        &lt;/div&gt;</w:t>
      </w:r>
    </w:p>
    <w:p w:rsidR="006D2220" w:rsidRDefault="006D2220" w:rsidP="006D2220">
      <w:pPr>
        <w:ind w:firstLine="0"/>
      </w:pPr>
      <w:r>
        <w:tab/>
        <w:t xml:space="preserve">      &lt;/div&gt;&lt;!-- /.box-body --&gt;</w:t>
      </w:r>
    </w:p>
    <w:p w:rsidR="006D2220" w:rsidRDefault="006D2220" w:rsidP="006D2220">
      <w:pPr>
        <w:ind w:firstLine="0"/>
      </w:pPr>
      <w:r>
        <w:tab/>
        <w:t xml:space="preserve">      &lt;div class="box-footer"&gt;</w:t>
      </w:r>
    </w:p>
    <w:p w:rsidR="006D2220" w:rsidRDefault="006D2220" w:rsidP="006D2220">
      <w:pPr>
        <w:ind w:firstLine="0"/>
      </w:pPr>
      <w:r>
        <w:tab/>
        <w:t xml:space="preserve">        &lt;div class="pull-right"&gt;</w:t>
      </w:r>
    </w:p>
    <w:p w:rsidR="006D2220" w:rsidRDefault="006D2220" w:rsidP="006D2220">
      <w:pPr>
        <w:ind w:firstLine="0"/>
      </w:pPr>
      <w:r>
        <w:tab/>
        <w:t xml:space="preserve">          &lt;button name="update_sanctions" value="&lt;?php echo $id; ?&gt;" type="submit" class="btn btn-primary"&gt; Update&lt;/button&gt;</w:t>
      </w:r>
    </w:p>
    <w:p w:rsidR="006D2220" w:rsidRDefault="006D2220" w:rsidP="006D2220">
      <w:pPr>
        <w:ind w:firstLine="0"/>
      </w:pPr>
      <w:r>
        <w:tab/>
        <w:t xml:space="preserve">        &lt;/div&gt;</w:t>
      </w:r>
    </w:p>
    <w:p w:rsidR="006D2220" w:rsidRDefault="006D2220" w:rsidP="006D2220">
      <w:pPr>
        <w:ind w:firstLine="0"/>
      </w:pPr>
      <w:r>
        <w:tab/>
        <w:t xml:space="preserve">      &lt;/div&gt;&lt;!-- /.box-footer --&gt;</w:t>
      </w:r>
    </w:p>
    <w:p w:rsidR="006D2220" w:rsidRDefault="006D2220" w:rsidP="006D2220">
      <w:pPr>
        <w:ind w:firstLine="0"/>
      </w:pPr>
      <w:r>
        <w:tab/>
        <w:t xml:space="preserve">       </w:t>
      </w:r>
      <w:r>
        <w:tab/>
        <w:t>&lt;?php</w:t>
      </w:r>
    </w:p>
    <w:p w:rsidR="006D2220" w:rsidRDefault="006D2220" w:rsidP="006D2220">
      <w:pPr>
        <w:ind w:firstLine="0"/>
      </w:pPr>
      <w:r>
        <w:tab/>
        <w:t xml:space="preserve">        </w:t>
      </w:r>
      <w:r>
        <w:tab/>
        <w:t>} else {</w:t>
      </w:r>
    </w:p>
    <w:p w:rsidR="006D2220" w:rsidRDefault="006D2220" w:rsidP="006D2220">
      <w:pPr>
        <w:ind w:firstLine="0"/>
      </w:pPr>
      <w:r>
        <w:tab/>
        <w:t xml:space="preserve">       </w:t>
      </w:r>
      <w:r>
        <w:tab/>
        <w:t>?&gt;</w:t>
      </w:r>
    </w:p>
    <w:p w:rsidR="006D2220" w:rsidRDefault="006D2220" w:rsidP="006D2220">
      <w:pPr>
        <w:ind w:firstLine="0"/>
      </w:pPr>
      <w:r>
        <w:tab/>
        <w:t xml:space="preserve">        &lt;div class="form-group"&gt;</w:t>
      </w:r>
    </w:p>
    <w:p w:rsidR="006D2220" w:rsidRDefault="006D2220" w:rsidP="006D2220">
      <w:pPr>
        <w:ind w:firstLine="0"/>
      </w:pPr>
      <w:r>
        <w:tab/>
        <w:t xml:space="preserve">          &lt;label&gt;First Offense:&lt;/label&gt;</w:t>
      </w:r>
    </w:p>
    <w:p w:rsidR="006D2220" w:rsidRDefault="006D2220" w:rsidP="006D2220">
      <w:pPr>
        <w:ind w:firstLine="0"/>
      </w:pPr>
      <w:r>
        <w:tab/>
        <w:t xml:space="preserve">          &lt;input name="first_offense" class="form-control" autocomplete="off"&gt;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&lt;label&gt;Second Offense:&lt;/label&gt;</w:t>
      </w:r>
    </w:p>
    <w:p w:rsidR="006D2220" w:rsidRDefault="006D2220" w:rsidP="006D2220">
      <w:pPr>
        <w:ind w:firstLine="0"/>
      </w:pPr>
      <w:r>
        <w:tab/>
        <w:t xml:space="preserve">          &lt;input name="second_offense" class="form-control" autocomplete="off"&gt;</w:t>
      </w:r>
    </w:p>
    <w:p w:rsidR="006D2220" w:rsidRDefault="006D2220" w:rsidP="006D2220">
      <w:pPr>
        <w:ind w:firstLine="0"/>
      </w:pPr>
      <w:r>
        <w:tab/>
        <w:t xml:space="preserve">        &lt;/div&gt;</w:t>
      </w:r>
    </w:p>
    <w:p w:rsidR="006D2220" w:rsidRDefault="006D2220" w:rsidP="006D2220">
      <w:pPr>
        <w:ind w:firstLine="0"/>
      </w:pPr>
      <w:r>
        <w:tab/>
        <w:t xml:space="preserve">        &lt;div class="form-group"&gt;</w:t>
      </w:r>
    </w:p>
    <w:p w:rsidR="006D2220" w:rsidRDefault="006D2220" w:rsidP="006D2220">
      <w:pPr>
        <w:ind w:firstLine="0"/>
      </w:pPr>
      <w:r>
        <w:tab/>
        <w:t xml:space="preserve">          &lt;label&gt;Third Offense:&lt;/label&gt;</w:t>
      </w:r>
    </w:p>
    <w:p w:rsidR="006D2220" w:rsidRDefault="006D2220" w:rsidP="006D2220">
      <w:pPr>
        <w:ind w:firstLine="0"/>
      </w:pPr>
      <w:r>
        <w:lastRenderedPageBreak/>
        <w:tab/>
        <w:t xml:space="preserve">          &lt;input name="third_offense" class="form-control" autocomplete="off"&gt;</w:t>
      </w:r>
    </w:p>
    <w:p w:rsidR="006D2220" w:rsidRDefault="006D2220" w:rsidP="006D2220">
      <w:pPr>
        <w:ind w:firstLine="0"/>
      </w:pPr>
      <w:r>
        <w:tab/>
        <w:t xml:space="preserve">        &lt;/div&gt;</w:t>
      </w:r>
    </w:p>
    <w:p w:rsidR="006D2220" w:rsidRDefault="006D2220" w:rsidP="006D2220">
      <w:pPr>
        <w:ind w:firstLine="0"/>
      </w:pPr>
      <w:r>
        <w:tab/>
        <w:t xml:space="preserve">      &lt;/div&gt;&lt;!-- /.box-body --&gt;</w:t>
      </w:r>
    </w:p>
    <w:p w:rsidR="006D2220" w:rsidRDefault="006D2220" w:rsidP="006D2220">
      <w:pPr>
        <w:ind w:firstLine="0"/>
      </w:pPr>
      <w:r>
        <w:tab/>
        <w:t xml:space="preserve">      &lt;div class="box-footer"&gt;</w:t>
      </w:r>
    </w:p>
    <w:p w:rsidR="006D2220" w:rsidRDefault="006D2220" w:rsidP="006D2220">
      <w:pPr>
        <w:ind w:firstLine="0"/>
      </w:pPr>
      <w:r>
        <w:tab/>
        <w:t xml:space="preserve">        &lt;div class="pull-right"&gt;</w:t>
      </w:r>
    </w:p>
    <w:p w:rsidR="006D2220" w:rsidRDefault="006D2220" w:rsidP="006D2220">
      <w:pPr>
        <w:ind w:firstLine="0"/>
      </w:pPr>
      <w:r>
        <w:tab/>
        <w:t xml:space="preserve">          &lt;button name="add_sanctions" value="&lt;?php echo $id; ?&gt;" type="submit" class="btn btn-primary"&gt;&lt;i class="fa fa-plus"&gt;&lt;/i&gt; Add&lt;/button&gt;</w:t>
      </w:r>
    </w:p>
    <w:p w:rsidR="006D2220" w:rsidRDefault="006D2220" w:rsidP="006D2220">
      <w:pPr>
        <w:ind w:firstLine="0"/>
      </w:pPr>
      <w:r>
        <w:tab/>
        <w:t xml:space="preserve">        &lt;/div&gt;</w:t>
      </w:r>
    </w:p>
    <w:p w:rsidR="006D2220" w:rsidRDefault="006D2220" w:rsidP="006D2220">
      <w:pPr>
        <w:ind w:firstLine="0"/>
      </w:pPr>
      <w:r>
        <w:tab/>
        <w:t xml:space="preserve">      &lt;/div&gt;&lt;!-- /.box-footer --&gt;</w:t>
      </w:r>
    </w:p>
    <w:p w:rsidR="006D2220" w:rsidRDefault="006D2220" w:rsidP="006D2220">
      <w:pPr>
        <w:ind w:firstLine="0"/>
      </w:pPr>
      <w:r>
        <w:tab/>
        <w:t xml:space="preserve">       </w:t>
      </w:r>
      <w:r>
        <w:tab/>
        <w:t>&lt;?php</w:t>
      </w:r>
    </w:p>
    <w:p w:rsidR="006D2220" w:rsidRDefault="006D2220" w:rsidP="006D2220">
      <w:pPr>
        <w:ind w:firstLine="0"/>
      </w:pPr>
      <w:r>
        <w:tab/>
        <w:t xml:space="preserve">        </w:t>
      </w:r>
      <w:r>
        <w:tab/>
        <w:t>}</w:t>
      </w:r>
    </w:p>
    <w:p w:rsidR="006D2220" w:rsidRDefault="006D2220" w:rsidP="006D2220">
      <w:pPr>
        <w:ind w:firstLine="0"/>
      </w:pPr>
      <w:r>
        <w:tab/>
        <w:t xml:space="preserve">        ?&gt;</w:t>
      </w:r>
    </w:p>
    <w:p w:rsidR="006D2220" w:rsidRDefault="006D2220" w:rsidP="006D2220">
      <w:pPr>
        <w:ind w:firstLine="0"/>
      </w:pPr>
      <w:r>
        <w:t xml:space="preserve">      &lt;/form&gt;</w:t>
      </w:r>
    </w:p>
    <w:p w:rsidR="006D2220" w:rsidRDefault="006D2220" w:rsidP="006D2220">
      <w:pPr>
        <w:ind w:firstLine="0"/>
      </w:pPr>
      <w:r>
        <w:t xml:space="preserve">    &lt;/div&gt;&lt;!-- /. box --&gt;</w:t>
      </w:r>
    </w:p>
    <w:p w:rsidR="006D2220" w:rsidRDefault="006D2220" w:rsidP="006D2220">
      <w:pPr>
        <w:ind w:firstLine="0"/>
      </w:pPr>
      <w:r>
        <w:t xml:space="preserve">  &lt;/div&gt;&lt;!-- /.col --&gt;</w:t>
      </w:r>
    </w:p>
    <w:p w:rsidR="006D2220" w:rsidRDefault="006D2220" w:rsidP="006D2220">
      <w:pPr>
        <w:ind w:firstLine="0"/>
      </w:pPr>
      <w:r>
        <w:t>&lt;/div&gt;&lt;!-- /.col --&gt;</w:t>
      </w:r>
    </w:p>
    <w:p w:rsidR="006D2220" w:rsidRDefault="006D2220" w:rsidP="006D2220">
      <w:pPr>
        <w:ind w:firstLine="0"/>
      </w:pPr>
    </w:p>
    <w:p w:rsidR="006D2220" w:rsidRDefault="006D2220" w:rsidP="006D2220">
      <w:pPr>
        <w:ind w:firstLine="0"/>
      </w:pPr>
      <w:r>
        <w:t>&lt;/section&gt;&lt;!-- /.content --&gt;</w:t>
      </w:r>
    </w:p>
    <w:p w:rsidR="006D2220" w:rsidRDefault="006D2220" w:rsidP="006D2220">
      <w:pPr>
        <w:ind w:firstLine="0"/>
      </w:pPr>
      <w:r>
        <w:t xml:space="preserve">&lt;?php  </w:t>
      </w:r>
    </w:p>
    <w:p w:rsidR="006D2220" w:rsidRDefault="006D2220" w:rsidP="006D2220">
      <w:pPr>
        <w:ind w:firstLine="0"/>
      </w:pPr>
      <w:r>
        <w:t>require 'app/view/administrator/select2-footer.php';</w:t>
      </w:r>
    </w:p>
    <w:p w:rsidR="006D2220" w:rsidRDefault="006D2220" w:rsidP="006D2220">
      <w:pPr>
        <w:ind w:firstLine="0"/>
      </w:pPr>
      <w:r>
        <w:t>?&gt;</w:t>
      </w:r>
    </w:p>
    <w:p w:rsidR="006D2220" w:rsidRDefault="006D2220" w:rsidP="006D2220">
      <w:pPr>
        <w:ind w:firstLine="0"/>
      </w:pPr>
    </w:p>
    <w:p w:rsidR="00D34EF3" w:rsidRDefault="00D34EF3" w:rsidP="006D2220">
      <w:pPr>
        <w:ind w:firstLine="0"/>
      </w:pPr>
    </w:p>
    <w:p w:rsidR="006D2220" w:rsidRDefault="006D2220" w:rsidP="006D2220">
      <w:pPr>
        <w:ind w:firstLine="0"/>
        <w:rPr>
          <w:b/>
        </w:rPr>
      </w:pPr>
      <w:r>
        <w:lastRenderedPageBreak/>
        <w:tab/>
      </w:r>
      <w:r w:rsidR="00D34EF3">
        <w:rPr>
          <w:b/>
        </w:rPr>
        <w:t>school_term.php</w:t>
      </w:r>
    </w:p>
    <w:p w:rsidR="00D34EF3" w:rsidRDefault="00D34EF3" w:rsidP="00D34EF3">
      <w:pPr>
        <w:ind w:firstLine="0"/>
      </w:pPr>
      <w:r>
        <w:t>&lt;!-- This Page is/are for Administrator --&gt;</w:t>
      </w:r>
    </w:p>
    <w:p w:rsidR="00D34EF3" w:rsidRDefault="00D34EF3" w:rsidP="00D34EF3">
      <w:pPr>
        <w:ind w:firstLine="0"/>
      </w:pPr>
      <w:r>
        <w:t xml:space="preserve">&lt;?php </w:t>
      </w:r>
    </w:p>
    <w:p w:rsidR="00D34EF3" w:rsidRDefault="00D34EF3" w:rsidP="00D34EF3">
      <w:pPr>
        <w:ind w:firstLine="0"/>
      </w:pPr>
      <w:r>
        <w:t>require 'app/controller/init.php';</w:t>
      </w:r>
    </w:p>
    <w:p w:rsidR="00D34EF3" w:rsidRDefault="00D34EF3" w:rsidP="00D34EF3">
      <w:pPr>
        <w:ind w:firstLine="0"/>
      </w:pPr>
      <w:r>
        <w:t>protect_page_profile_admin();</w:t>
      </w:r>
    </w:p>
    <w:p w:rsidR="00D34EF3" w:rsidRDefault="00D34EF3" w:rsidP="00D34EF3">
      <w:pPr>
        <w:ind w:firstLine="0"/>
      </w:pPr>
      <w:r>
        <w:t>require 'app/controller/administrator/login-credential.php';</w:t>
      </w:r>
    </w:p>
    <w:p w:rsidR="00D34EF3" w:rsidRDefault="00D34EF3" w:rsidP="00D34EF3">
      <w:pPr>
        <w:ind w:firstLine="0"/>
      </w:pPr>
      <w:r>
        <w:t>require 'app/view/administrator/overall-header.php';</w:t>
      </w:r>
    </w:p>
    <w:p w:rsidR="00D34EF3" w:rsidRDefault="00D34EF3" w:rsidP="00D34EF3">
      <w:pPr>
        <w:ind w:firstLine="0"/>
      </w:pPr>
    </w:p>
    <w:p w:rsidR="00D34EF3" w:rsidRDefault="00D34EF3" w:rsidP="00D34EF3">
      <w:pPr>
        <w:ind w:firstLine="0"/>
      </w:pPr>
      <w:r>
        <w:t>add_school_term();</w:t>
      </w:r>
    </w:p>
    <w:p w:rsidR="00D34EF3" w:rsidRDefault="00D34EF3" w:rsidP="00D34EF3">
      <w:pPr>
        <w:ind w:firstLine="0"/>
      </w:pPr>
      <w:r>
        <w:t>update_school_term();</w:t>
      </w:r>
    </w:p>
    <w:p w:rsidR="00D34EF3" w:rsidRDefault="00D34EF3" w:rsidP="00D34EF3">
      <w:pPr>
        <w:ind w:firstLine="0"/>
      </w:pPr>
      <w:r>
        <w:t>?&gt;</w:t>
      </w:r>
    </w:p>
    <w:p w:rsidR="00D34EF3" w:rsidRDefault="00D34EF3" w:rsidP="00D34EF3">
      <w:pPr>
        <w:ind w:firstLine="0"/>
      </w:pPr>
    </w:p>
    <w:p w:rsidR="00D34EF3" w:rsidRDefault="00D34EF3" w:rsidP="00D34EF3">
      <w:pPr>
        <w:ind w:firstLine="0"/>
      </w:pPr>
      <w:r>
        <w:t>&lt;!-- === Insert Administrator Content === --&gt;</w:t>
      </w:r>
    </w:p>
    <w:p w:rsidR="00D34EF3" w:rsidRDefault="00D34EF3" w:rsidP="00D34EF3">
      <w:pPr>
        <w:ind w:firstLine="0"/>
      </w:pPr>
      <w:r>
        <w:t>&lt;section class="content-header"&gt;</w:t>
      </w:r>
    </w:p>
    <w:p w:rsidR="00D34EF3" w:rsidRDefault="00D34EF3" w:rsidP="00D34EF3">
      <w:pPr>
        <w:ind w:firstLine="0"/>
      </w:pPr>
      <w:r>
        <w:tab/>
        <w:t>&lt;h1&gt;</w:t>
      </w:r>
    </w:p>
    <w:p w:rsidR="00D34EF3" w:rsidRDefault="00D34EF3" w:rsidP="00D34EF3">
      <w:pPr>
        <w:ind w:firstLine="0"/>
      </w:pPr>
      <w:r>
        <w:tab/>
      </w:r>
      <w:r>
        <w:tab/>
        <w:t>School Term</w:t>
      </w:r>
    </w:p>
    <w:p w:rsidR="00D34EF3" w:rsidRDefault="00D34EF3" w:rsidP="00D34EF3">
      <w:pPr>
        <w:ind w:firstLine="0"/>
      </w:pPr>
      <w:r>
        <w:tab/>
      </w:r>
      <w:r>
        <w:tab/>
        <w:t>&lt;small&gt;&lt;/small&gt;</w:t>
      </w:r>
    </w:p>
    <w:p w:rsidR="00D34EF3" w:rsidRDefault="00D34EF3" w:rsidP="00D34EF3">
      <w:pPr>
        <w:ind w:firstLine="0"/>
      </w:pPr>
      <w:r>
        <w:tab/>
        <w:t>&lt;/h1&gt;</w:t>
      </w:r>
    </w:p>
    <w:p w:rsidR="00D34EF3" w:rsidRDefault="00D34EF3" w:rsidP="00D34EF3">
      <w:pPr>
        <w:ind w:firstLine="0"/>
      </w:pPr>
      <w:r>
        <w:tab/>
        <w:t>&lt;ol class="breadcrumb"&gt;</w:t>
      </w:r>
    </w:p>
    <w:p w:rsidR="00D34EF3" w:rsidRDefault="00D34EF3" w:rsidP="00D34EF3">
      <w:pPr>
        <w:ind w:firstLine="0"/>
      </w:pPr>
      <w:r>
        <w:tab/>
      </w:r>
      <w:r>
        <w:tab/>
        <w:t>&lt;li&gt;&lt;a href="admin.php"&gt;&lt;i class="fa fa-home"&gt;&lt;/i&gt;Home&lt;/a&gt;&lt;/li&gt;</w:t>
      </w:r>
    </w:p>
    <w:p w:rsidR="00D34EF3" w:rsidRDefault="00D34EF3" w:rsidP="00D34EF3">
      <w:pPr>
        <w:ind w:firstLine="0"/>
      </w:pPr>
      <w:r>
        <w:tab/>
        <w:t>&lt;/ol&gt;</w:t>
      </w:r>
    </w:p>
    <w:p w:rsidR="00D34EF3" w:rsidRDefault="00D34EF3" w:rsidP="00D34EF3">
      <w:pPr>
        <w:ind w:firstLine="0"/>
      </w:pPr>
      <w:r>
        <w:t>&lt;/section&gt;</w:t>
      </w:r>
    </w:p>
    <w:p w:rsidR="00D34EF3" w:rsidRDefault="00D34EF3" w:rsidP="00D34EF3">
      <w:pPr>
        <w:ind w:firstLine="0"/>
      </w:pPr>
    </w:p>
    <w:p w:rsidR="00D34EF3" w:rsidRDefault="00D34EF3" w:rsidP="00D34EF3">
      <w:pPr>
        <w:ind w:firstLine="0"/>
      </w:pPr>
      <w:r>
        <w:lastRenderedPageBreak/>
        <w:t>&lt;section class="content"&gt;</w:t>
      </w:r>
    </w:p>
    <w:p w:rsidR="00D34EF3" w:rsidRDefault="00D34EF3" w:rsidP="00D34EF3">
      <w:pPr>
        <w:ind w:firstLine="0"/>
      </w:pPr>
      <w:r>
        <w:t>&lt;?php</w:t>
      </w:r>
    </w:p>
    <w:p w:rsidR="00D34EF3" w:rsidRDefault="00D34EF3" w:rsidP="00D34EF3">
      <w:pPr>
        <w:ind w:firstLine="0"/>
      </w:pPr>
      <w:r>
        <w:t>if (isset($_POST['update_term'])) {</w:t>
      </w:r>
    </w:p>
    <w:p w:rsidR="00D34EF3" w:rsidRDefault="00D34EF3" w:rsidP="00D34EF3">
      <w:pPr>
        <w:ind w:firstLine="0"/>
      </w:pPr>
      <w:r>
        <w:t>?&gt;</w:t>
      </w:r>
    </w:p>
    <w:p w:rsidR="00D34EF3" w:rsidRDefault="00D34EF3" w:rsidP="00D34EF3">
      <w:pPr>
        <w:ind w:firstLine="0"/>
      </w:pPr>
      <w:r>
        <w:t>&lt;div class="alert alert-success alert-dismissable"&gt;</w:t>
      </w:r>
    </w:p>
    <w:p w:rsidR="00D34EF3" w:rsidRDefault="00D34EF3" w:rsidP="00D34EF3">
      <w:pPr>
        <w:ind w:firstLine="0"/>
      </w:pPr>
      <w:r>
        <w:t xml:space="preserve">  &lt;button type="button" class="close" data-dismiss="alert" aria-hidden="true"&gt;&amp;times;&lt;/button&gt;</w:t>
      </w:r>
    </w:p>
    <w:p w:rsidR="00D34EF3" w:rsidRDefault="00D34EF3" w:rsidP="00D34EF3">
      <w:pPr>
        <w:ind w:firstLine="0"/>
      </w:pPr>
      <w:r>
        <w:t xml:space="preserve">  &lt;p&gt;&lt;i class="icon fa fa-check"&gt;&lt;/i&gt; Changes were made to the school term you have committed.&lt;/p&gt;</w:t>
      </w:r>
    </w:p>
    <w:p w:rsidR="00D34EF3" w:rsidRDefault="00D34EF3" w:rsidP="00D34EF3">
      <w:pPr>
        <w:ind w:firstLine="0"/>
      </w:pPr>
      <w:r>
        <w:t>&lt;/div&gt;</w:t>
      </w:r>
    </w:p>
    <w:p w:rsidR="00D34EF3" w:rsidRDefault="00D34EF3" w:rsidP="00D34EF3">
      <w:pPr>
        <w:ind w:firstLine="0"/>
      </w:pPr>
      <w:r>
        <w:t>&lt;?php</w:t>
      </w:r>
    </w:p>
    <w:p w:rsidR="00D34EF3" w:rsidRDefault="00D34EF3" w:rsidP="00D34EF3">
      <w:pPr>
        <w:ind w:firstLine="0"/>
      </w:pPr>
      <w:r>
        <w:t>}</w:t>
      </w:r>
    </w:p>
    <w:p w:rsidR="00D34EF3" w:rsidRDefault="00D34EF3" w:rsidP="00D34EF3">
      <w:pPr>
        <w:ind w:firstLine="0"/>
      </w:pPr>
      <w:r>
        <w:t>?&gt;</w:t>
      </w:r>
    </w:p>
    <w:p w:rsidR="00D34EF3" w:rsidRDefault="00D34EF3" w:rsidP="00D34EF3">
      <w:pPr>
        <w:ind w:firstLine="0"/>
      </w:pPr>
      <w:r>
        <w:t>&lt;div class="row"&gt;</w:t>
      </w:r>
    </w:p>
    <w:p w:rsidR="00D34EF3" w:rsidRDefault="00D34EF3" w:rsidP="00D34EF3">
      <w:pPr>
        <w:ind w:firstLine="0"/>
      </w:pPr>
      <w:r>
        <w:tab/>
        <w:t>&lt;div class="col-xs-12"&gt;</w:t>
      </w:r>
    </w:p>
    <w:p w:rsidR="00D34EF3" w:rsidRDefault="00D34EF3" w:rsidP="00D34EF3">
      <w:pPr>
        <w:ind w:firstLine="0"/>
      </w:pPr>
      <w:r>
        <w:tab/>
        <w:t xml:space="preserve"> </w:t>
      </w:r>
      <w:r>
        <w:tab/>
        <w:t>&lt;div class="box"&gt;</w:t>
      </w:r>
    </w:p>
    <w:p w:rsidR="00D34EF3" w:rsidRDefault="00D34EF3" w:rsidP="00D34EF3">
      <w:pPr>
        <w:ind w:firstLine="0"/>
      </w:pPr>
      <w:r>
        <w:tab/>
        <w:t xml:space="preserve">  </w:t>
      </w:r>
      <w:r>
        <w:tab/>
        <w:t>&lt;!--</w:t>
      </w:r>
    </w:p>
    <w:p w:rsidR="00D34EF3" w:rsidRDefault="00D34EF3" w:rsidP="00D34EF3">
      <w:pPr>
        <w:ind w:firstLine="0"/>
      </w:pPr>
      <w:r>
        <w:tab/>
        <w:t xml:space="preserve">    &lt;div class="box-header"&gt;</w:t>
      </w:r>
    </w:p>
    <w:p w:rsidR="00D34EF3" w:rsidRDefault="00D34EF3" w:rsidP="00D34EF3">
      <w:pPr>
        <w:ind w:firstLine="0"/>
      </w:pPr>
      <w:r>
        <w:tab/>
        <w:t xml:space="preserve">      &lt;h3 class="box-title"&gt;Insert Title Here&lt;/h3&gt;</w:t>
      </w:r>
    </w:p>
    <w:p w:rsidR="00D34EF3" w:rsidRDefault="00D34EF3" w:rsidP="00D34EF3">
      <w:pPr>
        <w:ind w:firstLine="0"/>
      </w:pPr>
      <w:r>
        <w:tab/>
        <w:t xml:space="preserve">      &lt;div class="box-tools"&gt;</w:t>
      </w:r>
    </w:p>
    <w:p w:rsidR="00D34EF3" w:rsidRDefault="00D34EF3" w:rsidP="00D34EF3">
      <w:pPr>
        <w:ind w:firstLine="0"/>
      </w:pPr>
      <w:r>
        <w:tab/>
        <w:t xml:space="preserve">        &lt;div class="input-group" style="width: 150px;"&gt;</w:t>
      </w:r>
    </w:p>
    <w:p w:rsidR="00D34EF3" w:rsidRDefault="00D34EF3" w:rsidP="00D34EF3">
      <w:pPr>
        <w:ind w:firstLine="0"/>
      </w:pPr>
      <w:r>
        <w:tab/>
        <w:t xml:space="preserve">          &lt;input type="text" name="table_search" class="form-control input-sm pull-right" placeholder="Search"&gt;</w:t>
      </w:r>
    </w:p>
    <w:p w:rsidR="00D34EF3" w:rsidRDefault="00D34EF3" w:rsidP="00D34EF3">
      <w:pPr>
        <w:ind w:firstLine="0"/>
      </w:pPr>
      <w:r>
        <w:lastRenderedPageBreak/>
        <w:tab/>
        <w:t xml:space="preserve">          &lt;div class="input-group-btn"&gt;</w:t>
      </w:r>
    </w:p>
    <w:p w:rsidR="00D34EF3" w:rsidRDefault="00D34EF3" w:rsidP="00D34EF3">
      <w:pPr>
        <w:ind w:firstLine="0"/>
      </w:pPr>
      <w:r>
        <w:tab/>
        <w:t xml:space="preserve">            &lt;button class="btn btn-sm btn-default"&gt;&lt;i class="fa fa-search"&gt;&lt;/i&gt;&lt;/button&gt;</w:t>
      </w:r>
    </w:p>
    <w:p w:rsidR="00D34EF3" w:rsidRDefault="00D34EF3" w:rsidP="00D34EF3">
      <w:pPr>
        <w:ind w:firstLine="0"/>
      </w:pPr>
      <w:r>
        <w:tab/>
        <w:t xml:space="preserve">          &lt;/div&gt;</w:t>
      </w:r>
    </w:p>
    <w:p w:rsidR="00D34EF3" w:rsidRDefault="00D34EF3" w:rsidP="00D34EF3">
      <w:pPr>
        <w:ind w:firstLine="0"/>
      </w:pPr>
      <w:r>
        <w:tab/>
        <w:t xml:space="preserve">        &lt;/div&gt;</w:t>
      </w:r>
    </w:p>
    <w:p w:rsidR="00D34EF3" w:rsidRDefault="00D34EF3" w:rsidP="00D34EF3">
      <w:pPr>
        <w:ind w:firstLine="0"/>
      </w:pPr>
      <w:r>
        <w:tab/>
        <w:t xml:space="preserve">      &lt;/div&gt;</w:t>
      </w:r>
    </w:p>
    <w:p w:rsidR="00D34EF3" w:rsidRDefault="00D34EF3" w:rsidP="00D34EF3">
      <w:pPr>
        <w:ind w:firstLine="0"/>
      </w:pPr>
      <w:r>
        <w:tab/>
        <w:t xml:space="preserve">    &lt;/div&gt;</w:t>
      </w:r>
    </w:p>
    <w:p w:rsidR="00D34EF3" w:rsidRDefault="00D34EF3" w:rsidP="00D34EF3">
      <w:pPr>
        <w:ind w:firstLine="0"/>
      </w:pPr>
      <w:r>
        <w:tab/>
        <w:t xml:space="preserve">    --&gt;</w:t>
      </w:r>
    </w:p>
    <w:p w:rsidR="00D34EF3" w:rsidRDefault="00D34EF3" w:rsidP="00D34EF3">
      <w:pPr>
        <w:ind w:firstLine="0"/>
      </w:pPr>
      <w:r>
        <w:tab/>
      </w:r>
      <w:r>
        <w:tab/>
        <w:t xml:space="preserve">    &lt;div class="box-body table-responsive no-padding"&gt;</w:t>
      </w:r>
    </w:p>
    <w:p w:rsidR="00D34EF3" w:rsidRDefault="00D34EF3" w:rsidP="00D34EF3">
      <w:pPr>
        <w:ind w:firstLine="0"/>
      </w:pPr>
      <w:r>
        <w:tab/>
      </w:r>
      <w:r>
        <w:tab/>
      </w:r>
      <w:r>
        <w:tab/>
      </w:r>
      <w:r>
        <w:tab/>
        <w:t>&lt;table class="table table-hover"&gt;</w:t>
      </w:r>
    </w:p>
    <w:p w:rsidR="00D34EF3" w:rsidRDefault="00D34EF3" w:rsidP="00D34EF3">
      <w:pPr>
        <w:ind w:firstLine="0"/>
      </w:pPr>
      <w:r>
        <w:tab/>
      </w:r>
      <w:r>
        <w:tab/>
      </w:r>
      <w:r>
        <w:tab/>
      </w:r>
      <w:r>
        <w:tab/>
      </w:r>
      <w:r>
        <w:tab/>
        <w:t>&lt;tr&gt;</w:t>
      </w:r>
    </w:p>
    <w:p w:rsidR="00D34EF3" w:rsidRDefault="00D34EF3" w:rsidP="00D34EF3">
      <w:pPr>
        <w:ind w:firstLine="0"/>
      </w:pPr>
      <w:r>
        <w:tab/>
      </w:r>
      <w:r>
        <w:tab/>
      </w:r>
      <w:r>
        <w:tab/>
      </w:r>
      <w:r>
        <w:tab/>
      </w:r>
      <w:r>
        <w:tab/>
      </w:r>
      <w:r>
        <w:tab/>
        <w:t>&lt;th&gt;Term&lt;/th&gt;</w:t>
      </w:r>
    </w:p>
    <w:p w:rsidR="00D34EF3" w:rsidRDefault="00D34EF3" w:rsidP="00D34EF3">
      <w:pPr>
        <w:ind w:firstLine="0"/>
      </w:pPr>
      <w:r>
        <w:tab/>
      </w:r>
      <w:r>
        <w:tab/>
      </w:r>
      <w:r>
        <w:tab/>
      </w:r>
      <w:r>
        <w:tab/>
      </w:r>
      <w:r>
        <w:tab/>
      </w:r>
      <w:r>
        <w:tab/>
        <w:t>&lt;th&gt;Status&lt;/th&gt;</w:t>
      </w:r>
    </w:p>
    <w:p w:rsidR="00D34EF3" w:rsidRDefault="00D34EF3" w:rsidP="00D34EF3">
      <w:pPr>
        <w:ind w:firstLine="0"/>
      </w:pPr>
      <w:r>
        <w:tab/>
      </w:r>
      <w:r>
        <w:tab/>
      </w:r>
      <w:r>
        <w:tab/>
      </w:r>
      <w:r>
        <w:tab/>
      </w:r>
      <w:r>
        <w:tab/>
      </w:r>
      <w:r>
        <w:tab/>
        <w:t>&lt;th&gt;Start Date&lt;/th&gt;</w:t>
      </w:r>
    </w:p>
    <w:p w:rsidR="00D34EF3" w:rsidRDefault="00D34EF3" w:rsidP="00D34EF3">
      <w:pPr>
        <w:ind w:firstLine="0"/>
      </w:pPr>
      <w:r>
        <w:tab/>
      </w:r>
      <w:r>
        <w:tab/>
      </w:r>
      <w:r>
        <w:tab/>
      </w:r>
      <w:r>
        <w:tab/>
      </w:r>
      <w:r>
        <w:tab/>
      </w:r>
      <w:r>
        <w:tab/>
        <w:t>&lt;th&gt;End Date&lt;/th&gt;</w:t>
      </w:r>
    </w:p>
    <w:p w:rsidR="00D34EF3" w:rsidRDefault="00D34EF3" w:rsidP="00D34EF3">
      <w:pPr>
        <w:ind w:firstLine="0"/>
      </w:pPr>
      <w:r>
        <w:tab/>
      </w:r>
      <w:r>
        <w:tab/>
      </w:r>
      <w:r>
        <w:tab/>
      </w:r>
      <w:r>
        <w:tab/>
      </w:r>
      <w:r>
        <w:tab/>
      </w:r>
      <w:r>
        <w:tab/>
        <w:t>&lt;th&gt;&lt;/th&gt;</w:t>
      </w:r>
    </w:p>
    <w:p w:rsidR="00D34EF3" w:rsidRDefault="00D34EF3" w:rsidP="00D34EF3">
      <w:pPr>
        <w:ind w:firstLine="0"/>
      </w:pPr>
      <w:r>
        <w:tab/>
      </w:r>
      <w:r>
        <w:tab/>
      </w:r>
      <w:r>
        <w:tab/>
      </w:r>
      <w:r>
        <w:tab/>
      </w:r>
      <w:r>
        <w:tab/>
        <w:t>&lt;/tr&gt;</w:t>
      </w:r>
    </w:p>
    <w:p w:rsidR="00D34EF3" w:rsidRDefault="00D34EF3" w:rsidP="00D34EF3">
      <w:pPr>
        <w:ind w:firstLine="0"/>
      </w:pPr>
      <w:r>
        <w:tab/>
      </w:r>
      <w:r>
        <w:tab/>
      </w:r>
      <w:r>
        <w:tab/>
      </w:r>
      <w:r>
        <w:tab/>
        <w:t xml:space="preserve">    &lt;tbody&gt;</w:t>
      </w:r>
    </w:p>
    <w:p w:rsidR="00D34EF3" w:rsidRDefault="00D34EF3" w:rsidP="00D34EF3">
      <w:pPr>
        <w:ind w:firstLine="0"/>
      </w:pPr>
      <w:r>
        <w:tab/>
      </w:r>
      <w:r>
        <w:tab/>
      </w:r>
      <w:r>
        <w:tab/>
      </w:r>
      <w:r>
        <w:tab/>
        <w:t xml:space="preserve">    &lt;?php  </w:t>
      </w:r>
    </w:p>
    <w:p w:rsidR="00D34EF3" w:rsidRDefault="00D34EF3" w:rsidP="00D34EF3">
      <w:pPr>
        <w:ind w:firstLine="0"/>
      </w:pPr>
      <w:r>
        <w:tab/>
      </w:r>
      <w:r>
        <w:tab/>
      </w:r>
      <w:r>
        <w:tab/>
      </w:r>
      <w:r>
        <w:tab/>
      </w:r>
      <w:r>
        <w:tab/>
      </w:r>
      <w:r>
        <w:tab/>
        <w:t>global $conn;</w:t>
      </w:r>
    </w:p>
    <w:p w:rsidR="00D34EF3" w:rsidRDefault="00D34EF3" w:rsidP="00D34EF3">
      <w:pPr>
        <w:ind w:firstLine="0"/>
      </w:pPr>
      <w:r>
        <w:tab/>
      </w:r>
      <w:r>
        <w:tab/>
      </w:r>
      <w:r>
        <w:tab/>
      </w:r>
      <w:r>
        <w:tab/>
      </w:r>
      <w:r>
        <w:tab/>
      </w:r>
      <w:r>
        <w:tab/>
        <w:t>$select = "SELECT * from school_term";</w:t>
      </w:r>
    </w:p>
    <w:p w:rsidR="00D34EF3" w:rsidRDefault="00D34EF3" w:rsidP="00D34EF3">
      <w:pPr>
        <w:ind w:firstLine="0"/>
      </w:pPr>
      <w:r>
        <w:tab/>
      </w:r>
      <w:r>
        <w:tab/>
      </w:r>
      <w:r>
        <w:tab/>
      </w:r>
      <w:r>
        <w:tab/>
      </w:r>
      <w:r>
        <w:tab/>
      </w:r>
      <w:r>
        <w:tab/>
        <w:t>$result = $conn-&gt;query($select);</w:t>
      </w:r>
    </w:p>
    <w:p w:rsidR="00D34EF3" w:rsidRDefault="00D34EF3" w:rsidP="00D34EF3">
      <w:pPr>
        <w:ind w:firstLine="0"/>
      </w:pPr>
    </w:p>
    <w:p w:rsidR="00D34EF3" w:rsidRDefault="00D34EF3" w:rsidP="00D34EF3">
      <w:pPr>
        <w:ind w:firstLine="0"/>
      </w:pPr>
      <w:r>
        <w:tab/>
      </w:r>
      <w:r>
        <w:tab/>
      </w:r>
      <w:r>
        <w:tab/>
      </w:r>
      <w:r>
        <w:tab/>
      </w:r>
      <w:r>
        <w:tab/>
      </w:r>
      <w:r>
        <w:tab/>
        <w:t>while ($row = $result-&gt;fetch_object()) {</w:t>
      </w:r>
    </w:p>
    <w:p w:rsidR="00D34EF3" w:rsidRDefault="00D34EF3" w:rsidP="00D34EF3">
      <w:pPr>
        <w:ind w:firstLine="0"/>
      </w:pPr>
      <w:r>
        <w:lastRenderedPageBreak/>
        <w:tab/>
      </w:r>
      <w:r>
        <w:tab/>
      </w:r>
      <w:r>
        <w:tab/>
      </w:r>
      <w:r>
        <w:tab/>
        <w:t xml:space="preserve">    ?&gt;</w:t>
      </w:r>
    </w:p>
    <w:p w:rsidR="00D34EF3" w:rsidRDefault="00D34EF3" w:rsidP="00D34EF3">
      <w:pPr>
        <w:ind w:firstLine="0"/>
      </w:pPr>
      <w:r>
        <w:tab/>
      </w:r>
      <w:r>
        <w:tab/>
      </w:r>
      <w:r>
        <w:tab/>
      </w:r>
      <w:r>
        <w:tab/>
      </w:r>
      <w:r>
        <w:tab/>
      </w:r>
      <w:r>
        <w:tab/>
        <w:t>&lt;tr&gt;</w:t>
      </w:r>
    </w:p>
    <w:p w:rsidR="00D34EF3" w:rsidRDefault="00D34EF3" w:rsidP="00D34EF3">
      <w:pPr>
        <w:ind w:firstLine="0"/>
      </w:pPr>
      <w:r>
        <w:tab/>
      </w:r>
      <w:r>
        <w:tab/>
      </w:r>
      <w:r>
        <w:tab/>
      </w:r>
      <w:r>
        <w:tab/>
      </w:r>
      <w:r>
        <w:tab/>
      </w:r>
      <w:r>
        <w:tab/>
      </w:r>
      <w:r>
        <w:tab/>
        <w:t>&lt;td&gt;&lt;?php echo $row-&gt;term; ?&gt;&lt;/td&gt;</w:t>
      </w:r>
    </w:p>
    <w:p w:rsidR="00D34EF3" w:rsidRDefault="00D34EF3" w:rsidP="00D34EF3">
      <w:pPr>
        <w:ind w:firstLine="0"/>
      </w:pPr>
      <w:r>
        <w:tab/>
      </w:r>
      <w:r>
        <w:tab/>
      </w:r>
      <w:r>
        <w:tab/>
      </w:r>
      <w:r>
        <w:tab/>
      </w:r>
      <w:r>
        <w:tab/>
      </w:r>
      <w:r>
        <w:tab/>
      </w:r>
      <w:r>
        <w:tab/>
        <w:t>&lt;td&gt;&lt;?php echo $row-&gt;status; ?&gt;&lt;/td&gt;</w:t>
      </w:r>
    </w:p>
    <w:p w:rsidR="00D34EF3" w:rsidRDefault="00D34EF3" w:rsidP="00D34EF3">
      <w:pPr>
        <w:ind w:firstLine="0"/>
      </w:pPr>
      <w:r>
        <w:tab/>
      </w:r>
      <w:r>
        <w:tab/>
      </w:r>
      <w:r>
        <w:tab/>
      </w:r>
      <w:r>
        <w:tab/>
      </w:r>
      <w:r>
        <w:tab/>
      </w:r>
      <w:r>
        <w:tab/>
      </w:r>
      <w:r>
        <w:tab/>
        <w:t>&lt;td&gt;&lt;?php echo $row-&gt;start_date; ?&gt;&lt;/td&gt;</w:t>
      </w:r>
    </w:p>
    <w:p w:rsidR="00D34EF3" w:rsidRDefault="00D34EF3" w:rsidP="00D34EF3">
      <w:pPr>
        <w:ind w:firstLine="0"/>
      </w:pPr>
      <w:r>
        <w:tab/>
      </w:r>
      <w:r>
        <w:tab/>
      </w:r>
      <w:r>
        <w:tab/>
      </w:r>
      <w:r>
        <w:tab/>
      </w:r>
      <w:r>
        <w:tab/>
      </w:r>
      <w:r>
        <w:tab/>
      </w:r>
      <w:r>
        <w:tab/>
        <w:t>&lt;td&gt;&lt;?php echo $row-&gt;end_date; ?&gt;&lt;/td&gt;</w:t>
      </w:r>
    </w:p>
    <w:p w:rsidR="00D34EF3" w:rsidRDefault="00D34EF3" w:rsidP="00D34EF3">
      <w:pPr>
        <w:ind w:firstLine="0"/>
      </w:pPr>
      <w:r>
        <w:tab/>
      </w:r>
      <w:r>
        <w:tab/>
      </w:r>
      <w:r>
        <w:tab/>
      </w:r>
      <w:r>
        <w:tab/>
      </w:r>
      <w:r>
        <w:tab/>
      </w:r>
      <w:r>
        <w:tab/>
      </w:r>
      <w:r>
        <w:tab/>
        <w:t>&lt;td class="col-md-1"&gt;&lt;a href="update_term.php?r=&lt;?php echo base64_encode($row-&gt;id); ?&gt;" class="btn btn-primary btn-block margin-bottom"&gt;Update&lt;/a&gt;&lt;/td&gt;</w:t>
      </w:r>
    </w:p>
    <w:p w:rsidR="00D34EF3" w:rsidRDefault="00D34EF3" w:rsidP="00D34EF3">
      <w:pPr>
        <w:ind w:firstLine="0"/>
      </w:pPr>
      <w:r>
        <w:tab/>
      </w:r>
      <w:r>
        <w:tab/>
      </w:r>
      <w:r>
        <w:tab/>
      </w:r>
      <w:r>
        <w:tab/>
      </w:r>
      <w:r>
        <w:tab/>
      </w:r>
      <w:r>
        <w:tab/>
        <w:t>&lt;/tr&gt;</w:t>
      </w:r>
    </w:p>
    <w:p w:rsidR="00D34EF3" w:rsidRDefault="00D34EF3" w:rsidP="00D34EF3">
      <w:pPr>
        <w:ind w:firstLine="0"/>
      </w:pPr>
      <w:r>
        <w:tab/>
      </w:r>
      <w:r>
        <w:tab/>
      </w:r>
      <w:r>
        <w:tab/>
      </w:r>
      <w:r>
        <w:tab/>
      </w:r>
      <w:r>
        <w:tab/>
        <w:t>&lt;?php</w:t>
      </w:r>
    </w:p>
    <w:p w:rsidR="00D34EF3" w:rsidRDefault="00D34EF3" w:rsidP="00D34EF3">
      <w:pPr>
        <w:ind w:firstLine="0"/>
      </w:pPr>
      <w:r>
        <w:tab/>
      </w:r>
      <w:r>
        <w:tab/>
      </w:r>
      <w:r>
        <w:tab/>
      </w:r>
      <w:r>
        <w:tab/>
      </w:r>
      <w:r>
        <w:tab/>
      </w:r>
      <w:r>
        <w:tab/>
        <w:t>}</w:t>
      </w:r>
    </w:p>
    <w:p w:rsidR="00D34EF3" w:rsidRDefault="00D34EF3" w:rsidP="00D34EF3">
      <w:pPr>
        <w:ind w:firstLine="0"/>
      </w:pPr>
      <w:r>
        <w:tab/>
      </w:r>
      <w:r>
        <w:tab/>
      </w:r>
      <w:r>
        <w:tab/>
      </w:r>
      <w:r>
        <w:tab/>
      </w:r>
      <w:r>
        <w:tab/>
        <w:t>?&gt;</w:t>
      </w:r>
    </w:p>
    <w:p w:rsidR="00D34EF3" w:rsidRDefault="00D34EF3" w:rsidP="00D34EF3">
      <w:pPr>
        <w:ind w:firstLine="0"/>
      </w:pPr>
      <w:r>
        <w:tab/>
      </w:r>
      <w:r>
        <w:tab/>
      </w:r>
      <w:r>
        <w:tab/>
        <w:t xml:space="preserve">    </w:t>
      </w:r>
      <w:r>
        <w:tab/>
        <w:t>&lt;/tbody&gt;</w:t>
      </w:r>
    </w:p>
    <w:p w:rsidR="00D34EF3" w:rsidRDefault="00D34EF3" w:rsidP="00D34EF3">
      <w:pPr>
        <w:ind w:firstLine="0"/>
      </w:pPr>
      <w:r>
        <w:tab/>
      </w:r>
      <w:r>
        <w:tab/>
      </w:r>
      <w:r>
        <w:tab/>
      </w:r>
      <w:r>
        <w:tab/>
        <w:t>&lt;/table&gt;</w:t>
      </w:r>
    </w:p>
    <w:p w:rsidR="00D34EF3" w:rsidRDefault="00D34EF3" w:rsidP="00D34EF3">
      <w:pPr>
        <w:ind w:firstLine="0"/>
      </w:pPr>
      <w:r>
        <w:tab/>
      </w:r>
      <w:r>
        <w:tab/>
      </w:r>
      <w:r>
        <w:tab/>
        <w:t>&lt;/div&gt;</w:t>
      </w:r>
    </w:p>
    <w:p w:rsidR="00D34EF3" w:rsidRDefault="00D34EF3" w:rsidP="00D34EF3">
      <w:pPr>
        <w:ind w:firstLine="0"/>
      </w:pPr>
      <w:r>
        <w:tab/>
      </w:r>
      <w:r>
        <w:tab/>
        <w:t>&lt;/div&gt;</w:t>
      </w:r>
    </w:p>
    <w:p w:rsidR="00D34EF3" w:rsidRDefault="00D34EF3" w:rsidP="00D34EF3">
      <w:pPr>
        <w:ind w:firstLine="0"/>
      </w:pPr>
      <w:r>
        <w:tab/>
        <w:t>&lt;/div&gt;</w:t>
      </w:r>
    </w:p>
    <w:p w:rsidR="00D34EF3" w:rsidRDefault="00D34EF3" w:rsidP="00D34EF3">
      <w:pPr>
        <w:ind w:firstLine="0"/>
      </w:pPr>
      <w:r>
        <w:t>&lt;/div&gt;</w:t>
      </w:r>
    </w:p>
    <w:p w:rsidR="00D34EF3" w:rsidRDefault="00D34EF3" w:rsidP="00D34EF3">
      <w:pPr>
        <w:ind w:firstLine="0"/>
      </w:pPr>
      <w:r>
        <w:t>&lt;/section&gt;</w:t>
      </w:r>
    </w:p>
    <w:p w:rsidR="00D34EF3" w:rsidRDefault="00D34EF3" w:rsidP="00D34EF3">
      <w:pPr>
        <w:ind w:firstLine="0"/>
      </w:pPr>
      <w:r>
        <w:t>&lt;!-- === [= NOTHING FOLLOWS =] === --&gt;</w:t>
      </w:r>
    </w:p>
    <w:p w:rsidR="00D34EF3" w:rsidRDefault="00D34EF3" w:rsidP="00D34EF3">
      <w:pPr>
        <w:ind w:firstLine="0"/>
      </w:pPr>
      <w:r>
        <w:t xml:space="preserve">&lt;?php  </w:t>
      </w:r>
    </w:p>
    <w:p w:rsidR="00D34EF3" w:rsidRDefault="00D34EF3" w:rsidP="00D34EF3">
      <w:pPr>
        <w:ind w:firstLine="0"/>
      </w:pPr>
      <w:r>
        <w:t>require 'app/view/administrator/overall-footer.php';</w:t>
      </w:r>
    </w:p>
    <w:p w:rsidR="00D34EF3" w:rsidRDefault="00D34EF3" w:rsidP="00D34EF3">
      <w:pPr>
        <w:ind w:firstLine="0"/>
      </w:pPr>
      <w:r>
        <w:lastRenderedPageBreak/>
        <w:t>?&gt;</w:t>
      </w:r>
    </w:p>
    <w:p w:rsidR="00547533" w:rsidRDefault="00547533" w:rsidP="00D34EF3">
      <w:pPr>
        <w:ind w:firstLine="0"/>
      </w:pPr>
    </w:p>
    <w:p w:rsidR="00547533" w:rsidRDefault="00547533" w:rsidP="00D34EF3">
      <w:pPr>
        <w:ind w:firstLine="0"/>
        <w:rPr>
          <w:b/>
        </w:rPr>
      </w:pPr>
      <w:r>
        <w:tab/>
      </w:r>
      <w:r>
        <w:rPr>
          <w:b/>
        </w:rPr>
        <w:t>student_dresscode_report.php</w:t>
      </w:r>
    </w:p>
    <w:p w:rsidR="00547533" w:rsidRDefault="00547533" w:rsidP="00547533">
      <w:pPr>
        <w:ind w:firstLine="0"/>
      </w:pPr>
      <w:r>
        <w:t>&lt;!-- This Page is/are for Administrator --&gt;</w:t>
      </w:r>
    </w:p>
    <w:p w:rsidR="00547533" w:rsidRDefault="00547533" w:rsidP="00547533">
      <w:pPr>
        <w:ind w:firstLine="0"/>
      </w:pPr>
      <w:r>
        <w:t xml:space="preserve">&lt;?php </w:t>
      </w:r>
    </w:p>
    <w:p w:rsidR="00547533" w:rsidRDefault="00547533" w:rsidP="00547533">
      <w:pPr>
        <w:ind w:firstLine="0"/>
      </w:pPr>
      <w:r>
        <w:t>require 'app/controller/init.php';</w:t>
      </w:r>
    </w:p>
    <w:p w:rsidR="00547533" w:rsidRDefault="00547533" w:rsidP="00547533">
      <w:pPr>
        <w:ind w:firstLine="0"/>
      </w:pPr>
      <w:r>
        <w:t>protect_page_profile_admin();</w:t>
      </w:r>
    </w:p>
    <w:p w:rsidR="00547533" w:rsidRDefault="00547533" w:rsidP="00547533">
      <w:pPr>
        <w:ind w:firstLine="0"/>
      </w:pPr>
      <w:r>
        <w:t>require 'app/controller/administrator/login-credential.php';</w:t>
      </w:r>
    </w:p>
    <w:p w:rsidR="00547533" w:rsidRDefault="00547533" w:rsidP="00547533">
      <w:pPr>
        <w:ind w:firstLine="0"/>
      </w:pPr>
      <w:r>
        <w:t>require 'app/view/handler/gateway/_offense_minor.php';</w:t>
      </w:r>
    </w:p>
    <w:p w:rsidR="00547533" w:rsidRDefault="00547533" w:rsidP="00547533">
      <w:pPr>
        <w:ind w:firstLine="0"/>
      </w:pPr>
      <w:r>
        <w:t>require 'app/view/administrator/overall-header.php';</w:t>
      </w:r>
    </w:p>
    <w:p w:rsidR="00547533" w:rsidRDefault="00547533" w:rsidP="00547533">
      <w:pPr>
        <w:ind w:firstLine="0"/>
      </w:pPr>
      <w:r>
        <w:t>?&gt;</w:t>
      </w:r>
    </w:p>
    <w:p w:rsidR="00547533" w:rsidRDefault="00547533" w:rsidP="00547533">
      <w:pPr>
        <w:ind w:firstLine="0"/>
      </w:pPr>
      <w:r>
        <w:t>&lt;!-- === Insert Administrator Content === --&gt;</w:t>
      </w:r>
    </w:p>
    <w:p w:rsidR="00547533" w:rsidRDefault="00547533" w:rsidP="00547533">
      <w:pPr>
        <w:ind w:firstLine="0"/>
      </w:pPr>
      <w:r>
        <w:t>&lt;section class="content-header"&gt;</w:t>
      </w:r>
    </w:p>
    <w:p w:rsidR="00547533" w:rsidRDefault="00547533" w:rsidP="00547533">
      <w:pPr>
        <w:ind w:firstLine="0"/>
      </w:pPr>
      <w:r>
        <w:t xml:space="preserve">  &lt;h1&gt;</w:t>
      </w:r>
    </w:p>
    <w:p w:rsidR="00547533" w:rsidRDefault="00547533" w:rsidP="00547533">
      <w:pPr>
        <w:ind w:firstLine="0"/>
      </w:pPr>
      <w:r>
        <w:t xml:space="preserve">    Dress Code Violation Report</w:t>
      </w:r>
    </w:p>
    <w:p w:rsidR="00547533" w:rsidRDefault="00547533" w:rsidP="00547533">
      <w:pPr>
        <w:ind w:firstLine="0"/>
      </w:pPr>
      <w:r>
        <w:t xml:space="preserve">    &lt;small&gt;Summary: &lt;?php echo school_term() . " Term"; ?&gt;&lt;/small&gt;</w:t>
      </w:r>
    </w:p>
    <w:p w:rsidR="00547533" w:rsidRDefault="00547533" w:rsidP="00547533">
      <w:pPr>
        <w:ind w:firstLine="0"/>
      </w:pPr>
      <w:r>
        <w:t xml:space="preserve">  &lt;/h1&gt;</w:t>
      </w:r>
    </w:p>
    <w:p w:rsidR="00547533" w:rsidRDefault="00547533" w:rsidP="00547533">
      <w:pPr>
        <w:ind w:firstLine="0"/>
      </w:pPr>
      <w:r>
        <w:tab/>
        <w:t>&lt;ol class="breadcrumb"&gt;</w:t>
      </w:r>
    </w:p>
    <w:p w:rsidR="00547533" w:rsidRDefault="00547533" w:rsidP="00547533">
      <w:pPr>
        <w:ind w:firstLine="0"/>
      </w:pPr>
      <w:r>
        <w:tab/>
      </w:r>
      <w:r>
        <w:tab/>
        <w:t>&lt;li&gt;&lt;a href="admin.php"&gt;&lt;i class="fa fa-home"&gt;&lt;/i&gt;Home&lt;/a&gt;&lt;/li&gt;</w:t>
      </w:r>
    </w:p>
    <w:p w:rsidR="00547533" w:rsidRDefault="00547533" w:rsidP="00547533">
      <w:pPr>
        <w:ind w:firstLine="0"/>
      </w:pPr>
      <w:r>
        <w:tab/>
        <w:t>&lt;/ol&gt;</w:t>
      </w:r>
      <w:r>
        <w:tab/>
      </w:r>
    </w:p>
    <w:p w:rsidR="00547533" w:rsidRDefault="00547533" w:rsidP="00547533">
      <w:pPr>
        <w:ind w:firstLine="0"/>
      </w:pPr>
      <w:r>
        <w:t>&lt;/section&gt;</w:t>
      </w:r>
    </w:p>
    <w:p w:rsidR="00547533" w:rsidRDefault="00547533" w:rsidP="00547533">
      <w:pPr>
        <w:ind w:firstLine="0"/>
      </w:pPr>
    </w:p>
    <w:p w:rsidR="00547533" w:rsidRDefault="00547533" w:rsidP="00547533">
      <w:pPr>
        <w:ind w:firstLine="0"/>
      </w:pPr>
      <w:r>
        <w:t xml:space="preserve">&lt;?php  </w:t>
      </w:r>
    </w:p>
    <w:p w:rsidR="00547533" w:rsidRDefault="00547533" w:rsidP="00547533">
      <w:pPr>
        <w:ind w:firstLine="0"/>
      </w:pPr>
      <w:r>
        <w:lastRenderedPageBreak/>
        <w:t>if (isset($_GET['r'])) {</w:t>
      </w:r>
    </w:p>
    <w:p w:rsidR="00547533" w:rsidRDefault="00547533" w:rsidP="00547533">
      <w:pPr>
        <w:ind w:firstLine="0"/>
      </w:pPr>
      <w:r>
        <w:t xml:space="preserve">  $student_id = base64_decode($_GET['r']);</w:t>
      </w:r>
    </w:p>
    <w:p w:rsidR="00547533" w:rsidRDefault="00547533" w:rsidP="00547533">
      <w:pPr>
        <w:ind w:firstLine="0"/>
      </w:pPr>
    </w:p>
    <w:p w:rsidR="00547533" w:rsidRDefault="00547533" w:rsidP="00547533">
      <w:pPr>
        <w:ind w:firstLine="0"/>
      </w:pPr>
      <w:r>
        <w:t xml:space="preserve">  global $conn;</w:t>
      </w:r>
    </w:p>
    <w:p w:rsidR="00547533" w:rsidRDefault="00547533" w:rsidP="00547533">
      <w:pPr>
        <w:ind w:firstLine="0"/>
      </w:pPr>
      <w:r>
        <w:t xml:space="preserve">  $select = "SELECT students.first_name,</w:t>
      </w:r>
    </w:p>
    <w:p w:rsidR="00547533" w:rsidRDefault="00547533" w:rsidP="00547533">
      <w:pPr>
        <w:ind w:firstLine="0"/>
      </w:pPr>
      <w:r>
        <w:t xml:space="preserve">                    students.last_name,</w:t>
      </w:r>
    </w:p>
    <w:p w:rsidR="00547533" w:rsidRDefault="00547533" w:rsidP="00547533">
      <w:pPr>
        <w:ind w:firstLine="0"/>
      </w:pPr>
      <w:r>
        <w:t xml:space="preserve">                    students.middle_name,</w:t>
      </w:r>
    </w:p>
    <w:p w:rsidR="00547533" w:rsidRDefault="00547533" w:rsidP="00547533">
      <w:pPr>
        <w:ind w:firstLine="0"/>
      </w:pPr>
      <w:r>
        <w:t xml:space="preserve">                    students.student_id,</w:t>
      </w:r>
    </w:p>
    <w:p w:rsidR="00547533" w:rsidRDefault="00547533" w:rsidP="00547533">
      <w:pPr>
        <w:ind w:firstLine="0"/>
      </w:pPr>
      <w:r>
        <w:t xml:space="preserve">                    students.id_picture</w:t>
      </w:r>
    </w:p>
    <w:p w:rsidR="00547533" w:rsidRDefault="00547533" w:rsidP="00547533">
      <w:pPr>
        <w:ind w:firstLine="0"/>
      </w:pPr>
      <w:r>
        <w:t xml:space="preserve">             FROM   students</w:t>
      </w:r>
    </w:p>
    <w:p w:rsidR="00547533" w:rsidRDefault="00547533" w:rsidP="00547533">
      <w:pPr>
        <w:ind w:firstLine="0"/>
      </w:pPr>
      <w:r>
        <w:t xml:space="preserve">             WHERE  students.student_id = '$student_id'";</w:t>
      </w:r>
    </w:p>
    <w:p w:rsidR="00547533" w:rsidRDefault="00547533" w:rsidP="00547533">
      <w:pPr>
        <w:ind w:firstLine="0"/>
      </w:pPr>
      <w:r>
        <w:t xml:space="preserve">  $query = $conn-&gt;query($select);</w:t>
      </w:r>
    </w:p>
    <w:p w:rsidR="00547533" w:rsidRDefault="00547533" w:rsidP="00547533">
      <w:pPr>
        <w:ind w:firstLine="0"/>
      </w:pPr>
      <w:r>
        <w:t xml:space="preserve">  if ($select) {</w:t>
      </w:r>
    </w:p>
    <w:p w:rsidR="00547533" w:rsidRDefault="00547533" w:rsidP="00547533">
      <w:pPr>
        <w:ind w:firstLine="0"/>
      </w:pPr>
      <w:r>
        <w:t xml:space="preserve">    while ($row = $query-&gt;fetch_object()) {</w:t>
      </w:r>
    </w:p>
    <w:p w:rsidR="00547533" w:rsidRDefault="00547533" w:rsidP="00547533">
      <w:pPr>
        <w:ind w:firstLine="0"/>
      </w:pPr>
      <w:r>
        <w:t xml:space="preserve">      $student_picture = $row-&gt;id_picture;</w:t>
      </w:r>
    </w:p>
    <w:p w:rsidR="00547533" w:rsidRDefault="00547533" w:rsidP="00547533">
      <w:pPr>
        <w:ind w:firstLine="0"/>
      </w:pPr>
      <w:r>
        <w:t xml:space="preserve">      $id_number = $row-&gt;student_id;</w:t>
      </w:r>
    </w:p>
    <w:p w:rsidR="00547533" w:rsidRDefault="00547533" w:rsidP="00547533">
      <w:pPr>
        <w:ind w:firstLine="0"/>
      </w:pPr>
      <w:r>
        <w:t xml:space="preserve">      $first_name = $row-&gt;first_name;</w:t>
      </w:r>
    </w:p>
    <w:p w:rsidR="00547533" w:rsidRDefault="00547533" w:rsidP="00547533">
      <w:pPr>
        <w:ind w:firstLine="0"/>
      </w:pPr>
      <w:r>
        <w:t xml:space="preserve">      $last_name = $row-&gt;last_name;</w:t>
      </w:r>
    </w:p>
    <w:p w:rsidR="00547533" w:rsidRDefault="00547533" w:rsidP="00547533">
      <w:pPr>
        <w:ind w:firstLine="0"/>
      </w:pPr>
      <w:r>
        <w:t xml:space="preserve">      $middle_name = $row-&gt;middle_name;</w:t>
      </w:r>
    </w:p>
    <w:p w:rsidR="00547533" w:rsidRDefault="00547533" w:rsidP="00547533">
      <w:pPr>
        <w:ind w:firstLine="0"/>
      </w:pPr>
      <w:r>
        <w:t>?&gt;</w:t>
      </w:r>
    </w:p>
    <w:p w:rsidR="00547533" w:rsidRDefault="00547533" w:rsidP="00547533">
      <w:pPr>
        <w:ind w:firstLine="0"/>
      </w:pPr>
      <w:r>
        <w:t>&lt;section class="content"&gt;</w:t>
      </w:r>
    </w:p>
    <w:p w:rsidR="00547533" w:rsidRDefault="00547533" w:rsidP="00547533">
      <w:pPr>
        <w:ind w:firstLine="0"/>
      </w:pPr>
      <w:r>
        <w:t xml:space="preserve">  &lt;div class="row"&gt;</w:t>
      </w:r>
    </w:p>
    <w:p w:rsidR="00547533" w:rsidRDefault="00547533" w:rsidP="00547533">
      <w:pPr>
        <w:ind w:firstLine="0"/>
      </w:pPr>
      <w:r>
        <w:t xml:space="preserve">    &lt;div class="col-xs-12"&gt;</w:t>
      </w:r>
    </w:p>
    <w:p w:rsidR="00547533" w:rsidRDefault="00547533" w:rsidP="00547533">
      <w:pPr>
        <w:ind w:firstLine="0"/>
      </w:pPr>
      <w:r>
        <w:lastRenderedPageBreak/>
        <w:t xml:space="preserve">      &lt;div class="box box-primary"&gt;</w:t>
      </w:r>
    </w:p>
    <w:p w:rsidR="00547533" w:rsidRDefault="00547533" w:rsidP="00547533">
      <w:pPr>
        <w:ind w:firstLine="0"/>
      </w:pPr>
      <w:r>
        <w:t xml:space="preserve">          &lt;div class="box-header"&gt;</w:t>
      </w:r>
    </w:p>
    <w:p w:rsidR="00547533" w:rsidRDefault="00547533" w:rsidP="00547533">
      <w:pPr>
        <w:ind w:firstLine="0"/>
      </w:pPr>
      <w:r>
        <w:t xml:space="preserve">            &lt;img src="&lt;?php echo $student_picture; ?&gt;" width="90" height="90"&gt;</w:t>
      </w:r>
    </w:p>
    <w:p w:rsidR="00547533" w:rsidRDefault="00547533" w:rsidP="00547533">
      <w:pPr>
        <w:ind w:firstLine="0"/>
      </w:pPr>
      <w:r>
        <w:t xml:space="preserve">            &lt;h3 class="box-title" style="margin-left: 2%;"&gt;&lt;?php echo $last_name . ', ' . $first_name . ' ' . $middle_name; ?&gt;&lt;/h3&gt;</w:t>
      </w:r>
    </w:p>
    <w:p w:rsidR="00547533" w:rsidRDefault="00547533" w:rsidP="00547533">
      <w:pPr>
        <w:ind w:firstLine="0"/>
      </w:pPr>
      <w:r>
        <w:t xml:space="preserve">          &lt;/div&gt;</w:t>
      </w:r>
    </w:p>
    <w:p w:rsidR="00547533" w:rsidRDefault="00547533" w:rsidP="00547533">
      <w:pPr>
        <w:ind w:firstLine="0"/>
      </w:pPr>
      <w:r>
        <w:t xml:space="preserve">        &lt;div class="box-body no-padding"&gt;</w:t>
      </w:r>
    </w:p>
    <w:p w:rsidR="00547533" w:rsidRDefault="00547533" w:rsidP="00547533">
      <w:pPr>
        <w:ind w:firstLine="0"/>
      </w:pPr>
      <w:r>
        <w:t xml:space="preserve">          &lt;div class="table-responsive mailbox-messages"&gt;</w:t>
      </w:r>
    </w:p>
    <w:p w:rsidR="00547533" w:rsidRDefault="00547533" w:rsidP="00547533">
      <w:pPr>
        <w:ind w:firstLine="0"/>
      </w:pPr>
      <w:r>
        <w:t xml:space="preserve">            &lt;table class="table table-hover"&gt;</w:t>
      </w:r>
    </w:p>
    <w:p w:rsidR="00547533" w:rsidRDefault="00547533" w:rsidP="00547533">
      <w:pPr>
        <w:ind w:firstLine="0"/>
      </w:pPr>
      <w:r>
        <w:t xml:space="preserve">              &lt;tr&gt;</w:t>
      </w:r>
    </w:p>
    <w:p w:rsidR="00547533" w:rsidRDefault="00547533" w:rsidP="00547533">
      <w:pPr>
        <w:ind w:firstLine="0"/>
      </w:pPr>
      <w:r>
        <w:t xml:space="preserve">                &lt;th&gt;&lt;/th&gt;</w:t>
      </w:r>
    </w:p>
    <w:p w:rsidR="00547533" w:rsidRDefault="00547533" w:rsidP="00547533">
      <w:pPr>
        <w:ind w:firstLine="0"/>
      </w:pPr>
      <w:r>
        <w:t xml:space="preserve">                &lt;th&gt;Name&lt;/th&gt;</w:t>
      </w:r>
    </w:p>
    <w:p w:rsidR="00547533" w:rsidRDefault="00547533" w:rsidP="00547533">
      <w:pPr>
        <w:ind w:firstLine="0"/>
      </w:pPr>
      <w:r>
        <w:t xml:space="preserve">                &lt;th&gt;Date of Violation&lt;/th&gt;</w:t>
      </w:r>
    </w:p>
    <w:p w:rsidR="00547533" w:rsidRDefault="00547533" w:rsidP="00547533">
      <w:pPr>
        <w:ind w:firstLine="0"/>
      </w:pPr>
      <w:r>
        <w:t xml:space="preserve">                &lt;th&gt;&lt;/th&gt;</w:t>
      </w:r>
    </w:p>
    <w:p w:rsidR="00547533" w:rsidRDefault="00547533" w:rsidP="00547533">
      <w:pPr>
        <w:ind w:firstLine="0"/>
      </w:pPr>
      <w:r>
        <w:t xml:space="preserve">              &lt;/tr&gt;</w:t>
      </w:r>
    </w:p>
    <w:p w:rsidR="00547533" w:rsidRDefault="00547533" w:rsidP="00547533">
      <w:pPr>
        <w:ind w:firstLine="0"/>
      </w:pPr>
      <w:r>
        <w:t xml:space="preserve">              &lt;tbody&gt;</w:t>
      </w:r>
    </w:p>
    <w:p w:rsidR="00547533" w:rsidRDefault="00547533" w:rsidP="00547533">
      <w:pPr>
        <w:ind w:firstLine="0"/>
      </w:pPr>
      <w:r>
        <w:t xml:space="preserve">                &lt;?php summary_student_dresscode($student_id); ?&gt;</w:t>
      </w:r>
    </w:p>
    <w:p w:rsidR="00547533" w:rsidRDefault="00547533" w:rsidP="00547533">
      <w:pPr>
        <w:ind w:firstLine="0"/>
      </w:pPr>
      <w:r>
        <w:t xml:space="preserve">              &lt;/tbody&gt;</w:t>
      </w:r>
    </w:p>
    <w:p w:rsidR="00547533" w:rsidRDefault="00547533" w:rsidP="00547533">
      <w:pPr>
        <w:ind w:firstLine="0"/>
      </w:pPr>
      <w:r>
        <w:t xml:space="preserve">            &lt;/table&gt;&lt;!-- /.table --&gt;</w:t>
      </w:r>
    </w:p>
    <w:p w:rsidR="00547533" w:rsidRDefault="00547533" w:rsidP="00547533">
      <w:pPr>
        <w:ind w:firstLine="0"/>
      </w:pPr>
      <w:r>
        <w:t xml:space="preserve">          &lt;/div&gt;&lt;!-- /.mail-box-messages --&gt;</w:t>
      </w:r>
    </w:p>
    <w:p w:rsidR="00547533" w:rsidRDefault="00547533" w:rsidP="00547533">
      <w:pPr>
        <w:ind w:firstLine="0"/>
      </w:pPr>
      <w:r>
        <w:t xml:space="preserve">        &lt;/div&gt;&lt;!-- /.box-body --&gt;</w:t>
      </w:r>
    </w:p>
    <w:p w:rsidR="00547533" w:rsidRDefault="00547533" w:rsidP="00547533">
      <w:pPr>
        <w:ind w:firstLine="0"/>
      </w:pPr>
      <w:r>
        <w:t xml:space="preserve">        &lt;div class="box-footer no-padding"&gt;</w:t>
      </w:r>
    </w:p>
    <w:p w:rsidR="00547533" w:rsidRDefault="00547533" w:rsidP="00547533">
      <w:pPr>
        <w:ind w:firstLine="0"/>
      </w:pPr>
      <w:r>
        <w:t xml:space="preserve">        &lt;/div&gt;</w:t>
      </w:r>
    </w:p>
    <w:p w:rsidR="00547533" w:rsidRDefault="00547533" w:rsidP="00547533">
      <w:pPr>
        <w:ind w:firstLine="0"/>
      </w:pPr>
      <w:r>
        <w:lastRenderedPageBreak/>
        <w:t xml:space="preserve">      &lt;/div&gt;&lt;!-- /. box --&gt;</w:t>
      </w:r>
    </w:p>
    <w:p w:rsidR="00547533" w:rsidRDefault="00547533" w:rsidP="00547533">
      <w:pPr>
        <w:ind w:firstLine="0"/>
      </w:pPr>
      <w:r>
        <w:t xml:space="preserve">    &lt;/div&gt;&lt;!-- /.col --&gt;</w:t>
      </w:r>
    </w:p>
    <w:p w:rsidR="00547533" w:rsidRDefault="00547533" w:rsidP="00547533">
      <w:pPr>
        <w:ind w:firstLine="0"/>
      </w:pPr>
      <w:r>
        <w:t xml:space="preserve">  &lt;/div&gt;&lt;!-- /.row --&gt;</w:t>
      </w:r>
    </w:p>
    <w:p w:rsidR="00547533" w:rsidRDefault="00547533" w:rsidP="00547533">
      <w:pPr>
        <w:ind w:firstLine="0"/>
      </w:pPr>
      <w:r>
        <w:t>&lt;/section&gt;&lt;!-- /.content --&gt;</w:t>
      </w:r>
    </w:p>
    <w:p w:rsidR="00547533" w:rsidRDefault="00547533" w:rsidP="00547533">
      <w:pPr>
        <w:ind w:firstLine="0"/>
      </w:pPr>
      <w:r>
        <w:t>&lt;!-- === [= NOTHING FOLLOWS =] === --&gt;</w:t>
      </w:r>
    </w:p>
    <w:p w:rsidR="00547533" w:rsidRDefault="00547533" w:rsidP="00547533">
      <w:pPr>
        <w:ind w:firstLine="0"/>
      </w:pPr>
      <w:r>
        <w:t xml:space="preserve">&lt;?php  </w:t>
      </w:r>
    </w:p>
    <w:p w:rsidR="00547533" w:rsidRDefault="00547533" w:rsidP="00547533">
      <w:pPr>
        <w:ind w:firstLine="0"/>
      </w:pPr>
      <w:r>
        <w:t xml:space="preserve">    }</w:t>
      </w:r>
    </w:p>
    <w:p w:rsidR="00547533" w:rsidRDefault="00547533" w:rsidP="00547533">
      <w:pPr>
        <w:ind w:firstLine="0"/>
      </w:pPr>
      <w:r>
        <w:t xml:space="preserve">  }</w:t>
      </w:r>
    </w:p>
    <w:p w:rsidR="00547533" w:rsidRDefault="00547533" w:rsidP="00547533">
      <w:pPr>
        <w:ind w:firstLine="0"/>
      </w:pPr>
      <w:r>
        <w:t>}</w:t>
      </w:r>
    </w:p>
    <w:p w:rsidR="00547533" w:rsidRDefault="00547533" w:rsidP="00547533">
      <w:pPr>
        <w:ind w:firstLine="0"/>
      </w:pPr>
      <w:r>
        <w:t>require 'app/view/administrator/overall-footer.php';</w:t>
      </w:r>
    </w:p>
    <w:p w:rsidR="00547533" w:rsidRDefault="00547533" w:rsidP="00547533">
      <w:pPr>
        <w:ind w:firstLine="0"/>
      </w:pPr>
      <w:r>
        <w:t>?&gt;</w:t>
      </w:r>
    </w:p>
    <w:p w:rsidR="006267D1" w:rsidRDefault="006267D1" w:rsidP="00547533">
      <w:pPr>
        <w:ind w:firstLine="0"/>
      </w:pPr>
    </w:p>
    <w:p w:rsidR="006267D1" w:rsidRDefault="006267D1" w:rsidP="00547533">
      <w:pPr>
        <w:ind w:firstLine="0"/>
        <w:rPr>
          <w:b/>
        </w:rPr>
      </w:pPr>
      <w:r>
        <w:tab/>
      </w:r>
      <w:r>
        <w:rPr>
          <w:b/>
        </w:rPr>
        <w:t>student_dresscode_report_root.php</w:t>
      </w:r>
    </w:p>
    <w:p w:rsidR="006267D1" w:rsidRDefault="006267D1" w:rsidP="006267D1">
      <w:pPr>
        <w:ind w:firstLine="0"/>
      </w:pPr>
      <w:r>
        <w:t>&lt;!-- This Page is/are for Administrator --&gt;</w:t>
      </w:r>
    </w:p>
    <w:p w:rsidR="006267D1" w:rsidRDefault="006267D1" w:rsidP="006267D1">
      <w:pPr>
        <w:ind w:firstLine="0"/>
      </w:pPr>
      <w:r>
        <w:t xml:space="preserve">&lt;?php </w:t>
      </w:r>
    </w:p>
    <w:p w:rsidR="006267D1" w:rsidRDefault="006267D1" w:rsidP="006267D1">
      <w:pPr>
        <w:ind w:firstLine="0"/>
      </w:pPr>
      <w:r>
        <w:t>require 'app/controller/init.php';</w:t>
      </w:r>
    </w:p>
    <w:p w:rsidR="006267D1" w:rsidRDefault="006267D1" w:rsidP="006267D1">
      <w:pPr>
        <w:ind w:firstLine="0"/>
      </w:pPr>
      <w:r>
        <w:t>protect_page_profile_root();</w:t>
      </w:r>
    </w:p>
    <w:p w:rsidR="006267D1" w:rsidRDefault="006267D1" w:rsidP="006267D1">
      <w:pPr>
        <w:ind w:firstLine="0"/>
      </w:pPr>
      <w:r>
        <w:t>require 'app/controller/root/login-credential-root.php';</w:t>
      </w:r>
    </w:p>
    <w:p w:rsidR="006267D1" w:rsidRDefault="006267D1" w:rsidP="006267D1">
      <w:pPr>
        <w:ind w:firstLine="0"/>
      </w:pPr>
      <w:r>
        <w:t>require 'app/view/handler/gateway/_offense_minor.php';</w:t>
      </w:r>
    </w:p>
    <w:p w:rsidR="006267D1" w:rsidRDefault="006267D1" w:rsidP="006267D1">
      <w:pPr>
        <w:ind w:firstLine="0"/>
      </w:pPr>
      <w:r>
        <w:t>require 'app/view/root/overall-header.php';</w:t>
      </w:r>
    </w:p>
    <w:p w:rsidR="006267D1" w:rsidRDefault="006267D1" w:rsidP="006267D1">
      <w:pPr>
        <w:ind w:firstLine="0"/>
      </w:pPr>
      <w:r>
        <w:t>?&gt;</w:t>
      </w:r>
    </w:p>
    <w:p w:rsidR="006267D1" w:rsidRDefault="006267D1" w:rsidP="006267D1">
      <w:pPr>
        <w:ind w:firstLine="0"/>
      </w:pPr>
      <w:r>
        <w:t>&lt;!-- === Insert Administrator Content === --&gt;</w:t>
      </w:r>
    </w:p>
    <w:p w:rsidR="006267D1" w:rsidRDefault="006267D1" w:rsidP="006267D1">
      <w:pPr>
        <w:ind w:firstLine="0"/>
      </w:pPr>
      <w:r>
        <w:t>&lt;section class="content-header"&gt;</w:t>
      </w:r>
    </w:p>
    <w:p w:rsidR="006267D1" w:rsidRDefault="006267D1" w:rsidP="006267D1">
      <w:pPr>
        <w:ind w:firstLine="0"/>
      </w:pPr>
      <w:r>
        <w:lastRenderedPageBreak/>
        <w:t xml:space="preserve">  &lt;h1&gt;</w:t>
      </w:r>
    </w:p>
    <w:p w:rsidR="006267D1" w:rsidRDefault="006267D1" w:rsidP="006267D1">
      <w:pPr>
        <w:ind w:firstLine="0"/>
      </w:pPr>
      <w:r>
        <w:t xml:space="preserve">    Dress Code Violation Report</w:t>
      </w:r>
    </w:p>
    <w:p w:rsidR="006267D1" w:rsidRDefault="006267D1" w:rsidP="006267D1">
      <w:pPr>
        <w:ind w:firstLine="0"/>
      </w:pPr>
      <w:r>
        <w:t xml:space="preserve">    &lt;small&gt;Summary: &lt;?php echo school_term() . " Term"; ?&gt;&lt;/small&gt;</w:t>
      </w:r>
    </w:p>
    <w:p w:rsidR="006267D1" w:rsidRDefault="006267D1" w:rsidP="006267D1">
      <w:pPr>
        <w:ind w:firstLine="0"/>
      </w:pPr>
      <w:r>
        <w:t xml:space="preserve">  &lt;/h1&gt;</w:t>
      </w:r>
    </w:p>
    <w:p w:rsidR="006267D1" w:rsidRDefault="006267D1" w:rsidP="006267D1">
      <w:pPr>
        <w:ind w:firstLine="0"/>
      </w:pPr>
      <w:r>
        <w:tab/>
        <w:t>&lt;ol class="breadcrumb"&gt;</w:t>
      </w:r>
    </w:p>
    <w:p w:rsidR="006267D1" w:rsidRDefault="006267D1" w:rsidP="006267D1">
      <w:pPr>
        <w:ind w:firstLine="0"/>
      </w:pPr>
      <w:r>
        <w:tab/>
      </w:r>
      <w:r>
        <w:tab/>
        <w:t>&lt;li&gt;&lt;a href="admin.php"&gt;&lt;i class="fa fa-home"&gt;&lt;/i&gt;Home&lt;/a&gt;&lt;/li&gt;</w:t>
      </w:r>
    </w:p>
    <w:p w:rsidR="006267D1" w:rsidRDefault="006267D1" w:rsidP="006267D1">
      <w:pPr>
        <w:ind w:firstLine="0"/>
      </w:pPr>
      <w:r>
        <w:tab/>
        <w:t>&lt;/ol&gt;</w:t>
      </w:r>
      <w:r>
        <w:tab/>
      </w:r>
    </w:p>
    <w:p w:rsidR="006267D1" w:rsidRDefault="006267D1" w:rsidP="006267D1">
      <w:pPr>
        <w:ind w:firstLine="0"/>
      </w:pPr>
      <w:r>
        <w:t>&lt;/section&gt;</w:t>
      </w:r>
    </w:p>
    <w:p w:rsidR="006267D1" w:rsidRDefault="006267D1" w:rsidP="006267D1">
      <w:pPr>
        <w:ind w:firstLine="0"/>
      </w:pPr>
    </w:p>
    <w:p w:rsidR="006267D1" w:rsidRDefault="006267D1" w:rsidP="006267D1">
      <w:pPr>
        <w:ind w:firstLine="0"/>
      </w:pPr>
      <w:r>
        <w:t xml:space="preserve">&lt;?php  </w:t>
      </w:r>
    </w:p>
    <w:p w:rsidR="006267D1" w:rsidRDefault="006267D1" w:rsidP="006267D1">
      <w:pPr>
        <w:ind w:firstLine="0"/>
      </w:pPr>
      <w:r>
        <w:t>if (isset($_GET['r'])) {</w:t>
      </w:r>
    </w:p>
    <w:p w:rsidR="006267D1" w:rsidRDefault="006267D1" w:rsidP="006267D1">
      <w:pPr>
        <w:ind w:firstLine="0"/>
      </w:pPr>
      <w:r>
        <w:t xml:space="preserve">  $student_id = base64_decode($_GET['r']);</w:t>
      </w:r>
    </w:p>
    <w:p w:rsidR="006267D1" w:rsidRDefault="006267D1" w:rsidP="006267D1">
      <w:pPr>
        <w:ind w:firstLine="0"/>
      </w:pPr>
    </w:p>
    <w:p w:rsidR="006267D1" w:rsidRDefault="006267D1" w:rsidP="006267D1">
      <w:pPr>
        <w:ind w:firstLine="0"/>
      </w:pPr>
      <w:r>
        <w:t xml:space="preserve">  global $conn;</w:t>
      </w:r>
    </w:p>
    <w:p w:rsidR="006267D1" w:rsidRDefault="006267D1" w:rsidP="006267D1">
      <w:pPr>
        <w:ind w:firstLine="0"/>
      </w:pPr>
      <w:r>
        <w:t xml:space="preserve">  $select = "SELECT students.first_name,</w:t>
      </w:r>
    </w:p>
    <w:p w:rsidR="006267D1" w:rsidRDefault="006267D1" w:rsidP="006267D1">
      <w:pPr>
        <w:ind w:firstLine="0"/>
      </w:pPr>
      <w:r>
        <w:t xml:space="preserve">                    students.last_name,</w:t>
      </w:r>
    </w:p>
    <w:p w:rsidR="006267D1" w:rsidRDefault="006267D1" w:rsidP="006267D1">
      <w:pPr>
        <w:ind w:firstLine="0"/>
      </w:pPr>
      <w:r>
        <w:t xml:space="preserve">                    students.middle_name,</w:t>
      </w:r>
    </w:p>
    <w:p w:rsidR="006267D1" w:rsidRDefault="006267D1" w:rsidP="006267D1">
      <w:pPr>
        <w:ind w:firstLine="0"/>
      </w:pPr>
      <w:r>
        <w:t xml:space="preserve">                    students.student_id,</w:t>
      </w:r>
    </w:p>
    <w:p w:rsidR="006267D1" w:rsidRDefault="006267D1" w:rsidP="006267D1">
      <w:pPr>
        <w:ind w:firstLine="0"/>
      </w:pPr>
      <w:r>
        <w:t xml:space="preserve">                    students.id_picture</w:t>
      </w:r>
    </w:p>
    <w:p w:rsidR="006267D1" w:rsidRDefault="006267D1" w:rsidP="006267D1">
      <w:pPr>
        <w:ind w:firstLine="0"/>
      </w:pPr>
      <w:r>
        <w:t xml:space="preserve">             FROM   students</w:t>
      </w:r>
    </w:p>
    <w:p w:rsidR="006267D1" w:rsidRDefault="006267D1" w:rsidP="006267D1">
      <w:pPr>
        <w:ind w:firstLine="0"/>
      </w:pPr>
      <w:r>
        <w:t xml:space="preserve">             WHERE  students.student_id = '$student_id'";</w:t>
      </w:r>
    </w:p>
    <w:p w:rsidR="006267D1" w:rsidRDefault="006267D1" w:rsidP="006267D1">
      <w:pPr>
        <w:ind w:firstLine="0"/>
      </w:pPr>
      <w:r>
        <w:t xml:space="preserve">  $query = $conn-&gt;query($select);</w:t>
      </w:r>
    </w:p>
    <w:p w:rsidR="006267D1" w:rsidRDefault="006267D1" w:rsidP="006267D1">
      <w:pPr>
        <w:ind w:firstLine="0"/>
      </w:pPr>
      <w:r>
        <w:t xml:space="preserve">  if ($select) {</w:t>
      </w:r>
    </w:p>
    <w:p w:rsidR="006267D1" w:rsidRDefault="006267D1" w:rsidP="006267D1">
      <w:pPr>
        <w:ind w:firstLine="0"/>
      </w:pPr>
      <w:r>
        <w:lastRenderedPageBreak/>
        <w:t xml:space="preserve">    while ($row = $query-&gt;fetch_object()) {</w:t>
      </w:r>
    </w:p>
    <w:p w:rsidR="006267D1" w:rsidRDefault="006267D1" w:rsidP="006267D1">
      <w:pPr>
        <w:ind w:firstLine="0"/>
      </w:pPr>
      <w:r>
        <w:t xml:space="preserve">      $student_picture = $row-&gt;id_picture;</w:t>
      </w:r>
    </w:p>
    <w:p w:rsidR="006267D1" w:rsidRDefault="006267D1" w:rsidP="006267D1">
      <w:pPr>
        <w:ind w:firstLine="0"/>
      </w:pPr>
      <w:r>
        <w:t xml:space="preserve">      $id_number = $row-&gt;student_id;</w:t>
      </w:r>
    </w:p>
    <w:p w:rsidR="006267D1" w:rsidRDefault="006267D1" w:rsidP="006267D1">
      <w:pPr>
        <w:ind w:firstLine="0"/>
      </w:pPr>
      <w:r>
        <w:t xml:space="preserve">      $first_name = $row-&gt;first_name;</w:t>
      </w:r>
    </w:p>
    <w:p w:rsidR="006267D1" w:rsidRDefault="006267D1" w:rsidP="006267D1">
      <w:pPr>
        <w:ind w:firstLine="0"/>
      </w:pPr>
      <w:r>
        <w:t xml:space="preserve">      $last_name = $row-&gt;last_name;</w:t>
      </w:r>
    </w:p>
    <w:p w:rsidR="006267D1" w:rsidRDefault="006267D1" w:rsidP="006267D1">
      <w:pPr>
        <w:ind w:firstLine="0"/>
      </w:pPr>
      <w:r>
        <w:t xml:space="preserve">      $middle_name = $row-&gt;middle_name;</w:t>
      </w:r>
    </w:p>
    <w:p w:rsidR="006267D1" w:rsidRDefault="006267D1" w:rsidP="006267D1">
      <w:pPr>
        <w:ind w:firstLine="0"/>
      </w:pPr>
      <w:r>
        <w:t>?&gt;</w:t>
      </w:r>
    </w:p>
    <w:p w:rsidR="006267D1" w:rsidRDefault="006267D1" w:rsidP="006267D1">
      <w:pPr>
        <w:ind w:firstLine="0"/>
      </w:pPr>
      <w:r>
        <w:t>&lt;section class="content"&gt;</w:t>
      </w:r>
    </w:p>
    <w:p w:rsidR="006267D1" w:rsidRDefault="006267D1" w:rsidP="006267D1">
      <w:pPr>
        <w:ind w:firstLine="0"/>
      </w:pPr>
      <w:r>
        <w:t xml:space="preserve">  &lt;div class="row"&gt;</w:t>
      </w:r>
    </w:p>
    <w:p w:rsidR="006267D1" w:rsidRDefault="006267D1" w:rsidP="006267D1">
      <w:pPr>
        <w:ind w:firstLine="0"/>
      </w:pPr>
      <w:r>
        <w:t xml:space="preserve">    &lt;div class="col-xs-12"&gt;</w:t>
      </w:r>
    </w:p>
    <w:p w:rsidR="006267D1" w:rsidRDefault="006267D1" w:rsidP="006267D1">
      <w:pPr>
        <w:ind w:firstLine="0"/>
      </w:pPr>
      <w:r>
        <w:t xml:space="preserve">      &lt;div class="box box-primary"&gt;</w:t>
      </w:r>
    </w:p>
    <w:p w:rsidR="006267D1" w:rsidRDefault="006267D1" w:rsidP="006267D1">
      <w:pPr>
        <w:ind w:firstLine="0"/>
      </w:pPr>
      <w:r>
        <w:t xml:space="preserve">          &lt;div class="box-header"&gt;</w:t>
      </w:r>
    </w:p>
    <w:p w:rsidR="006267D1" w:rsidRDefault="006267D1" w:rsidP="006267D1">
      <w:pPr>
        <w:ind w:firstLine="0"/>
      </w:pPr>
      <w:r>
        <w:t xml:space="preserve">            &lt;img src="&lt;?php echo $student_picture; ?&gt;" width="90" height="90"&gt;</w:t>
      </w:r>
    </w:p>
    <w:p w:rsidR="006267D1" w:rsidRDefault="006267D1" w:rsidP="006267D1">
      <w:pPr>
        <w:ind w:firstLine="0"/>
      </w:pPr>
      <w:r>
        <w:t xml:space="preserve">            &lt;h3 class="box-title" style="margin-left: 2%;"&gt;&lt;?php echo $last_name . ', ' . $first_name . ' ' . $middle_name; ?&gt;&lt;/h3&gt;</w:t>
      </w:r>
    </w:p>
    <w:p w:rsidR="006267D1" w:rsidRDefault="006267D1" w:rsidP="006267D1">
      <w:pPr>
        <w:ind w:firstLine="0"/>
      </w:pPr>
      <w:r>
        <w:t xml:space="preserve">          &lt;/div&gt;</w:t>
      </w:r>
    </w:p>
    <w:p w:rsidR="006267D1" w:rsidRDefault="006267D1" w:rsidP="006267D1">
      <w:pPr>
        <w:ind w:firstLine="0"/>
      </w:pPr>
      <w:r>
        <w:t xml:space="preserve">        &lt;div class="box-body no-padding"&gt;</w:t>
      </w:r>
    </w:p>
    <w:p w:rsidR="006267D1" w:rsidRDefault="006267D1" w:rsidP="006267D1">
      <w:pPr>
        <w:ind w:firstLine="0"/>
      </w:pPr>
      <w:r>
        <w:t xml:space="preserve">          &lt;div class="table-responsive mailbox-messages"&gt;</w:t>
      </w:r>
    </w:p>
    <w:p w:rsidR="006267D1" w:rsidRDefault="006267D1" w:rsidP="006267D1">
      <w:pPr>
        <w:ind w:firstLine="0"/>
      </w:pPr>
      <w:r>
        <w:t xml:space="preserve">            &lt;table class="table table-hover"&gt;</w:t>
      </w:r>
    </w:p>
    <w:p w:rsidR="006267D1" w:rsidRDefault="006267D1" w:rsidP="006267D1">
      <w:pPr>
        <w:ind w:firstLine="0"/>
      </w:pPr>
      <w:r>
        <w:t xml:space="preserve">              &lt;tr&gt;</w:t>
      </w:r>
    </w:p>
    <w:p w:rsidR="006267D1" w:rsidRDefault="006267D1" w:rsidP="006267D1">
      <w:pPr>
        <w:ind w:firstLine="0"/>
      </w:pPr>
      <w:r>
        <w:t xml:space="preserve">                &lt;th&gt;&lt;/th&gt;</w:t>
      </w:r>
    </w:p>
    <w:p w:rsidR="006267D1" w:rsidRDefault="006267D1" w:rsidP="006267D1">
      <w:pPr>
        <w:ind w:firstLine="0"/>
      </w:pPr>
      <w:r>
        <w:t xml:space="preserve">                &lt;th&gt;Name&lt;/th&gt;</w:t>
      </w:r>
    </w:p>
    <w:p w:rsidR="006267D1" w:rsidRDefault="006267D1" w:rsidP="006267D1">
      <w:pPr>
        <w:ind w:firstLine="0"/>
      </w:pPr>
      <w:r>
        <w:t xml:space="preserve">                &lt;th&gt;Date of Violation&lt;/th&gt;</w:t>
      </w:r>
    </w:p>
    <w:p w:rsidR="006267D1" w:rsidRDefault="006267D1" w:rsidP="006267D1">
      <w:pPr>
        <w:ind w:firstLine="0"/>
      </w:pPr>
      <w:r>
        <w:lastRenderedPageBreak/>
        <w:t xml:space="preserve">                &lt;th&gt;&lt;/th&gt;</w:t>
      </w:r>
    </w:p>
    <w:p w:rsidR="006267D1" w:rsidRDefault="006267D1" w:rsidP="006267D1">
      <w:pPr>
        <w:ind w:firstLine="0"/>
      </w:pPr>
      <w:r>
        <w:t xml:space="preserve">              &lt;/tr&gt;</w:t>
      </w:r>
    </w:p>
    <w:p w:rsidR="006267D1" w:rsidRDefault="006267D1" w:rsidP="006267D1">
      <w:pPr>
        <w:ind w:firstLine="0"/>
      </w:pPr>
      <w:r>
        <w:t xml:space="preserve">              &lt;tbody&gt;</w:t>
      </w:r>
    </w:p>
    <w:p w:rsidR="006267D1" w:rsidRDefault="006267D1" w:rsidP="006267D1">
      <w:pPr>
        <w:ind w:firstLine="0"/>
      </w:pPr>
      <w:r>
        <w:t xml:space="preserve">                &lt;?php summary_student_dresscode_root($student_id); ?&gt;</w:t>
      </w:r>
    </w:p>
    <w:p w:rsidR="006267D1" w:rsidRDefault="006267D1" w:rsidP="006267D1">
      <w:pPr>
        <w:ind w:firstLine="0"/>
      </w:pPr>
      <w:r>
        <w:t xml:space="preserve">              &lt;/tbody&gt;</w:t>
      </w:r>
    </w:p>
    <w:p w:rsidR="006267D1" w:rsidRDefault="006267D1" w:rsidP="006267D1">
      <w:pPr>
        <w:ind w:firstLine="0"/>
      </w:pPr>
      <w:r>
        <w:t xml:space="preserve">            &lt;/table&gt;&lt;!-- /.table --&gt;</w:t>
      </w:r>
    </w:p>
    <w:p w:rsidR="006267D1" w:rsidRDefault="006267D1" w:rsidP="006267D1">
      <w:pPr>
        <w:ind w:firstLine="0"/>
      </w:pPr>
      <w:r>
        <w:t xml:space="preserve">          &lt;/div&gt;&lt;!-- /.mail-box-messages --&gt;</w:t>
      </w:r>
    </w:p>
    <w:p w:rsidR="006267D1" w:rsidRDefault="006267D1" w:rsidP="006267D1">
      <w:pPr>
        <w:ind w:firstLine="0"/>
      </w:pPr>
      <w:r>
        <w:t xml:space="preserve">        &lt;/div&gt;&lt;!-- /.box-body --&gt;</w:t>
      </w:r>
    </w:p>
    <w:p w:rsidR="006267D1" w:rsidRDefault="006267D1" w:rsidP="006267D1">
      <w:pPr>
        <w:ind w:firstLine="0"/>
      </w:pPr>
      <w:r>
        <w:t xml:space="preserve">        &lt;div class="box-footer no-padding"&gt;</w:t>
      </w:r>
    </w:p>
    <w:p w:rsidR="006267D1" w:rsidRDefault="006267D1" w:rsidP="006267D1">
      <w:pPr>
        <w:ind w:firstLine="0"/>
      </w:pPr>
      <w:r>
        <w:t xml:space="preserve">        &lt;/div&gt;</w:t>
      </w:r>
    </w:p>
    <w:p w:rsidR="006267D1" w:rsidRDefault="006267D1" w:rsidP="006267D1">
      <w:pPr>
        <w:ind w:firstLine="0"/>
      </w:pPr>
      <w:r>
        <w:t xml:space="preserve">      &lt;/div&gt;&lt;!-- /. box --&gt;</w:t>
      </w:r>
    </w:p>
    <w:p w:rsidR="006267D1" w:rsidRDefault="006267D1" w:rsidP="006267D1">
      <w:pPr>
        <w:ind w:firstLine="0"/>
      </w:pPr>
      <w:r>
        <w:t xml:space="preserve">    &lt;/div&gt;&lt;!-- /.col --&gt;</w:t>
      </w:r>
    </w:p>
    <w:p w:rsidR="006267D1" w:rsidRDefault="006267D1" w:rsidP="006267D1">
      <w:pPr>
        <w:ind w:firstLine="0"/>
      </w:pPr>
      <w:r>
        <w:t xml:space="preserve">  &lt;/div&gt;&lt;!-- /.row --&gt;</w:t>
      </w:r>
    </w:p>
    <w:p w:rsidR="006267D1" w:rsidRDefault="006267D1" w:rsidP="006267D1">
      <w:pPr>
        <w:ind w:firstLine="0"/>
      </w:pPr>
      <w:r>
        <w:t>&lt;/section&gt;&lt;!-- /.content --&gt;</w:t>
      </w:r>
    </w:p>
    <w:p w:rsidR="006267D1" w:rsidRDefault="006267D1" w:rsidP="006267D1">
      <w:pPr>
        <w:ind w:firstLine="0"/>
      </w:pPr>
      <w:r>
        <w:t>&lt;!-- === [= NOTHING FOLLOWS =] === --&gt;</w:t>
      </w:r>
    </w:p>
    <w:p w:rsidR="006267D1" w:rsidRDefault="006267D1" w:rsidP="006267D1">
      <w:pPr>
        <w:ind w:firstLine="0"/>
      </w:pPr>
      <w:r>
        <w:t xml:space="preserve">&lt;?php  </w:t>
      </w:r>
    </w:p>
    <w:p w:rsidR="006267D1" w:rsidRDefault="006267D1" w:rsidP="006267D1">
      <w:pPr>
        <w:ind w:firstLine="0"/>
      </w:pPr>
      <w:r>
        <w:t xml:space="preserve">    }</w:t>
      </w:r>
    </w:p>
    <w:p w:rsidR="006267D1" w:rsidRDefault="006267D1" w:rsidP="006267D1">
      <w:pPr>
        <w:ind w:firstLine="0"/>
      </w:pPr>
      <w:r>
        <w:t xml:space="preserve">  }</w:t>
      </w:r>
    </w:p>
    <w:p w:rsidR="006267D1" w:rsidRDefault="006267D1" w:rsidP="006267D1">
      <w:pPr>
        <w:ind w:firstLine="0"/>
      </w:pPr>
      <w:r>
        <w:t>}</w:t>
      </w:r>
    </w:p>
    <w:p w:rsidR="006267D1" w:rsidRDefault="006267D1" w:rsidP="006267D1">
      <w:pPr>
        <w:ind w:firstLine="0"/>
      </w:pPr>
      <w:r>
        <w:t>require 'app/view/administrator/overall-footer.php';</w:t>
      </w:r>
    </w:p>
    <w:p w:rsidR="006267D1" w:rsidRDefault="006267D1" w:rsidP="006267D1">
      <w:pPr>
        <w:ind w:firstLine="0"/>
      </w:pPr>
      <w:r>
        <w:t>?&gt;</w:t>
      </w:r>
    </w:p>
    <w:p w:rsidR="00B03141" w:rsidRDefault="00B03141" w:rsidP="006267D1">
      <w:pPr>
        <w:ind w:firstLine="0"/>
      </w:pPr>
    </w:p>
    <w:p w:rsidR="00B03141" w:rsidRDefault="00B03141" w:rsidP="006267D1">
      <w:pPr>
        <w:ind w:firstLine="0"/>
      </w:pPr>
    </w:p>
    <w:p w:rsidR="00B03141" w:rsidRDefault="00B03141" w:rsidP="006267D1">
      <w:pPr>
        <w:ind w:firstLine="0"/>
        <w:rPr>
          <w:b/>
        </w:rPr>
      </w:pPr>
      <w:r>
        <w:lastRenderedPageBreak/>
        <w:tab/>
      </w:r>
      <w:r>
        <w:rPr>
          <w:b/>
        </w:rPr>
        <w:t>student_major_report.php</w:t>
      </w:r>
    </w:p>
    <w:p w:rsidR="00B03141" w:rsidRDefault="00B03141" w:rsidP="00B03141">
      <w:pPr>
        <w:ind w:firstLine="0"/>
      </w:pPr>
      <w:r>
        <w:t>&lt;!-- This Page is/are for Administrator --&gt;</w:t>
      </w:r>
    </w:p>
    <w:p w:rsidR="00B03141" w:rsidRDefault="00B03141" w:rsidP="00B03141">
      <w:pPr>
        <w:ind w:firstLine="0"/>
      </w:pPr>
      <w:r>
        <w:t xml:space="preserve">&lt;?php </w:t>
      </w:r>
    </w:p>
    <w:p w:rsidR="00B03141" w:rsidRDefault="00B03141" w:rsidP="00B03141">
      <w:pPr>
        <w:ind w:firstLine="0"/>
      </w:pPr>
      <w:r>
        <w:t>require 'app/controller/init.php';</w:t>
      </w:r>
    </w:p>
    <w:p w:rsidR="00B03141" w:rsidRDefault="00B03141" w:rsidP="00B03141">
      <w:pPr>
        <w:ind w:firstLine="0"/>
      </w:pPr>
      <w:r>
        <w:t>protect_page_profile_admin();</w:t>
      </w:r>
    </w:p>
    <w:p w:rsidR="00B03141" w:rsidRDefault="00B03141" w:rsidP="00B03141">
      <w:pPr>
        <w:ind w:firstLine="0"/>
      </w:pPr>
      <w:r>
        <w:t>require 'app/controller/administrator/login-credential.php';</w:t>
      </w:r>
    </w:p>
    <w:p w:rsidR="00B03141" w:rsidRDefault="00B03141" w:rsidP="00B03141">
      <w:pPr>
        <w:ind w:firstLine="0"/>
      </w:pPr>
      <w:r>
        <w:t>require 'app/view/handler/gateway/_offense_minor.php';</w:t>
      </w:r>
    </w:p>
    <w:p w:rsidR="00B03141" w:rsidRDefault="00B03141" w:rsidP="00B03141">
      <w:pPr>
        <w:ind w:firstLine="0"/>
      </w:pPr>
      <w:r>
        <w:t>require 'app/view/administrator/overall-header.php';</w:t>
      </w:r>
    </w:p>
    <w:p w:rsidR="00B03141" w:rsidRDefault="00B03141" w:rsidP="00B03141">
      <w:pPr>
        <w:ind w:firstLine="0"/>
      </w:pPr>
      <w:r>
        <w:t>?&gt;</w:t>
      </w:r>
    </w:p>
    <w:p w:rsidR="00B03141" w:rsidRDefault="00B03141" w:rsidP="00B03141">
      <w:pPr>
        <w:ind w:firstLine="0"/>
      </w:pPr>
      <w:r>
        <w:t>&lt;!-- === Insert Administrator Content === --&gt;</w:t>
      </w:r>
    </w:p>
    <w:p w:rsidR="00B03141" w:rsidRDefault="00B03141" w:rsidP="00B03141">
      <w:pPr>
        <w:ind w:firstLine="0"/>
      </w:pPr>
      <w:r>
        <w:t>&lt;section class="content-header"&gt;</w:t>
      </w:r>
    </w:p>
    <w:p w:rsidR="00B03141" w:rsidRDefault="00B03141" w:rsidP="00B03141">
      <w:pPr>
        <w:ind w:firstLine="0"/>
      </w:pPr>
      <w:r>
        <w:t xml:space="preserve">  &lt;h1&gt;</w:t>
      </w:r>
    </w:p>
    <w:p w:rsidR="00B03141" w:rsidRDefault="00B03141" w:rsidP="00B03141">
      <w:pPr>
        <w:ind w:firstLine="0"/>
      </w:pPr>
      <w:r>
        <w:t xml:space="preserve">    Student Offenses</w:t>
      </w:r>
    </w:p>
    <w:p w:rsidR="00B03141" w:rsidRDefault="00B03141" w:rsidP="00B03141">
      <w:pPr>
        <w:ind w:firstLine="0"/>
      </w:pPr>
      <w:r>
        <w:t xml:space="preserve">    &lt;small&gt;Major Offense: &lt;?php echo school_term() . " Term"; ?&gt;&lt;/small&gt;</w:t>
      </w:r>
    </w:p>
    <w:p w:rsidR="00B03141" w:rsidRDefault="00B03141" w:rsidP="00B03141">
      <w:pPr>
        <w:ind w:firstLine="0"/>
      </w:pPr>
      <w:r>
        <w:t xml:space="preserve">  &lt;/h1&gt;</w:t>
      </w:r>
    </w:p>
    <w:p w:rsidR="00B03141" w:rsidRDefault="00B03141" w:rsidP="00B03141">
      <w:pPr>
        <w:ind w:firstLine="0"/>
      </w:pPr>
      <w:r>
        <w:tab/>
        <w:t>&lt;ol class="breadcrumb"&gt;</w:t>
      </w:r>
    </w:p>
    <w:p w:rsidR="00B03141" w:rsidRDefault="00B03141" w:rsidP="00B03141">
      <w:pPr>
        <w:ind w:firstLine="0"/>
      </w:pPr>
      <w:r>
        <w:tab/>
      </w:r>
      <w:r>
        <w:tab/>
        <w:t>&lt;li&gt;&lt;a href="admin.php"&gt;&lt;i class="fa fa-home"&gt;&lt;/i&gt;Home&lt;/a&gt;&lt;/li&gt;</w:t>
      </w:r>
    </w:p>
    <w:p w:rsidR="00B03141" w:rsidRDefault="00B03141" w:rsidP="00B03141">
      <w:pPr>
        <w:ind w:firstLine="0"/>
      </w:pPr>
      <w:r>
        <w:tab/>
        <w:t>&lt;/ol&gt;</w:t>
      </w:r>
      <w:r>
        <w:tab/>
      </w:r>
    </w:p>
    <w:p w:rsidR="00B03141" w:rsidRDefault="00B03141" w:rsidP="00B03141">
      <w:pPr>
        <w:ind w:firstLine="0"/>
      </w:pPr>
      <w:r>
        <w:t>&lt;/section&gt;</w:t>
      </w:r>
    </w:p>
    <w:p w:rsidR="00B03141" w:rsidRDefault="00B03141" w:rsidP="00B03141">
      <w:pPr>
        <w:ind w:firstLine="0"/>
      </w:pPr>
      <w:r>
        <w:t>&lt;section class="content"&gt;</w:t>
      </w:r>
    </w:p>
    <w:p w:rsidR="00B03141" w:rsidRDefault="00B03141" w:rsidP="00B03141">
      <w:pPr>
        <w:ind w:firstLine="0"/>
      </w:pPr>
      <w:r>
        <w:t xml:space="preserve">&lt;?php  </w:t>
      </w:r>
    </w:p>
    <w:p w:rsidR="00B03141" w:rsidRDefault="00B03141" w:rsidP="00B03141">
      <w:pPr>
        <w:ind w:firstLine="0"/>
      </w:pPr>
      <w:r>
        <w:t xml:space="preserve">  require 'app/view/handler/redirection/_minor_notification.php';</w:t>
      </w:r>
    </w:p>
    <w:p w:rsidR="00B03141" w:rsidRDefault="00B03141" w:rsidP="00B03141">
      <w:pPr>
        <w:ind w:firstLine="0"/>
      </w:pPr>
      <w:r>
        <w:t>?&gt;</w:t>
      </w:r>
    </w:p>
    <w:p w:rsidR="00B03141" w:rsidRDefault="00B03141" w:rsidP="00B03141">
      <w:pPr>
        <w:ind w:firstLine="0"/>
      </w:pPr>
      <w:r>
        <w:lastRenderedPageBreak/>
        <w:t xml:space="preserve">  &lt;div class="row"&gt;</w:t>
      </w:r>
    </w:p>
    <w:p w:rsidR="00B03141" w:rsidRDefault="00B03141" w:rsidP="00B03141">
      <w:pPr>
        <w:ind w:firstLine="0"/>
      </w:pPr>
      <w:r>
        <w:t xml:space="preserve">    &lt;div class="col-md-3"&gt;</w:t>
      </w:r>
    </w:p>
    <w:p w:rsidR="00B03141" w:rsidRDefault="00B03141" w:rsidP="00B03141">
      <w:pPr>
        <w:ind w:firstLine="0"/>
      </w:pPr>
      <w:r>
        <w:t xml:space="preserve">      &lt;a href="major_offense_report.php" class="btn btn-primary btn-block margin-bottom"&gt;Major Offense Report&lt;/a&gt;</w:t>
      </w:r>
    </w:p>
    <w:p w:rsidR="00B03141" w:rsidRDefault="00B03141" w:rsidP="00B03141">
      <w:pPr>
        <w:ind w:firstLine="0"/>
      </w:pPr>
      <w:r>
        <w:t xml:space="preserve">      &lt;div class="box box-solid"&gt;</w:t>
      </w:r>
    </w:p>
    <w:p w:rsidR="00B03141" w:rsidRDefault="00B03141" w:rsidP="00B03141">
      <w:pPr>
        <w:ind w:firstLine="0"/>
      </w:pPr>
      <w:r>
        <w:t xml:space="preserve">        &lt;div class="box-body no-padding"&gt;</w:t>
      </w:r>
    </w:p>
    <w:p w:rsidR="00B03141" w:rsidRDefault="00B03141" w:rsidP="00B03141">
      <w:pPr>
        <w:ind w:firstLine="0"/>
      </w:pPr>
      <w:r>
        <w:t xml:space="preserve">          &lt;ul class="nav nav-pills nav-stacked"&gt;</w:t>
      </w:r>
    </w:p>
    <w:p w:rsidR="00B03141" w:rsidRDefault="00B03141" w:rsidP="00B03141">
      <w:pPr>
        <w:ind w:firstLine="0"/>
      </w:pPr>
      <w:r>
        <w:t xml:space="preserve">            &lt;li&gt;&lt;a href="minor_offense_list.php"&gt; Minor Offense&lt;/a&gt;&lt;/li&gt;</w:t>
      </w:r>
    </w:p>
    <w:p w:rsidR="00B03141" w:rsidRDefault="00B03141" w:rsidP="00B03141">
      <w:pPr>
        <w:ind w:firstLine="0"/>
      </w:pPr>
      <w:r>
        <w:t xml:space="preserve">            &lt;li class="active"&gt;&lt;a href="major_offense_list.php"&gt; Major Offense&lt;/a&gt;&lt;/li&gt;</w:t>
      </w:r>
    </w:p>
    <w:p w:rsidR="00B03141" w:rsidRDefault="00B03141" w:rsidP="00B03141">
      <w:pPr>
        <w:ind w:firstLine="0"/>
      </w:pPr>
      <w:r>
        <w:t xml:space="preserve">          &lt;/ul&gt;</w:t>
      </w:r>
    </w:p>
    <w:p w:rsidR="00B03141" w:rsidRDefault="00B03141" w:rsidP="00B03141">
      <w:pPr>
        <w:ind w:firstLine="0"/>
      </w:pPr>
      <w:r>
        <w:t xml:space="preserve">        &lt;/div&gt;&lt;!-- /.box-body --&gt;</w:t>
      </w:r>
    </w:p>
    <w:p w:rsidR="00B03141" w:rsidRDefault="00B03141" w:rsidP="00B03141">
      <w:pPr>
        <w:ind w:firstLine="0"/>
      </w:pPr>
      <w:r>
        <w:t xml:space="preserve">      &lt;/div&gt;&lt;!-- /. box --&gt;</w:t>
      </w:r>
    </w:p>
    <w:p w:rsidR="00B03141" w:rsidRDefault="00B03141" w:rsidP="00B03141">
      <w:pPr>
        <w:ind w:firstLine="0"/>
      </w:pPr>
      <w:r>
        <w:t xml:space="preserve">    &lt;/div&gt;&lt;!-- /.col --&gt;</w:t>
      </w:r>
    </w:p>
    <w:p w:rsidR="00B03141" w:rsidRDefault="00B03141" w:rsidP="00B03141">
      <w:pPr>
        <w:ind w:firstLine="0"/>
      </w:pPr>
      <w:r>
        <w:t xml:space="preserve">    &lt;?php  </w:t>
      </w:r>
    </w:p>
    <w:p w:rsidR="00B03141" w:rsidRDefault="00B03141" w:rsidP="00B03141">
      <w:pPr>
        <w:ind w:firstLine="0"/>
      </w:pPr>
      <w:r>
        <w:t xml:space="preserve">      if (isset($_GET['r'])) {</w:t>
      </w:r>
    </w:p>
    <w:p w:rsidR="00B03141" w:rsidRDefault="00B03141" w:rsidP="00B03141">
      <w:pPr>
        <w:ind w:firstLine="0"/>
      </w:pPr>
      <w:r>
        <w:t xml:space="preserve">        $id = base64_decode($_GET['r']);</w:t>
      </w:r>
    </w:p>
    <w:p w:rsidR="00B03141" w:rsidRDefault="00B03141" w:rsidP="00B03141">
      <w:pPr>
        <w:ind w:firstLine="0"/>
      </w:pPr>
    </w:p>
    <w:p w:rsidR="00B03141" w:rsidRDefault="00B03141" w:rsidP="00B03141">
      <w:pPr>
        <w:ind w:firstLine="0"/>
      </w:pPr>
      <w:r>
        <w:t xml:space="preserve">        $count = getting_offense_count($id);</w:t>
      </w:r>
    </w:p>
    <w:p w:rsidR="00B03141" w:rsidRDefault="00B03141" w:rsidP="00B03141">
      <w:pPr>
        <w:ind w:firstLine="0"/>
      </w:pPr>
      <w:r>
        <w:t xml:space="preserve">        if ($count == "-") {</w:t>
      </w:r>
    </w:p>
    <w:p w:rsidR="00B03141" w:rsidRDefault="00B03141" w:rsidP="00B03141">
      <w:pPr>
        <w:ind w:firstLine="0"/>
      </w:pPr>
      <w:r>
        <w:t xml:space="preserve">          case_report_major($id);</w:t>
      </w:r>
    </w:p>
    <w:p w:rsidR="00B03141" w:rsidRDefault="00B03141" w:rsidP="00B03141">
      <w:pPr>
        <w:ind w:firstLine="0"/>
      </w:pPr>
      <w:r>
        <w:t xml:space="preserve">        } elseif ($count == "First Offense") {</w:t>
      </w:r>
    </w:p>
    <w:p w:rsidR="00B03141" w:rsidRDefault="00B03141" w:rsidP="00B03141">
      <w:pPr>
        <w:ind w:firstLine="0"/>
      </w:pPr>
      <w:r>
        <w:t xml:space="preserve">          first_offense_major($id);</w:t>
      </w:r>
    </w:p>
    <w:p w:rsidR="00B03141" w:rsidRDefault="00B03141" w:rsidP="00B03141">
      <w:pPr>
        <w:ind w:firstLine="0"/>
      </w:pPr>
      <w:r>
        <w:t xml:space="preserve">        } elseif ($count == "Second Offense") {</w:t>
      </w:r>
    </w:p>
    <w:p w:rsidR="00B03141" w:rsidRDefault="00B03141" w:rsidP="00B03141">
      <w:pPr>
        <w:ind w:firstLine="0"/>
      </w:pPr>
      <w:r>
        <w:lastRenderedPageBreak/>
        <w:t xml:space="preserve">          second_offense_major($id);</w:t>
      </w:r>
    </w:p>
    <w:p w:rsidR="00B03141" w:rsidRDefault="00B03141" w:rsidP="00B03141">
      <w:pPr>
        <w:ind w:firstLine="0"/>
      </w:pPr>
      <w:r>
        <w:t xml:space="preserve">        } elseif ($count == "Third Offense") {</w:t>
      </w:r>
    </w:p>
    <w:p w:rsidR="00B03141" w:rsidRDefault="00B03141" w:rsidP="00B03141">
      <w:pPr>
        <w:ind w:firstLine="0"/>
      </w:pPr>
      <w:r>
        <w:t xml:space="preserve">          third_offense_major($id);</w:t>
      </w:r>
    </w:p>
    <w:p w:rsidR="00B03141" w:rsidRDefault="00B03141" w:rsidP="00B03141">
      <w:pPr>
        <w:ind w:firstLine="0"/>
      </w:pPr>
      <w:r>
        <w:t xml:space="preserve">        }</w:t>
      </w:r>
    </w:p>
    <w:p w:rsidR="00B03141" w:rsidRDefault="00B03141" w:rsidP="00B03141">
      <w:pPr>
        <w:ind w:firstLine="0"/>
      </w:pPr>
      <w:r>
        <w:t xml:space="preserve">      }</w:t>
      </w:r>
    </w:p>
    <w:p w:rsidR="00B03141" w:rsidRDefault="00B03141" w:rsidP="00B03141">
      <w:pPr>
        <w:ind w:firstLine="0"/>
      </w:pPr>
      <w:r>
        <w:t xml:space="preserve">    ?&gt;</w:t>
      </w:r>
    </w:p>
    <w:p w:rsidR="00B03141" w:rsidRDefault="00B03141" w:rsidP="00B03141">
      <w:pPr>
        <w:ind w:firstLine="0"/>
      </w:pPr>
      <w:r>
        <w:t xml:space="preserve">  &lt;/div&gt;&lt;!-- /.row --&gt;</w:t>
      </w:r>
    </w:p>
    <w:p w:rsidR="00B03141" w:rsidRDefault="00B03141" w:rsidP="00B03141">
      <w:pPr>
        <w:ind w:firstLine="0"/>
      </w:pPr>
      <w:r>
        <w:t>&lt;/section&gt;&lt;!-- /.content --&gt;</w:t>
      </w:r>
    </w:p>
    <w:p w:rsidR="00B03141" w:rsidRDefault="00B03141" w:rsidP="00B03141">
      <w:pPr>
        <w:ind w:firstLine="0"/>
      </w:pPr>
      <w:r>
        <w:t>&lt;!-- === [= NOTHING FOLLOWS =] === --&gt;</w:t>
      </w:r>
    </w:p>
    <w:p w:rsidR="00B03141" w:rsidRDefault="00B03141" w:rsidP="00B03141">
      <w:pPr>
        <w:ind w:firstLine="0"/>
      </w:pPr>
      <w:r>
        <w:t xml:space="preserve">&lt;?php  </w:t>
      </w:r>
    </w:p>
    <w:p w:rsidR="00B03141" w:rsidRDefault="00B03141" w:rsidP="00B03141">
      <w:pPr>
        <w:ind w:firstLine="0"/>
      </w:pPr>
      <w:r>
        <w:t>require 'app/view/administrator/overall-footer.php';</w:t>
      </w:r>
    </w:p>
    <w:p w:rsidR="00B03141" w:rsidRDefault="00B03141" w:rsidP="00B03141">
      <w:pPr>
        <w:ind w:firstLine="0"/>
      </w:pPr>
      <w:r>
        <w:t>?&gt;</w:t>
      </w:r>
    </w:p>
    <w:p w:rsidR="00E92C3B" w:rsidRDefault="00E92C3B" w:rsidP="00B03141">
      <w:pPr>
        <w:ind w:firstLine="0"/>
      </w:pPr>
    </w:p>
    <w:p w:rsidR="00E92C3B" w:rsidRDefault="00E92C3B" w:rsidP="00B03141">
      <w:pPr>
        <w:ind w:firstLine="0"/>
        <w:rPr>
          <w:b/>
        </w:rPr>
      </w:pPr>
      <w:r>
        <w:tab/>
      </w:r>
      <w:r>
        <w:rPr>
          <w:b/>
        </w:rPr>
        <w:t>student_major_report_root.php</w:t>
      </w:r>
    </w:p>
    <w:p w:rsidR="00E92C3B" w:rsidRDefault="00E92C3B" w:rsidP="00E92C3B">
      <w:pPr>
        <w:ind w:firstLine="0"/>
      </w:pPr>
      <w:r>
        <w:t>&lt;!-- This Page is/are for Administrator --&gt;</w:t>
      </w:r>
    </w:p>
    <w:p w:rsidR="00E92C3B" w:rsidRDefault="00E92C3B" w:rsidP="00E92C3B">
      <w:pPr>
        <w:ind w:firstLine="0"/>
      </w:pPr>
      <w:r>
        <w:t xml:space="preserve">&lt;?php </w:t>
      </w:r>
    </w:p>
    <w:p w:rsidR="00E92C3B" w:rsidRDefault="00E92C3B" w:rsidP="00E92C3B">
      <w:pPr>
        <w:ind w:firstLine="0"/>
      </w:pPr>
      <w:r>
        <w:t>require 'app/controller/init.php';</w:t>
      </w:r>
    </w:p>
    <w:p w:rsidR="00E92C3B" w:rsidRDefault="00E92C3B" w:rsidP="00E92C3B">
      <w:pPr>
        <w:ind w:firstLine="0"/>
      </w:pPr>
      <w:r>
        <w:t>protect_page_profile_root();</w:t>
      </w:r>
    </w:p>
    <w:p w:rsidR="00E92C3B" w:rsidRDefault="00E92C3B" w:rsidP="00E92C3B">
      <w:pPr>
        <w:ind w:firstLine="0"/>
      </w:pPr>
      <w:r>
        <w:t>require 'app/controller/root/login-credential-root.php';</w:t>
      </w:r>
    </w:p>
    <w:p w:rsidR="00E92C3B" w:rsidRDefault="00E92C3B" w:rsidP="00E92C3B">
      <w:pPr>
        <w:ind w:firstLine="0"/>
      </w:pPr>
      <w:r>
        <w:t>require 'app/view/handler/gateway/_offense_minor.php';</w:t>
      </w:r>
    </w:p>
    <w:p w:rsidR="00E92C3B" w:rsidRDefault="00E92C3B" w:rsidP="00E92C3B">
      <w:pPr>
        <w:ind w:firstLine="0"/>
      </w:pPr>
      <w:r>
        <w:t>require 'app/view/root/overall-header.php';</w:t>
      </w:r>
    </w:p>
    <w:p w:rsidR="00E92C3B" w:rsidRDefault="00E92C3B" w:rsidP="00E92C3B">
      <w:pPr>
        <w:ind w:firstLine="0"/>
      </w:pPr>
      <w:r>
        <w:t>?&gt;</w:t>
      </w:r>
    </w:p>
    <w:p w:rsidR="00E92C3B" w:rsidRDefault="00E92C3B" w:rsidP="00E92C3B">
      <w:pPr>
        <w:ind w:firstLine="0"/>
      </w:pPr>
      <w:r>
        <w:t>&lt;!-- === Insert Administrator Content === --&gt;</w:t>
      </w:r>
    </w:p>
    <w:p w:rsidR="00E92C3B" w:rsidRDefault="00E92C3B" w:rsidP="00E92C3B">
      <w:pPr>
        <w:ind w:firstLine="0"/>
      </w:pPr>
      <w:r>
        <w:lastRenderedPageBreak/>
        <w:t>&lt;section class="content-header"&gt;</w:t>
      </w:r>
    </w:p>
    <w:p w:rsidR="00E92C3B" w:rsidRDefault="00E92C3B" w:rsidP="00E92C3B">
      <w:pPr>
        <w:ind w:firstLine="0"/>
      </w:pPr>
      <w:r>
        <w:t xml:space="preserve">  &lt;h1&gt;</w:t>
      </w:r>
    </w:p>
    <w:p w:rsidR="00E92C3B" w:rsidRDefault="00E92C3B" w:rsidP="00E92C3B">
      <w:pPr>
        <w:ind w:firstLine="0"/>
      </w:pPr>
      <w:r>
        <w:t xml:space="preserve">    Student Offenses</w:t>
      </w:r>
    </w:p>
    <w:p w:rsidR="00E92C3B" w:rsidRDefault="00E92C3B" w:rsidP="00E92C3B">
      <w:pPr>
        <w:ind w:firstLine="0"/>
      </w:pPr>
      <w:r>
        <w:t xml:space="preserve">    &lt;small&gt;Major Offense: &lt;?php echo school_term() . " Term"; ?&gt;&lt;/small&gt;</w:t>
      </w:r>
    </w:p>
    <w:p w:rsidR="00E92C3B" w:rsidRDefault="00E92C3B" w:rsidP="00E92C3B">
      <w:pPr>
        <w:ind w:firstLine="0"/>
      </w:pPr>
      <w:r>
        <w:t xml:space="preserve">  &lt;/h1&gt;</w:t>
      </w:r>
    </w:p>
    <w:p w:rsidR="00E92C3B" w:rsidRDefault="00E92C3B" w:rsidP="00E92C3B">
      <w:pPr>
        <w:ind w:firstLine="0"/>
      </w:pPr>
      <w:r>
        <w:tab/>
        <w:t>&lt;ol class="breadcrumb"&gt;</w:t>
      </w:r>
    </w:p>
    <w:p w:rsidR="00E92C3B" w:rsidRDefault="00E92C3B" w:rsidP="00E92C3B">
      <w:pPr>
        <w:ind w:firstLine="0"/>
      </w:pPr>
      <w:r>
        <w:tab/>
      </w:r>
      <w:r>
        <w:tab/>
        <w:t>&lt;li&gt;&lt;a href="admin.php"&gt;&lt;i class="fa fa-home"&gt;&lt;/i&gt;Home&lt;/a&gt;&lt;/li&gt;</w:t>
      </w:r>
    </w:p>
    <w:p w:rsidR="00E92C3B" w:rsidRDefault="00E92C3B" w:rsidP="00E92C3B">
      <w:pPr>
        <w:ind w:firstLine="0"/>
      </w:pPr>
      <w:r>
        <w:tab/>
        <w:t>&lt;/ol&gt;</w:t>
      </w:r>
      <w:r>
        <w:tab/>
      </w:r>
    </w:p>
    <w:p w:rsidR="00E92C3B" w:rsidRDefault="00E92C3B" w:rsidP="00E92C3B">
      <w:pPr>
        <w:ind w:firstLine="0"/>
      </w:pPr>
      <w:r>
        <w:t>&lt;/section&gt;</w:t>
      </w:r>
    </w:p>
    <w:p w:rsidR="00E92C3B" w:rsidRDefault="00E92C3B" w:rsidP="00E92C3B">
      <w:pPr>
        <w:ind w:firstLine="0"/>
      </w:pPr>
      <w:r>
        <w:t>&lt;section class="content"&gt;</w:t>
      </w:r>
    </w:p>
    <w:p w:rsidR="00E92C3B" w:rsidRDefault="00E92C3B" w:rsidP="00E92C3B">
      <w:pPr>
        <w:ind w:firstLine="0"/>
      </w:pPr>
      <w:r>
        <w:t xml:space="preserve">&lt;?php  </w:t>
      </w:r>
    </w:p>
    <w:p w:rsidR="00E92C3B" w:rsidRDefault="00E92C3B" w:rsidP="00E92C3B">
      <w:pPr>
        <w:ind w:firstLine="0"/>
      </w:pPr>
      <w:r>
        <w:t xml:space="preserve">  require 'app/view/handler/redirection/_minor_notification.php';</w:t>
      </w:r>
    </w:p>
    <w:p w:rsidR="00E92C3B" w:rsidRDefault="00E92C3B" w:rsidP="00E92C3B">
      <w:pPr>
        <w:ind w:firstLine="0"/>
      </w:pPr>
      <w:r>
        <w:t>?&gt;</w:t>
      </w:r>
    </w:p>
    <w:p w:rsidR="00E92C3B" w:rsidRDefault="00E92C3B" w:rsidP="00E92C3B">
      <w:pPr>
        <w:ind w:firstLine="0"/>
      </w:pPr>
      <w:r>
        <w:t xml:space="preserve">  &lt;div class="row"&gt;</w:t>
      </w:r>
    </w:p>
    <w:p w:rsidR="00E92C3B" w:rsidRDefault="00E92C3B" w:rsidP="00E92C3B">
      <w:pPr>
        <w:ind w:firstLine="0"/>
      </w:pPr>
      <w:r>
        <w:t xml:space="preserve">    &lt;div class="col-md-3"&gt;</w:t>
      </w:r>
    </w:p>
    <w:p w:rsidR="00E92C3B" w:rsidRDefault="00E92C3B" w:rsidP="00E92C3B">
      <w:pPr>
        <w:ind w:firstLine="0"/>
      </w:pPr>
      <w:r>
        <w:t xml:space="preserve">      &lt;div class="box box-solid"&gt;</w:t>
      </w:r>
    </w:p>
    <w:p w:rsidR="00E92C3B" w:rsidRDefault="00E92C3B" w:rsidP="00E92C3B">
      <w:pPr>
        <w:ind w:firstLine="0"/>
      </w:pPr>
      <w:r>
        <w:t xml:space="preserve">        &lt;div class="box-body no-padding"&gt;</w:t>
      </w:r>
    </w:p>
    <w:p w:rsidR="00E92C3B" w:rsidRDefault="00E92C3B" w:rsidP="00E92C3B">
      <w:pPr>
        <w:ind w:firstLine="0"/>
      </w:pPr>
      <w:r>
        <w:t xml:space="preserve">          &lt;ul class="nav nav-pills nav-stacked"&gt;</w:t>
      </w:r>
    </w:p>
    <w:p w:rsidR="00E92C3B" w:rsidRDefault="00E92C3B" w:rsidP="00E92C3B">
      <w:pPr>
        <w:ind w:firstLine="0"/>
      </w:pPr>
      <w:r>
        <w:t xml:space="preserve">            &lt;li&gt;&lt;a href="minor_offense_list_root.php"&gt; Minor Offense&lt;/a&gt;&lt;/li&gt;</w:t>
      </w:r>
    </w:p>
    <w:p w:rsidR="00E92C3B" w:rsidRDefault="00E92C3B" w:rsidP="00E92C3B">
      <w:pPr>
        <w:ind w:firstLine="0"/>
      </w:pPr>
      <w:r>
        <w:t xml:space="preserve">            &lt;li class="active"&gt;&lt;a href="major_offense_list_root.php"&gt; Major Offense&lt;/a&gt;&lt;/li&gt;</w:t>
      </w:r>
    </w:p>
    <w:p w:rsidR="00E92C3B" w:rsidRDefault="00E92C3B" w:rsidP="00E92C3B">
      <w:pPr>
        <w:ind w:firstLine="0"/>
      </w:pPr>
      <w:r>
        <w:t xml:space="preserve">          &lt;/ul&gt;</w:t>
      </w:r>
    </w:p>
    <w:p w:rsidR="00E92C3B" w:rsidRDefault="00E92C3B" w:rsidP="00E92C3B">
      <w:pPr>
        <w:ind w:firstLine="0"/>
      </w:pPr>
      <w:r>
        <w:t xml:space="preserve">        &lt;/div&gt;&lt;!-- /.box-body --&gt;</w:t>
      </w:r>
    </w:p>
    <w:p w:rsidR="00E92C3B" w:rsidRDefault="00E92C3B" w:rsidP="00E92C3B">
      <w:pPr>
        <w:ind w:firstLine="0"/>
      </w:pPr>
      <w:r>
        <w:t xml:space="preserve">      &lt;/div&gt;&lt;!-- /. box --&gt;</w:t>
      </w:r>
    </w:p>
    <w:p w:rsidR="00E92C3B" w:rsidRDefault="00E92C3B" w:rsidP="00E92C3B">
      <w:pPr>
        <w:ind w:firstLine="0"/>
      </w:pPr>
      <w:r>
        <w:lastRenderedPageBreak/>
        <w:t xml:space="preserve">    &lt;/div&gt;&lt;!-- /.col --&gt;</w:t>
      </w:r>
    </w:p>
    <w:p w:rsidR="00E92C3B" w:rsidRDefault="00E92C3B" w:rsidP="00E92C3B">
      <w:pPr>
        <w:ind w:firstLine="0"/>
      </w:pPr>
      <w:r>
        <w:t xml:space="preserve">    &lt;?php  </w:t>
      </w:r>
    </w:p>
    <w:p w:rsidR="00E92C3B" w:rsidRDefault="00E92C3B" w:rsidP="00E92C3B">
      <w:pPr>
        <w:ind w:firstLine="0"/>
      </w:pPr>
      <w:r>
        <w:t xml:space="preserve">      if (isset($_GET['r'])) {</w:t>
      </w:r>
    </w:p>
    <w:p w:rsidR="00E92C3B" w:rsidRDefault="00E92C3B" w:rsidP="00E92C3B">
      <w:pPr>
        <w:ind w:firstLine="0"/>
      </w:pPr>
      <w:r>
        <w:t xml:space="preserve">        $id = base64_decode($_GET['r']);</w:t>
      </w:r>
    </w:p>
    <w:p w:rsidR="00E92C3B" w:rsidRDefault="00E92C3B" w:rsidP="00E92C3B">
      <w:pPr>
        <w:ind w:firstLine="0"/>
      </w:pPr>
    </w:p>
    <w:p w:rsidR="00E92C3B" w:rsidRDefault="00E92C3B" w:rsidP="00E92C3B">
      <w:pPr>
        <w:ind w:firstLine="0"/>
      </w:pPr>
      <w:r>
        <w:t xml:space="preserve">        $count = getting_offense_count($id);</w:t>
      </w:r>
    </w:p>
    <w:p w:rsidR="00E92C3B" w:rsidRDefault="00E92C3B" w:rsidP="00E92C3B">
      <w:pPr>
        <w:ind w:firstLine="0"/>
      </w:pPr>
      <w:r>
        <w:t xml:space="preserve">        if ($count == "-") {</w:t>
      </w:r>
    </w:p>
    <w:p w:rsidR="00E92C3B" w:rsidRDefault="00E92C3B" w:rsidP="00E92C3B">
      <w:pPr>
        <w:ind w:firstLine="0"/>
      </w:pPr>
      <w:r>
        <w:t xml:space="preserve">          case_report_major($id);</w:t>
      </w:r>
    </w:p>
    <w:p w:rsidR="00E92C3B" w:rsidRDefault="00E92C3B" w:rsidP="00E92C3B">
      <w:pPr>
        <w:ind w:firstLine="0"/>
      </w:pPr>
      <w:r>
        <w:t xml:space="preserve">        } elseif ($count == "First Offense") {</w:t>
      </w:r>
    </w:p>
    <w:p w:rsidR="00E92C3B" w:rsidRDefault="00E92C3B" w:rsidP="00E92C3B">
      <w:pPr>
        <w:ind w:firstLine="0"/>
      </w:pPr>
      <w:r>
        <w:t xml:space="preserve">          first_offense_major($id);</w:t>
      </w:r>
    </w:p>
    <w:p w:rsidR="00E92C3B" w:rsidRDefault="00E92C3B" w:rsidP="00E92C3B">
      <w:pPr>
        <w:ind w:firstLine="0"/>
      </w:pPr>
      <w:r>
        <w:t xml:space="preserve">        } elseif ($count == "Second Offense") {</w:t>
      </w:r>
    </w:p>
    <w:p w:rsidR="00E92C3B" w:rsidRDefault="00E92C3B" w:rsidP="00E92C3B">
      <w:pPr>
        <w:ind w:firstLine="0"/>
      </w:pPr>
      <w:r>
        <w:t xml:space="preserve">          second_offense_major($id);</w:t>
      </w:r>
    </w:p>
    <w:p w:rsidR="00E92C3B" w:rsidRDefault="00E92C3B" w:rsidP="00E92C3B">
      <w:pPr>
        <w:ind w:firstLine="0"/>
      </w:pPr>
      <w:r>
        <w:t xml:space="preserve">        } elseif ($count == "Third Offense") {</w:t>
      </w:r>
    </w:p>
    <w:p w:rsidR="00E92C3B" w:rsidRDefault="00E92C3B" w:rsidP="00E92C3B">
      <w:pPr>
        <w:ind w:firstLine="0"/>
      </w:pPr>
      <w:r>
        <w:t xml:space="preserve">          third_offense_major($id);</w:t>
      </w:r>
    </w:p>
    <w:p w:rsidR="00E92C3B" w:rsidRDefault="00E92C3B" w:rsidP="00E92C3B">
      <w:pPr>
        <w:ind w:firstLine="0"/>
      </w:pPr>
      <w:r>
        <w:t xml:space="preserve">        }</w:t>
      </w:r>
    </w:p>
    <w:p w:rsidR="00E92C3B" w:rsidRDefault="00E92C3B" w:rsidP="00E92C3B">
      <w:pPr>
        <w:ind w:firstLine="0"/>
      </w:pPr>
      <w:r>
        <w:t xml:space="preserve">      }</w:t>
      </w:r>
    </w:p>
    <w:p w:rsidR="00E92C3B" w:rsidRDefault="00E92C3B" w:rsidP="00E92C3B">
      <w:pPr>
        <w:ind w:firstLine="0"/>
      </w:pPr>
      <w:r>
        <w:t xml:space="preserve">    ?&gt;</w:t>
      </w:r>
    </w:p>
    <w:p w:rsidR="00E92C3B" w:rsidRDefault="00E92C3B" w:rsidP="00E92C3B">
      <w:pPr>
        <w:ind w:firstLine="0"/>
      </w:pPr>
      <w:r>
        <w:t xml:space="preserve">  &lt;/div&gt;&lt;!-- /.row --&gt;</w:t>
      </w:r>
    </w:p>
    <w:p w:rsidR="00E92C3B" w:rsidRDefault="00E92C3B" w:rsidP="00E92C3B">
      <w:pPr>
        <w:ind w:firstLine="0"/>
      </w:pPr>
      <w:r>
        <w:t>&lt;/section&gt;&lt;!-- /.content --&gt;</w:t>
      </w:r>
    </w:p>
    <w:p w:rsidR="00E92C3B" w:rsidRDefault="00E92C3B" w:rsidP="00E92C3B">
      <w:pPr>
        <w:ind w:firstLine="0"/>
      </w:pPr>
      <w:r>
        <w:t>&lt;!-- === [= NOTHING FOLLOWS =] === --&gt;</w:t>
      </w:r>
    </w:p>
    <w:p w:rsidR="00E92C3B" w:rsidRDefault="00E92C3B" w:rsidP="00E92C3B">
      <w:pPr>
        <w:ind w:firstLine="0"/>
      </w:pPr>
      <w:r>
        <w:t xml:space="preserve">&lt;?php  </w:t>
      </w:r>
    </w:p>
    <w:p w:rsidR="00E92C3B" w:rsidRDefault="00E92C3B" w:rsidP="00E92C3B">
      <w:pPr>
        <w:ind w:firstLine="0"/>
      </w:pPr>
      <w:r>
        <w:t>require 'app/view/administrator/overall-footer.php';</w:t>
      </w:r>
    </w:p>
    <w:p w:rsidR="00E92C3B" w:rsidRDefault="00E92C3B" w:rsidP="00E92C3B">
      <w:pPr>
        <w:ind w:firstLine="0"/>
      </w:pPr>
      <w:r>
        <w:t>?&gt;</w:t>
      </w:r>
    </w:p>
    <w:p w:rsidR="00E92C3B" w:rsidRDefault="00E92C3B" w:rsidP="00E92C3B">
      <w:pPr>
        <w:ind w:firstLine="0"/>
      </w:pPr>
    </w:p>
    <w:p w:rsidR="00E92C3B" w:rsidRDefault="00E92C3B" w:rsidP="00E92C3B">
      <w:pPr>
        <w:ind w:firstLine="0"/>
        <w:rPr>
          <w:b/>
        </w:rPr>
      </w:pPr>
      <w:r>
        <w:tab/>
      </w:r>
      <w:r>
        <w:rPr>
          <w:b/>
        </w:rPr>
        <w:t>student_minor_report.php</w:t>
      </w:r>
    </w:p>
    <w:p w:rsidR="00E92C3B" w:rsidRDefault="00E92C3B" w:rsidP="00E92C3B">
      <w:pPr>
        <w:ind w:firstLine="0"/>
      </w:pPr>
      <w:r>
        <w:t>&lt;!-- This Page is/are for Administrator --&gt;</w:t>
      </w:r>
    </w:p>
    <w:p w:rsidR="00E92C3B" w:rsidRDefault="00E92C3B" w:rsidP="00E92C3B">
      <w:pPr>
        <w:ind w:firstLine="0"/>
      </w:pPr>
      <w:r>
        <w:t xml:space="preserve">&lt;?php </w:t>
      </w:r>
    </w:p>
    <w:p w:rsidR="00E92C3B" w:rsidRDefault="00E92C3B" w:rsidP="00E92C3B">
      <w:pPr>
        <w:ind w:firstLine="0"/>
      </w:pPr>
      <w:r>
        <w:t>require 'app/controller/init.php';</w:t>
      </w:r>
    </w:p>
    <w:p w:rsidR="00E92C3B" w:rsidRDefault="00E92C3B" w:rsidP="00E92C3B">
      <w:pPr>
        <w:ind w:firstLine="0"/>
      </w:pPr>
      <w:r>
        <w:t>protect_page_profile_admin();</w:t>
      </w:r>
    </w:p>
    <w:p w:rsidR="00E92C3B" w:rsidRDefault="00E92C3B" w:rsidP="00E92C3B">
      <w:pPr>
        <w:ind w:firstLine="0"/>
      </w:pPr>
      <w:r>
        <w:t>require 'app/controller/administrator/login-credential.php';</w:t>
      </w:r>
    </w:p>
    <w:p w:rsidR="00E92C3B" w:rsidRDefault="00E92C3B" w:rsidP="00E92C3B">
      <w:pPr>
        <w:ind w:firstLine="0"/>
      </w:pPr>
      <w:r>
        <w:t>require 'app/view/handler/gateway/_offense_minor.php';</w:t>
      </w:r>
    </w:p>
    <w:p w:rsidR="00E92C3B" w:rsidRDefault="00E92C3B" w:rsidP="00E92C3B">
      <w:pPr>
        <w:ind w:firstLine="0"/>
      </w:pPr>
      <w:r>
        <w:t>require 'app/view/administrator/overall-header.php';</w:t>
      </w:r>
    </w:p>
    <w:p w:rsidR="00E92C3B" w:rsidRDefault="00E92C3B" w:rsidP="00E92C3B">
      <w:pPr>
        <w:ind w:firstLine="0"/>
      </w:pPr>
      <w:r>
        <w:t>?&gt;</w:t>
      </w:r>
    </w:p>
    <w:p w:rsidR="00E92C3B" w:rsidRDefault="00E92C3B" w:rsidP="00E92C3B">
      <w:pPr>
        <w:ind w:firstLine="0"/>
      </w:pPr>
      <w:r>
        <w:t>&lt;!-- === Insert Administrator Content === --&gt;</w:t>
      </w:r>
    </w:p>
    <w:p w:rsidR="00E92C3B" w:rsidRDefault="00E92C3B" w:rsidP="00E92C3B">
      <w:pPr>
        <w:ind w:firstLine="0"/>
      </w:pPr>
      <w:r>
        <w:t>&lt;section class="content-header"&gt;</w:t>
      </w:r>
    </w:p>
    <w:p w:rsidR="00E92C3B" w:rsidRDefault="00E92C3B" w:rsidP="00E92C3B">
      <w:pPr>
        <w:ind w:firstLine="0"/>
      </w:pPr>
      <w:r>
        <w:t xml:space="preserve">  &lt;h1&gt;</w:t>
      </w:r>
    </w:p>
    <w:p w:rsidR="00E92C3B" w:rsidRDefault="00E92C3B" w:rsidP="00E92C3B">
      <w:pPr>
        <w:ind w:firstLine="0"/>
      </w:pPr>
      <w:r>
        <w:t xml:space="preserve">    Student Offenses</w:t>
      </w:r>
    </w:p>
    <w:p w:rsidR="00E92C3B" w:rsidRDefault="00E92C3B" w:rsidP="00E92C3B">
      <w:pPr>
        <w:ind w:firstLine="0"/>
      </w:pPr>
      <w:r>
        <w:t xml:space="preserve">    &lt;small&gt;Minor Offense: &lt;?php echo school_term() . " Term"; ?&gt;&lt;/small&gt;</w:t>
      </w:r>
    </w:p>
    <w:p w:rsidR="00E92C3B" w:rsidRDefault="00E92C3B" w:rsidP="00E92C3B">
      <w:pPr>
        <w:ind w:firstLine="0"/>
      </w:pPr>
      <w:r>
        <w:t xml:space="preserve">  &lt;/h1&gt;</w:t>
      </w:r>
    </w:p>
    <w:p w:rsidR="00E92C3B" w:rsidRDefault="00E92C3B" w:rsidP="00E92C3B">
      <w:pPr>
        <w:ind w:firstLine="0"/>
      </w:pPr>
      <w:r>
        <w:tab/>
        <w:t>&lt;ol class="breadcrumb"&gt;</w:t>
      </w:r>
    </w:p>
    <w:p w:rsidR="00E92C3B" w:rsidRDefault="00E92C3B" w:rsidP="00E92C3B">
      <w:pPr>
        <w:ind w:firstLine="0"/>
      </w:pPr>
      <w:r>
        <w:tab/>
      </w:r>
      <w:r>
        <w:tab/>
        <w:t>&lt;li&gt;&lt;a href="admin.php"&gt;&lt;i class="fa fa-home"&gt;&lt;/i&gt;Home&lt;/a&gt;&lt;/li&gt;</w:t>
      </w:r>
    </w:p>
    <w:p w:rsidR="00E92C3B" w:rsidRDefault="00E92C3B" w:rsidP="00E92C3B">
      <w:pPr>
        <w:ind w:firstLine="0"/>
      </w:pPr>
      <w:r>
        <w:tab/>
        <w:t>&lt;/ol&gt;</w:t>
      </w:r>
      <w:r>
        <w:tab/>
      </w:r>
    </w:p>
    <w:p w:rsidR="00E92C3B" w:rsidRDefault="00E92C3B" w:rsidP="00E92C3B">
      <w:pPr>
        <w:ind w:firstLine="0"/>
      </w:pPr>
      <w:r>
        <w:t>&lt;/section&gt;</w:t>
      </w:r>
    </w:p>
    <w:p w:rsidR="00E92C3B" w:rsidRDefault="00E92C3B" w:rsidP="00E92C3B">
      <w:pPr>
        <w:ind w:firstLine="0"/>
      </w:pPr>
      <w:r>
        <w:t>&lt;section class="content"&gt;</w:t>
      </w:r>
    </w:p>
    <w:p w:rsidR="00E92C3B" w:rsidRDefault="00E92C3B" w:rsidP="00E92C3B">
      <w:pPr>
        <w:ind w:firstLine="0"/>
      </w:pPr>
      <w:r>
        <w:t xml:space="preserve">&lt;?php  </w:t>
      </w:r>
    </w:p>
    <w:p w:rsidR="00E92C3B" w:rsidRDefault="00E92C3B" w:rsidP="00E92C3B">
      <w:pPr>
        <w:ind w:firstLine="0"/>
      </w:pPr>
      <w:r>
        <w:t xml:space="preserve">  require 'app/view/handler/redirection/_minor_notification.php';</w:t>
      </w:r>
    </w:p>
    <w:p w:rsidR="00E92C3B" w:rsidRDefault="00E92C3B" w:rsidP="00E92C3B">
      <w:pPr>
        <w:ind w:firstLine="0"/>
      </w:pPr>
      <w:r>
        <w:lastRenderedPageBreak/>
        <w:t>?&gt;</w:t>
      </w:r>
    </w:p>
    <w:p w:rsidR="00E92C3B" w:rsidRDefault="00E92C3B" w:rsidP="00E92C3B">
      <w:pPr>
        <w:ind w:firstLine="0"/>
      </w:pPr>
      <w:r>
        <w:t xml:space="preserve">  &lt;div class="row"&gt;</w:t>
      </w:r>
    </w:p>
    <w:p w:rsidR="00E92C3B" w:rsidRDefault="00E92C3B" w:rsidP="00E92C3B">
      <w:pPr>
        <w:ind w:firstLine="0"/>
      </w:pPr>
      <w:r>
        <w:t xml:space="preserve">    &lt;div class="col-md-3"&gt;</w:t>
      </w:r>
    </w:p>
    <w:p w:rsidR="00E92C3B" w:rsidRDefault="00E92C3B" w:rsidP="00E92C3B">
      <w:pPr>
        <w:ind w:firstLine="0"/>
      </w:pPr>
      <w:r>
        <w:t xml:space="preserve">      &lt;a href="minor_offense_report.php" class="btn btn-primary btn-block margin-bottom"&gt;Minor Offense Report&lt;/a&gt;</w:t>
      </w:r>
    </w:p>
    <w:p w:rsidR="00E92C3B" w:rsidRDefault="00E92C3B" w:rsidP="00E92C3B">
      <w:pPr>
        <w:ind w:firstLine="0"/>
      </w:pPr>
      <w:r>
        <w:t xml:space="preserve">      &lt;div class="box box-solid"&gt;</w:t>
      </w:r>
    </w:p>
    <w:p w:rsidR="00E92C3B" w:rsidRDefault="00E92C3B" w:rsidP="00E92C3B">
      <w:pPr>
        <w:ind w:firstLine="0"/>
      </w:pPr>
      <w:r>
        <w:t xml:space="preserve">        &lt;div class="box-body no-padding"&gt;</w:t>
      </w:r>
    </w:p>
    <w:p w:rsidR="00E92C3B" w:rsidRDefault="00E92C3B" w:rsidP="00E92C3B">
      <w:pPr>
        <w:ind w:firstLine="0"/>
      </w:pPr>
      <w:r>
        <w:t xml:space="preserve">          &lt;ul class="nav nav-pills nav-stacked"&gt;</w:t>
      </w:r>
    </w:p>
    <w:p w:rsidR="00E92C3B" w:rsidRDefault="00E92C3B" w:rsidP="00E92C3B">
      <w:pPr>
        <w:ind w:firstLine="0"/>
      </w:pPr>
      <w:r>
        <w:t xml:space="preserve">            &lt;li class="active"&gt;&lt;a href="minor_offense_list.php"&gt; Minor Offense&lt;/a&gt;&lt;/li&gt;</w:t>
      </w:r>
    </w:p>
    <w:p w:rsidR="00E92C3B" w:rsidRDefault="00E92C3B" w:rsidP="00E92C3B">
      <w:pPr>
        <w:ind w:firstLine="0"/>
      </w:pPr>
      <w:r>
        <w:t xml:space="preserve">            &lt;li&gt;&lt;a href="major_offense_list.php"&gt; Major Offense&lt;/a&gt;&lt;/li&gt;</w:t>
      </w:r>
    </w:p>
    <w:p w:rsidR="00E92C3B" w:rsidRDefault="00E92C3B" w:rsidP="00E92C3B">
      <w:pPr>
        <w:ind w:firstLine="0"/>
      </w:pPr>
      <w:r>
        <w:t xml:space="preserve">          &lt;/ul&gt;</w:t>
      </w:r>
    </w:p>
    <w:p w:rsidR="00E92C3B" w:rsidRDefault="00E92C3B" w:rsidP="00E92C3B">
      <w:pPr>
        <w:ind w:firstLine="0"/>
      </w:pPr>
      <w:r>
        <w:t xml:space="preserve">        &lt;/div&gt;&lt;!-- /.box-body --&gt;</w:t>
      </w:r>
    </w:p>
    <w:p w:rsidR="00E92C3B" w:rsidRDefault="00E92C3B" w:rsidP="00E92C3B">
      <w:pPr>
        <w:ind w:firstLine="0"/>
      </w:pPr>
      <w:r>
        <w:t xml:space="preserve">      &lt;/div&gt;&lt;!-- /. box --&gt;</w:t>
      </w:r>
    </w:p>
    <w:p w:rsidR="00E92C3B" w:rsidRDefault="00E92C3B" w:rsidP="00E92C3B">
      <w:pPr>
        <w:ind w:firstLine="0"/>
      </w:pPr>
      <w:r>
        <w:t xml:space="preserve">    &lt;/div&gt;&lt;!-- /.col --&gt;</w:t>
      </w:r>
    </w:p>
    <w:p w:rsidR="00E92C3B" w:rsidRDefault="00E92C3B" w:rsidP="00E92C3B">
      <w:pPr>
        <w:ind w:firstLine="0"/>
      </w:pPr>
      <w:r>
        <w:t xml:space="preserve">    &lt;?php  </w:t>
      </w:r>
    </w:p>
    <w:p w:rsidR="00E92C3B" w:rsidRDefault="00E92C3B" w:rsidP="00E92C3B">
      <w:pPr>
        <w:ind w:firstLine="0"/>
      </w:pPr>
      <w:r>
        <w:t xml:space="preserve">      if (isset($_GET['r'])) {</w:t>
      </w:r>
    </w:p>
    <w:p w:rsidR="00E92C3B" w:rsidRDefault="00E92C3B" w:rsidP="00E92C3B">
      <w:pPr>
        <w:ind w:firstLine="0"/>
      </w:pPr>
      <w:r>
        <w:t xml:space="preserve">        $id = base64_decode($_GET['r']);</w:t>
      </w:r>
    </w:p>
    <w:p w:rsidR="00E92C3B" w:rsidRDefault="00E92C3B" w:rsidP="00E92C3B">
      <w:pPr>
        <w:ind w:firstLine="0"/>
      </w:pPr>
    </w:p>
    <w:p w:rsidR="00E92C3B" w:rsidRDefault="00E92C3B" w:rsidP="00E92C3B">
      <w:pPr>
        <w:ind w:firstLine="0"/>
      </w:pPr>
      <w:r>
        <w:t xml:space="preserve">        $count = getting_offense_count($id);</w:t>
      </w:r>
    </w:p>
    <w:p w:rsidR="00E92C3B" w:rsidRDefault="00E92C3B" w:rsidP="00E92C3B">
      <w:pPr>
        <w:ind w:firstLine="0"/>
      </w:pPr>
      <w:r>
        <w:t xml:space="preserve">        if ($count == "-") {</w:t>
      </w:r>
    </w:p>
    <w:p w:rsidR="00E92C3B" w:rsidRDefault="00E92C3B" w:rsidP="00E92C3B">
      <w:pPr>
        <w:ind w:firstLine="0"/>
      </w:pPr>
      <w:r>
        <w:t xml:space="preserve">          case_report_minor($id);</w:t>
      </w:r>
    </w:p>
    <w:p w:rsidR="00E92C3B" w:rsidRDefault="00E92C3B" w:rsidP="00E92C3B">
      <w:pPr>
        <w:ind w:firstLine="0"/>
      </w:pPr>
      <w:r>
        <w:t xml:space="preserve">        } elseif ($count == "First Offense") {</w:t>
      </w:r>
    </w:p>
    <w:p w:rsidR="00E92C3B" w:rsidRDefault="00E92C3B" w:rsidP="00E92C3B">
      <w:pPr>
        <w:ind w:firstLine="0"/>
      </w:pPr>
      <w:r>
        <w:t xml:space="preserve">          first_offense_minor($id);</w:t>
      </w:r>
    </w:p>
    <w:p w:rsidR="00E92C3B" w:rsidRDefault="00E92C3B" w:rsidP="00E92C3B">
      <w:pPr>
        <w:ind w:firstLine="0"/>
      </w:pPr>
      <w:r>
        <w:lastRenderedPageBreak/>
        <w:t xml:space="preserve">        } elseif ($count == "Second Offense") {</w:t>
      </w:r>
    </w:p>
    <w:p w:rsidR="00E92C3B" w:rsidRDefault="00E92C3B" w:rsidP="00E92C3B">
      <w:pPr>
        <w:ind w:firstLine="0"/>
      </w:pPr>
      <w:r>
        <w:t xml:space="preserve">          second_offense_minor($id);</w:t>
      </w:r>
    </w:p>
    <w:p w:rsidR="00E92C3B" w:rsidRDefault="00E92C3B" w:rsidP="00E92C3B">
      <w:pPr>
        <w:ind w:firstLine="0"/>
      </w:pPr>
      <w:r>
        <w:t xml:space="preserve">        } elseif ($count == "Third Offense") {</w:t>
      </w:r>
    </w:p>
    <w:p w:rsidR="00E92C3B" w:rsidRDefault="00E92C3B" w:rsidP="00E92C3B">
      <w:pPr>
        <w:ind w:firstLine="0"/>
      </w:pPr>
      <w:r>
        <w:t xml:space="preserve">          third_offense_minor($id);</w:t>
      </w:r>
    </w:p>
    <w:p w:rsidR="00E92C3B" w:rsidRDefault="00E92C3B" w:rsidP="00E92C3B">
      <w:pPr>
        <w:ind w:firstLine="0"/>
      </w:pPr>
      <w:r>
        <w:t xml:space="preserve">        }</w:t>
      </w:r>
    </w:p>
    <w:p w:rsidR="00E92C3B" w:rsidRDefault="00E92C3B" w:rsidP="00E92C3B">
      <w:pPr>
        <w:ind w:firstLine="0"/>
      </w:pPr>
      <w:r>
        <w:t xml:space="preserve">      }</w:t>
      </w:r>
    </w:p>
    <w:p w:rsidR="00E92C3B" w:rsidRDefault="00E92C3B" w:rsidP="00E92C3B">
      <w:pPr>
        <w:ind w:firstLine="0"/>
      </w:pPr>
      <w:r>
        <w:t xml:space="preserve">    ?&gt;</w:t>
      </w:r>
    </w:p>
    <w:p w:rsidR="00E92C3B" w:rsidRDefault="00E92C3B" w:rsidP="00E92C3B">
      <w:pPr>
        <w:ind w:firstLine="0"/>
      </w:pPr>
      <w:r>
        <w:t xml:space="preserve">  &lt;/div&gt;&lt;!-- /.row --&gt;</w:t>
      </w:r>
    </w:p>
    <w:p w:rsidR="00E92C3B" w:rsidRDefault="00E92C3B" w:rsidP="00E92C3B">
      <w:pPr>
        <w:ind w:firstLine="0"/>
      </w:pPr>
      <w:r>
        <w:t>&lt;/section&gt;&lt;!-- /.content --&gt;</w:t>
      </w:r>
    </w:p>
    <w:p w:rsidR="00E92C3B" w:rsidRDefault="00E92C3B" w:rsidP="00E92C3B">
      <w:pPr>
        <w:ind w:firstLine="0"/>
      </w:pPr>
      <w:r>
        <w:t>&lt;!-- === [= NOTHING FOLLOWS =] === --&gt;</w:t>
      </w:r>
    </w:p>
    <w:p w:rsidR="00E92C3B" w:rsidRDefault="00E92C3B" w:rsidP="00E92C3B">
      <w:pPr>
        <w:ind w:firstLine="0"/>
      </w:pPr>
      <w:r>
        <w:t xml:space="preserve">&lt;?php  </w:t>
      </w:r>
    </w:p>
    <w:p w:rsidR="00E92C3B" w:rsidRDefault="00E92C3B" w:rsidP="00E92C3B">
      <w:pPr>
        <w:ind w:firstLine="0"/>
      </w:pPr>
      <w:r>
        <w:t>require 'app/view/administrator/overall-footer.php';</w:t>
      </w:r>
    </w:p>
    <w:p w:rsidR="00E92C3B" w:rsidRDefault="00E92C3B" w:rsidP="00E92C3B">
      <w:pPr>
        <w:ind w:firstLine="0"/>
      </w:pPr>
      <w:r>
        <w:t>?&gt;</w:t>
      </w:r>
    </w:p>
    <w:p w:rsidR="00300B83" w:rsidRDefault="00300B83" w:rsidP="00E92C3B">
      <w:pPr>
        <w:ind w:firstLine="0"/>
      </w:pPr>
    </w:p>
    <w:p w:rsidR="00300B83" w:rsidRDefault="00300B83" w:rsidP="00E92C3B">
      <w:pPr>
        <w:ind w:firstLine="0"/>
        <w:rPr>
          <w:b/>
        </w:rPr>
      </w:pPr>
      <w:r>
        <w:tab/>
      </w:r>
      <w:r>
        <w:rPr>
          <w:b/>
        </w:rPr>
        <w:t>student_minor_report_root.php</w:t>
      </w:r>
    </w:p>
    <w:p w:rsidR="00300B83" w:rsidRDefault="00300B83" w:rsidP="00300B83">
      <w:pPr>
        <w:ind w:firstLine="0"/>
      </w:pPr>
      <w:r>
        <w:t>&lt;!-- This Page is/are for Administrator --&gt;</w:t>
      </w:r>
    </w:p>
    <w:p w:rsidR="00300B83" w:rsidRDefault="00300B83" w:rsidP="00300B83">
      <w:pPr>
        <w:ind w:firstLine="0"/>
      </w:pPr>
      <w:r>
        <w:t xml:space="preserve">&lt;?php </w:t>
      </w:r>
    </w:p>
    <w:p w:rsidR="00300B83" w:rsidRDefault="00300B83" w:rsidP="00300B83">
      <w:pPr>
        <w:ind w:firstLine="0"/>
      </w:pPr>
      <w:r>
        <w:t>require 'app/controller/init.php';</w:t>
      </w:r>
    </w:p>
    <w:p w:rsidR="00300B83" w:rsidRDefault="00300B83" w:rsidP="00300B83">
      <w:pPr>
        <w:ind w:firstLine="0"/>
      </w:pPr>
      <w:r>
        <w:t>protect_page_profile_root();</w:t>
      </w:r>
    </w:p>
    <w:p w:rsidR="00300B83" w:rsidRDefault="00300B83" w:rsidP="00300B83">
      <w:pPr>
        <w:ind w:firstLine="0"/>
      </w:pPr>
      <w:r>
        <w:t>require 'app/controller/root/login-credential-root.php';</w:t>
      </w:r>
    </w:p>
    <w:p w:rsidR="00300B83" w:rsidRDefault="00300B83" w:rsidP="00300B83">
      <w:pPr>
        <w:ind w:firstLine="0"/>
      </w:pPr>
      <w:r>
        <w:t>require 'app/view/handler/gateway/_offense_minor.php';</w:t>
      </w:r>
    </w:p>
    <w:p w:rsidR="00300B83" w:rsidRDefault="00300B83" w:rsidP="00300B83">
      <w:pPr>
        <w:ind w:firstLine="0"/>
      </w:pPr>
      <w:r>
        <w:t>require 'app/view/root/overall-header.php';</w:t>
      </w:r>
    </w:p>
    <w:p w:rsidR="00300B83" w:rsidRDefault="00300B83" w:rsidP="00300B83">
      <w:pPr>
        <w:ind w:firstLine="0"/>
      </w:pPr>
      <w:r>
        <w:t>?&gt;</w:t>
      </w:r>
    </w:p>
    <w:p w:rsidR="00300B83" w:rsidRDefault="00300B83" w:rsidP="00300B83">
      <w:pPr>
        <w:ind w:firstLine="0"/>
      </w:pPr>
      <w:r>
        <w:lastRenderedPageBreak/>
        <w:t>&lt;!-- === Insert Administrator Content === --&gt;</w:t>
      </w:r>
    </w:p>
    <w:p w:rsidR="00300B83" w:rsidRDefault="00300B83" w:rsidP="00300B83">
      <w:pPr>
        <w:ind w:firstLine="0"/>
      </w:pPr>
      <w:r>
        <w:t>&lt;section class="content-header"&gt;</w:t>
      </w:r>
    </w:p>
    <w:p w:rsidR="00300B83" w:rsidRDefault="00300B83" w:rsidP="00300B83">
      <w:pPr>
        <w:ind w:firstLine="0"/>
      </w:pPr>
      <w:r>
        <w:t xml:space="preserve">  &lt;h1&gt;</w:t>
      </w:r>
    </w:p>
    <w:p w:rsidR="00300B83" w:rsidRDefault="00300B83" w:rsidP="00300B83">
      <w:pPr>
        <w:ind w:firstLine="0"/>
      </w:pPr>
      <w:r>
        <w:t xml:space="preserve">    Student Offenses</w:t>
      </w:r>
    </w:p>
    <w:p w:rsidR="00300B83" w:rsidRDefault="00300B83" w:rsidP="00300B83">
      <w:pPr>
        <w:ind w:firstLine="0"/>
      </w:pPr>
      <w:r>
        <w:t xml:space="preserve">    &lt;small&gt;Minor Offense: &lt;?php echo school_term() . " Term"; ?&gt;&lt;/small&gt;</w:t>
      </w:r>
    </w:p>
    <w:p w:rsidR="00300B83" w:rsidRDefault="00300B83" w:rsidP="00300B83">
      <w:pPr>
        <w:ind w:firstLine="0"/>
      </w:pPr>
      <w:r>
        <w:t xml:space="preserve">  &lt;/h1&gt;</w:t>
      </w:r>
    </w:p>
    <w:p w:rsidR="00300B83" w:rsidRDefault="00300B83" w:rsidP="00300B83">
      <w:pPr>
        <w:ind w:firstLine="0"/>
      </w:pPr>
      <w:r>
        <w:tab/>
        <w:t>&lt;ol class="breadcrumb"&gt;</w:t>
      </w:r>
    </w:p>
    <w:p w:rsidR="00300B83" w:rsidRDefault="00300B83" w:rsidP="00300B83">
      <w:pPr>
        <w:ind w:firstLine="0"/>
      </w:pPr>
      <w:r>
        <w:tab/>
      </w:r>
      <w:r>
        <w:tab/>
        <w:t>&lt;li&gt;&lt;a href="admin.php"&gt;&lt;i class="fa fa-home"&gt;&lt;/i&gt;Home&lt;/a&gt;&lt;/li&gt;</w:t>
      </w:r>
    </w:p>
    <w:p w:rsidR="00300B83" w:rsidRDefault="00300B83" w:rsidP="00300B83">
      <w:pPr>
        <w:ind w:firstLine="0"/>
      </w:pPr>
      <w:r>
        <w:tab/>
        <w:t>&lt;/ol&gt;</w:t>
      </w:r>
      <w:r>
        <w:tab/>
      </w:r>
    </w:p>
    <w:p w:rsidR="00300B83" w:rsidRDefault="00300B83" w:rsidP="00300B83">
      <w:pPr>
        <w:ind w:firstLine="0"/>
      </w:pPr>
      <w:r>
        <w:t>&lt;/section&gt;</w:t>
      </w:r>
    </w:p>
    <w:p w:rsidR="00300B83" w:rsidRDefault="00300B83" w:rsidP="00300B83">
      <w:pPr>
        <w:ind w:firstLine="0"/>
      </w:pPr>
      <w:r>
        <w:t>&lt;section class="content"&gt;</w:t>
      </w:r>
    </w:p>
    <w:p w:rsidR="00300B83" w:rsidRDefault="00300B83" w:rsidP="00300B83">
      <w:pPr>
        <w:ind w:firstLine="0"/>
      </w:pPr>
      <w:r>
        <w:t xml:space="preserve">&lt;?php  </w:t>
      </w:r>
    </w:p>
    <w:p w:rsidR="00300B83" w:rsidRDefault="00300B83" w:rsidP="00300B83">
      <w:pPr>
        <w:ind w:firstLine="0"/>
      </w:pPr>
      <w:r>
        <w:t xml:space="preserve">  require 'app/view/handler/redirection/_minor_notification.php';</w:t>
      </w:r>
    </w:p>
    <w:p w:rsidR="00300B83" w:rsidRDefault="00300B83" w:rsidP="00300B83">
      <w:pPr>
        <w:ind w:firstLine="0"/>
      </w:pPr>
      <w:r>
        <w:t>?&gt;</w:t>
      </w:r>
    </w:p>
    <w:p w:rsidR="00300B83" w:rsidRDefault="00300B83" w:rsidP="00300B83">
      <w:pPr>
        <w:ind w:firstLine="0"/>
      </w:pPr>
      <w:r>
        <w:t xml:space="preserve">  &lt;div class="row"&gt;</w:t>
      </w:r>
    </w:p>
    <w:p w:rsidR="00300B83" w:rsidRDefault="00300B83" w:rsidP="00300B83">
      <w:pPr>
        <w:ind w:firstLine="0"/>
      </w:pPr>
      <w:r>
        <w:t xml:space="preserve">    &lt;div class="col-md-3"&gt;</w:t>
      </w:r>
    </w:p>
    <w:p w:rsidR="00300B83" w:rsidRDefault="00300B83" w:rsidP="00300B83">
      <w:pPr>
        <w:ind w:firstLine="0"/>
      </w:pPr>
      <w:r>
        <w:t xml:space="preserve">      &lt;div class="box box-solid"&gt;</w:t>
      </w:r>
    </w:p>
    <w:p w:rsidR="00300B83" w:rsidRDefault="00300B83" w:rsidP="00300B83">
      <w:pPr>
        <w:ind w:firstLine="0"/>
      </w:pPr>
      <w:r>
        <w:t xml:space="preserve">        &lt;div class="box-body no-padding"&gt;</w:t>
      </w:r>
    </w:p>
    <w:p w:rsidR="00300B83" w:rsidRDefault="00300B83" w:rsidP="00300B83">
      <w:pPr>
        <w:ind w:firstLine="0"/>
      </w:pPr>
      <w:r>
        <w:t xml:space="preserve">          &lt;ul class="nav nav-pills nav-stacked"&gt;</w:t>
      </w:r>
    </w:p>
    <w:p w:rsidR="00300B83" w:rsidRDefault="00300B83" w:rsidP="00300B83">
      <w:pPr>
        <w:ind w:firstLine="0"/>
      </w:pPr>
      <w:r>
        <w:t xml:space="preserve">            &lt;li class="active"&gt;&lt;a href="minor_offense_list_root.php"&gt; Minor Offense&lt;/a&gt;&lt;/li&gt;</w:t>
      </w:r>
    </w:p>
    <w:p w:rsidR="00300B83" w:rsidRDefault="00300B83" w:rsidP="00300B83">
      <w:pPr>
        <w:ind w:firstLine="0"/>
      </w:pPr>
      <w:r>
        <w:t xml:space="preserve">            &lt;li&gt;&lt;a href="major_offense_list_root.php"&gt; Major Offense&lt;/a&gt;&lt;/li&gt;</w:t>
      </w:r>
    </w:p>
    <w:p w:rsidR="00300B83" w:rsidRDefault="00300B83" w:rsidP="00300B83">
      <w:pPr>
        <w:ind w:firstLine="0"/>
      </w:pPr>
      <w:r>
        <w:t xml:space="preserve">          &lt;/ul&gt;</w:t>
      </w:r>
    </w:p>
    <w:p w:rsidR="00300B83" w:rsidRDefault="00300B83" w:rsidP="00300B83">
      <w:pPr>
        <w:ind w:firstLine="0"/>
      </w:pPr>
      <w:r>
        <w:t xml:space="preserve">        &lt;/div&gt;&lt;!-- /.box-body --&gt;</w:t>
      </w:r>
    </w:p>
    <w:p w:rsidR="00300B83" w:rsidRDefault="00300B83" w:rsidP="00300B83">
      <w:pPr>
        <w:ind w:firstLine="0"/>
      </w:pPr>
      <w:r>
        <w:lastRenderedPageBreak/>
        <w:t xml:space="preserve">      &lt;/div&gt;&lt;!-- /. box --&gt;</w:t>
      </w:r>
    </w:p>
    <w:p w:rsidR="00300B83" w:rsidRDefault="00300B83" w:rsidP="00300B83">
      <w:pPr>
        <w:ind w:firstLine="0"/>
      </w:pPr>
      <w:r>
        <w:t xml:space="preserve">    &lt;/div&gt;&lt;!-- /.col --&gt;</w:t>
      </w:r>
    </w:p>
    <w:p w:rsidR="00300B83" w:rsidRDefault="00300B83" w:rsidP="00300B83">
      <w:pPr>
        <w:ind w:firstLine="0"/>
      </w:pPr>
      <w:r>
        <w:t xml:space="preserve">    &lt;?php  </w:t>
      </w:r>
    </w:p>
    <w:p w:rsidR="00300B83" w:rsidRDefault="00300B83" w:rsidP="00300B83">
      <w:pPr>
        <w:ind w:firstLine="0"/>
      </w:pPr>
      <w:r>
        <w:t xml:space="preserve">      if (isset($_GET['r'])) {</w:t>
      </w:r>
    </w:p>
    <w:p w:rsidR="00300B83" w:rsidRDefault="00300B83" w:rsidP="00300B83">
      <w:pPr>
        <w:ind w:firstLine="0"/>
      </w:pPr>
      <w:r>
        <w:t xml:space="preserve">        $id = base64_decode($_GET['r']);</w:t>
      </w:r>
    </w:p>
    <w:p w:rsidR="00300B83" w:rsidRDefault="00300B83" w:rsidP="00300B83">
      <w:pPr>
        <w:ind w:firstLine="0"/>
      </w:pPr>
    </w:p>
    <w:p w:rsidR="00300B83" w:rsidRDefault="00300B83" w:rsidP="00300B83">
      <w:pPr>
        <w:ind w:firstLine="0"/>
      </w:pPr>
      <w:r>
        <w:t xml:space="preserve">        $count = getting_offense_count($id);</w:t>
      </w:r>
    </w:p>
    <w:p w:rsidR="00300B83" w:rsidRDefault="00300B83" w:rsidP="00300B83">
      <w:pPr>
        <w:ind w:firstLine="0"/>
      </w:pPr>
      <w:r>
        <w:t xml:space="preserve">        if ($count == "-") {</w:t>
      </w:r>
    </w:p>
    <w:p w:rsidR="00300B83" w:rsidRDefault="00300B83" w:rsidP="00300B83">
      <w:pPr>
        <w:ind w:firstLine="0"/>
      </w:pPr>
      <w:r>
        <w:t xml:space="preserve">          case_report_minor($id);</w:t>
      </w:r>
    </w:p>
    <w:p w:rsidR="00300B83" w:rsidRDefault="00300B83" w:rsidP="00300B83">
      <w:pPr>
        <w:ind w:firstLine="0"/>
      </w:pPr>
      <w:r>
        <w:t xml:space="preserve">        } elseif ($count == "First Offense") {</w:t>
      </w:r>
    </w:p>
    <w:p w:rsidR="00300B83" w:rsidRDefault="00300B83" w:rsidP="00300B83">
      <w:pPr>
        <w:ind w:firstLine="0"/>
      </w:pPr>
      <w:r>
        <w:t xml:space="preserve">          first_offense_minor($id);</w:t>
      </w:r>
    </w:p>
    <w:p w:rsidR="00300B83" w:rsidRDefault="00300B83" w:rsidP="00300B83">
      <w:pPr>
        <w:ind w:firstLine="0"/>
      </w:pPr>
      <w:r>
        <w:t xml:space="preserve">        } elseif ($count == "Second Offense") {</w:t>
      </w:r>
    </w:p>
    <w:p w:rsidR="00300B83" w:rsidRDefault="00300B83" w:rsidP="00300B83">
      <w:pPr>
        <w:ind w:firstLine="0"/>
      </w:pPr>
      <w:r>
        <w:t xml:space="preserve">          second_offense_minor($id);</w:t>
      </w:r>
    </w:p>
    <w:p w:rsidR="00300B83" w:rsidRDefault="00300B83" w:rsidP="00300B83">
      <w:pPr>
        <w:ind w:firstLine="0"/>
      </w:pPr>
      <w:r>
        <w:t xml:space="preserve">        } elseif ($count == "Third Offense") {</w:t>
      </w:r>
    </w:p>
    <w:p w:rsidR="00300B83" w:rsidRDefault="00300B83" w:rsidP="00300B83">
      <w:pPr>
        <w:ind w:firstLine="0"/>
      </w:pPr>
      <w:r>
        <w:t xml:space="preserve">          third_offense_minor($id);</w:t>
      </w:r>
    </w:p>
    <w:p w:rsidR="00300B83" w:rsidRDefault="00300B83" w:rsidP="00300B83">
      <w:pPr>
        <w:ind w:firstLine="0"/>
      </w:pPr>
      <w:r>
        <w:t xml:space="preserve">        }</w:t>
      </w:r>
    </w:p>
    <w:p w:rsidR="00300B83" w:rsidRDefault="00300B83" w:rsidP="00300B83">
      <w:pPr>
        <w:ind w:firstLine="0"/>
      </w:pPr>
      <w:r>
        <w:t xml:space="preserve">      }</w:t>
      </w:r>
    </w:p>
    <w:p w:rsidR="00300B83" w:rsidRDefault="00300B83" w:rsidP="00300B83">
      <w:pPr>
        <w:ind w:firstLine="0"/>
      </w:pPr>
      <w:r>
        <w:t xml:space="preserve">    ?&gt;</w:t>
      </w:r>
    </w:p>
    <w:p w:rsidR="00300B83" w:rsidRDefault="00300B83" w:rsidP="00300B83">
      <w:pPr>
        <w:ind w:firstLine="0"/>
      </w:pPr>
      <w:r>
        <w:t xml:space="preserve">  &lt;/div&gt;&lt;!-- /.row --&gt;</w:t>
      </w:r>
    </w:p>
    <w:p w:rsidR="00300B83" w:rsidRDefault="00300B83" w:rsidP="00300B83">
      <w:pPr>
        <w:ind w:firstLine="0"/>
      </w:pPr>
      <w:r>
        <w:t>&lt;/section&gt;&lt;!-- /.content --&gt;</w:t>
      </w:r>
    </w:p>
    <w:p w:rsidR="00300B83" w:rsidRDefault="00300B83" w:rsidP="00300B83">
      <w:pPr>
        <w:ind w:firstLine="0"/>
      </w:pPr>
      <w:r>
        <w:t>&lt;!-- === [= NOTHING FOLLOWS =] === --&gt;</w:t>
      </w:r>
    </w:p>
    <w:p w:rsidR="00300B83" w:rsidRDefault="00300B83" w:rsidP="00300B83">
      <w:pPr>
        <w:ind w:firstLine="0"/>
      </w:pPr>
      <w:r>
        <w:t xml:space="preserve">&lt;?php  </w:t>
      </w:r>
    </w:p>
    <w:p w:rsidR="00300B83" w:rsidRDefault="00300B83" w:rsidP="00300B83">
      <w:pPr>
        <w:ind w:firstLine="0"/>
      </w:pPr>
      <w:r>
        <w:t>require 'app/view/administrator/overall-footer.php';</w:t>
      </w:r>
    </w:p>
    <w:p w:rsidR="00300B83" w:rsidRDefault="00300B83" w:rsidP="00300B83">
      <w:pPr>
        <w:ind w:firstLine="0"/>
      </w:pPr>
      <w:r>
        <w:lastRenderedPageBreak/>
        <w:t>?&gt;</w:t>
      </w:r>
    </w:p>
    <w:p w:rsidR="00950DE3" w:rsidRDefault="00950DE3" w:rsidP="00300B83">
      <w:pPr>
        <w:ind w:firstLine="0"/>
      </w:pPr>
    </w:p>
    <w:p w:rsidR="00950DE3" w:rsidRDefault="00950DE3" w:rsidP="00300B83">
      <w:pPr>
        <w:ind w:firstLine="0"/>
        <w:rPr>
          <w:b/>
        </w:rPr>
      </w:pPr>
      <w:r>
        <w:tab/>
      </w:r>
      <w:r>
        <w:rPr>
          <w:b/>
        </w:rPr>
        <w:t>student_notification.php</w:t>
      </w:r>
    </w:p>
    <w:p w:rsidR="00950DE3" w:rsidRDefault="00950DE3" w:rsidP="00950DE3">
      <w:pPr>
        <w:ind w:firstLine="0"/>
      </w:pPr>
      <w:r>
        <w:t>&lt;!-- This Page is/are for Administrator --&gt;</w:t>
      </w:r>
    </w:p>
    <w:p w:rsidR="00950DE3" w:rsidRDefault="00950DE3" w:rsidP="00950DE3">
      <w:pPr>
        <w:ind w:firstLine="0"/>
      </w:pPr>
      <w:r>
        <w:t xml:space="preserve">&lt;?php </w:t>
      </w:r>
    </w:p>
    <w:p w:rsidR="00950DE3" w:rsidRDefault="00950DE3" w:rsidP="00950DE3">
      <w:pPr>
        <w:ind w:firstLine="0"/>
      </w:pPr>
      <w:r>
        <w:t>require 'app/controller/init.php';</w:t>
      </w:r>
    </w:p>
    <w:p w:rsidR="00950DE3" w:rsidRDefault="00950DE3" w:rsidP="00950DE3">
      <w:pPr>
        <w:ind w:firstLine="0"/>
      </w:pPr>
      <w:r>
        <w:t>protect_page_profile_admin();</w:t>
      </w:r>
    </w:p>
    <w:p w:rsidR="00950DE3" w:rsidRDefault="00950DE3" w:rsidP="00950DE3">
      <w:pPr>
        <w:ind w:firstLine="0"/>
      </w:pPr>
      <w:r>
        <w:t>require 'app/controller/administrator/login-credential.php';</w:t>
      </w:r>
    </w:p>
    <w:p w:rsidR="00950DE3" w:rsidRDefault="00950DE3" w:rsidP="00950DE3">
      <w:pPr>
        <w:ind w:firstLine="0"/>
      </w:pPr>
      <w:r>
        <w:t>require 'app/view/administrator/overall-header.php';</w:t>
      </w:r>
    </w:p>
    <w:p w:rsidR="00950DE3" w:rsidRDefault="00950DE3" w:rsidP="00950DE3">
      <w:pPr>
        <w:ind w:firstLine="0"/>
      </w:pPr>
    </w:p>
    <w:p w:rsidR="00950DE3" w:rsidRDefault="00950DE3" w:rsidP="00950DE3">
      <w:pPr>
        <w:ind w:firstLine="0"/>
      </w:pPr>
      <w:r>
        <w:t>student_notification($admin_id);</w:t>
      </w:r>
    </w:p>
    <w:p w:rsidR="00950DE3" w:rsidRDefault="00950DE3" w:rsidP="00950DE3">
      <w:pPr>
        <w:ind w:firstLine="0"/>
      </w:pPr>
      <w:r>
        <w:t>update_reschedule_notification();</w:t>
      </w:r>
    </w:p>
    <w:p w:rsidR="00950DE3" w:rsidRDefault="00950DE3" w:rsidP="00950DE3">
      <w:pPr>
        <w:ind w:firstLine="0"/>
      </w:pPr>
      <w:r>
        <w:t>?&gt;</w:t>
      </w:r>
    </w:p>
    <w:p w:rsidR="00950DE3" w:rsidRDefault="00950DE3" w:rsidP="00950DE3">
      <w:pPr>
        <w:ind w:firstLine="0"/>
      </w:pPr>
      <w:r>
        <w:t>&lt;!-- === Insert Administrator Content === --&gt;</w:t>
      </w:r>
    </w:p>
    <w:p w:rsidR="00950DE3" w:rsidRDefault="00950DE3" w:rsidP="00950DE3">
      <w:pPr>
        <w:ind w:firstLine="0"/>
      </w:pPr>
      <w:r>
        <w:t>&lt;section class="content-header"&gt;</w:t>
      </w:r>
    </w:p>
    <w:p w:rsidR="00950DE3" w:rsidRDefault="00950DE3" w:rsidP="00950DE3">
      <w:pPr>
        <w:ind w:firstLine="0"/>
      </w:pPr>
      <w:r>
        <w:t xml:space="preserve">  &lt;h1&gt;</w:t>
      </w:r>
    </w:p>
    <w:p w:rsidR="00950DE3" w:rsidRDefault="00950DE3" w:rsidP="00950DE3">
      <w:pPr>
        <w:ind w:firstLine="0"/>
      </w:pPr>
      <w:r>
        <w:t xml:space="preserve">    Student Notification Mailbox</w:t>
      </w:r>
    </w:p>
    <w:p w:rsidR="00950DE3" w:rsidRDefault="00950DE3" w:rsidP="00950DE3">
      <w:pPr>
        <w:ind w:firstLine="0"/>
      </w:pPr>
      <w:r>
        <w:t xml:space="preserve">  &lt;/h1&gt;</w:t>
      </w:r>
    </w:p>
    <w:p w:rsidR="00950DE3" w:rsidRDefault="00950DE3" w:rsidP="00950DE3">
      <w:pPr>
        <w:ind w:firstLine="0"/>
      </w:pPr>
      <w:r>
        <w:tab/>
        <w:t>&lt;ol class="breadcrumb"&gt;</w:t>
      </w:r>
    </w:p>
    <w:p w:rsidR="00950DE3" w:rsidRDefault="00950DE3" w:rsidP="00950DE3">
      <w:pPr>
        <w:ind w:firstLine="0"/>
      </w:pPr>
      <w:r>
        <w:tab/>
      </w:r>
      <w:r>
        <w:tab/>
        <w:t>&lt;li&gt;&lt;a href="admin.php"&gt;&lt;i class="fa fa-home"&gt;&lt;/i&gt;Home&lt;/a&gt;&lt;/li&gt;</w:t>
      </w:r>
    </w:p>
    <w:p w:rsidR="00950DE3" w:rsidRDefault="00950DE3" w:rsidP="00950DE3">
      <w:pPr>
        <w:ind w:firstLine="0"/>
      </w:pPr>
      <w:r>
        <w:tab/>
        <w:t>&lt;/ol&gt;</w:t>
      </w:r>
      <w:r>
        <w:tab/>
      </w:r>
    </w:p>
    <w:p w:rsidR="00950DE3" w:rsidRDefault="00950DE3" w:rsidP="00950DE3">
      <w:pPr>
        <w:ind w:firstLine="0"/>
      </w:pPr>
      <w:r>
        <w:t>&lt;/section&gt;</w:t>
      </w:r>
    </w:p>
    <w:p w:rsidR="00950DE3" w:rsidRDefault="00950DE3" w:rsidP="00950DE3">
      <w:pPr>
        <w:ind w:firstLine="0"/>
      </w:pPr>
    </w:p>
    <w:p w:rsidR="00950DE3" w:rsidRDefault="00950DE3" w:rsidP="00950DE3">
      <w:pPr>
        <w:ind w:firstLine="0"/>
      </w:pPr>
      <w:r>
        <w:lastRenderedPageBreak/>
        <w:t>&lt;section class="content"&gt;</w:t>
      </w:r>
    </w:p>
    <w:p w:rsidR="00950DE3" w:rsidRDefault="00950DE3" w:rsidP="00950DE3">
      <w:pPr>
        <w:ind w:firstLine="0"/>
      </w:pPr>
      <w:r>
        <w:t xml:space="preserve">&lt;?php  </w:t>
      </w:r>
    </w:p>
    <w:p w:rsidR="00950DE3" w:rsidRDefault="00950DE3" w:rsidP="00950DE3">
      <w:pPr>
        <w:ind w:firstLine="0"/>
      </w:pPr>
      <w:r>
        <w:t>if (isset($_POST['send'])) {</w:t>
      </w:r>
    </w:p>
    <w:p w:rsidR="00950DE3" w:rsidRDefault="00950DE3" w:rsidP="00950DE3">
      <w:pPr>
        <w:ind w:firstLine="0"/>
      </w:pPr>
      <w:r>
        <w:t xml:space="preserve">  global $conn;</w:t>
      </w:r>
    </w:p>
    <w:p w:rsidR="00950DE3" w:rsidRDefault="00950DE3" w:rsidP="00950DE3">
      <w:pPr>
        <w:ind w:firstLine="0"/>
      </w:pPr>
    </w:p>
    <w:p w:rsidR="00950DE3" w:rsidRDefault="00950DE3" w:rsidP="00950DE3">
      <w:pPr>
        <w:ind w:firstLine="0"/>
      </w:pPr>
      <w:r>
        <w:t xml:space="preserve">  $student_id = $_POST['message_id'];</w:t>
      </w:r>
    </w:p>
    <w:p w:rsidR="00950DE3" w:rsidRDefault="00950DE3" w:rsidP="00950DE3">
      <w:pPr>
        <w:ind w:firstLine="0"/>
      </w:pPr>
      <w:r>
        <w:t xml:space="preserve">  $query = "SELECT last_name, first_name, middle_name from students where id = '$student_id'";</w:t>
      </w:r>
    </w:p>
    <w:p w:rsidR="00950DE3" w:rsidRDefault="00950DE3" w:rsidP="00950DE3">
      <w:pPr>
        <w:ind w:firstLine="0"/>
      </w:pPr>
      <w:r>
        <w:t xml:space="preserve">  $select = $conn-&gt;query($query);</w:t>
      </w:r>
    </w:p>
    <w:p w:rsidR="00950DE3" w:rsidRDefault="00950DE3" w:rsidP="00950DE3">
      <w:pPr>
        <w:ind w:firstLine="0"/>
      </w:pPr>
    </w:p>
    <w:p w:rsidR="00950DE3" w:rsidRDefault="00950DE3" w:rsidP="00950DE3">
      <w:pPr>
        <w:ind w:firstLine="0"/>
      </w:pPr>
      <w:r>
        <w:t xml:space="preserve">    while ($result = $select-&gt;fetch_object()) {</w:t>
      </w:r>
    </w:p>
    <w:p w:rsidR="00950DE3" w:rsidRDefault="00950DE3" w:rsidP="00950DE3">
      <w:pPr>
        <w:ind w:firstLine="0"/>
      </w:pPr>
      <w:r>
        <w:t>?&gt;</w:t>
      </w:r>
    </w:p>
    <w:p w:rsidR="00950DE3" w:rsidRDefault="00950DE3" w:rsidP="00950DE3">
      <w:pPr>
        <w:ind w:firstLine="0"/>
      </w:pPr>
      <w:r>
        <w:t>&lt;div class="alert alert-success alert-dismissable"&gt;</w:t>
      </w:r>
    </w:p>
    <w:p w:rsidR="00950DE3" w:rsidRDefault="00950DE3" w:rsidP="00950DE3">
      <w:pPr>
        <w:ind w:firstLine="0"/>
      </w:pPr>
      <w:r>
        <w:t xml:space="preserve">  &lt;button type="button" class="close" data-dismiss="alert" aria-hidden="true"&gt;&amp;times;&lt;/button&gt;</w:t>
      </w:r>
    </w:p>
    <w:p w:rsidR="00950DE3" w:rsidRDefault="00950DE3" w:rsidP="00950DE3">
      <w:pPr>
        <w:ind w:firstLine="0"/>
      </w:pPr>
      <w:r>
        <w:t xml:space="preserve">  &lt;p&gt;&lt;i class="icon fa fa-check"&gt;&lt;/i&gt; The Notification Message has been sent to - &lt;strong&gt;&lt;?php echo $result-&gt;last_name . ", " . $result-&gt;first_name . " " . $result-&gt;middle_name?&gt;.&lt;/strong&gt;&lt;/p&gt;</w:t>
      </w:r>
    </w:p>
    <w:p w:rsidR="00950DE3" w:rsidRDefault="00950DE3" w:rsidP="00950DE3">
      <w:pPr>
        <w:ind w:firstLine="0"/>
      </w:pPr>
      <w:r>
        <w:t>&lt;/div&gt;</w:t>
      </w:r>
    </w:p>
    <w:p w:rsidR="00950DE3" w:rsidRDefault="00950DE3" w:rsidP="00950DE3">
      <w:pPr>
        <w:ind w:firstLine="0"/>
      </w:pPr>
      <w:r>
        <w:t>&lt;?php</w:t>
      </w:r>
    </w:p>
    <w:p w:rsidR="00950DE3" w:rsidRDefault="00950DE3" w:rsidP="00950DE3">
      <w:pPr>
        <w:ind w:firstLine="0"/>
      </w:pPr>
      <w:r>
        <w:t xml:space="preserve">    }</w:t>
      </w:r>
    </w:p>
    <w:p w:rsidR="00950DE3" w:rsidRDefault="00950DE3" w:rsidP="00950DE3">
      <w:pPr>
        <w:ind w:firstLine="0"/>
      </w:pPr>
      <w:r>
        <w:t>}</w:t>
      </w:r>
    </w:p>
    <w:p w:rsidR="00950DE3" w:rsidRDefault="00950DE3" w:rsidP="00950DE3">
      <w:pPr>
        <w:ind w:firstLine="0"/>
      </w:pPr>
      <w:r>
        <w:t>?&gt;</w:t>
      </w:r>
    </w:p>
    <w:p w:rsidR="00950DE3" w:rsidRDefault="00950DE3" w:rsidP="00950DE3">
      <w:pPr>
        <w:ind w:firstLine="0"/>
      </w:pPr>
      <w:r>
        <w:lastRenderedPageBreak/>
        <w:t xml:space="preserve">  &lt;div class="row"&gt;</w:t>
      </w:r>
    </w:p>
    <w:p w:rsidR="00950DE3" w:rsidRDefault="00950DE3" w:rsidP="00950DE3">
      <w:pPr>
        <w:ind w:firstLine="0"/>
      </w:pPr>
      <w:r>
        <w:t xml:space="preserve">    &lt;div class="col-md-3"&gt;</w:t>
      </w:r>
    </w:p>
    <w:p w:rsidR="00950DE3" w:rsidRDefault="00950DE3" w:rsidP="00950DE3">
      <w:pPr>
        <w:ind w:firstLine="0"/>
      </w:pPr>
      <w:r>
        <w:t xml:space="preserve">      &lt;a href="compose.php" class="btn btn-primary btn-block margin-bottom"&gt;Compose&lt;/a&gt;</w:t>
      </w:r>
    </w:p>
    <w:p w:rsidR="00950DE3" w:rsidRDefault="00950DE3" w:rsidP="00950DE3">
      <w:pPr>
        <w:ind w:firstLine="0"/>
      </w:pPr>
      <w:r>
        <w:t xml:space="preserve">      &lt;div class="box box-solid"&gt;</w:t>
      </w:r>
    </w:p>
    <w:p w:rsidR="00950DE3" w:rsidRDefault="00950DE3" w:rsidP="00950DE3">
      <w:pPr>
        <w:ind w:firstLine="0"/>
      </w:pPr>
      <w:r>
        <w:t xml:space="preserve">        &lt;div class="box-body no-padding"&gt;</w:t>
      </w:r>
    </w:p>
    <w:p w:rsidR="00950DE3" w:rsidRDefault="00950DE3" w:rsidP="00950DE3">
      <w:pPr>
        <w:ind w:firstLine="0"/>
      </w:pPr>
      <w:r>
        <w:t xml:space="preserve">          &lt;ul class="nav nav-pills nav-stacked"&gt;</w:t>
      </w:r>
    </w:p>
    <w:p w:rsidR="00950DE3" w:rsidRDefault="00950DE3" w:rsidP="00950DE3">
      <w:pPr>
        <w:ind w:firstLine="0"/>
      </w:pPr>
      <w:r>
        <w:t xml:space="preserve">            &lt;li class="active"&gt;&lt;a href="#"&gt;&lt;i class="fa fa-envelope-o"&gt;&lt;/i&gt; Sent&lt;/a&gt;&lt;/li&gt;</w:t>
      </w:r>
    </w:p>
    <w:p w:rsidR="00950DE3" w:rsidRDefault="00950DE3" w:rsidP="00950DE3">
      <w:pPr>
        <w:ind w:firstLine="0"/>
      </w:pPr>
      <w:r>
        <w:t xml:space="preserve">            &lt;li&gt;&lt;a href="inbox.php"&gt;&lt;i class="fa fa-inbox"&gt;&lt;/i&gt; Archive&lt;/a&gt;&lt;/li&gt;</w:t>
      </w:r>
    </w:p>
    <w:p w:rsidR="00950DE3" w:rsidRDefault="00950DE3" w:rsidP="00950DE3">
      <w:pPr>
        <w:ind w:firstLine="0"/>
      </w:pPr>
      <w:r>
        <w:t xml:space="preserve">          &lt;/ul&gt;</w:t>
      </w:r>
    </w:p>
    <w:p w:rsidR="00950DE3" w:rsidRDefault="00950DE3" w:rsidP="00950DE3">
      <w:pPr>
        <w:ind w:firstLine="0"/>
      </w:pPr>
      <w:r>
        <w:t xml:space="preserve">        &lt;/div&gt;&lt;!-- /.box-body --&gt;</w:t>
      </w:r>
    </w:p>
    <w:p w:rsidR="00950DE3" w:rsidRDefault="00950DE3" w:rsidP="00950DE3">
      <w:pPr>
        <w:ind w:firstLine="0"/>
      </w:pPr>
      <w:r>
        <w:t xml:space="preserve">      &lt;/div&gt;&lt;!-- /. box --&gt;</w:t>
      </w:r>
    </w:p>
    <w:p w:rsidR="00950DE3" w:rsidRDefault="00950DE3" w:rsidP="00950DE3">
      <w:pPr>
        <w:ind w:firstLine="0"/>
      </w:pPr>
      <w:r>
        <w:t xml:space="preserve">    &lt;/div&gt;&lt;!-- /.col --&gt;</w:t>
      </w:r>
    </w:p>
    <w:p w:rsidR="00950DE3" w:rsidRDefault="00950DE3" w:rsidP="00950DE3">
      <w:pPr>
        <w:ind w:firstLine="0"/>
      </w:pPr>
      <w:r>
        <w:t xml:space="preserve">    &lt;div class="col-md-9"&gt;</w:t>
      </w:r>
    </w:p>
    <w:p w:rsidR="00950DE3" w:rsidRDefault="00950DE3" w:rsidP="00950DE3">
      <w:pPr>
        <w:ind w:firstLine="0"/>
      </w:pPr>
      <w:r>
        <w:t xml:space="preserve">      &lt;div class="box box-primary"&gt;</w:t>
      </w:r>
    </w:p>
    <w:p w:rsidR="00950DE3" w:rsidRDefault="00950DE3" w:rsidP="00950DE3">
      <w:pPr>
        <w:ind w:firstLine="0"/>
      </w:pPr>
      <w:r>
        <w:t xml:space="preserve">        &lt;div class="box-header with-border"&gt;</w:t>
      </w:r>
    </w:p>
    <w:p w:rsidR="00950DE3" w:rsidRDefault="00950DE3" w:rsidP="00950DE3">
      <w:pPr>
        <w:ind w:firstLine="0"/>
      </w:pPr>
      <w:r>
        <w:t xml:space="preserve">          &lt;h3 class="box-title"&gt;Sent&lt;/h3&gt;</w:t>
      </w:r>
    </w:p>
    <w:p w:rsidR="00950DE3" w:rsidRDefault="00950DE3" w:rsidP="00950DE3">
      <w:pPr>
        <w:ind w:firstLine="0"/>
      </w:pPr>
      <w:r>
        <w:t xml:space="preserve">          &lt;div class="box-tools pull-right"&gt;</w:t>
      </w:r>
    </w:p>
    <w:p w:rsidR="00950DE3" w:rsidRDefault="00950DE3" w:rsidP="00950DE3">
      <w:pPr>
        <w:ind w:firstLine="0"/>
      </w:pPr>
      <w:r>
        <w:t xml:space="preserve">          &lt;/div&gt;&lt;!-- /.box-tools --&gt;</w:t>
      </w:r>
    </w:p>
    <w:p w:rsidR="00950DE3" w:rsidRDefault="00950DE3" w:rsidP="00950DE3">
      <w:pPr>
        <w:ind w:firstLine="0"/>
      </w:pPr>
      <w:r>
        <w:t xml:space="preserve">        &lt;/div&gt;&lt;!-- /.box-header --&gt;</w:t>
      </w:r>
    </w:p>
    <w:p w:rsidR="00950DE3" w:rsidRDefault="00950DE3" w:rsidP="00950DE3">
      <w:pPr>
        <w:ind w:firstLine="0"/>
      </w:pPr>
      <w:r>
        <w:t xml:space="preserve">        &lt;div class="box-body no-padding"&gt;</w:t>
      </w:r>
    </w:p>
    <w:p w:rsidR="00950DE3" w:rsidRDefault="00950DE3" w:rsidP="00950DE3">
      <w:pPr>
        <w:ind w:firstLine="0"/>
      </w:pPr>
      <w:r>
        <w:t xml:space="preserve">          &lt;div class="table-responsive mailbox-messages"&gt;</w:t>
      </w:r>
    </w:p>
    <w:p w:rsidR="00950DE3" w:rsidRDefault="00950DE3" w:rsidP="00950DE3">
      <w:pPr>
        <w:ind w:firstLine="0"/>
      </w:pPr>
      <w:r>
        <w:t xml:space="preserve">            &lt;table class="table table-hover table-striped"&gt;</w:t>
      </w:r>
    </w:p>
    <w:p w:rsidR="00950DE3" w:rsidRDefault="00950DE3" w:rsidP="00950DE3">
      <w:pPr>
        <w:ind w:firstLine="0"/>
      </w:pPr>
      <w:r>
        <w:t xml:space="preserve">              &lt;tr&gt;</w:t>
      </w:r>
    </w:p>
    <w:p w:rsidR="00950DE3" w:rsidRDefault="00950DE3" w:rsidP="00950DE3">
      <w:pPr>
        <w:ind w:firstLine="0"/>
      </w:pPr>
      <w:r>
        <w:lastRenderedPageBreak/>
        <w:t xml:space="preserve">                &lt;th&gt;&lt;/th&gt;</w:t>
      </w:r>
    </w:p>
    <w:p w:rsidR="00950DE3" w:rsidRDefault="00950DE3" w:rsidP="00950DE3">
      <w:pPr>
        <w:ind w:firstLine="0"/>
      </w:pPr>
      <w:r>
        <w:t xml:space="preserve">                &lt;th&gt;Name&lt;/th&gt;</w:t>
      </w:r>
    </w:p>
    <w:p w:rsidR="00950DE3" w:rsidRDefault="00950DE3" w:rsidP="00950DE3">
      <w:pPr>
        <w:ind w:firstLine="0"/>
      </w:pPr>
      <w:r>
        <w:t xml:space="preserve">                &lt;th&gt;Subject&lt;/th&gt;</w:t>
      </w:r>
    </w:p>
    <w:p w:rsidR="00950DE3" w:rsidRDefault="00950DE3" w:rsidP="00950DE3">
      <w:pPr>
        <w:ind w:firstLine="0"/>
      </w:pPr>
      <w:r>
        <w:t xml:space="preserve">                &lt;th&gt;&lt;/th&gt;</w:t>
      </w:r>
    </w:p>
    <w:p w:rsidR="00950DE3" w:rsidRDefault="00950DE3" w:rsidP="00950DE3">
      <w:pPr>
        <w:ind w:firstLine="0"/>
      </w:pPr>
      <w:r>
        <w:t xml:space="preserve">                &lt;th&gt;Sent Date&lt;/th&gt;</w:t>
      </w:r>
    </w:p>
    <w:p w:rsidR="00950DE3" w:rsidRDefault="00950DE3" w:rsidP="00950DE3">
      <w:pPr>
        <w:ind w:firstLine="0"/>
      </w:pPr>
      <w:r>
        <w:t xml:space="preserve">              &lt;/tr&gt;</w:t>
      </w:r>
    </w:p>
    <w:p w:rsidR="00950DE3" w:rsidRDefault="00950DE3" w:rsidP="00950DE3">
      <w:pPr>
        <w:ind w:firstLine="0"/>
      </w:pPr>
      <w:r>
        <w:t xml:space="preserve">              &lt;tbody&gt;</w:t>
      </w:r>
    </w:p>
    <w:p w:rsidR="00950DE3" w:rsidRDefault="00950DE3" w:rsidP="00950DE3">
      <w:pPr>
        <w:ind w:firstLine="0"/>
      </w:pPr>
      <w:r>
        <w:t xml:space="preserve">                &lt;?php notification_of_student(); ?&gt;</w:t>
      </w:r>
    </w:p>
    <w:p w:rsidR="00950DE3" w:rsidRDefault="00950DE3" w:rsidP="00950DE3">
      <w:pPr>
        <w:ind w:firstLine="0"/>
      </w:pPr>
      <w:r>
        <w:t xml:space="preserve">              &lt;/tbody&gt;</w:t>
      </w:r>
    </w:p>
    <w:p w:rsidR="00950DE3" w:rsidRDefault="00950DE3" w:rsidP="00950DE3">
      <w:pPr>
        <w:ind w:firstLine="0"/>
      </w:pPr>
      <w:r>
        <w:t xml:space="preserve">            &lt;/table&gt;&lt;!-- /.table --&gt;</w:t>
      </w:r>
    </w:p>
    <w:p w:rsidR="00950DE3" w:rsidRDefault="00950DE3" w:rsidP="00950DE3">
      <w:pPr>
        <w:ind w:firstLine="0"/>
      </w:pPr>
      <w:r>
        <w:t xml:space="preserve">          &lt;/div&gt;&lt;!-- /.mail-box-messages --&gt;</w:t>
      </w:r>
    </w:p>
    <w:p w:rsidR="00950DE3" w:rsidRDefault="00950DE3" w:rsidP="00950DE3">
      <w:pPr>
        <w:ind w:firstLine="0"/>
      </w:pPr>
      <w:r>
        <w:t xml:space="preserve">        &lt;/div&gt;&lt;!-- /.box-body --&gt;</w:t>
      </w:r>
    </w:p>
    <w:p w:rsidR="00950DE3" w:rsidRDefault="00950DE3" w:rsidP="00950DE3">
      <w:pPr>
        <w:ind w:firstLine="0"/>
      </w:pPr>
      <w:r>
        <w:t xml:space="preserve">        &lt;div class="box-footer no-padding"&gt;</w:t>
      </w:r>
    </w:p>
    <w:p w:rsidR="00950DE3" w:rsidRDefault="00950DE3" w:rsidP="00950DE3">
      <w:pPr>
        <w:ind w:firstLine="0"/>
      </w:pPr>
      <w:r>
        <w:t xml:space="preserve">        &lt;/div&gt;</w:t>
      </w:r>
    </w:p>
    <w:p w:rsidR="00950DE3" w:rsidRDefault="00950DE3" w:rsidP="00950DE3">
      <w:pPr>
        <w:ind w:firstLine="0"/>
      </w:pPr>
      <w:r>
        <w:t xml:space="preserve">      &lt;/div&gt;&lt;!-- /. box --&gt;</w:t>
      </w:r>
    </w:p>
    <w:p w:rsidR="00950DE3" w:rsidRDefault="00950DE3" w:rsidP="00950DE3">
      <w:pPr>
        <w:ind w:firstLine="0"/>
      </w:pPr>
      <w:r>
        <w:t xml:space="preserve">    &lt;/div&gt;&lt;!-- /.col --&gt;</w:t>
      </w:r>
    </w:p>
    <w:p w:rsidR="00950DE3" w:rsidRDefault="00950DE3" w:rsidP="00950DE3">
      <w:pPr>
        <w:ind w:firstLine="0"/>
      </w:pPr>
      <w:r>
        <w:t xml:space="preserve">  &lt;/div&gt;&lt;!-- /.row --&gt;</w:t>
      </w:r>
    </w:p>
    <w:p w:rsidR="00950DE3" w:rsidRDefault="00950DE3" w:rsidP="00950DE3">
      <w:pPr>
        <w:ind w:firstLine="0"/>
      </w:pPr>
      <w:r>
        <w:t>&lt;/section&gt;&lt;!-- /.content --&gt;</w:t>
      </w:r>
    </w:p>
    <w:p w:rsidR="00950DE3" w:rsidRDefault="00950DE3" w:rsidP="00950DE3">
      <w:pPr>
        <w:ind w:firstLine="0"/>
      </w:pPr>
      <w:r>
        <w:t>&lt;!-- === [= NOTHING FOLLOWS =] === --&gt;</w:t>
      </w:r>
    </w:p>
    <w:p w:rsidR="00950DE3" w:rsidRDefault="00950DE3" w:rsidP="00950DE3">
      <w:pPr>
        <w:ind w:firstLine="0"/>
      </w:pPr>
      <w:r>
        <w:t xml:space="preserve">&lt;?php  </w:t>
      </w:r>
    </w:p>
    <w:p w:rsidR="00950DE3" w:rsidRDefault="00950DE3" w:rsidP="00950DE3">
      <w:pPr>
        <w:ind w:firstLine="0"/>
      </w:pPr>
      <w:r>
        <w:t>require 'app/view/administrator/overall-footer.php';</w:t>
      </w:r>
    </w:p>
    <w:p w:rsidR="00950DE3" w:rsidRDefault="00950DE3" w:rsidP="00950DE3">
      <w:pPr>
        <w:ind w:firstLine="0"/>
      </w:pPr>
      <w:r>
        <w:t>?&gt;</w:t>
      </w:r>
    </w:p>
    <w:p w:rsidR="00D35872" w:rsidRDefault="00D35872" w:rsidP="00950DE3">
      <w:pPr>
        <w:ind w:firstLine="0"/>
      </w:pPr>
    </w:p>
    <w:p w:rsidR="00D35872" w:rsidRDefault="00D35872" w:rsidP="00950DE3">
      <w:pPr>
        <w:ind w:firstLine="0"/>
        <w:rPr>
          <w:b/>
        </w:rPr>
      </w:pPr>
      <w:r>
        <w:lastRenderedPageBreak/>
        <w:tab/>
      </w:r>
      <w:r>
        <w:rPr>
          <w:b/>
        </w:rPr>
        <w:t>summary.php</w:t>
      </w:r>
    </w:p>
    <w:p w:rsidR="00D35872" w:rsidRDefault="00D35872" w:rsidP="00D35872">
      <w:pPr>
        <w:ind w:firstLine="0"/>
      </w:pPr>
      <w:r>
        <w:t>&lt;!-- This Page is/are for Administrator --&gt;</w:t>
      </w:r>
    </w:p>
    <w:p w:rsidR="00D35872" w:rsidRDefault="00D35872" w:rsidP="00D35872">
      <w:pPr>
        <w:ind w:firstLine="0"/>
      </w:pPr>
      <w:r>
        <w:t xml:space="preserve">&lt;?php </w:t>
      </w:r>
    </w:p>
    <w:p w:rsidR="00D35872" w:rsidRDefault="00D35872" w:rsidP="00D35872">
      <w:pPr>
        <w:ind w:firstLine="0"/>
      </w:pPr>
      <w:r>
        <w:t>require 'app/controller/init.php';</w:t>
      </w:r>
    </w:p>
    <w:p w:rsidR="00D35872" w:rsidRDefault="00D35872" w:rsidP="00D35872">
      <w:pPr>
        <w:ind w:firstLine="0"/>
      </w:pPr>
      <w:r>
        <w:t>protect_page_profile_admin();</w:t>
      </w:r>
    </w:p>
    <w:p w:rsidR="00D35872" w:rsidRDefault="00D35872" w:rsidP="00D35872">
      <w:pPr>
        <w:ind w:firstLine="0"/>
      </w:pPr>
      <w:r>
        <w:t>require 'app/controller/administrator/login-credential.php';</w:t>
      </w:r>
    </w:p>
    <w:p w:rsidR="00D35872" w:rsidRDefault="00D35872" w:rsidP="00D35872">
      <w:pPr>
        <w:ind w:firstLine="0"/>
      </w:pPr>
      <w:r>
        <w:t>require 'app/view/administrator/overall-header.php';</w:t>
      </w:r>
    </w:p>
    <w:p w:rsidR="00D35872" w:rsidRDefault="00D35872" w:rsidP="00D35872">
      <w:pPr>
        <w:ind w:firstLine="0"/>
      </w:pPr>
    </w:p>
    <w:p w:rsidR="00D35872" w:rsidRDefault="00D35872" w:rsidP="00D35872">
      <w:pPr>
        <w:ind w:firstLine="0"/>
      </w:pPr>
      <w:r>
        <w:t>student_notification($admin_id);</w:t>
      </w:r>
    </w:p>
    <w:p w:rsidR="00D35872" w:rsidRDefault="00D35872" w:rsidP="00D35872">
      <w:pPr>
        <w:ind w:firstLine="0"/>
      </w:pPr>
      <w:r>
        <w:t>?&gt;</w:t>
      </w:r>
    </w:p>
    <w:p w:rsidR="00D35872" w:rsidRDefault="00D35872" w:rsidP="00D35872">
      <w:pPr>
        <w:ind w:firstLine="0"/>
      </w:pPr>
      <w:r>
        <w:t>&lt;!-- === Insert Administrator Content === --&gt;</w:t>
      </w:r>
    </w:p>
    <w:p w:rsidR="00D35872" w:rsidRDefault="00D35872" w:rsidP="00D35872">
      <w:pPr>
        <w:ind w:firstLine="0"/>
      </w:pPr>
      <w:r>
        <w:t>&lt;section class="content-header"&gt;</w:t>
      </w:r>
    </w:p>
    <w:p w:rsidR="00D35872" w:rsidRDefault="00D35872" w:rsidP="00D35872">
      <w:pPr>
        <w:ind w:firstLine="0"/>
      </w:pPr>
      <w:r>
        <w:t xml:space="preserve">  &lt;h1&gt;</w:t>
      </w:r>
    </w:p>
    <w:p w:rsidR="00D35872" w:rsidRDefault="00D35872" w:rsidP="00D35872">
      <w:pPr>
        <w:ind w:firstLine="0"/>
      </w:pPr>
      <w:r>
        <w:t xml:space="preserve">    Violation Report</w:t>
      </w:r>
    </w:p>
    <w:p w:rsidR="00D35872" w:rsidRDefault="00D35872" w:rsidP="00D35872">
      <w:pPr>
        <w:ind w:firstLine="0"/>
      </w:pPr>
      <w:r>
        <w:t xml:space="preserve">    &lt;small&gt;Summary: &lt;?php echo school_term() . " Term"; ?&gt;&lt;/small&gt;</w:t>
      </w:r>
    </w:p>
    <w:p w:rsidR="00D35872" w:rsidRDefault="00D35872" w:rsidP="00D35872">
      <w:pPr>
        <w:ind w:firstLine="0"/>
      </w:pPr>
      <w:r>
        <w:t xml:space="preserve">  &lt;/h1&gt;</w:t>
      </w:r>
    </w:p>
    <w:p w:rsidR="00D35872" w:rsidRDefault="00D35872" w:rsidP="00D35872">
      <w:pPr>
        <w:ind w:firstLine="0"/>
      </w:pPr>
      <w:r>
        <w:t xml:space="preserve">  &lt;ol class="breadcrumb"&gt;</w:t>
      </w:r>
    </w:p>
    <w:p w:rsidR="00D35872" w:rsidRDefault="00D35872" w:rsidP="00D35872">
      <w:pPr>
        <w:ind w:firstLine="0"/>
      </w:pPr>
      <w:r>
        <w:t xml:space="preserve">    &lt;li&gt;&lt;a href="admin.php"&gt;&lt;i class="fa fa-home"&gt;&lt;/i&gt;Home&lt;/a&gt;&lt;/li&gt;</w:t>
      </w:r>
    </w:p>
    <w:p w:rsidR="00D35872" w:rsidRDefault="00D35872" w:rsidP="00D35872">
      <w:pPr>
        <w:ind w:firstLine="0"/>
      </w:pPr>
      <w:r>
        <w:t xml:space="preserve">  &lt;/ol&gt; </w:t>
      </w:r>
    </w:p>
    <w:p w:rsidR="00D35872" w:rsidRDefault="00D35872" w:rsidP="00D35872">
      <w:pPr>
        <w:ind w:firstLine="0"/>
      </w:pPr>
      <w:r>
        <w:t>&lt;/section&gt;</w:t>
      </w:r>
    </w:p>
    <w:p w:rsidR="00D35872" w:rsidRDefault="00D35872" w:rsidP="00D35872">
      <w:pPr>
        <w:ind w:firstLine="0"/>
      </w:pPr>
    </w:p>
    <w:p w:rsidR="00D35872" w:rsidRDefault="00D35872" w:rsidP="00D35872">
      <w:pPr>
        <w:ind w:firstLine="0"/>
      </w:pPr>
      <w:r>
        <w:t>&lt;section class="content"&gt;</w:t>
      </w:r>
    </w:p>
    <w:p w:rsidR="00D35872" w:rsidRDefault="00D35872" w:rsidP="00D35872">
      <w:pPr>
        <w:ind w:firstLine="0"/>
      </w:pPr>
      <w:r>
        <w:t xml:space="preserve">  &lt;div class="row"&gt;</w:t>
      </w:r>
    </w:p>
    <w:p w:rsidR="00D35872" w:rsidRDefault="00D35872" w:rsidP="00D35872">
      <w:pPr>
        <w:ind w:firstLine="0"/>
      </w:pPr>
      <w:r>
        <w:lastRenderedPageBreak/>
        <w:t xml:space="preserve">    &lt;div class="col-md-3"&gt;</w:t>
      </w:r>
    </w:p>
    <w:p w:rsidR="00D35872" w:rsidRDefault="00D35872" w:rsidP="00D35872">
      <w:pPr>
        <w:ind w:firstLine="0"/>
      </w:pPr>
      <w:r>
        <w:t xml:space="preserve">      &lt;div class="box box-solid"&gt;</w:t>
      </w:r>
    </w:p>
    <w:p w:rsidR="00D35872" w:rsidRDefault="00D35872" w:rsidP="00D35872">
      <w:pPr>
        <w:ind w:firstLine="0"/>
      </w:pPr>
      <w:r>
        <w:t xml:space="preserve">        &lt;div class="box-body no-padding"&gt;</w:t>
      </w:r>
    </w:p>
    <w:p w:rsidR="00D35872" w:rsidRDefault="00D35872" w:rsidP="00D35872">
      <w:pPr>
        <w:ind w:firstLine="0"/>
      </w:pPr>
      <w:r>
        <w:t xml:space="preserve">          &lt;ul class="nav nav-pills nav-stacked"&gt;</w:t>
      </w:r>
    </w:p>
    <w:p w:rsidR="00D35872" w:rsidRDefault="00D35872" w:rsidP="00D35872">
      <w:pPr>
        <w:ind w:firstLine="0"/>
      </w:pPr>
      <w:r>
        <w:t xml:space="preserve">            &lt;li&gt;&lt;a href="summary_dress_code.php"&gt;&lt;i class="fa fa-users"&gt;&lt;/i&gt; Summary of Student Offenses&lt;/a&gt;&lt;/li&gt;</w:t>
      </w:r>
    </w:p>
    <w:p w:rsidR="00D35872" w:rsidRDefault="00D35872" w:rsidP="00D35872">
      <w:pPr>
        <w:ind w:firstLine="0"/>
      </w:pPr>
      <w:r>
        <w:t xml:space="preserve">          &lt;/ul&gt;</w:t>
      </w:r>
    </w:p>
    <w:p w:rsidR="00D35872" w:rsidRDefault="00D35872" w:rsidP="00D35872">
      <w:pPr>
        <w:ind w:firstLine="0"/>
      </w:pPr>
      <w:r>
        <w:t xml:space="preserve">        &lt;/div&gt;&lt;!-- /.box-body --&gt;</w:t>
      </w:r>
    </w:p>
    <w:p w:rsidR="00D35872" w:rsidRDefault="00D35872" w:rsidP="00D35872">
      <w:pPr>
        <w:ind w:firstLine="0"/>
      </w:pPr>
      <w:r>
        <w:t xml:space="preserve">      &lt;/div&gt;&lt;!-- /. box --&gt;</w:t>
      </w:r>
    </w:p>
    <w:p w:rsidR="00D35872" w:rsidRDefault="00D35872" w:rsidP="00D35872">
      <w:pPr>
        <w:ind w:firstLine="0"/>
      </w:pPr>
      <w:r>
        <w:t xml:space="preserve">    &lt;/div&gt;&lt;!-- /.col --&gt;</w:t>
      </w:r>
    </w:p>
    <w:p w:rsidR="00D35872" w:rsidRDefault="00D35872" w:rsidP="00D35872">
      <w:pPr>
        <w:ind w:firstLine="0"/>
      </w:pPr>
      <w:r>
        <w:t xml:space="preserve">    &lt;div class="col-md-9"&gt;</w:t>
      </w:r>
    </w:p>
    <w:p w:rsidR="00D35872" w:rsidRDefault="00D35872" w:rsidP="00D35872">
      <w:pPr>
        <w:ind w:firstLine="0"/>
      </w:pPr>
      <w:r>
        <w:t xml:space="preserve">      &lt;div class="box box-primary"&gt;</w:t>
      </w:r>
    </w:p>
    <w:p w:rsidR="00D35872" w:rsidRDefault="00D35872" w:rsidP="00D35872">
      <w:pPr>
        <w:ind w:firstLine="0"/>
      </w:pPr>
      <w:r>
        <w:t xml:space="preserve">        &lt;div class="box-header with-border"&gt;</w:t>
      </w:r>
    </w:p>
    <w:p w:rsidR="00D35872" w:rsidRDefault="00D35872" w:rsidP="00D35872">
      <w:pPr>
        <w:ind w:firstLine="0"/>
      </w:pPr>
      <w:r>
        <w:t xml:space="preserve">          &lt;h3 class="box-title"&gt;List of Students&lt;/h3&gt;</w:t>
      </w:r>
    </w:p>
    <w:p w:rsidR="00D35872" w:rsidRDefault="00D35872" w:rsidP="00D35872">
      <w:pPr>
        <w:ind w:firstLine="0"/>
      </w:pPr>
      <w:r>
        <w:t xml:space="preserve">          &lt;div class="box-tools pull-right"&gt;</w:t>
      </w:r>
    </w:p>
    <w:p w:rsidR="00D35872" w:rsidRDefault="00D35872" w:rsidP="00D35872">
      <w:pPr>
        <w:ind w:firstLine="0"/>
      </w:pPr>
      <w:r>
        <w:t xml:space="preserve">          &lt;/div&gt;&lt;!-- /.box-tools --&gt;</w:t>
      </w:r>
    </w:p>
    <w:p w:rsidR="00D35872" w:rsidRDefault="00D35872" w:rsidP="00D35872">
      <w:pPr>
        <w:ind w:firstLine="0"/>
      </w:pPr>
      <w:r>
        <w:t xml:space="preserve">        &lt;/div&gt;&lt;!-- /.box-header --&gt;</w:t>
      </w:r>
    </w:p>
    <w:p w:rsidR="00D35872" w:rsidRDefault="00D35872" w:rsidP="00D35872">
      <w:pPr>
        <w:ind w:firstLine="0"/>
      </w:pPr>
      <w:r>
        <w:t xml:space="preserve">        &lt;div class="box-body no-padding"&gt;</w:t>
      </w:r>
    </w:p>
    <w:p w:rsidR="00D35872" w:rsidRDefault="00D35872" w:rsidP="00D35872">
      <w:pPr>
        <w:ind w:firstLine="0"/>
      </w:pPr>
      <w:r>
        <w:t xml:space="preserve">          &lt;div class="table-responsive mailbox-messages"&gt;</w:t>
      </w:r>
    </w:p>
    <w:p w:rsidR="00D35872" w:rsidRDefault="00D35872" w:rsidP="00D35872">
      <w:pPr>
        <w:ind w:firstLine="0"/>
      </w:pPr>
      <w:r>
        <w:t xml:space="preserve">            &lt;table class="table table-hover table-striped"&gt;</w:t>
      </w:r>
    </w:p>
    <w:p w:rsidR="00D35872" w:rsidRDefault="00D35872" w:rsidP="00D35872">
      <w:pPr>
        <w:ind w:firstLine="0"/>
      </w:pPr>
      <w:r>
        <w:t xml:space="preserve">              &lt;tr&gt;</w:t>
      </w:r>
    </w:p>
    <w:p w:rsidR="00D35872" w:rsidRDefault="00D35872" w:rsidP="00D35872">
      <w:pPr>
        <w:ind w:firstLine="0"/>
      </w:pPr>
      <w:r>
        <w:t xml:space="preserve">                &lt;th&gt;&lt;/th&gt;</w:t>
      </w:r>
    </w:p>
    <w:p w:rsidR="00D35872" w:rsidRDefault="00D35872" w:rsidP="00D35872">
      <w:pPr>
        <w:ind w:firstLine="0"/>
      </w:pPr>
      <w:r>
        <w:t xml:space="preserve">                &lt;th&gt;Name&lt;/th&gt;</w:t>
      </w:r>
    </w:p>
    <w:p w:rsidR="00D35872" w:rsidRDefault="00D35872" w:rsidP="00D35872">
      <w:pPr>
        <w:ind w:firstLine="0"/>
      </w:pPr>
      <w:r>
        <w:lastRenderedPageBreak/>
        <w:t xml:space="preserve">                &lt;th&gt;Subject&lt;/th&gt;</w:t>
      </w:r>
    </w:p>
    <w:p w:rsidR="00D35872" w:rsidRDefault="00D35872" w:rsidP="00D35872">
      <w:pPr>
        <w:ind w:firstLine="0"/>
      </w:pPr>
      <w:r>
        <w:t xml:space="preserve">                &lt;th&gt;&lt;/th&gt;</w:t>
      </w:r>
    </w:p>
    <w:p w:rsidR="00D35872" w:rsidRDefault="00D35872" w:rsidP="00D35872">
      <w:pPr>
        <w:ind w:firstLine="0"/>
      </w:pPr>
      <w:r>
        <w:t xml:space="preserve">                &lt;th&gt;Sent Date&lt;/th&gt;</w:t>
      </w:r>
    </w:p>
    <w:p w:rsidR="00D35872" w:rsidRDefault="00D35872" w:rsidP="00D35872">
      <w:pPr>
        <w:ind w:firstLine="0"/>
      </w:pPr>
      <w:r>
        <w:t xml:space="preserve">              &lt;/tr&gt;</w:t>
      </w:r>
    </w:p>
    <w:p w:rsidR="00D35872" w:rsidRDefault="00D35872" w:rsidP="00D35872">
      <w:pPr>
        <w:ind w:firstLine="0"/>
      </w:pPr>
      <w:r>
        <w:t xml:space="preserve">              &lt;tbody&gt;</w:t>
      </w:r>
    </w:p>
    <w:p w:rsidR="00D35872" w:rsidRDefault="00D35872" w:rsidP="00D35872">
      <w:pPr>
        <w:ind w:firstLine="0"/>
      </w:pPr>
      <w:r>
        <w:t xml:space="preserve">                &lt;?php // notification_of_student(); ?&gt;</w:t>
      </w:r>
    </w:p>
    <w:p w:rsidR="00D35872" w:rsidRDefault="00D35872" w:rsidP="00D35872">
      <w:pPr>
        <w:ind w:firstLine="0"/>
      </w:pPr>
      <w:r>
        <w:t xml:space="preserve">              &lt;/tbody&gt;</w:t>
      </w:r>
    </w:p>
    <w:p w:rsidR="00D35872" w:rsidRDefault="00D35872" w:rsidP="00D35872">
      <w:pPr>
        <w:ind w:firstLine="0"/>
      </w:pPr>
      <w:r>
        <w:t xml:space="preserve">            &lt;/table&gt;&lt;!-- /.table --&gt;</w:t>
      </w:r>
    </w:p>
    <w:p w:rsidR="00D35872" w:rsidRDefault="00D35872" w:rsidP="00D35872">
      <w:pPr>
        <w:ind w:firstLine="0"/>
      </w:pPr>
      <w:r>
        <w:t xml:space="preserve">          &lt;/div&gt;&lt;!-- /.mail-box-messages --&gt;</w:t>
      </w:r>
    </w:p>
    <w:p w:rsidR="00D35872" w:rsidRDefault="00D35872" w:rsidP="00D35872">
      <w:pPr>
        <w:ind w:firstLine="0"/>
      </w:pPr>
      <w:r>
        <w:t xml:space="preserve">        &lt;/div&gt;&lt;!-- /.box-body --&gt;</w:t>
      </w:r>
    </w:p>
    <w:p w:rsidR="00D35872" w:rsidRDefault="00D35872" w:rsidP="00D35872">
      <w:pPr>
        <w:ind w:firstLine="0"/>
      </w:pPr>
      <w:r>
        <w:t xml:space="preserve">        &lt;div class="box-footer no-padding"&gt;</w:t>
      </w:r>
    </w:p>
    <w:p w:rsidR="00D35872" w:rsidRDefault="00D35872" w:rsidP="00D35872">
      <w:pPr>
        <w:ind w:firstLine="0"/>
      </w:pPr>
      <w:r>
        <w:t xml:space="preserve">        &lt;/div&gt;</w:t>
      </w:r>
    </w:p>
    <w:p w:rsidR="00D35872" w:rsidRDefault="00D35872" w:rsidP="00D35872">
      <w:pPr>
        <w:ind w:firstLine="0"/>
      </w:pPr>
      <w:r>
        <w:t xml:space="preserve">      &lt;/div&gt;&lt;!-- /. box --&gt;</w:t>
      </w:r>
    </w:p>
    <w:p w:rsidR="00D35872" w:rsidRDefault="00D35872" w:rsidP="00D35872">
      <w:pPr>
        <w:ind w:firstLine="0"/>
      </w:pPr>
      <w:r>
        <w:t xml:space="preserve">    &lt;/div&gt;&lt;!-- /.col --&gt;</w:t>
      </w:r>
    </w:p>
    <w:p w:rsidR="00D35872" w:rsidRDefault="00D35872" w:rsidP="00D35872">
      <w:pPr>
        <w:ind w:firstLine="0"/>
      </w:pPr>
      <w:r>
        <w:t xml:space="preserve">  &lt;/div&gt;&lt;!-- /.row --&gt;</w:t>
      </w:r>
    </w:p>
    <w:p w:rsidR="00D35872" w:rsidRDefault="00D35872" w:rsidP="00D35872">
      <w:pPr>
        <w:ind w:firstLine="0"/>
      </w:pPr>
      <w:r>
        <w:t>&lt;/section&gt;&lt;!-- /.content --&gt;</w:t>
      </w:r>
    </w:p>
    <w:p w:rsidR="00D35872" w:rsidRDefault="00D35872" w:rsidP="00D35872">
      <w:pPr>
        <w:ind w:firstLine="0"/>
      </w:pPr>
      <w:r>
        <w:t>&lt;!-- === [= NOTHING FOLLOWS =] === --&gt;</w:t>
      </w:r>
    </w:p>
    <w:p w:rsidR="00D35872" w:rsidRDefault="00D35872" w:rsidP="00D35872">
      <w:pPr>
        <w:ind w:firstLine="0"/>
      </w:pPr>
      <w:r>
        <w:t xml:space="preserve">&lt;?php  </w:t>
      </w:r>
    </w:p>
    <w:p w:rsidR="00D35872" w:rsidRDefault="00D35872" w:rsidP="00D35872">
      <w:pPr>
        <w:ind w:firstLine="0"/>
      </w:pPr>
      <w:r>
        <w:t>require 'app/view/administrator/overall-footer.php';</w:t>
      </w:r>
    </w:p>
    <w:p w:rsidR="00D35872" w:rsidRDefault="00D35872" w:rsidP="00D35872">
      <w:pPr>
        <w:ind w:firstLine="0"/>
      </w:pPr>
      <w:r>
        <w:t>?&gt;</w:t>
      </w:r>
    </w:p>
    <w:p w:rsidR="00702CF2" w:rsidRDefault="00702CF2" w:rsidP="00D35872">
      <w:pPr>
        <w:ind w:firstLine="0"/>
      </w:pPr>
    </w:p>
    <w:p w:rsidR="00702CF2" w:rsidRDefault="00702CF2" w:rsidP="00D35872">
      <w:pPr>
        <w:ind w:firstLine="0"/>
        <w:rPr>
          <w:b/>
        </w:rPr>
      </w:pPr>
      <w:r>
        <w:tab/>
      </w:r>
      <w:r>
        <w:rPr>
          <w:b/>
        </w:rPr>
        <w:t>summary_dresscode.php</w:t>
      </w:r>
    </w:p>
    <w:p w:rsidR="00702CF2" w:rsidRDefault="00702CF2" w:rsidP="00702CF2">
      <w:pPr>
        <w:ind w:firstLine="0"/>
      </w:pPr>
      <w:r>
        <w:t>&lt;!-- This Page is/are for Administrator --&gt;</w:t>
      </w:r>
    </w:p>
    <w:p w:rsidR="00702CF2" w:rsidRDefault="00702CF2" w:rsidP="00702CF2">
      <w:pPr>
        <w:ind w:firstLine="0"/>
      </w:pPr>
      <w:r>
        <w:lastRenderedPageBreak/>
        <w:t xml:space="preserve">&lt;?php </w:t>
      </w:r>
    </w:p>
    <w:p w:rsidR="00702CF2" w:rsidRDefault="00702CF2" w:rsidP="00702CF2">
      <w:pPr>
        <w:ind w:firstLine="0"/>
      </w:pPr>
      <w:r>
        <w:t>require 'app/controller/init.php';</w:t>
      </w:r>
    </w:p>
    <w:p w:rsidR="00702CF2" w:rsidRDefault="00702CF2" w:rsidP="00702CF2">
      <w:pPr>
        <w:ind w:firstLine="0"/>
      </w:pPr>
      <w:r>
        <w:t>protect_page_profile_admin();</w:t>
      </w:r>
    </w:p>
    <w:p w:rsidR="00702CF2" w:rsidRDefault="00702CF2" w:rsidP="00702CF2">
      <w:pPr>
        <w:ind w:firstLine="0"/>
      </w:pPr>
      <w:r>
        <w:t>require 'app/controller/administrator/login-credential.php';</w:t>
      </w:r>
    </w:p>
    <w:p w:rsidR="00702CF2" w:rsidRDefault="00702CF2" w:rsidP="00702CF2">
      <w:pPr>
        <w:ind w:firstLine="0"/>
      </w:pPr>
      <w:r>
        <w:t>require 'app/view/administrator/overall-header.php';</w:t>
      </w:r>
    </w:p>
    <w:p w:rsidR="00702CF2" w:rsidRDefault="00702CF2" w:rsidP="00702CF2">
      <w:pPr>
        <w:ind w:firstLine="0"/>
      </w:pPr>
    </w:p>
    <w:p w:rsidR="00702CF2" w:rsidRDefault="00702CF2" w:rsidP="00702CF2">
      <w:pPr>
        <w:ind w:firstLine="0"/>
      </w:pPr>
      <w:r>
        <w:t>student_notification($admin_id);</w:t>
      </w:r>
    </w:p>
    <w:p w:rsidR="00702CF2" w:rsidRDefault="00702CF2" w:rsidP="00702CF2">
      <w:pPr>
        <w:ind w:firstLine="0"/>
      </w:pPr>
      <w:r>
        <w:t>?&gt;</w:t>
      </w:r>
    </w:p>
    <w:p w:rsidR="00702CF2" w:rsidRDefault="00702CF2" w:rsidP="00702CF2">
      <w:pPr>
        <w:ind w:firstLine="0"/>
      </w:pPr>
      <w:r>
        <w:t>&lt;!-- === Insert Administrator Content === --&gt;</w:t>
      </w:r>
    </w:p>
    <w:p w:rsidR="00702CF2" w:rsidRDefault="00702CF2" w:rsidP="00702CF2">
      <w:pPr>
        <w:ind w:firstLine="0"/>
      </w:pPr>
      <w:r>
        <w:t>&lt;section class="content-header"&gt;</w:t>
      </w:r>
    </w:p>
    <w:p w:rsidR="00702CF2" w:rsidRDefault="00702CF2" w:rsidP="00702CF2">
      <w:pPr>
        <w:ind w:firstLine="0"/>
      </w:pPr>
      <w:r>
        <w:t xml:space="preserve">  &lt;h1&gt;</w:t>
      </w:r>
    </w:p>
    <w:p w:rsidR="00702CF2" w:rsidRDefault="00702CF2" w:rsidP="00702CF2">
      <w:pPr>
        <w:ind w:firstLine="0"/>
      </w:pPr>
      <w:r>
        <w:t xml:space="preserve">    Violation Report</w:t>
      </w:r>
    </w:p>
    <w:p w:rsidR="00702CF2" w:rsidRDefault="00702CF2" w:rsidP="00702CF2">
      <w:pPr>
        <w:ind w:firstLine="0"/>
      </w:pPr>
      <w:r>
        <w:t xml:space="preserve">    &lt;small&gt;Summary: &lt;?php echo school_term() . " Term"; ?&gt;&lt;/small&gt;</w:t>
      </w:r>
    </w:p>
    <w:p w:rsidR="00702CF2" w:rsidRDefault="00702CF2" w:rsidP="00702CF2">
      <w:pPr>
        <w:ind w:firstLine="0"/>
      </w:pPr>
      <w:r>
        <w:t xml:space="preserve">  &lt;/h1&gt;</w:t>
      </w:r>
    </w:p>
    <w:p w:rsidR="00702CF2" w:rsidRDefault="00702CF2" w:rsidP="00702CF2">
      <w:pPr>
        <w:ind w:firstLine="0"/>
      </w:pPr>
      <w:r>
        <w:tab/>
        <w:t>&lt;ol class="breadcrumb"&gt;</w:t>
      </w:r>
    </w:p>
    <w:p w:rsidR="00702CF2" w:rsidRDefault="00702CF2" w:rsidP="00702CF2">
      <w:pPr>
        <w:ind w:firstLine="0"/>
      </w:pPr>
      <w:r>
        <w:tab/>
      </w:r>
      <w:r>
        <w:tab/>
        <w:t>&lt;li&gt;&lt;a href="admin.php"&gt;&lt;i class="fa fa-home"&gt;&lt;/i&gt;Home&lt;/a&gt;&lt;/li&gt;</w:t>
      </w:r>
    </w:p>
    <w:p w:rsidR="00702CF2" w:rsidRDefault="00702CF2" w:rsidP="00702CF2">
      <w:pPr>
        <w:ind w:firstLine="0"/>
      </w:pPr>
      <w:r>
        <w:tab/>
        <w:t>&lt;/ol&gt;</w:t>
      </w:r>
      <w:r>
        <w:tab/>
      </w:r>
    </w:p>
    <w:p w:rsidR="00702CF2" w:rsidRDefault="00702CF2" w:rsidP="00702CF2">
      <w:pPr>
        <w:ind w:firstLine="0"/>
      </w:pPr>
      <w:r>
        <w:t>&lt;/section&gt;</w:t>
      </w:r>
    </w:p>
    <w:p w:rsidR="00702CF2" w:rsidRDefault="00702CF2" w:rsidP="00702CF2">
      <w:pPr>
        <w:ind w:firstLine="0"/>
      </w:pPr>
    </w:p>
    <w:p w:rsidR="00702CF2" w:rsidRDefault="00702CF2" w:rsidP="00702CF2">
      <w:pPr>
        <w:ind w:firstLine="0"/>
      </w:pPr>
      <w:r>
        <w:t>&lt;section class="content"&gt;</w:t>
      </w:r>
    </w:p>
    <w:p w:rsidR="00702CF2" w:rsidRDefault="00702CF2" w:rsidP="00702CF2">
      <w:pPr>
        <w:ind w:firstLine="0"/>
      </w:pPr>
      <w:r>
        <w:t xml:space="preserve">  &lt;div class="row"&gt;</w:t>
      </w:r>
    </w:p>
    <w:p w:rsidR="00702CF2" w:rsidRDefault="00702CF2" w:rsidP="00702CF2">
      <w:pPr>
        <w:ind w:firstLine="0"/>
      </w:pPr>
    </w:p>
    <w:p w:rsidR="00702CF2" w:rsidRDefault="00702CF2" w:rsidP="00702CF2">
      <w:pPr>
        <w:ind w:firstLine="0"/>
      </w:pPr>
      <w:r>
        <w:t xml:space="preserve">  &lt;!-- RIGHT NAV BAR LINK --&gt;</w:t>
      </w:r>
    </w:p>
    <w:p w:rsidR="00702CF2" w:rsidRDefault="00702CF2" w:rsidP="00702CF2">
      <w:pPr>
        <w:ind w:firstLine="0"/>
      </w:pPr>
      <w:r>
        <w:lastRenderedPageBreak/>
        <w:t xml:space="preserve">    &lt;div class="col-md-3"&gt;</w:t>
      </w:r>
    </w:p>
    <w:p w:rsidR="00702CF2" w:rsidRDefault="00702CF2" w:rsidP="00702CF2">
      <w:pPr>
        <w:ind w:firstLine="0"/>
      </w:pPr>
      <w:r>
        <w:t xml:space="preserve">      &lt;div class="box box-solid"&gt;</w:t>
      </w:r>
    </w:p>
    <w:p w:rsidR="00702CF2" w:rsidRDefault="00702CF2" w:rsidP="00702CF2">
      <w:pPr>
        <w:ind w:firstLine="0"/>
      </w:pPr>
      <w:r>
        <w:t xml:space="preserve">        &lt;div class="box-body no-padding"&gt;</w:t>
      </w:r>
    </w:p>
    <w:p w:rsidR="00702CF2" w:rsidRDefault="00702CF2" w:rsidP="00702CF2">
      <w:pPr>
        <w:ind w:firstLine="0"/>
      </w:pPr>
      <w:r>
        <w:t xml:space="preserve">          &lt;ul class="nav nav-pills nav-stacked"&gt;</w:t>
      </w:r>
    </w:p>
    <w:p w:rsidR="00702CF2" w:rsidRDefault="00702CF2" w:rsidP="00702CF2">
      <w:pPr>
        <w:ind w:firstLine="0"/>
      </w:pPr>
      <w:r>
        <w:t xml:space="preserve">            &lt;li class="active"&gt;&lt;a href="summary_dress_code.php"&gt;&lt;i class="fa fa-users"&gt;&lt;/i&gt; Summary of Violation Reports&lt;/a&gt;&lt;/li&gt;</w:t>
      </w:r>
    </w:p>
    <w:p w:rsidR="00702CF2" w:rsidRDefault="00702CF2" w:rsidP="00702CF2">
      <w:pPr>
        <w:ind w:firstLine="0"/>
      </w:pPr>
      <w:r>
        <w:t xml:space="preserve">          &lt;/ul&gt;</w:t>
      </w:r>
    </w:p>
    <w:p w:rsidR="00702CF2" w:rsidRDefault="00702CF2" w:rsidP="00702CF2">
      <w:pPr>
        <w:ind w:firstLine="0"/>
      </w:pPr>
      <w:r>
        <w:t xml:space="preserve">        &lt;/div&gt;&lt;!-- /.box-body --&gt;</w:t>
      </w:r>
    </w:p>
    <w:p w:rsidR="00702CF2" w:rsidRDefault="00702CF2" w:rsidP="00702CF2">
      <w:pPr>
        <w:ind w:firstLine="0"/>
      </w:pPr>
      <w:r>
        <w:t xml:space="preserve">      &lt;/div&gt;&lt;!-- /. box --&gt;</w:t>
      </w:r>
    </w:p>
    <w:p w:rsidR="00702CF2" w:rsidRDefault="00702CF2" w:rsidP="00702CF2">
      <w:pPr>
        <w:ind w:firstLine="0"/>
      </w:pPr>
      <w:r>
        <w:t xml:space="preserve">    &lt;/div&gt;</w:t>
      </w:r>
    </w:p>
    <w:p w:rsidR="00702CF2" w:rsidRDefault="00702CF2" w:rsidP="00702CF2">
      <w:pPr>
        <w:ind w:firstLine="0"/>
      </w:pPr>
      <w:r>
        <w:t xml:space="preserve">  &lt;!-- END OF RIGHT NAV BAR LINK --&gt;</w:t>
      </w:r>
    </w:p>
    <w:p w:rsidR="00702CF2" w:rsidRDefault="00702CF2" w:rsidP="00702CF2">
      <w:pPr>
        <w:ind w:firstLine="0"/>
      </w:pPr>
    </w:p>
    <w:p w:rsidR="00702CF2" w:rsidRDefault="00702CF2" w:rsidP="00702CF2">
      <w:pPr>
        <w:ind w:firstLine="0"/>
      </w:pPr>
      <w:r>
        <w:t xml:space="preserve">  &lt;!-- REPORT DETAILS --&gt;</w:t>
      </w:r>
    </w:p>
    <w:p w:rsidR="00702CF2" w:rsidRDefault="00702CF2" w:rsidP="00702CF2">
      <w:pPr>
        <w:ind w:firstLine="0"/>
      </w:pPr>
      <w:r>
        <w:t xml:space="preserve">    &lt;div class="col-md-9"&gt;</w:t>
      </w:r>
    </w:p>
    <w:p w:rsidR="00702CF2" w:rsidRDefault="00702CF2" w:rsidP="00702CF2">
      <w:pPr>
        <w:ind w:firstLine="0"/>
      </w:pPr>
      <w:r>
        <w:t xml:space="preserve">      &lt;div class="box"&gt;</w:t>
      </w:r>
    </w:p>
    <w:p w:rsidR="00702CF2" w:rsidRDefault="00702CF2" w:rsidP="00702CF2">
      <w:pPr>
        <w:ind w:firstLine="0"/>
      </w:pPr>
      <w:r>
        <w:t xml:space="preserve">        &lt;div class="box-header with-border"&gt;</w:t>
      </w:r>
    </w:p>
    <w:p w:rsidR="00702CF2" w:rsidRDefault="00702CF2" w:rsidP="00702CF2">
      <w:pPr>
        <w:ind w:firstLine="0"/>
      </w:pPr>
      <w:r>
        <w:t xml:space="preserve">          &lt;center&gt;&lt;img src="images/apclogo.png" width="90" height="90"&gt;&lt;/center&gt;</w:t>
      </w:r>
    </w:p>
    <w:p w:rsidR="00702CF2" w:rsidRDefault="00702CF2" w:rsidP="00702CF2">
      <w:pPr>
        <w:ind w:firstLine="0"/>
      </w:pPr>
      <w:r>
        <w:t xml:space="preserve">        &lt;/div&gt;</w:t>
      </w:r>
    </w:p>
    <w:p w:rsidR="00702CF2" w:rsidRDefault="00702CF2" w:rsidP="00702CF2">
      <w:pPr>
        <w:ind w:firstLine="0"/>
      </w:pPr>
    </w:p>
    <w:p w:rsidR="00702CF2" w:rsidRDefault="00702CF2" w:rsidP="00702CF2">
      <w:pPr>
        <w:ind w:firstLine="0"/>
      </w:pPr>
      <w:r>
        <w:t xml:space="preserve">        &lt;br&gt;</w:t>
      </w:r>
    </w:p>
    <w:p w:rsidR="00702CF2" w:rsidRDefault="00702CF2" w:rsidP="00702CF2">
      <w:pPr>
        <w:ind w:firstLine="0"/>
      </w:pPr>
    </w:p>
    <w:p w:rsidR="00702CF2" w:rsidRDefault="00702CF2" w:rsidP="00702CF2">
      <w:pPr>
        <w:ind w:firstLine="0"/>
      </w:pPr>
      <w:r>
        <w:t xml:space="preserve">        &lt;div class="box-body table-responsive no-padding"&gt;</w:t>
      </w:r>
    </w:p>
    <w:p w:rsidR="00702CF2" w:rsidRDefault="00702CF2" w:rsidP="00702CF2">
      <w:pPr>
        <w:ind w:firstLine="0"/>
      </w:pPr>
      <w:r>
        <w:t xml:space="preserve">          &lt;!-- DRESS CODE VIOLATORS - TODAY --&gt;</w:t>
      </w:r>
    </w:p>
    <w:p w:rsidR="00702CF2" w:rsidRDefault="00702CF2" w:rsidP="00702CF2">
      <w:pPr>
        <w:ind w:firstLine="0"/>
      </w:pPr>
      <w:r>
        <w:lastRenderedPageBreak/>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t xml:space="preserve">                &lt;h3 class="box-title"&gt;Dress Code Violators - Today&lt;/h3&gt;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t xml:space="preserve">                      &lt;th&gt;Male&lt;/th&gt;</w:t>
      </w:r>
    </w:p>
    <w:p w:rsidR="00702CF2" w:rsidRDefault="00702CF2" w:rsidP="00702CF2">
      <w:pPr>
        <w:ind w:firstLine="0"/>
      </w:pPr>
      <w:r>
        <w:t xml:space="preserve">                      &lt;th&gt;Female&lt;/th&gt;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t xml:space="preserve">                        dresscode_violation_today_male(); </w:t>
      </w:r>
    </w:p>
    <w:p w:rsidR="00702CF2" w:rsidRDefault="00702CF2" w:rsidP="00702CF2">
      <w:pPr>
        <w:ind w:firstLine="0"/>
      </w:pPr>
      <w:r>
        <w:t xml:space="preserve">                        dresscode_violation_today_female();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lastRenderedPageBreak/>
        <w:t xml:space="preserve">              &lt;div class="box-footer no-padding"&gt;</w:t>
      </w:r>
    </w:p>
    <w:p w:rsidR="00702CF2" w:rsidRDefault="00702CF2" w:rsidP="00702CF2">
      <w:pPr>
        <w:ind w:firstLine="0"/>
      </w:pPr>
      <w:r>
        <w:t xml:space="preserve">              &lt;/div&gt;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DRESS CODE VIOLATORS - TODAY --&gt;</w:t>
      </w:r>
    </w:p>
    <w:p w:rsidR="00702CF2" w:rsidRDefault="00702CF2" w:rsidP="00702CF2">
      <w:pPr>
        <w:ind w:firstLine="0"/>
      </w:pPr>
    </w:p>
    <w:p w:rsidR="00702CF2" w:rsidRDefault="00702CF2" w:rsidP="00702CF2">
      <w:pPr>
        <w:ind w:firstLine="0"/>
      </w:pPr>
      <w:r>
        <w:t xml:space="preserve">          &lt;!-- DRESS CODE VIOLATORS --&gt;</w:t>
      </w:r>
    </w:p>
    <w:p w:rsidR="00702CF2" w:rsidRDefault="00702CF2" w:rsidP="00702CF2">
      <w:pPr>
        <w:ind w:firstLine="0"/>
      </w:pPr>
      <w:r>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t xml:space="preserve">                &lt;h3 class="box-title"&gt;Dress Code Violators&lt;/h3&gt;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t xml:space="preserve">                      &lt;th&gt;Male&lt;/th&gt;</w:t>
      </w:r>
    </w:p>
    <w:p w:rsidR="00702CF2" w:rsidRDefault="00702CF2" w:rsidP="00702CF2">
      <w:pPr>
        <w:ind w:firstLine="0"/>
      </w:pPr>
      <w:r>
        <w:t xml:space="preserve">                      &lt;th&gt;Female&lt;/th&gt;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lastRenderedPageBreak/>
        <w:t xml:space="preserve">                        dresscode_violation_term_male(); </w:t>
      </w:r>
    </w:p>
    <w:p w:rsidR="00702CF2" w:rsidRDefault="00702CF2" w:rsidP="00702CF2">
      <w:pPr>
        <w:ind w:firstLine="0"/>
      </w:pPr>
      <w:r>
        <w:t xml:space="preserve">                        dresscode_violation_term_female();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DRESS CODE VIOLATORS --&gt;</w:t>
      </w:r>
    </w:p>
    <w:p w:rsidR="00702CF2" w:rsidRDefault="00702CF2" w:rsidP="00702CF2">
      <w:pPr>
        <w:ind w:firstLine="0"/>
      </w:pPr>
    </w:p>
    <w:p w:rsidR="00702CF2" w:rsidRDefault="00702CF2" w:rsidP="00702CF2">
      <w:pPr>
        <w:ind w:firstLine="0"/>
      </w:pPr>
      <w:r>
        <w:t xml:space="preserve">          &lt;!-- MINOR OFFENSE --&gt;</w:t>
      </w:r>
    </w:p>
    <w:p w:rsidR="00702CF2" w:rsidRDefault="00702CF2" w:rsidP="00702CF2">
      <w:pPr>
        <w:ind w:firstLine="0"/>
      </w:pPr>
      <w:r>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t xml:space="preserve">                &lt;h3 class="box-title"&gt;Minor Offense Violators&lt;/h3&gt;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lastRenderedPageBreak/>
        <w:t xml:space="preserve">                      &lt;th&gt;Male&lt;/th&gt;</w:t>
      </w:r>
    </w:p>
    <w:p w:rsidR="00702CF2" w:rsidRDefault="00702CF2" w:rsidP="00702CF2">
      <w:pPr>
        <w:ind w:firstLine="0"/>
      </w:pPr>
      <w:r>
        <w:t xml:space="preserve">                      &lt;th&gt;Female&lt;/th&gt;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t xml:space="preserve">                        minor_offense_term_male(); </w:t>
      </w:r>
    </w:p>
    <w:p w:rsidR="00702CF2" w:rsidRDefault="00702CF2" w:rsidP="00702CF2">
      <w:pPr>
        <w:ind w:firstLine="0"/>
      </w:pPr>
      <w:r>
        <w:t xml:space="preserve">                        minor_offense_term_female();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MINOR OFFENSE --&gt;</w:t>
      </w:r>
    </w:p>
    <w:p w:rsidR="00702CF2" w:rsidRDefault="00702CF2" w:rsidP="00702CF2">
      <w:pPr>
        <w:ind w:firstLine="0"/>
      </w:pPr>
      <w:r>
        <w:t xml:space="preserve">        &lt;/div&gt;</w:t>
      </w:r>
    </w:p>
    <w:p w:rsidR="00702CF2" w:rsidRDefault="00702CF2" w:rsidP="00702CF2">
      <w:pPr>
        <w:ind w:firstLine="0"/>
      </w:pPr>
    </w:p>
    <w:p w:rsidR="00702CF2" w:rsidRDefault="00702CF2" w:rsidP="00702CF2">
      <w:pPr>
        <w:ind w:firstLine="0"/>
      </w:pPr>
      <w:r>
        <w:t xml:space="preserve">        &lt;div class="box-body table-responsive no-padding"&gt;</w:t>
      </w:r>
    </w:p>
    <w:p w:rsidR="00702CF2" w:rsidRDefault="00702CF2" w:rsidP="00702CF2">
      <w:pPr>
        <w:ind w:firstLine="0"/>
      </w:pPr>
    </w:p>
    <w:p w:rsidR="00702CF2" w:rsidRDefault="00702CF2" w:rsidP="00702CF2">
      <w:pPr>
        <w:ind w:firstLine="0"/>
      </w:pPr>
      <w:r>
        <w:t xml:space="preserve">          &lt;!-- MAJOR OFFENSE --&gt;</w:t>
      </w:r>
    </w:p>
    <w:p w:rsidR="00702CF2" w:rsidRDefault="00702CF2" w:rsidP="00702CF2">
      <w:pPr>
        <w:ind w:firstLine="0"/>
      </w:pPr>
      <w:r>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lastRenderedPageBreak/>
        <w:t xml:space="preserve">                &lt;h3 class="box-title"&gt;Major Offense Violators&lt;/h3&gt;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t xml:space="preserve">                      &lt;th&gt;Male&lt;/th&gt;</w:t>
      </w:r>
    </w:p>
    <w:p w:rsidR="00702CF2" w:rsidRDefault="00702CF2" w:rsidP="00702CF2">
      <w:pPr>
        <w:ind w:firstLine="0"/>
      </w:pPr>
      <w:r>
        <w:t xml:space="preserve">                      &lt;th&gt;Female&lt;/th&gt;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t xml:space="preserve">                        major_offense_term_male(); </w:t>
      </w:r>
    </w:p>
    <w:p w:rsidR="00702CF2" w:rsidRDefault="00702CF2" w:rsidP="00702CF2">
      <w:pPr>
        <w:ind w:firstLine="0"/>
      </w:pPr>
      <w:r>
        <w:t xml:space="preserve">                        major_offense_term_female();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MAJOR OFFENSE --&gt;</w:t>
      </w:r>
    </w:p>
    <w:p w:rsidR="00702CF2" w:rsidRDefault="00702CF2" w:rsidP="00702CF2">
      <w:pPr>
        <w:ind w:firstLine="0"/>
      </w:pPr>
    </w:p>
    <w:p w:rsidR="00702CF2" w:rsidRDefault="00702CF2" w:rsidP="00702CF2">
      <w:pPr>
        <w:ind w:firstLine="0"/>
      </w:pPr>
      <w:r>
        <w:t xml:space="preserve">          &lt;!-- SCHOOLS --&gt;</w:t>
      </w:r>
    </w:p>
    <w:p w:rsidR="00702CF2" w:rsidRDefault="00702CF2" w:rsidP="00702CF2">
      <w:pPr>
        <w:ind w:firstLine="0"/>
      </w:pPr>
      <w:r>
        <w:t xml:space="preserve">          &lt;div class="col-md-4"&gt;</w:t>
      </w:r>
    </w:p>
    <w:p w:rsidR="00702CF2" w:rsidRDefault="00702CF2" w:rsidP="00702CF2">
      <w:pPr>
        <w:ind w:firstLine="0"/>
      </w:pPr>
      <w:r>
        <w:t xml:space="preserve">            &lt;div class="box box-primary"&gt;</w:t>
      </w:r>
    </w:p>
    <w:p w:rsidR="00702CF2" w:rsidRDefault="00702CF2" w:rsidP="00702CF2">
      <w:pPr>
        <w:ind w:firstLine="0"/>
      </w:pPr>
      <w:r>
        <w:t xml:space="preserve">              &lt;div class="box-header with-border"&gt;</w:t>
      </w:r>
    </w:p>
    <w:p w:rsidR="00702CF2" w:rsidRDefault="00702CF2" w:rsidP="00702CF2">
      <w:pPr>
        <w:ind w:firstLine="0"/>
      </w:pPr>
      <w:r>
        <w:t xml:space="preserve">                &lt;h3 class="box-title"&gt;School Dress Code Violators&lt;/h3&gt;</w:t>
      </w:r>
    </w:p>
    <w:p w:rsidR="00702CF2" w:rsidRDefault="00702CF2" w:rsidP="00702CF2">
      <w:pPr>
        <w:ind w:firstLine="0"/>
      </w:pPr>
      <w:r>
        <w:t xml:space="preserve">                &lt;div class="box-tools pull-right"&gt;</w:t>
      </w:r>
    </w:p>
    <w:p w:rsidR="00702CF2" w:rsidRDefault="00702CF2" w:rsidP="00702CF2">
      <w:pPr>
        <w:ind w:firstLine="0"/>
      </w:pPr>
      <w:r>
        <w:t xml:space="preserve">                &lt;/div&gt;&lt;!-- /.box-tools --&gt;</w:t>
      </w:r>
    </w:p>
    <w:p w:rsidR="00702CF2" w:rsidRDefault="00702CF2" w:rsidP="00702CF2">
      <w:pPr>
        <w:ind w:firstLine="0"/>
      </w:pPr>
      <w:r>
        <w:t xml:space="preserve">              &lt;/div&gt;&lt;!-- /.box-header --&gt;</w:t>
      </w:r>
    </w:p>
    <w:p w:rsidR="00702CF2" w:rsidRDefault="00702CF2" w:rsidP="00702CF2">
      <w:pPr>
        <w:ind w:firstLine="0"/>
      </w:pPr>
      <w:r>
        <w:t xml:space="preserve">              &lt;div class="box-body no-padding"&gt;</w:t>
      </w:r>
    </w:p>
    <w:p w:rsidR="00702CF2" w:rsidRDefault="00702CF2" w:rsidP="00702CF2">
      <w:pPr>
        <w:ind w:firstLine="0"/>
      </w:pPr>
      <w:r>
        <w:t xml:space="preserve">                &lt;div class="table-responsive mailbox-messages"&gt;</w:t>
      </w:r>
    </w:p>
    <w:p w:rsidR="00702CF2" w:rsidRDefault="00702CF2" w:rsidP="00702CF2">
      <w:pPr>
        <w:ind w:firstLine="0"/>
      </w:pPr>
      <w:r>
        <w:t xml:space="preserve">                  &lt;table class="table table-hover table-striped"&gt;</w:t>
      </w:r>
    </w:p>
    <w:p w:rsidR="00702CF2" w:rsidRDefault="00702CF2" w:rsidP="00702CF2">
      <w:pPr>
        <w:ind w:firstLine="0"/>
      </w:pPr>
      <w:r>
        <w:t xml:space="preserve">                    &lt;tr&gt;</w:t>
      </w:r>
    </w:p>
    <w:p w:rsidR="00702CF2" w:rsidRDefault="00702CF2" w:rsidP="00702CF2">
      <w:pPr>
        <w:ind w:firstLine="0"/>
      </w:pPr>
      <w:r>
        <w:t xml:space="preserve">                      &lt;th&gt;SOCIT&lt;/th&gt;</w:t>
      </w:r>
    </w:p>
    <w:p w:rsidR="00702CF2" w:rsidRDefault="00702CF2" w:rsidP="00702CF2">
      <w:pPr>
        <w:ind w:firstLine="0"/>
      </w:pPr>
      <w:r>
        <w:t xml:space="preserve">                      &lt;th&gt;SOM&lt;/th&gt;</w:t>
      </w:r>
    </w:p>
    <w:p w:rsidR="00702CF2" w:rsidRDefault="00702CF2" w:rsidP="00702CF2">
      <w:pPr>
        <w:ind w:firstLine="0"/>
      </w:pPr>
      <w:r>
        <w:t xml:space="preserve">                      &lt;th&gt;SOE&lt;/th&gt;</w:t>
      </w:r>
    </w:p>
    <w:p w:rsidR="00702CF2" w:rsidRDefault="00702CF2" w:rsidP="00702CF2">
      <w:pPr>
        <w:ind w:firstLine="0"/>
      </w:pPr>
      <w:r>
        <w:t xml:space="preserve">                      &lt;th&gt;SOMA&lt;/th&gt;</w:t>
      </w:r>
    </w:p>
    <w:p w:rsidR="00702CF2" w:rsidRDefault="00702CF2" w:rsidP="00702CF2">
      <w:pPr>
        <w:ind w:firstLine="0"/>
      </w:pPr>
      <w:r>
        <w:t xml:space="preserve">                    &lt;/tr&gt;</w:t>
      </w:r>
    </w:p>
    <w:p w:rsidR="00702CF2" w:rsidRDefault="00702CF2" w:rsidP="00702CF2">
      <w:pPr>
        <w:ind w:firstLine="0"/>
      </w:pPr>
      <w:r>
        <w:t xml:space="preserve">                    &lt;tbody&gt;</w:t>
      </w:r>
    </w:p>
    <w:p w:rsidR="00702CF2" w:rsidRDefault="00702CF2" w:rsidP="00702CF2">
      <w:pPr>
        <w:ind w:firstLine="0"/>
      </w:pPr>
      <w:r>
        <w:t xml:space="preserve">                      &lt;?php </w:t>
      </w:r>
    </w:p>
    <w:p w:rsidR="00702CF2" w:rsidRDefault="00702CF2" w:rsidP="00702CF2">
      <w:pPr>
        <w:ind w:firstLine="0"/>
      </w:pPr>
      <w:r>
        <w:t xml:space="preserve">                        dresscode_socit();</w:t>
      </w:r>
    </w:p>
    <w:p w:rsidR="00702CF2" w:rsidRDefault="00702CF2" w:rsidP="00702CF2">
      <w:pPr>
        <w:ind w:firstLine="0"/>
      </w:pPr>
      <w:r>
        <w:t xml:space="preserve">                        dresscode_som(); </w:t>
      </w:r>
    </w:p>
    <w:p w:rsidR="00702CF2" w:rsidRDefault="00702CF2" w:rsidP="00702CF2">
      <w:pPr>
        <w:ind w:firstLine="0"/>
      </w:pPr>
      <w:r>
        <w:t xml:space="preserve">                        dresscode_soe(); </w:t>
      </w:r>
    </w:p>
    <w:p w:rsidR="00702CF2" w:rsidRDefault="00702CF2" w:rsidP="00702CF2">
      <w:pPr>
        <w:ind w:firstLine="0"/>
      </w:pPr>
      <w:r>
        <w:lastRenderedPageBreak/>
        <w:t xml:space="preserve">                        dresscode_soma(); </w:t>
      </w:r>
    </w:p>
    <w:p w:rsidR="00702CF2" w:rsidRDefault="00702CF2" w:rsidP="00702CF2">
      <w:pPr>
        <w:ind w:firstLine="0"/>
      </w:pPr>
      <w:r>
        <w:t xml:space="preserve">                      ?&gt;</w:t>
      </w:r>
    </w:p>
    <w:p w:rsidR="00702CF2" w:rsidRDefault="00702CF2" w:rsidP="00702CF2">
      <w:pPr>
        <w:ind w:firstLine="0"/>
      </w:pPr>
      <w:r>
        <w:t xml:space="preserve">                    &lt;/tbody&gt;</w:t>
      </w:r>
    </w:p>
    <w:p w:rsidR="00702CF2" w:rsidRDefault="00702CF2" w:rsidP="00702CF2">
      <w:pPr>
        <w:ind w:firstLine="0"/>
      </w:pPr>
      <w:r>
        <w:t xml:space="preserve">                  &lt;/table&gt;&lt;!-- /.table --&gt;</w:t>
      </w:r>
    </w:p>
    <w:p w:rsidR="00702CF2" w:rsidRDefault="00702CF2" w:rsidP="00702CF2">
      <w:pPr>
        <w:ind w:firstLine="0"/>
      </w:pPr>
      <w:r>
        <w:t xml:space="preserve">                &lt;/div&gt;&lt;!-- /.mail-box-messages --&gt;</w:t>
      </w:r>
    </w:p>
    <w:p w:rsidR="00702CF2" w:rsidRDefault="00702CF2" w:rsidP="00702CF2">
      <w:pPr>
        <w:ind w:firstLine="0"/>
      </w:pPr>
      <w:r>
        <w:t xml:space="preserve">              &lt;/div&gt;&lt;!-- /.box-body --&gt;</w:t>
      </w:r>
    </w:p>
    <w:p w:rsidR="00702CF2" w:rsidRDefault="00702CF2" w:rsidP="00702CF2">
      <w:pPr>
        <w:ind w:firstLine="0"/>
      </w:pPr>
      <w:r>
        <w:t xml:space="preserve">            &lt;/div&gt;&lt;!-- /.box --&gt;</w:t>
      </w:r>
    </w:p>
    <w:p w:rsidR="00702CF2" w:rsidRDefault="00702CF2" w:rsidP="00702CF2">
      <w:pPr>
        <w:ind w:firstLine="0"/>
      </w:pPr>
      <w:r>
        <w:t xml:space="preserve">          &lt;/div&gt;</w:t>
      </w:r>
    </w:p>
    <w:p w:rsidR="00702CF2" w:rsidRDefault="00702CF2" w:rsidP="00702CF2">
      <w:pPr>
        <w:ind w:firstLine="0"/>
      </w:pPr>
      <w:r>
        <w:t xml:space="preserve">          &lt;!-- END OF SCHOOLS--&gt;</w:t>
      </w:r>
    </w:p>
    <w:p w:rsidR="00702CF2" w:rsidRDefault="00702CF2" w:rsidP="00702CF2">
      <w:pPr>
        <w:ind w:firstLine="0"/>
      </w:pPr>
    </w:p>
    <w:p w:rsidR="00702CF2" w:rsidRDefault="00702CF2" w:rsidP="00702CF2">
      <w:pPr>
        <w:ind w:firstLine="0"/>
      </w:pPr>
      <w:r>
        <w:t xml:space="preserve">        &lt;/div&gt;</w:t>
      </w:r>
    </w:p>
    <w:p w:rsidR="00702CF2" w:rsidRDefault="00702CF2" w:rsidP="00702CF2">
      <w:pPr>
        <w:ind w:firstLine="0"/>
      </w:pPr>
    </w:p>
    <w:p w:rsidR="00702CF2" w:rsidRDefault="00702CF2" w:rsidP="00702CF2">
      <w:pPr>
        <w:ind w:firstLine="0"/>
      </w:pPr>
      <w:r>
        <w:t xml:space="preserve">      &lt;/div&gt;</w:t>
      </w:r>
    </w:p>
    <w:p w:rsidR="00702CF2" w:rsidRDefault="00702CF2" w:rsidP="00702CF2">
      <w:pPr>
        <w:ind w:firstLine="0"/>
      </w:pPr>
      <w:r>
        <w:t xml:space="preserve">    &lt;/div&gt;</w:t>
      </w:r>
    </w:p>
    <w:p w:rsidR="00702CF2" w:rsidRDefault="00702CF2" w:rsidP="00702CF2">
      <w:pPr>
        <w:ind w:firstLine="0"/>
      </w:pPr>
      <w:r>
        <w:t xml:space="preserve">  &lt;!-- END OF REPORT DETAILS --&gt;</w:t>
      </w:r>
    </w:p>
    <w:p w:rsidR="00702CF2" w:rsidRDefault="00702CF2" w:rsidP="00702CF2">
      <w:pPr>
        <w:ind w:firstLine="0"/>
      </w:pPr>
    </w:p>
    <w:p w:rsidR="00702CF2" w:rsidRDefault="00702CF2" w:rsidP="00702CF2">
      <w:pPr>
        <w:ind w:firstLine="0"/>
      </w:pPr>
      <w:r>
        <w:t xml:space="preserve">  &lt;/div&gt;</w:t>
      </w:r>
    </w:p>
    <w:p w:rsidR="00702CF2" w:rsidRDefault="00702CF2" w:rsidP="00702CF2">
      <w:pPr>
        <w:ind w:firstLine="0"/>
      </w:pPr>
      <w:r>
        <w:t>&lt;/section&gt;</w:t>
      </w:r>
    </w:p>
    <w:p w:rsidR="00702CF2" w:rsidRDefault="00702CF2" w:rsidP="00702CF2">
      <w:pPr>
        <w:ind w:firstLine="0"/>
      </w:pPr>
      <w:r>
        <w:t>&lt;!-- === [= NOTHING FOLLOWS =] === --&gt;</w:t>
      </w:r>
    </w:p>
    <w:p w:rsidR="00702CF2" w:rsidRDefault="00702CF2" w:rsidP="00702CF2">
      <w:pPr>
        <w:ind w:firstLine="0"/>
      </w:pPr>
      <w:r>
        <w:t xml:space="preserve">&lt;?php  </w:t>
      </w:r>
    </w:p>
    <w:p w:rsidR="00702CF2" w:rsidRDefault="00702CF2" w:rsidP="00702CF2">
      <w:pPr>
        <w:ind w:firstLine="0"/>
      </w:pPr>
      <w:r>
        <w:t>require 'app/view/administrator/overall-footer.php';</w:t>
      </w:r>
    </w:p>
    <w:p w:rsidR="00702CF2" w:rsidRDefault="00702CF2" w:rsidP="00702CF2">
      <w:pPr>
        <w:ind w:firstLine="0"/>
      </w:pPr>
      <w:r>
        <w:t>?&gt;</w:t>
      </w:r>
    </w:p>
    <w:p w:rsidR="00CD6342" w:rsidRDefault="00CD6342" w:rsidP="00636044">
      <w:pPr>
        <w:ind w:firstLine="0"/>
      </w:pPr>
      <w:r>
        <w:br w:type="page"/>
      </w:r>
    </w:p>
    <w:p w:rsidR="00CD6342" w:rsidRPr="00CD6342" w:rsidRDefault="00CD6342" w:rsidP="00CD6342">
      <w:pPr>
        <w:ind w:firstLine="0"/>
        <w:rPr>
          <w:rFonts w:asciiTheme="majorHAnsi" w:eastAsiaTheme="majorEastAsia" w:hAnsiTheme="majorHAnsi" w:cstheme="majorBidi"/>
          <w:b/>
          <w:bCs/>
        </w:rPr>
      </w:pPr>
    </w:p>
    <w:p w:rsidR="00636044" w:rsidRDefault="00636044">
      <w:pPr>
        <w:pStyle w:val="Heading2"/>
      </w:pPr>
      <w:r>
        <w:t>Dress code module</w:t>
      </w:r>
    </w:p>
    <w:p w:rsidR="00636044" w:rsidRDefault="00636044" w:rsidP="00636044">
      <w:pPr>
        <w:rPr>
          <w:b/>
        </w:rPr>
      </w:pPr>
      <w:r>
        <w:rPr>
          <w:b/>
        </w:rPr>
        <w:t>capture.php</w:t>
      </w:r>
    </w:p>
    <w:p w:rsidR="00636044" w:rsidRDefault="00636044" w:rsidP="00636044">
      <w:pPr>
        <w:ind w:firstLine="0"/>
      </w:pPr>
      <w:r>
        <w:t xml:space="preserve">&lt;?php </w:t>
      </w:r>
    </w:p>
    <w:p w:rsidR="00636044" w:rsidRDefault="00636044" w:rsidP="00636044">
      <w:pPr>
        <w:ind w:firstLine="0"/>
      </w:pPr>
      <w:r>
        <w:t>require 'app/controller/init.php';</w:t>
      </w:r>
    </w:p>
    <w:p w:rsidR="00636044" w:rsidRDefault="00636044" w:rsidP="00636044">
      <w:pPr>
        <w:ind w:firstLine="0"/>
      </w:pPr>
      <w:r>
        <w:t>protect_page();</w:t>
      </w:r>
    </w:p>
    <w:p w:rsidR="00636044" w:rsidRDefault="00636044" w:rsidP="00636044">
      <w:pPr>
        <w:ind w:firstLine="0"/>
      </w:pPr>
    </w:p>
    <w:p w:rsidR="00636044" w:rsidRDefault="00636044" w:rsidP="00636044">
      <w:pPr>
        <w:ind w:firstLine="0"/>
      </w:pPr>
      <w:r>
        <w:t>$filename = 'C:/xampp/htdocs/ADVWEB/apcviolation/violation_images/' . date('YmdHis') . '.jpg';</w:t>
      </w:r>
    </w:p>
    <w:p w:rsidR="00636044" w:rsidRDefault="00636044" w:rsidP="00636044">
      <w:pPr>
        <w:ind w:firstLine="0"/>
      </w:pPr>
      <w:r>
        <w:t>$filename_upload_here = 'violation_images/' . date('YmdHis') . '.jpg';</w:t>
      </w:r>
    </w:p>
    <w:p w:rsidR="00636044" w:rsidRDefault="00636044" w:rsidP="00636044">
      <w:pPr>
        <w:ind w:firstLine="0"/>
      </w:pPr>
    </w:p>
    <w:p w:rsidR="00636044" w:rsidRDefault="00636044" w:rsidP="00636044">
      <w:pPr>
        <w:ind w:firstLine="0"/>
      </w:pPr>
      <w:r>
        <w:t>$result = file_put_contents( $filename, file_get_contents('php://input') );</w:t>
      </w:r>
    </w:p>
    <w:p w:rsidR="00636044" w:rsidRDefault="00636044" w:rsidP="00636044">
      <w:pPr>
        <w:ind w:firstLine="0"/>
      </w:pPr>
      <w:r>
        <w:t>if (!$result) {</w:t>
      </w:r>
    </w:p>
    <w:p w:rsidR="00636044" w:rsidRDefault="00636044" w:rsidP="00636044">
      <w:pPr>
        <w:ind w:firstLine="0"/>
      </w:pPr>
      <w:r>
        <w:tab/>
        <w:t>print "ERROR: Failed to write data to $filename, check permissions\n";</w:t>
      </w:r>
    </w:p>
    <w:p w:rsidR="00636044" w:rsidRDefault="00636044" w:rsidP="00636044">
      <w:pPr>
        <w:ind w:firstLine="0"/>
      </w:pPr>
      <w:r>
        <w:tab/>
        <w:t>exit();</w:t>
      </w:r>
    </w:p>
    <w:p w:rsidR="00636044" w:rsidRDefault="00636044" w:rsidP="00636044">
      <w:pPr>
        <w:ind w:firstLine="0"/>
      </w:pPr>
      <w:r>
        <w:t>}</w:t>
      </w:r>
    </w:p>
    <w:p w:rsidR="00636044" w:rsidRDefault="00636044" w:rsidP="00636044">
      <w:pPr>
        <w:ind w:firstLine="0"/>
      </w:pPr>
    </w:p>
    <w:p w:rsidR="00636044" w:rsidRDefault="00636044" w:rsidP="00636044">
      <w:pPr>
        <w:ind w:firstLine="0"/>
      </w:pPr>
      <w:r>
        <w:t>$result_upload_here = file_put_contents( $filename_upload_here, file_get_contents('php://input') );</w:t>
      </w:r>
    </w:p>
    <w:p w:rsidR="00636044" w:rsidRDefault="00636044" w:rsidP="00636044">
      <w:pPr>
        <w:ind w:firstLine="0"/>
      </w:pPr>
      <w:r>
        <w:t>if (!$result_upload_here) {</w:t>
      </w:r>
    </w:p>
    <w:p w:rsidR="00636044" w:rsidRDefault="00636044" w:rsidP="00636044">
      <w:pPr>
        <w:ind w:firstLine="0"/>
      </w:pPr>
      <w:r>
        <w:tab/>
        <w:t>print "ERROR: Failed to write data to $filename, check permissions\n";</w:t>
      </w:r>
    </w:p>
    <w:p w:rsidR="00636044" w:rsidRDefault="00636044" w:rsidP="00636044">
      <w:pPr>
        <w:ind w:firstLine="0"/>
      </w:pPr>
      <w:r>
        <w:tab/>
        <w:t>exit();</w:t>
      </w:r>
    </w:p>
    <w:p w:rsidR="00636044" w:rsidRDefault="00636044" w:rsidP="00636044">
      <w:pPr>
        <w:ind w:firstLine="0"/>
      </w:pPr>
      <w:r>
        <w:t>}</w:t>
      </w:r>
    </w:p>
    <w:p w:rsidR="00636044" w:rsidRDefault="00636044" w:rsidP="00636044">
      <w:pPr>
        <w:ind w:firstLine="0"/>
      </w:pPr>
    </w:p>
    <w:p w:rsidR="00636044" w:rsidRDefault="00636044" w:rsidP="00636044">
      <w:pPr>
        <w:ind w:firstLine="0"/>
      </w:pPr>
      <w:r>
        <w:t>$url = 'http://' . $_SERVER['HTTP_HOST'] . dirname($_SERVER['REQUEST_URI']) . '/' . $filename_upload_here;</w:t>
      </w:r>
    </w:p>
    <w:p w:rsidR="00636044" w:rsidRDefault="00636044" w:rsidP="00636044">
      <w:pPr>
        <w:ind w:firstLine="0"/>
      </w:pPr>
      <w:r>
        <w:t>$_SESSION['upload_url'] = $filename_upload_here;</w:t>
      </w:r>
    </w:p>
    <w:p w:rsidR="00636044" w:rsidRDefault="00636044" w:rsidP="00636044">
      <w:pPr>
        <w:ind w:firstLine="0"/>
      </w:pPr>
      <w:r>
        <w:t>print "$url";</w:t>
      </w:r>
    </w:p>
    <w:p w:rsidR="00636044" w:rsidRDefault="00636044" w:rsidP="00636044">
      <w:pPr>
        <w:ind w:firstLine="0"/>
      </w:pPr>
      <w:r>
        <w:t>?&gt;</w:t>
      </w:r>
    </w:p>
    <w:p w:rsidR="00606ACD" w:rsidRDefault="00606ACD" w:rsidP="00636044">
      <w:pPr>
        <w:ind w:firstLine="0"/>
      </w:pPr>
    </w:p>
    <w:p w:rsidR="00606ACD" w:rsidRDefault="00606ACD" w:rsidP="00636044">
      <w:pPr>
        <w:ind w:firstLine="0"/>
        <w:rPr>
          <w:b/>
        </w:rPr>
      </w:pPr>
      <w:r>
        <w:tab/>
      </w:r>
      <w:r>
        <w:rPr>
          <w:b/>
        </w:rPr>
        <w:t>index.php</w:t>
      </w:r>
    </w:p>
    <w:p w:rsidR="00606ACD" w:rsidRDefault="00606ACD" w:rsidP="00606ACD">
      <w:pPr>
        <w:ind w:firstLine="0"/>
      </w:pPr>
      <w:r>
        <w:t xml:space="preserve">&lt;?php </w:t>
      </w:r>
    </w:p>
    <w:p w:rsidR="00606ACD" w:rsidRDefault="00606ACD" w:rsidP="00606ACD">
      <w:pPr>
        <w:ind w:firstLine="0"/>
      </w:pPr>
      <w:r>
        <w:t>$title = "Dress Code Violation System";</w:t>
      </w:r>
    </w:p>
    <w:p w:rsidR="00606ACD" w:rsidRDefault="00606ACD" w:rsidP="00606ACD">
      <w:pPr>
        <w:ind w:firstLine="0"/>
      </w:pPr>
      <w:r>
        <w:t>$css = "custom";</w:t>
      </w:r>
    </w:p>
    <w:p w:rsidR="00606ACD" w:rsidRDefault="00606ACD" w:rsidP="00606ACD">
      <w:pPr>
        <w:ind w:firstLine="0"/>
      </w:pPr>
    </w:p>
    <w:p w:rsidR="00606ACD" w:rsidRDefault="00606ACD" w:rsidP="00606ACD">
      <w:pPr>
        <w:ind w:firstLine="0"/>
      </w:pPr>
      <w:r>
        <w:t>require 'app/views/layouts/overall/static_header.php';</w:t>
      </w:r>
    </w:p>
    <w:p w:rsidR="00606ACD" w:rsidRDefault="00606ACD" w:rsidP="00606ACD">
      <w:pPr>
        <w:ind w:firstLine="0"/>
      </w:pPr>
      <w:r>
        <w:t>require 'app/controller/init.php';</w:t>
      </w:r>
    </w:p>
    <w:p w:rsidR="00606ACD" w:rsidRDefault="00606ACD" w:rsidP="00606ACD">
      <w:pPr>
        <w:ind w:firstLine="0"/>
      </w:pPr>
      <w:r>
        <w:t>revert_page_protection();</w:t>
      </w:r>
    </w:p>
    <w:p w:rsidR="00606ACD" w:rsidRDefault="00606ACD" w:rsidP="00606ACD">
      <w:pPr>
        <w:ind w:firstLine="0"/>
      </w:pPr>
      <w:r>
        <w:t>?&gt;</w:t>
      </w:r>
    </w:p>
    <w:p w:rsidR="00606ACD" w:rsidRDefault="00606ACD" w:rsidP="00606ACD">
      <w:pPr>
        <w:ind w:firstLine="0"/>
      </w:pPr>
      <w:r>
        <w:t>&lt;img src="app/assets/images/application_images/apc_logo.png" width="100" height="100"&gt;</w:t>
      </w:r>
    </w:p>
    <w:p w:rsidR="00606ACD" w:rsidRDefault="00606ACD" w:rsidP="00606ACD">
      <w:pPr>
        <w:ind w:firstLine="0"/>
      </w:pPr>
      <w:r>
        <w:t>&lt;div class="search"&gt;</w:t>
      </w:r>
    </w:p>
    <w:p w:rsidR="00606ACD" w:rsidRDefault="00606ACD" w:rsidP="00606ACD">
      <w:pPr>
        <w:ind w:firstLine="0"/>
      </w:pPr>
      <w:r>
        <w:tab/>
        <w:t>&lt;form action="index.php" method="POST"&gt;</w:t>
      </w:r>
    </w:p>
    <w:p w:rsidR="00606ACD" w:rsidRDefault="00606ACD" w:rsidP="00606ACD">
      <w:pPr>
        <w:ind w:firstLine="0"/>
      </w:pPr>
      <w:r>
        <w:tab/>
      </w:r>
      <w:r>
        <w:tab/>
        <w:t>&lt;input type="password" name="student_id" class="student_information" placeholder= "Student ID Number or Scan your ID in the RFID Scanner" autofocus required &gt;</w:t>
      </w:r>
    </w:p>
    <w:p w:rsidR="00606ACD" w:rsidRDefault="00606ACD" w:rsidP="00606ACD">
      <w:pPr>
        <w:ind w:firstLine="0"/>
      </w:pPr>
      <w:r>
        <w:tab/>
        <w:t>&lt;/form&gt;</w:t>
      </w:r>
    </w:p>
    <w:p w:rsidR="00606ACD" w:rsidRDefault="00606ACD" w:rsidP="00606ACD">
      <w:pPr>
        <w:ind w:firstLine="0"/>
      </w:pPr>
      <w:r>
        <w:tab/>
        <w:t>&lt;div class="error_message"&gt;</w:t>
      </w:r>
    </w:p>
    <w:p w:rsidR="00606ACD" w:rsidRDefault="00606ACD" w:rsidP="00606ACD">
      <w:pPr>
        <w:ind w:firstLine="0"/>
      </w:pPr>
      <w:r>
        <w:lastRenderedPageBreak/>
        <w:tab/>
      </w:r>
      <w:r>
        <w:tab/>
        <w:t>&lt;?php</w:t>
      </w:r>
    </w:p>
    <w:p w:rsidR="00606ACD" w:rsidRDefault="00606ACD" w:rsidP="00606ACD">
      <w:pPr>
        <w:ind w:firstLine="0"/>
      </w:pPr>
      <w:r>
        <w:tab/>
      </w:r>
      <w:r>
        <w:tab/>
        <w:t>if (isset($_POST['student_id'])) {</w:t>
      </w:r>
    </w:p>
    <w:p w:rsidR="00606ACD" w:rsidRDefault="00606ACD" w:rsidP="00606ACD">
      <w:pPr>
        <w:ind w:firstLine="0"/>
      </w:pPr>
      <w:r>
        <w:tab/>
      </w:r>
      <w:r>
        <w:tab/>
      </w:r>
      <w:r>
        <w:tab/>
        <w:t>$search_id = $_POST['student_id'];</w:t>
      </w:r>
    </w:p>
    <w:p w:rsidR="00606ACD" w:rsidRDefault="00606ACD" w:rsidP="00606ACD">
      <w:pPr>
        <w:ind w:firstLine="0"/>
      </w:pPr>
      <w:r>
        <w:tab/>
      </w:r>
      <w:r>
        <w:tab/>
      </w:r>
      <w:r>
        <w:tab/>
        <w:t>$_SESSION['student_id'] = $search_id;</w:t>
      </w:r>
    </w:p>
    <w:p w:rsidR="00606ACD" w:rsidRDefault="00606ACD" w:rsidP="00606ACD">
      <w:pPr>
        <w:ind w:firstLine="0"/>
      </w:pPr>
    </w:p>
    <w:p w:rsidR="00606ACD" w:rsidRDefault="00606ACD" w:rsidP="00606ACD">
      <w:pPr>
        <w:ind w:firstLine="0"/>
      </w:pPr>
      <w:r>
        <w:tab/>
      </w:r>
      <w:r>
        <w:tab/>
      </w:r>
      <w:r>
        <w:tab/>
        <w:t>if (validate_student($search_id)) {</w:t>
      </w:r>
    </w:p>
    <w:p w:rsidR="00606ACD" w:rsidRDefault="00606ACD" w:rsidP="00606ACD">
      <w:pPr>
        <w:ind w:firstLine="0"/>
      </w:pPr>
      <w:r>
        <w:tab/>
      </w:r>
      <w:r>
        <w:tab/>
      </w:r>
      <w:r>
        <w:tab/>
      </w:r>
      <w:r>
        <w:tab/>
        <w:t>if (violation_ticket_today($search_id)) {</w:t>
      </w:r>
    </w:p>
    <w:p w:rsidR="00606ACD" w:rsidRDefault="00606ACD" w:rsidP="00606ACD">
      <w:pPr>
        <w:ind w:firstLine="0"/>
      </w:pPr>
      <w:r>
        <w:tab/>
      </w:r>
      <w:r>
        <w:tab/>
      </w:r>
      <w:r>
        <w:tab/>
      </w:r>
      <w:r>
        <w:tab/>
      </w:r>
      <w:r>
        <w:tab/>
        <w:t>require 'app/views/widgets/violation_today.php';</w:t>
      </w:r>
    </w:p>
    <w:p w:rsidR="00606ACD" w:rsidRDefault="00606ACD" w:rsidP="00606ACD">
      <w:pPr>
        <w:ind w:firstLine="0"/>
      </w:pPr>
      <w:r>
        <w:tab/>
      </w:r>
      <w:r>
        <w:tab/>
      </w:r>
      <w:r>
        <w:tab/>
      </w:r>
      <w:r>
        <w:tab/>
      </w:r>
      <w:r>
        <w:tab/>
        <w:t>require 'app/views/widgets/notification_details.php';</w:t>
      </w:r>
    </w:p>
    <w:p w:rsidR="00606ACD" w:rsidRDefault="00606ACD" w:rsidP="00606ACD">
      <w:pPr>
        <w:ind w:firstLine="0"/>
      </w:pPr>
      <w:r>
        <w:tab/>
      </w:r>
      <w:r>
        <w:tab/>
      </w:r>
      <w:r>
        <w:tab/>
      </w:r>
      <w:r>
        <w:tab/>
        <w:t>} elseif (student_has_notification($search_id)) {</w:t>
      </w:r>
    </w:p>
    <w:p w:rsidR="00606ACD" w:rsidRDefault="00606ACD" w:rsidP="00606ACD">
      <w:pPr>
        <w:ind w:firstLine="0"/>
      </w:pPr>
      <w:r>
        <w:tab/>
      </w:r>
      <w:r>
        <w:tab/>
      </w:r>
      <w:r>
        <w:tab/>
      </w:r>
      <w:r>
        <w:tab/>
      </w:r>
      <w:r>
        <w:tab/>
        <w:t>require 'app/views/widgets/violation_login.php';</w:t>
      </w:r>
    </w:p>
    <w:p w:rsidR="00606ACD" w:rsidRDefault="00606ACD" w:rsidP="00606ACD">
      <w:pPr>
        <w:ind w:firstLine="0"/>
      </w:pPr>
      <w:r>
        <w:tab/>
      </w:r>
      <w:r>
        <w:tab/>
      </w:r>
      <w:r>
        <w:tab/>
      </w:r>
      <w:r>
        <w:tab/>
      </w:r>
      <w:r>
        <w:tab/>
        <w:t>require 'app/views/widgets/notification_details.php';</w:t>
      </w:r>
    </w:p>
    <w:p w:rsidR="00606ACD" w:rsidRDefault="00606ACD" w:rsidP="00606ACD">
      <w:pPr>
        <w:ind w:firstLine="0"/>
      </w:pPr>
      <w:r>
        <w:tab/>
      </w:r>
      <w:r>
        <w:tab/>
      </w:r>
      <w:r>
        <w:tab/>
      </w:r>
      <w:r>
        <w:tab/>
        <w:t>} elseif (!student_has_notification($search_id)) {</w:t>
      </w:r>
    </w:p>
    <w:p w:rsidR="00606ACD" w:rsidRDefault="00606ACD" w:rsidP="00606ACD">
      <w:pPr>
        <w:ind w:firstLine="0"/>
      </w:pPr>
      <w:r>
        <w:tab/>
      </w:r>
      <w:r>
        <w:tab/>
      </w:r>
      <w:r>
        <w:tab/>
      </w:r>
      <w:r>
        <w:tab/>
      </w:r>
      <w:r>
        <w:tab/>
        <w:t>require 'app/views/widgets/violation_login.php';</w:t>
      </w:r>
    </w:p>
    <w:p w:rsidR="00606ACD" w:rsidRDefault="00606ACD" w:rsidP="00606ACD">
      <w:pPr>
        <w:ind w:firstLine="0"/>
      </w:pPr>
      <w:r>
        <w:tab/>
      </w:r>
      <w:r>
        <w:tab/>
      </w:r>
      <w:r>
        <w:tab/>
      </w:r>
      <w:r>
        <w:tab/>
        <w:t>}</w:t>
      </w:r>
    </w:p>
    <w:p w:rsidR="00606ACD" w:rsidRDefault="00606ACD" w:rsidP="00606ACD">
      <w:pPr>
        <w:ind w:firstLine="0"/>
      </w:pPr>
      <w:r>
        <w:tab/>
      </w:r>
      <w:r>
        <w:tab/>
      </w:r>
      <w:r>
        <w:tab/>
        <w:t>} else {</w:t>
      </w:r>
    </w:p>
    <w:p w:rsidR="00606ACD" w:rsidRDefault="00606ACD" w:rsidP="00606ACD">
      <w:pPr>
        <w:ind w:firstLine="0"/>
      </w:pPr>
      <w:r>
        <w:tab/>
      </w:r>
      <w:r>
        <w:tab/>
        <w:t>?&gt;</w:t>
      </w:r>
    </w:p>
    <w:p w:rsidR="00606ACD" w:rsidRDefault="00606ACD" w:rsidP="00606ACD">
      <w:pPr>
        <w:ind w:firstLine="0"/>
      </w:pPr>
      <w:r>
        <w:tab/>
      </w:r>
      <w:r>
        <w:tab/>
      </w:r>
      <w:r>
        <w:tab/>
      </w:r>
      <w:r>
        <w:tab/>
        <w:t>&lt;div class="alert alert-danger" role="alert"&gt;</w:t>
      </w:r>
    </w:p>
    <w:p w:rsidR="00606ACD" w:rsidRDefault="00606ACD" w:rsidP="00606ACD">
      <w:pPr>
        <w:ind w:firstLine="0"/>
      </w:pPr>
      <w:r>
        <w:tab/>
      </w:r>
      <w:r>
        <w:tab/>
      </w:r>
      <w:r>
        <w:tab/>
      </w:r>
      <w:r>
        <w:tab/>
      </w:r>
      <w:r>
        <w:tab/>
        <w:t>&lt;meta http-equiv="refresh" content="3; URL='index.php'" /&gt;</w:t>
      </w:r>
    </w:p>
    <w:p w:rsidR="00606ACD" w:rsidRDefault="00606ACD" w:rsidP="00606ACD">
      <w:pPr>
        <w:ind w:firstLine="0"/>
      </w:pPr>
      <w:r>
        <w:tab/>
      </w:r>
      <w:r>
        <w:tab/>
      </w:r>
      <w:r>
        <w:tab/>
      </w:r>
      <w:r>
        <w:tab/>
      </w:r>
      <w:r>
        <w:tab/>
        <w:t>&lt;span class="glyphicon glyphicon-warning-sign" aria-hidden="true"&gt;&lt;/span&gt;</w:t>
      </w:r>
    </w:p>
    <w:p w:rsidR="00606ACD" w:rsidRDefault="00606ACD" w:rsidP="00606ACD">
      <w:pPr>
        <w:ind w:firstLine="0"/>
      </w:pPr>
      <w:r>
        <w:tab/>
      </w:r>
      <w:r>
        <w:tab/>
      </w:r>
      <w:r>
        <w:tab/>
      </w:r>
      <w:r>
        <w:tab/>
      </w:r>
      <w:r>
        <w:tab/>
        <w:t>&lt;span class="sr-only"&gt;Error:&lt;/span&gt;</w:t>
      </w:r>
    </w:p>
    <w:p w:rsidR="00606ACD" w:rsidRDefault="00606ACD" w:rsidP="00606ACD">
      <w:pPr>
        <w:ind w:firstLine="0"/>
      </w:pPr>
      <w:r>
        <w:lastRenderedPageBreak/>
        <w:tab/>
      </w:r>
      <w:r>
        <w:tab/>
      </w:r>
      <w:r>
        <w:tab/>
      </w:r>
      <w:r>
        <w:tab/>
      </w:r>
      <w:r>
        <w:tab/>
        <w:t>&lt;span class="danger_message"&gt;Please Register and Accommodate your Student Account in the IT Resource Office.&lt;/span&gt;</w:t>
      </w:r>
    </w:p>
    <w:p w:rsidR="00606ACD" w:rsidRDefault="00606ACD" w:rsidP="00606ACD">
      <w:pPr>
        <w:ind w:firstLine="0"/>
      </w:pPr>
      <w:r>
        <w:tab/>
      </w:r>
      <w:r>
        <w:tab/>
      </w:r>
      <w:r>
        <w:tab/>
      </w:r>
      <w:r>
        <w:tab/>
        <w:t>&lt;/div&gt;</w:t>
      </w:r>
    </w:p>
    <w:p w:rsidR="00606ACD" w:rsidRDefault="00606ACD" w:rsidP="00606ACD">
      <w:pPr>
        <w:ind w:firstLine="0"/>
      </w:pPr>
      <w:r>
        <w:tab/>
      </w:r>
      <w:r>
        <w:tab/>
        <w:t>&lt;?php</w:t>
      </w:r>
    </w:p>
    <w:p w:rsidR="00606ACD" w:rsidRDefault="00606ACD" w:rsidP="00606ACD">
      <w:pPr>
        <w:ind w:firstLine="0"/>
      </w:pPr>
      <w:r>
        <w:tab/>
      </w:r>
      <w:r>
        <w:tab/>
      </w:r>
      <w:r>
        <w:tab/>
        <w:t>}</w:t>
      </w:r>
    </w:p>
    <w:p w:rsidR="00606ACD" w:rsidRDefault="00606ACD" w:rsidP="00606ACD">
      <w:pPr>
        <w:ind w:firstLine="0"/>
      </w:pPr>
      <w:r>
        <w:tab/>
      </w:r>
      <w:r>
        <w:tab/>
        <w:t>}</w:t>
      </w:r>
    </w:p>
    <w:p w:rsidR="00606ACD" w:rsidRDefault="00606ACD" w:rsidP="00606ACD">
      <w:pPr>
        <w:ind w:firstLine="0"/>
      </w:pPr>
      <w:r>
        <w:tab/>
      </w:r>
      <w:r>
        <w:tab/>
        <w:t>if (isset($_GET['success'])) {</w:t>
      </w:r>
    </w:p>
    <w:p w:rsidR="00606ACD" w:rsidRDefault="00606ACD" w:rsidP="00606ACD">
      <w:pPr>
        <w:ind w:firstLine="0"/>
      </w:pPr>
      <w:r>
        <w:tab/>
      </w:r>
      <w:r>
        <w:tab/>
        <w:t>?&gt;</w:t>
      </w:r>
    </w:p>
    <w:p w:rsidR="00606ACD" w:rsidRDefault="00606ACD" w:rsidP="00606ACD">
      <w:pPr>
        <w:ind w:firstLine="0"/>
      </w:pPr>
      <w:r>
        <w:tab/>
      </w:r>
      <w:r>
        <w:tab/>
      </w:r>
      <w:r>
        <w:tab/>
        <w:t>&lt;div class="alert alert-success"&gt;</w:t>
      </w:r>
    </w:p>
    <w:p w:rsidR="00606ACD" w:rsidRDefault="00606ACD" w:rsidP="00606ACD">
      <w:pPr>
        <w:ind w:firstLine="0"/>
      </w:pPr>
      <w:r>
        <w:tab/>
      </w:r>
      <w:r>
        <w:tab/>
      </w:r>
      <w:r>
        <w:tab/>
      </w:r>
      <w:r>
        <w:tab/>
        <w:t>&lt;meta http-equiv="refresh" content="2; URL='index.php'" /&gt;</w:t>
      </w:r>
    </w:p>
    <w:p w:rsidR="00606ACD" w:rsidRDefault="00606ACD" w:rsidP="00606ACD">
      <w:pPr>
        <w:ind w:firstLine="0"/>
      </w:pPr>
      <w:r>
        <w:tab/>
      </w:r>
      <w:r>
        <w:tab/>
      </w:r>
      <w:r>
        <w:tab/>
      </w:r>
      <w:r>
        <w:tab/>
        <w:t>&lt;span class="glyphicon glyphicon-ok-sign" aria-hidden="true"&gt;&lt;/span&gt;</w:t>
      </w:r>
    </w:p>
    <w:p w:rsidR="00606ACD" w:rsidRDefault="00606ACD" w:rsidP="00606ACD">
      <w:pPr>
        <w:ind w:firstLine="0"/>
      </w:pPr>
      <w:r>
        <w:tab/>
      </w:r>
      <w:r>
        <w:tab/>
      </w:r>
      <w:r>
        <w:tab/>
      </w:r>
      <w:r>
        <w:tab/>
        <w:t>&lt;span class="success_message"&gt;Violation Ticket has been processed. For more information login to the APC Violation Website.&lt;/span&gt;</w:t>
      </w:r>
    </w:p>
    <w:p w:rsidR="00606ACD" w:rsidRDefault="00606ACD" w:rsidP="00606ACD">
      <w:pPr>
        <w:ind w:firstLine="0"/>
      </w:pPr>
      <w:r>
        <w:tab/>
      </w:r>
      <w:r>
        <w:tab/>
      </w:r>
      <w:r>
        <w:tab/>
        <w:t>&lt;/div&gt;</w:t>
      </w:r>
    </w:p>
    <w:p w:rsidR="00606ACD" w:rsidRDefault="00606ACD" w:rsidP="00606ACD">
      <w:pPr>
        <w:ind w:firstLine="0"/>
      </w:pPr>
      <w:r>
        <w:tab/>
      </w:r>
      <w:r>
        <w:tab/>
        <w:t>&lt;?php</w:t>
      </w:r>
    </w:p>
    <w:p w:rsidR="00606ACD" w:rsidRDefault="00606ACD" w:rsidP="00606ACD">
      <w:pPr>
        <w:ind w:firstLine="0"/>
      </w:pPr>
      <w:r>
        <w:tab/>
      </w:r>
      <w:r>
        <w:tab/>
        <w:t>}</w:t>
      </w:r>
    </w:p>
    <w:p w:rsidR="00606ACD" w:rsidRDefault="00606ACD" w:rsidP="00606ACD">
      <w:pPr>
        <w:ind w:firstLine="0"/>
      </w:pPr>
    </w:p>
    <w:p w:rsidR="00606ACD" w:rsidRDefault="00606ACD" w:rsidP="00606ACD">
      <w:pPr>
        <w:ind w:firstLine="0"/>
      </w:pPr>
      <w:r>
        <w:tab/>
      </w:r>
      <w:r>
        <w:tab/>
        <w:t>if (isset($_GET['test'])) {</w:t>
      </w:r>
    </w:p>
    <w:p w:rsidR="00606ACD" w:rsidRDefault="00606ACD" w:rsidP="00606ACD">
      <w:pPr>
        <w:ind w:firstLine="0"/>
      </w:pPr>
      <w:r>
        <w:tab/>
      </w:r>
      <w:r>
        <w:tab/>
      </w:r>
      <w:r>
        <w:tab/>
        <w:t>echo "HELLO!";</w:t>
      </w:r>
    </w:p>
    <w:p w:rsidR="00606ACD" w:rsidRDefault="00606ACD" w:rsidP="00606ACD">
      <w:pPr>
        <w:ind w:firstLine="0"/>
      </w:pPr>
      <w:r>
        <w:tab/>
      </w:r>
      <w:r>
        <w:tab/>
        <w:t>}</w:t>
      </w:r>
    </w:p>
    <w:p w:rsidR="00606ACD" w:rsidRDefault="00606ACD" w:rsidP="00606ACD">
      <w:pPr>
        <w:ind w:firstLine="0"/>
      </w:pPr>
      <w:r>
        <w:tab/>
      </w:r>
      <w:r>
        <w:tab/>
        <w:t>?&gt;</w:t>
      </w:r>
    </w:p>
    <w:p w:rsidR="00606ACD" w:rsidRDefault="00606ACD" w:rsidP="00606ACD">
      <w:pPr>
        <w:ind w:firstLine="0"/>
      </w:pPr>
      <w:r>
        <w:tab/>
        <w:t>&lt;/div&gt;</w:t>
      </w:r>
    </w:p>
    <w:p w:rsidR="00606ACD" w:rsidRDefault="00606ACD" w:rsidP="00606ACD">
      <w:pPr>
        <w:ind w:firstLine="0"/>
      </w:pPr>
      <w:r>
        <w:lastRenderedPageBreak/>
        <w:t>&lt;/div&gt;</w:t>
      </w:r>
    </w:p>
    <w:p w:rsidR="00606ACD" w:rsidRDefault="00606ACD" w:rsidP="00606ACD">
      <w:pPr>
        <w:ind w:firstLine="0"/>
      </w:pPr>
      <w:r>
        <w:t>&lt;?php</w:t>
      </w:r>
    </w:p>
    <w:p w:rsidR="00606ACD" w:rsidRDefault="00606ACD" w:rsidP="00606ACD">
      <w:pPr>
        <w:ind w:firstLine="0"/>
      </w:pPr>
      <w:r>
        <w:t>require 'app/views/layouts/overall/static_footer.php';</w:t>
      </w:r>
    </w:p>
    <w:p w:rsidR="00606ACD" w:rsidRDefault="00606ACD" w:rsidP="00606ACD">
      <w:pPr>
        <w:ind w:firstLine="0"/>
      </w:pPr>
      <w:r>
        <w:t>?&gt;</w:t>
      </w:r>
    </w:p>
    <w:p w:rsidR="00A87EA8" w:rsidRDefault="00A87EA8" w:rsidP="00606ACD">
      <w:pPr>
        <w:ind w:firstLine="0"/>
      </w:pPr>
    </w:p>
    <w:p w:rsidR="00A87EA8" w:rsidRDefault="00A87EA8" w:rsidP="00606ACD">
      <w:pPr>
        <w:ind w:firstLine="0"/>
        <w:rPr>
          <w:b/>
        </w:rPr>
      </w:pPr>
      <w:r>
        <w:tab/>
      </w:r>
      <w:r>
        <w:rPr>
          <w:b/>
        </w:rPr>
        <w:t>process.php</w:t>
      </w:r>
    </w:p>
    <w:p w:rsidR="00A87EA8" w:rsidRDefault="00A87EA8" w:rsidP="00A87EA8">
      <w:pPr>
        <w:ind w:firstLine="0"/>
      </w:pPr>
      <w:r>
        <w:t xml:space="preserve">&lt;?php </w:t>
      </w:r>
    </w:p>
    <w:p w:rsidR="00A87EA8" w:rsidRDefault="00A87EA8" w:rsidP="00A87EA8">
      <w:pPr>
        <w:ind w:firstLine="0"/>
      </w:pPr>
      <w:r>
        <w:t>$title = "Student Violation";</w:t>
      </w:r>
    </w:p>
    <w:p w:rsidR="00A87EA8" w:rsidRDefault="00A87EA8" w:rsidP="00A87EA8">
      <w:pPr>
        <w:ind w:firstLine="0"/>
      </w:pPr>
      <w:r>
        <w:t>$css = "custom";</w:t>
      </w:r>
    </w:p>
    <w:p w:rsidR="00A87EA8" w:rsidRDefault="00A87EA8" w:rsidP="00A87EA8">
      <w:pPr>
        <w:ind w:firstLine="0"/>
      </w:pPr>
    </w:p>
    <w:p w:rsidR="00A87EA8" w:rsidRDefault="00A87EA8" w:rsidP="00A87EA8">
      <w:pPr>
        <w:ind w:firstLine="0"/>
      </w:pPr>
      <w:r>
        <w:t>require 'app/views/layouts/overall/static_header.php';</w:t>
      </w:r>
    </w:p>
    <w:p w:rsidR="00A87EA8" w:rsidRDefault="00A87EA8" w:rsidP="00A87EA8">
      <w:pPr>
        <w:ind w:firstLine="0"/>
      </w:pPr>
      <w:r>
        <w:t>require 'app/controller/init.php';</w:t>
      </w:r>
    </w:p>
    <w:p w:rsidR="00A87EA8" w:rsidRDefault="00A87EA8" w:rsidP="00A87EA8">
      <w:pPr>
        <w:ind w:firstLine="0"/>
      </w:pPr>
      <w:r>
        <w:t>protect_page();</w:t>
      </w:r>
    </w:p>
    <w:p w:rsidR="00A87EA8" w:rsidRDefault="00A87EA8" w:rsidP="00A87EA8">
      <w:pPr>
        <w:ind w:firstLine="0"/>
      </w:pPr>
    </w:p>
    <w:p w:rsidR="00A87EA8" w:rsidRDefault="00A87EA8" w:rsidP="00A87EA8">
      <w:pPr>
        <w:ind w:firstLine="0"/>
      </w:pPr>
      <w:r>
        <w:t>######################################################</w:t>
      </w:r>
    </w:p>
    <w:p w:rsidR="00A87EA8" w:rsidRDefault="00A87EA8" w:rsidP="00A87EA8">
      <w:pPr>
        <w:ind w:firstLine="0"/>
      </w:pPr>
      <w:r>
        <w:t>if (initialize_token() === TRUE) {</w:t>
      </w:r>
    </w:p>
    <w:p w:rsidR="00A87EA8" w:rsidRDefault="00A87EA8" w:rsidP="00A87EA8">
      <w:pPr>
        <w:ind w:firstLine="0"/>
      </w:pPr>
      <w:r>
        <w:tab/>
      </w:r>
      <w:r>
        <w:tab/>
        <w:t>$value = $_POST['btn_submit'];</w:t>
      </w:r>
    </w:p>
    <w:p w:rsidR="00A87EA8" w:rsidRDefault="00A87EA8" w:rsidP="00A87EA8">
      <w:pPr>
        <w:ind w:firstLine="0"/>
      </w:pPr>
      <w:r>
        <w:tab/>
      </w:r>
      <w:r>
        <w:tab/>
        <w:t>$password = md5($_POST['field_password']);</w:t>
      </w:r>
    </w:p>
    <w:p w:rsidR="00A87EA8" w:rsidRDefault="00A87EA8" w:rsidP="00A87EA8">
      <w:pPr>
        <w:ind w:firstLine="0"/>
      </w:pPr>
    </w:p>
    <w:p w:rsidR="00A87EA8" w:rsidRDefault="00A87EA8" w:rsidP="00A87EA8">
      <w:pPr>
        <w:ind w:firstLine="0"/>
      </w:pPr>
      <w:r>
        <w:tab/>
      </w:r>
      <w:r>
        <w:tab/>
        <w:t>global $conn;</w:t>
      </w:r>
    </w:p>
    <w:p w:rsidR="00A87EA8" w:rsidRDefault="00A87EA8" w:rsidP="00A87EA8">
      <w:pPr>
        <w:ind w:firstLine="0"/>
      </w:pPr>
      <w:r>
        <w:tab/>
      </w:r>
      <w:r>
        <w:tab/>
        <w:t>$search_id = $_SESSION['student_id'];</w:t>
      </w:r>
    </w:p>
    <w:p w:rsidR="00A87EA8" w:rsidRDefault="00A87EA8" w:rsidP="00A87EA8">
      <w:pPr>
        <w:ind w:firstLine="0"/>
      </w:pPr>
    </w:p>
    <w:p w:rsidR="00A87EA8" w:rsidRDefault="00A87EA8" w:rsidP="00A87EA8">
      <w:pPr>
        <w:ind w:firstLine="0"/>
      </w:pPr>
      <w:r>
        <w:lastRenderedPageBreak/>
        <w:tab/>
      </w:r>
      <w:r>
        <w:tab/>
        <w:t>$select = "SELECT * from students WHERE card_id = $search_id OR student_id = '$search_id'";</w:t>
      </w:r>
    </w:p>
    <w:p w:rsidR="00A87EA8" w:rsidRDefault="00A87EA8" w:rsidP="00A87EA8">
      <w:pPr>
        <w:ind w:firstLine="0"/>
      </w:pPr>
      <w:r>
        <w:tab/>
      </w:r>
      <w:r>
        <w:tab/>
        <w:t>$result = $conn-&gt;query($select);</w:t>
      </w:r>
    </w:p>
    <w:p w:rsidR="00A87EA8" w:rsidRDefault="00A87EA8" w:rsidP="00A87EA8">
      <w:pPr>
        <w:ind w:firstLine="0"/>
      </w:pPr>
    </w:p>
    <w:p w:rsidR="00A87EA8" w:rsidRDefault="00A87EA8" w:rsidP="00A87EA8">
      <w:pPr>
        <w:ind w:firstLine="0"/>
      </w:pPr>
      <w:r>
        <w:tab/>
      </w:r>
      <w:r>
        <w:tab/>
        <w:t>if ($result) {</w:t>
      </w:r>
    </w:p>
    <w:p w:rsidR="00A87EA8" w:rsidRDefault="00A87EA8" w:rsidP="00A87EA8">
      <w:pPr>
        <w:ind w:firstLine="0"/>
      </w:pPr>
      <w:r>
        <w:tab/>
      </w:r>
      <w:r>
        <w:tab/>
      </w:r>
      <w:r>
        <w:tab/>
        <w:t>while ($row = $result-&gt;fetch_object()) {</w:t>
      </w:r>
    </w:p>
    <w:p w:rsidR="00A87EA8" w:rsidRDefault="00A87EA8" w:rsidP="00A87EA8">
      <w:pPr>
        <w:ind w:firstLine="0"/>
      </w:pPr>
      <w:r>
        <w:t>?&gt;</w:t>
      </w:r>
    </w:p>
    <w:p w:rsidR="00A87EA8" w:rsidRDefault="00A87EA8" w:rsidP="00A87EA8">
      <w:pPr>
        <w:ind w:firstLine="0"/>
      </w:pPr>
      <w:r>
        <w:t>&lt;img src="app/assets/images/application_images/violation.png" width="180" height="100"&gt;</w:t>
      </w:r>
    </w:p>
    <w:p w:rsidR="00A87EA8" w:rsidRDefault="00A87EA8" w:rsidP="00A87EA8">
      <w:pPr>
        <w:ind w:firstLine="0"/>
      </w:pPr>
      <w:r>
        <w:t xml:space="preserve">&lt;?php  </w:t>
      </w:r>
    </w:p>
    <w:p w:rsidR="00A87EA8" w:rsidRDefault="00A87EA8" w:rsidP="00A87EA8">
      <w:pPr>
        <w:ind w:firstLine="0"/>
      </w:pPr>
      <w:r>
        <w:tab/>
      </w:r>
      <w:r>
        <w:tab/>
        <w:t>if (two_violation_count($search_id) == 2) {</w:t>
      </w:r>
    </w:p>
    <w:p w:rsidR="00A87EA8" w:rsidRDefault="00A87EA8" w:rsidP="00A87EA8">
      <w:pPr>
        <w:ind w:firstLine="0"/>
      </w:pPr>
      <w:r>
        <w:tab/>
      </w:r>
      <w:r>
        <w:tab/>
      </w:r>
      <w:r>
        <w:tab/>
        <w:t>update_ticket_flagged($search_id);</w:t>
      </w:r>
    </w:p>
    <w:p w:rsidR="00A87EA8" w:rsidRDefault="00A87EA8" w:rsidP="00A87EA8">
      <w:pPr>
        <w:ind w:firstLine="0"/>
      </w:pPr>
      <w:r>
        <w:tab/>
      </w:r>
      <w:r>
        <w:tab/>
      </w:r>
      <w:r>
        <w:tab/>
        <w:t>require 'app/views/widgets/advise.php';</w:t>
      </w:r>
    </w:p>
    <w:p w:rsidR="00A87EA8" w:rsidRDefault="00A87EA8" w:rsidP="00A87EA8">
      <w:pPr>
        <w:ind w:firstLine="0"/>
      </w:pPr>
      <w:r>
        <w:tab/>
      </w:r>
      <w:r>
        <w:tab/>
        <w:t>}</w:t>
      </w:r>
    </w:p>
    <w:p w:rsidR="00A87EA8" w:rsidRDefault="00A87EA8" w:rsidP="00A87EA8">
      <w:pPr>
        <w:ind w:firstLine="0"/>
      </w:pPr>
      <w:r>
        <w:t>?&gt;</w:t>
      </w:r>
    </w:p>
    <w:p w:rsidR="00A87EA8" w:rsidRDefault="00A87EA8" w:rsidP="00A87EA8">
      <w:pPr>
        <w:ind w:firstLine="0"/>
      </w:pPr>
      <w:r>
        <w:tab/>
        <w:t>&lt;div class="form_student"&gt;</w:t>
      </w:r>
    </w:p>
    <w:p w:rsidR="00A87EA8" w:rsidRDefault="00A87EA8" w:rsidP="00A87EA8">
      <w:pPr>
        <w:ind w:firstLine="0"/>
      </w:pPr>
      <w:r>
        <w:tab/>
      </w:r>
      <w:r>
        <w:tab/>
        <w:t>&lt;div class="student_name"&gt;</w:t>
      </w:r>
    </w:p>
    <w:p w:rsidR="00A87EA8" w:rsidRDefault="00A87EA8" w:rsidP="00A87EA8">
      <w:pPr>
        <w:ind w:firstLine="0"/>
      </w:pPr>
      <w:r>
        <w:tab/>
      </w:r>
      <w:r>
        <w:tab/>
      </w:r>
      <w:r>
        <w:tab/>
        <w:t>&lt;label class="form_name"&gt;Name&lt;/label&gt;</w:t>
      </w:r>
    </w:p>
    <w:p w:rsidR="00A87EA8" w:rsidRDefault="00A87EA8" w:rsidP="00A87EA8">
      <w:pPr>
        <w:ind w:firstLine="0"/>
      </w:pPr>
      <w:r>
        <w:tab/>
      </w:r>
      <w:r>
        <w:tab/>
      </w:r>
      <w:r>
        <w:tab/>
        <w:t>&lt;input type="text" class="form-control" value="&lt;?php echo $row-&gt;last_name . ", " . $row-&gt;first_name . " " . $row-&gt;middle_name; ?&gt;" disabled&gt;</w:t>
      </w:r>
    </w:p>
    <w:p w:rsidR="00A87EA8" w:rsidRDefault="00A87EA8" w:rsidP="00A87EA8">
      <w:pPr>
        <w:ind w:firstLine="0"/>
      </w:pPr>
      <w:r>
        <w:tab/>
      </w:r>
      <w:r>
        <w:tab/>
        <w:t>&lt;/div&gt;</w:t>
      </w:r>
    </w:p>
    <w:p w:rsidR="00A87EA8" w:rsidRDefault="00A87EA8" w:rsidP="00A87EA8">
      <w:pPr>
        <w:ind w:firstLine="0"/>
      </w:pPr>
      <w:r>
        <w:tab/>
      </w:r>
      <w:r>
        <w:tab/>
        <w:t>&lt;div class="student_name student_course"&gt;</w:t>
      </w:r>
    </w:p>
    <w:p w:rsidR="00A87EA8" w:rsidRDefault="00A87EA8" w:rsidP="00A87EA8">
      <w:pPr>
        <w:ind w:firstLine="0"/>
      </w:pPr>
      <w:r>
        <w:tab/>
      </w:r>
      <w:r>
        <w:tab/>
      </w:r>
      <w:r>
        <w:tab/>
        <w:t>&lt;label class="form_course"&gt;Course&lt;/label&gt;</w:t>
      </w:r>
    </w:p>
    <w:p w:rsidR="00A87EA8" w:rsidRDefault="00A87EA8" w:rsidP="00A87EA8">
      <w:pPr>
        <w:ind w:firstLine="0"/>
      </w:pPr>
      <w:r>
        <w:lastRenderedPageBreak/>
        <w:tab/>
      </w:r>
      <w:r>
        <w:tab/>
      </w:r>
      <w:r>
        <w:tab/>
        <w:t>&lt;input type="text" class="form-control" value="&lt;?php echo $row-&gt;course; ?&gt;" disabled&gt;</w:t>
      </w:r>
    </w:p>
    <w:p w:rsidR="00A87EA8" w:rsidRDefault="00A87EA8" w:rsidP="00A87EA8">
      <w:pPr>
        <w:ind w:firstLine="0"/>
      </w:pPr>
      <w:r>
        <w:tab/>
      </w:r>
      <w:r>
        <w:tab/>
        <w:t>&lt;/div&gt;</w:t>
      </w:r>
    </w:p>
    <w:p w:rsidR="00A87EA8" w:rsidRDefault="00A87EA8" w:rsidP="00A87EA8">
      <w:pPr>
        <w:ind w:firstLine="0"/>
      </w:pPr>
      <w:r>
        <w:tab/>
      </w:r>
      <w:r>
        <w:tab/>
        <w:t>&lt;div class="student_picture"&gt;</w:t>
      </w:r>
    </w:p>
    <w:p w:rsidR="00A87EA8" w:rsidRDefault="00A87EA8" w:rsidP="00A87EA8">
      <w:pPr>
        <w:ind w:firstLine="0"/>
      </w:pPr>
      <w:r>
        <w:tab/>
      </w:r>
      <w:r>
        <w:tab/>
      </w:r>
      <w:r>
        <w:tab/>
        <w:t>&lt;img src="&lt;?php echo $row-&gt;id_picture; ?&gt;" width="160" height="160" class="img-thumbnail"&gt;</w:t>
      </w:r>
    </w:p>
    <w:p w:rsidR="00A87EA8" w:rsidRDefault="00A87EA8" w:rsidP="00A87EA8">
      <w:pPr>
        <w:ind w:firstLine="0"/>
      </w:pPr>
      <w:r>
        <w:tab/>
      </w:r>
      <w:r>
        <w:tab/>
        <w:t>&lt;/div&gt;</w:t>
      </w:r>
    </w:p>
    <w:p w:rsidR="00A87EA8" w:rsidRDefault="00A87EA8" w:rsidP="00A87EA8">
      <w:pPr>
        <w:ind w:firstLine="0"/>
      </w:pPr>
      <w:r>
        <w:tab/>
        <w:t>&lt;/div&gt;</w:t>
      </w:r>
    </w:p>
    <w:p w:rsidR="00A87EA8" w:rsidRDefault="00A87EA8" w:rsidP="00A87EA8">
      <w:pPr>
        <w:ind w:firstLine="0"/>
      </w:pPr>
      <w:r>
        <w:t xml:space="preserve">&lt;?php </w:t>
      </w:r>
    </w:p>
    <w:p w:rsidR="00A87EA8" w:rsidRDefault="00A87EA8" w:rsidP="00A87EA8">
      <w:pPr>
        <w:ind w:firstLine="0"/>
      </w:pPr>
      <w:r>
        <w:tab/>
      </w:r>
      <w:r>
        <w:tab/>
      </w:r>
      <w:r>
        <w:tab/>
        <w:t>}</w:t>
      </w:r>
    </w:p>
    <w:p w:rsidR="00A87EA8" w:rsidRDefault="00A87EA8" w:rsidP="00A87EA8">
      <w:pPr>
        <w:ind w:firstLine="0"/>
      </w:pPr>
      <w:r>
        <w:tab/>
      </w:r>
      <w:r>
        <w:tab/>
        <w:t>}</w:t>
      </w:r>
    </w:p>
    <w:p w:rsidR="00A87EA8" w:rsidRDefault="00A87EA8" w:rsidP="00A87EA8">
      <w:pPr>
        <w:ind w:firstLine="0"/>
      </w:pPr>
      <w:r>
        <w:t>?&gt;</w:t>
      </w:r>
    </w:p>
    <w:p w:rsidR="00A87EA8" w:rsidRDefault="00A87EA8" w:rsidP="00A87EA8">
      <w:pPr>
        <w:ind w:firstLine="0"/>
      </w:pPr>
      <w:r>
        <w:tab/>
        <w:t>&lt;div class="violation_information"&gt;</w:t>
      </w:r>
    </w:p>
    <w:p w:rsidR="00A87EA8" w:rsidRDefault="00A87EA8" w:rsidP="00A87EA8">
      <w:pPr>
        <w:ind w:firstLine="0"/>
      </w:pPr>
      <w:r>
        <w:tab/>
      </w:r>
      <w:r>
        <w:tab/>
        <w:t>&lt;form method="POST" action="process.php"&gt;</w:t>
      </w:r>
    </w:p>
    <w:p w:rsidR="00A87EA8" w:rsidRDefault="00A87EA8" w:rsidP="00A87EA8">
      <w:pPr>
        <w:ind w:firstLine="0"/>
      </w:pPr>
      <w:r>
        <w:tab/>
      </w:r>
      <w:r>
        <w:tab/>
      </w:r>
      <w:r>
        <w:tab/>
        <w:t>&lt;div class="violation_reason"&gt;</w:t>
      </w:r>
    </w:p>
    <w:p w:rsidR="00A87EA8" w:rsidRDefault="00A87EA8" w:rsidP="00A87EA8">
      <w:pPr>
        <w:ind w:firstLine="0"/>
      </w:pPr>
      <w:r>
        <w:tab/>
      </w:r>
      <w:r>
        <w:tab/>
      </w:r>
      <w:r>
        <w:tab/>
      </w:r>
      <w:r>
        <w:tab/>
        <w:t>&lt;label class="violation_label"&gt;List of Dress Code Violation :&lt;/label&gt;</w:t>
      </w:r>
    </w:p>
    <w:p w:rsidR="00A87EA8" w:rsidRDefault="00A87EA8" w:rsidP="00A87EA8">
      <w:pPr>
        <w:ind w:firstLine="0"/>
      </w:pPr>
      <w:r>
        <w:tab/>
      </w:r>
      <w:r>
        <w:tab/>
      </w:r>
      <w:r>
        <w:tab/>
      </w:r>
      <w:r>
        <w:tab/>
        <w:t>&lt;div class="violation_type"&gt;</w:t>
      </w:r>
    </w:p>
    <w:p w:rsidR="00A87EA8" w:rsidRDefault="00A87EA8" w:rsidP="00A87EA8">
      <w:pPr>
        <w:ind w:firstLine="0"/>
      </w:pPr>
      <w:r>
        <w:tab/>
      </w:r>
      <w:r>
        <w:tab/>
      </w:r>
      <w:r>
        <w:tab/>
      </w:r>
      <w:r>
        <w:tab/>
        <w:t xml:space="preserve">&lt;?php </w:t>
      </w:r>
    </w:p>
    <w:p w:rsidR="00A87EA8" w:rsidRDefault="00A87EA8" w:rsidP="00A87EA8">
      <w:pPr>
        <w:ind w:firstLine="0"/>
      </w:pPr>
      <w:r>
        <w:tab/>
      </w:r>
      <w:r>
        <w:tab/>
      </w:r>
      <w:r>
        <w:tab/>
      </w:r>
      <w:r>
        <w:tab/>
      </w:r>
      <w:r>
        <w:tab/>
        <w:t>$gender = $search_id;</w:t>
      </w:r>
    </w:p>
    <w:p w:rsidR="00A87EA8" w:rsidRDefault="00A87EA8" w:rsidP="00A87EA8">
      <w:pPr>
        <w:ind w:firstLine="0"/>
      </w:pPr>
      <w:r>
        <w:tab/>
      </w:r>
      <w:r>
        <w:tab/>
      </w:r>
      <w:r>
        <w:tab/>
      </w:r>
      <w:r>
        <w:tab/>
      </w:r>
      <w:r>
        <w:tab/>
        <w:t>switch(determine_gender($gender)) {</w:t>
      </w:r>
    </w:p>
    <w:p w:rsidR="00A87EA8" w:rsidRDefault="00A87EA8" w:rsidP="00A87EA8">
      <w:pPr>
        <w:ind w:firstLine="0"/>
      </w:pPr>
      <w:r>
        <w:tab/>
      </w:r>
      <w:r>
        <w:tab/>
      </w:r>
      <w:r>
        <w:tab/>
      </w:r>
      <w:r>
        <w:tab/>
      </w:r>
      <w:r>
        <w:tab/>
      </w:r>
      <w:r>
        <w:tab/>
        <w:t>case "Male":</w:t>
      </w:r>
    </w:p>
    <w:p w:rsidR="00A87EA8" w:rsidRDefault="00A87EA8" w:rsidP="00A87EA8">
      <w:pPr>
        <w:ind w:firstLine="0"/>
      </w:pPr>
      <w:r>
        <w:lastRenderedPageBreak/>
        <w:tab/>
      </w:r>
      <w:r>
        <w:tab/>
      </w:r>
      <w:r>
        <w:tab/>
      </w:r>
      <w:r>
        <w:tab/>
      </w:r>
      <w:r>
        <w:tab/>
      </w:r>
      <w:r>
        <w:tab/>
      </w:r>
      <w:r>
        <w:tab/>
        <w:t>require 'app/views/widgets/male_violation.php';</w:t>
      </w:r>
    </w:p>
    <w:p w:rsidR="00A87EA8" w:rsidRDefault="00A87EA8" w:rsidP="00A87EA8">
      <w:pPr>
        <w:ind w:firstLine="0"/>
      </w:pPr>
      <w:r>
        <w:tab/>
      </w:r>
      <w:r>
        <w:tab/>
      </w:r>
      <w:r>
        <w:tab/>
      </w:r>
      <w:r>
        <w:tab/>
      </w:r>
      <w:r>
        <w:tab/>
      </w:r>
      <w:r>
        <w:tab/>
      </w:r>
      <w:r>
        <w:tab/>
        <w:t>break;</w:t>
      </w:r>
    </w:p>
    <w:p w:rsidR="00A87EA8" w:rsidRDefault="00A87EA8" w:rsidP="00A87EA8">
      <w:pPr>
        <w:ind w:firstLine="0"/>
      </w:pPr>
      <w:r>
        <w:tab/>
      </w:r>
      <w:r>
        <w:tab/>
      </w:r>
      <w:r>
        <w:tab/>
      </w:r>
      <w:r>
        <w:tab/>
      </w:r>
      <w:r>
        <w:tab/>
      </w:r>
      <w:r>
        <w:tab/>
        <w:t>case "Female":</w:t>
      </w:r>
    </w:p>
    <w:p w:rsidR="00A87EA8" w:rsidRDefault="00A87EA8" w:rsidP="00A87EA8">
      <w:pPr>
        <w:ind w:firstLine="0"/>
      </w:pPr>
      <w:r>
        <w:tab/>
      </w:r>
      <w:r>
        <w:tab/>
      </w:r>
      <w:r>
        <w:tab/>
      </w:r>
      <w:r>
        <w:tab/>
      </w:r>
      <w:r>
        <w:tab/>
      </w:r>
      <w:r>
        <w:tab/>
      </w:r>
      <w:r>
        <w:tab/>
        <w:t>require 'app/views/widgets/female_violation.php';</w:t>
      </w:r>
    </w:p>
    <w:p w:rsidR="00A87EA8" w:rsidRDefault="00A87EA8" w:rsidP="00A87EA8">
      <w:pPr>
        <w:ind w:firstLine="0"/>
      </w:pPr>
      <w:r>
        <w:tab/>
      </w:r>
      <w:r>
        <w:tab/>
      </w:r>
      <w:r>
        <w:tab/>
      </w:r>
      <w:r>
        <w:tab/>
      </w:r>
      <w:r>
        <w:tab/>
      </w:r>
      <w:r>
        <w:tab/>
      </w:r>
      <w:r>
        <w:tab/>
        <w:t>break;</w:t>
      </w:r>
    </w:p>
    <w:p w:rsidR="00A87EA8" w:rsidRDefault="00A87EA8" w:rsidP="00A87EA8">
      <w:pPr>
        <w:ind w:firstLine="0"/>
      </w:pPr>
      <w:r>
        <w:tab/>
      </w:r>
      <w:r>
        <w:tab/>
      </w:r>
      <w:r>
        <w:tab/>
      </w:r>
      <w:r>
        <w:tab/>
      </w:r>
      <w:r>
        <w:tab/>
        <w:t>}</w:t>
      </w:r>
    </w:p>
    <w:p w:rsidR="00A87EA8" w:rsidRDefault="00A87EA8" w:rsidP="00A87EA8">
      <w:pPr>
        <w:ind w:firstLine="0"/>
      </w:pPr>
      <w:r>
        <w:tab/>
      </w:r>
      <w:r>
        <w:tab/>
      </w:r>
      <w:r>
        <w:tab/>
      </w:r>
      <w:r>
        <w:tab/>
        <w:t>?&gt;</w:t>
      </w:r>
    </w:p>
    <w:p w:rsidR="00A87EA8" w:rsidRDefault="00A87EA8" w:rsidP="00A87EA8">
      <w:pPr>
        <w:ind w:firstLine="0"/>
      </w:pPr>
      <w:r>
        <w:tab/>
      </w:r>
      <w:r>
        <w:tab/>
      </w:r>
      <w:r>
        <w:tab/>
      </w:r>
      <w:r>
        <w:tab/>
        <w:t>&lt;/div&gt;</w:t>
      </w:r>
    </w:p>
    <w:p w:rsidR="00A87EA8" w:rsidRDefault="00A87EA8" w:rsidP="00A87EA8">
      <w:pPr>
        <w:ind w:firstLine="0"/>
      </w:pPr>
      <w:r>
        <w:tab/>
      </w:r>
      <w:r>
        <w:tab/>
      </w:r>
      <w:r>
        <w:tab/>
        <w:t>&lt;/div&gt;</w:t>
      </w:r>
    </w:p>
    <w:p w:rsidR="00A87EA8" w:rsidRDefault="00A87EA8" w:rsidP="00A87EA8">
      <w:pPr>
        <w:ind w:firstLine="0"/>
      </w:pPr>
      <w:r>
        <w:tab/>
      </w:r>
      <w:r>
        <w:tab/>
      </w:r>
      <w:r>
        <w:tab/>
        <w:t>&lt;div class="violation_remarks"&gt;</w:t>
      </w:r>
    </w:p>
    <w:p w:rsidR="00A87EA8" w:rsidRDefault="00A87EA8" w:rsidP="00A87EA8">
      <w:pPr>
        <w:ind w:firstLine="0"/>
      </w:pPr>
      <w:r>
        <w:tab/>
      </w:r>
      <w:r>
        <w:tab/>
      </w:r>
      <w:r>
        <w:tab/>
      </w:r>
      <w:r>
        <w:tab/>
        <w:t>&lt;label class="violation_label"&gt;Reason for Violation :&lt;/label&gt;&lt;br&gt;</w:t>
      </w:r>
    </w:p>
    <w:p w:rsidR="00A87EA8" w:rsidRDefault="00A87EA8" w:rsidP="00A87EA8">
      <w:pPr>
        <w:ind w:firstLine="0"/>
      </w:pPr>
      <w:r>
        <w:tab/>
      </w:r>
      <w:r>
        <w:tab/>
      </w:r>
      <w:r>
        <w:tab/>
      </w:r>
      <w:r>
        <w:tab/>
        <w:t>&lt;textarea name="txt_area" rows="5" cols="40"&gt;&lt;/textarea&gt;&lt;br&gt;</w:t>
      </w:r>
    </w:p>
    <w:p w:rsidR="00A87EA8" w:rsidRDefault="00A87EA8" w:rsidP="00A87EA8">
      <w:pPr>
        <w:ind w:firstLine="0"/>
      </w:pPr>
      <w:r>
        <w:tab/>
      </w:r>
      <w:r>
        <w:tab/>
      </w:r>
      <w:r>
        <w:tab/>
        <w:t>&lt;/div&gt;</w:t>
      </w:r>
    </w:p>
    <w:p w:rsidR="00A87EA8" w:rsidRDefault="00A87EA8" w:rsidP="00A87EA8">
      <w:pPr>
        <w:ind w:firstLine="0"/>
      </w:pPr>
      <w:r>
        <w:tab/>
      </w:r>
      <w:r>
        <w:tab/>
      </w:r>
      <w:r>
        <w:tab/>
        <w:t xml:space="preserve">&lt;?php </w:t>
      </w:r>
    </w:p>
    <w:p w:rsidR="00A87EA8" w:rsidRDefault="00A87EA8" w:rsidP="00A87EA8">
      <w:pPr>
        <w:ind w:firstLine="0"/>
      </w:pPr>
      <w:r>
        <w:tab/>
      </w:r>
      <w:r>
        <w:tab/>
      </w:r>
      <w:r>
        <w:tab/>
      </w:r>
      <w:r>
        <w:tab/>
        <w:t>ob_start();</w:t>
      </w:r>
    </w:p>
    <w:p w:rsidR="00A87EA8" w:rsidRDefault="00A87EA8" w:rsidP="00A87EA8">
      <w:pPr>
        <w:ind w:firstLine="0"/>
      </w:pPr>
      <w:r>
        <w:tab/>
      </w:r>
      <w:r>
        <w:tab/>
      </w:r>
      <w:r>
        <w:tab/>
      </w:r>
      <w:r>
        <w:tab/>
        <w:t xml:space="preserve">require 'app/views/widgets/webcam.php'; </w:t>
      </w:r>
    </w:p>
    <w:p w:rsidR="00A87EA8" w:rsidRDefault="00A87EA8" w:rsidP="00A87EA8">
      <w:pPr>
        <w:ind w:firstLine="0"/>
      </w:pPr>
      <w:r>
        <w:tab/>
      </w:r>
      <w:r>
        <w:tab/>
      </w:r>
      <w:r>
        <w:tab/>
        <w:t>?&gt;</w:t>
      </w:r>
    </w:p>
    <w:p w:rsidR="00A87EA8" w:rsidRDefault="00A87EA8" w:rsidP="00A87EA8">
      <w:pPr>
        <w:ind w:firstLine="0"/>
      </w:pPr>
      <w:r>
        <w:tab/>
      </w:r>
      <w:r>
        <w:tab/>
      </w:r>
      <w:r>
        <w:tab/>
        <w:t>&lt;div class="validate_submission"&gt;</w:t>
      </w:r>
    </w:p>
    <w:p w:rsidR="00A87EA8" w:rsidRDefault="00A87EA8" w:rsidP="00A87EA8">
      <w:pPr>
        <w:ind w:firstLine="0"/>
      </w:pPr>
      <w:r>
        <w:tab/>
      </w:r>
      <w:r>
        <w:tab/>
      </w:r>
      <w:r>
        <w:tab/>
      </w:r>
      <w:r>
        <w:tab/>
        <w:t>&lt;div class="input-group"&gt;</w:t>
      </w:r>
    </w:p>
    <w:p w:rsidR="00A87EA8" w:rsidRDefault="00A87EA8" w:rsidP="00A87EA8">
      <w:pPr>
        <w:ind w:firstLine="0"/>
      </w:pPr>
      <w:r>
        <w:tab/>
      </w:r>
      <w:r>
        <w:tab/>
      </w:r>
      <w:r>
        <w:tab/>
      </w:r>
      <w:r>
        <w:tab/>
      </w:r>
      <w:r>
        <w:tab/>
        <w:t>&lt;span class="input-group-addon" id="sizing-addon1"&gt;&lt;img src="app/assets/images/application_images/paperandpen.png"&gt;&lt;/span&gt;</w:t>
      </w:r>
    </w:p>
    <w:p w:rsidR="00A87EA8" w:rsidRDefault="00A87EA8" w:rsidP="00A87EA8">
      <w:pPr>
        <w:ind w:firstLine="0"/>
      </w:pPr>
      <w:r>
        <w:lastRenderedPageBreak/>
        <w:tab/>
      </w:r>
      <w:r>
        <w:tab/>
      </w:r>
      <w:r>
        <w:tab/>
      </w:r>
      <w:r>
        <w:tab/>
      </w:r>
      <w:r>
        <w:tab/>
        <w:t>&lt;input type="password" class="form-control" name="disciplinary_id" placeholder="Authorized Personnel"&gt;</w:t>
      </w:r>
    </w:p>
    <w:p w:rsidR="00A87EA8" w:rsidRDefault="00A87EA8" w:rsidP="00A87EA8">
      <w:pPr>
        <w:ind w:firstLine="0"/>
      </w:pPr>
      <w:r>
        <w:tab/>
      </w:r>
      <w:r>
        <w:tab/>
      </w:r>
      <w:r>
        <w:tab/>
      </w:r>
      <w:r>
        <w:tab/>
      </w:r>
      <w:r>
        <w:tab/>
        <w:t>&lt;a href="index.php"&gt;&lt;button class="btn btn-primary" type="button" name="btn_cancel"&gt;Cancel&lt;/button&gt;&lt;/a&gt;</w:t>
      </w:r>
    </w:p>
    <w:p w:rsidR="00A87EA8" w:rsidRDefault="00A87EA8" w:rsidP="00A87EA8">
      <w:pPr>
        <w:ind w:firstLine="0"/>
      </w:pPr>
      <w:r>
        <w:tab/>
      </w:r>
      <w:r>
        <w:tab/>
      </w:r>
      <w:r>
        <w:tab/>
      </w:r>
      <w:r>
        <w:tab/>
        <w:t>&lt;/div&gt;</w:t>
      </w:r>
    </w:p>
    <w:p w:rsidR="00A87EA8" w:rsidRDefault="00A87EA8" w:rsidP="00A87EA8">
      <w:pPr>
        <w:ind w:firstLine="0"/>
      </w:pPr>
      <w:r>
        <w:tab/>
      </w:r>
      <w:r>
        <w:tab/>
      </w:r>
      <w:r>
        <w:tab/>
        <w:t>&lt;/div&gt;</w:t>
      </w:r>
    </w:p>
    <w:p w:rsidR="00A87EA8" w:rsidRDefault="00A87EA8" w:rsidP="00A87EA8">
      <w:pPr>
        <w:ind w:firstLine="0"/>
      </w:pPr>
      <w:r>
        <w:tab/>
      </w:r>
      <w:r>
        <w:tab/>
        <w:t>&lt;/form&gt;</w:t>
      </w:r>
    </w:p>
    <w:p w:rsidR="00A87EA8" w:rsidRDefault="00A87EA8" w:rsidP="00A87EA8">
      <w:pPr>
        <w:ind w:firstLine="0"/>
      </w:pPr>
      <w:r>
        <w:t xml:space="preserve">&lt;?php </w:t>
      </w:r>
    </w:p>
    <w:p w:rsidR="00A87EA8" w:rsidRDefault="00A87EA8" w:rsidP="00A87EA8">
      <w:pPr>
        <w:ind w:firstLine="0"/>
      </w:pPr>
      <w:r>
        <w:tab/>
        <w:t>if (isset($_POST['disciplinary_id'])) {</w:t>
      </w:r>
    </w:p>
    <w:p w:rsidR="00A87EA8" w:rsidRDefault="00A87EA8" w:rsidP="00A87EA8">
      <w:pPr>
        <w:ind w:firstLine="0"/>
      </w:pPr>
      <w:r>
        <w:tab/>
      </w:r>
      <w:r>
        <w:tab/>
        <w:t>$disciplinary_id = $_POST['disciplinary_id'];</w:t>
      </w:r>
    </w:p>
    <w:p w:rsidR="00A87EA8" w:rsidRDefault="00A87EA8" w:rsidP="00A87EA8">
      <w:pPr>
        <w:ind w:firstLine="0"/>
      </w:pPr>
      <w:r>
        <w:tab/>
      </w:r>
      <w:r>
        <w:tab/>
        <w:t>$search_id = $_SESSION['student_id'];</w:t>
      </w:r>
    </w:p>
    <w:p w:rsidR="00A87EA8" w:rsidRDefault="00A87EA8" w:rsidP="00A87EA8">
      <w:pPr>
        <w:ind w:firstLine="0"/>
      </w:pPr>
      <w:r>
        <w:tab/>
      </w:r>
      <w:r>
        <w:tab/>
      </w:r>
    </w:p>
    <w:p w:rsidR="00A87EA8" w:rsidRDefault="00A87EA8" w:rsidP="00A87EA8">
      <w:pPr>
        <w:ind w:firstLine="0"/>
      </w:pPr>
      <w:r>
        <w:tab/>
      </w:r>
      <w:r>
        <w:tab/>
        <w:t>if (determine_personnel($disciplinary_id) &amp;&amp; $search_id) {</w:t>
      </w:r>
    </w:p>
    <w:p w:rsidR="00A87EA8" w:rsidRDefault="00A87EA8" w:rsidP="00A87EA8">
      <w:pPr>
        <w:ind w:firstLine="0"/>
      </w:pPr>
      <w:r>
        <w:tab/>
      </w:r>
      <w:r>
        <w:tab/>
      </w:r>
      <w:r>
        <w:tab/>
        <w:t>$search_id = student_information($search_id);</w:t>
      </w:r>
    </w:p>
    <w:p w:rsidR="00A87EA8" w:rsidRDefault="00A87EA8" w:rsidP="00A87EA8">
      <w:pPr>
        <w:ind w:firstLine="0"/>
      </w:pPr>
    </w:p>
    <w:p w:rsidR="00A87EA8" w:rsidRDefault="00A87EA8" w:rsidP="00A87EA8">
      <w:pPr>
        <w:ind w:firstLine="0"/>
      </w:pPr>
      <w:r>
        <w:tab/>
      </w:r>
      <w:r>
        <w:tab/>
      </w:r>
      <w:r>
        <w:tab/>
        <w:t>$violation_information = array(</w:t>
      </w:r>
    </w:p>
    <w:p w:rsidR="00A87EA8" w:rsidRDefault="00A87EA8" w:rsidP="00A87EA8">
      <w:pPr>
        <w:ind w:firstLine="0"/>
      </w:pPr>
      <w:r>
        <w:tab/>
      </w:r>
      <w:r>
        <w:tab/>
      </w:r>
      <w:r>
        <w:tab/>
      </w:r>
      <w:r>
        <w:tab/>
      </w:r>
      <w:r>
        <w:tab/>
      </w:r>
      <w:r>
        <w:tab/>
      </w:r>
      <w:r>
        <w:tab/>
      </w:r>
      <w:r>
        <w:tab/>
      </w:r>
      <w:r>
        <w:tab/>
      </w:r>
      <w:r>
        <w:tab/>
        <w:t xml:space="preserve">      'student_id'        =&gt; student_information($search_id),</w:t>
      </w:r>
    </w:p>
    <w:p w:rsidR="00A87EA8" w:rsidRDefault="00A87EA8" w:rsidP="00A87EA8">
      <w:pPr>
        <w:ind w:firstLine="0"/>
      </w:pPr>
      <w:r>
        <w:tab/>
      </w:r>
      <w:r>
        <w:tab/>
      </w:r>
      <w:r>
        <w:tab/>
      </w:r>
      <w:r>
        <w:tab/>
      </w:r>
      <w:r>
        <w:tab/>
      </w:r>
      <w:r>
        <w:tab/>
      </w:r>
      <w:r>
        <w:tab/>
      </w:r>
      <w:r>
        <w:tab/>
      </w:r>
      <w:r>
        <w:tab/>
      </w:r>
      <w:r>
        <w:tab/>
        <w:t xml:space="preserve">      'dp_id' </w:t>
      </w:r>
      <w:r>
        <w:tab/>
      </w:r>
      <w:r>
        <w:tab/>
      </w:r>
      <w:r>
        <w:tab/>
        <w:t xml:space="preserve">  =&gt; $_POST['disciplinary_id'],</w:t>
      </w:r>
    </w:p>
    <w:p w:rsidR="00A87EA8" w:rsidRDefault="00A87EA8" w:rsidP="00A87EA8">
      <w:pPr>
        <w:ind w:firstLine="0"/>
      </w:pPr>
      <w:r>
        <w:tab/>
      </w:r>
      <w:r>
        <w:tab/>
      </w:r>
      <w:r>
        <w:tab/>
      </w:r>
      <w:r>
        <w:tab/>
      </w:r>
      <w:r>
        <w:tab/>
      </w:r>
      <w:r>
        <w:tab/>
      </w:r>
      <w:r>
        <w:tab/>
      </w:r>
      <w:r>
        <w:tab/>
      </w:r>
      <w:r>
        <w:tab/>
      </w:r>
      <w:r>
        <w:tab/>
        <w:t xml:space="preserve">      'remarks'           =&gt; $_POST['txt_area'],</w:t>
      </w:r>
    </w:p>
    <w:p w:rsidR="00A87EA8" w:rsidRDefault="00A87EA8" w:rsidP="00A87EA8">
      <w:pPr>
        <w:ind w:firstLine="0"/>
      </w:pPr>
      <w:r>
        <w:lastRenderedPageBreak/>
        <w:tab/>
      </w:r>
      <w:r>
        <w:tab/>
      </w:r>
      <w:r>
        <w:tab/>
      </w:r>
      <w:r>
        <w:tab/>
      </w:r>
      <w:r>
        <w:tab/>
      </w:r>
      <w:r>
        <w:tab/>
      </w:r>
      <w:r>
        <w:tab/>
      </w:r>
      <w:r>
        <w:tab/>
      </w:r>
      <w:r>
        <w:tab/>
      </w:r>
      <w:r>
        <w:tab/>
        <w:t xml:space="preserve">      'school_term_id'</w:t>
      </w:r>
      <w:r>
        <w:tab/>
        <w:t xml:space="preserve">  =&gt; school_term(),</w:t>
      </w:r>
    </w:p>
    <w:p w:rsidR="00A87EA8" w:rsidRDefault="00A87EA8" w:rsidP="00A87EA8">
      <w:pPr>
        <w:ind w:firstLine="0"/>
      </w:pPr>
      <w:r>
        <w:tab/>
      </w:r>
      <w:r>
        <w:tab/>
      </w:r>
      <w:r>
        <w:tab/>
      </w:r>
      <w:r>
        <w:tab/>
      </w:r>
      <w:r>
        <w:tab/>
      </w:r>
      <w:r>
        <w:tab/>
      </w:r>
      <w:r>
        <w:tab/>
      </w:r>
      <w:r>
        <w:tab/>
      </w:r>
      <w:r>
        <w:tab/>
      </w:r>
      <w:r>
        <w:tab/>
        <w:t xml:space="preserve">      'violation_picture' =&gt; $_SESSION['upload_url']</w:t>
      </w:r>
    </w:p>
    <w:p w:rsidR="00A87EA8" w:rsidRDefault="00A87EA8" w:rsidP="00A87EA8">
      <w:pPr>
        <w:ind w:firstLine="0"/>
      </w:pPr>
      <w:r>
        <w:tab/>
      </w:r>
      <w:r>
        <w:tab/>
      </w:r>
      <w:r>
        <w:tab/>
      </w:r>
      <w:r>
        <w:tab/>
      </w:r>
      <w:r>
        <w:tab/>
      </w:r>
      <w:r>
        <w:tab/>
      </w:r>
      <w:r>
        <w:tab/>
      </w:r>
      <w:r>
        <w:tab/>
      </w:r>
      <w:r>
        <w:tab/>
      </w:r>
      <w:r>
        <w:tab/>
        <w:t xml:space="preserve">  );</w:t>
      </w:r>
    </w:p>
    <w:p w:rsidR="00A87EA8" w:rsidRDefault="00A87EA8" w:rsidP="00A87EA8">
      <w:pPr>
        <w:ind w:firstLine="0"/>
      </w:pPr>
      <w:r>
        <w:tab/>
      </w:r>
      <w:r>
        <w:tab/>
      </w:r>
      <w:r>
        <w:tab/>
        <w:t>if (violation_ticket($violation_information) === TRUE) {</w:t>
      </w:r>
    </w:p>
    <w:p w:rsidR="00A87EA8" w:rsidRDefault="00A87EA8" w:rsidP="00A87EA8">
      <w:pPr>
        <w:ind w:firstLine="0"/>
      </w:pPr>
      <w:r>
        <w:tab/>
      </w:r>
      <w:r>
        <w:tab/>
      </w:r>
      <w:r>
        <w:tab/>
      </w:r>
      <w:r>
        <w:tab/>
        <w:t>header('Location: index.php?success');</w:t>
      </w:r>
    </w:p>
    <w:p w:rsidR="00A87EA8" w:rsidRDefault="00A87EA8" w:rsidP="00A87EA8">
      <w:pPr>
        <w:ind w:firstLine="0"/>
      </w:pPr>
      <w:r>
        <w:tab/>
      </w:r>
      <w:r>
        <w:tab/>
      </w:r>
      <w:r>
        <w:tab/>
      </w:r>
      <w:r>
        <w:tab/>
        <w:t>$id = violation_details_id($search_id);</w:t>
      </w:r>
    </w:p>
    <w:p w:rsidR="00A87EA8" w:rsidRDefault="00A87EA8" w:rsidP="00A87EA8">
      <w:pPr>
        <w:ind w:firstLine="0"/>
      </w:pPr>
      <w:r>
        <w:tab/>
      </w:r>
      <w:r>
        <w:tab/>
      </w:r>
      <w:r>
        <w:tab/>
      </w:r>
      <w:r>
        <w:tab/>
        <w:t>$violation_code = $_POST['violation'];</w:t>
      </w:r>
    </w:p>
    <w:p w:rsidR="00A87EA8" w:rsidRDefault="00A87EA8" w:rsidP="00A87EA8">
      <w:pPr>
        <w:ind w:firstLine="0"/>
      </w:pPr>
    </w:p>
    <w:p w:rsidR="00A87EA8" w:rsidRDefault="00A87EA8" w:rsidP="00A87EA8">
      <w:pPr>
        <w:ind w:firstLine="0"/>
      </w:pPr>
      <w:r>
        <w:tab/>
      </w:r>
      <w:r>
        <w:tab/>
      </w:r>
      <w:r>
        <w:tab/>
      </w:r>
      <w:r>
        <w:tab/>
        <w:t>foreach ($violation_code as $value) {</w:t>
      </w:r>
    </w:p>
    <w:p w:rsidR="00A87EA8" w:rsidRDefault="00A87EA8" w:rsidP="00A87EA8">
      <w:pPr>
        <w:ind w:firstLine="0"/>
      </w:pPr>
      <w:r>
        <w:tab/>
      </w:r>
      <w:r>
        <w:tab/>
      </w:r>
      <w:r>
        <w:tab/>
      </w:r>
      <w:r>
        <w:tab/>
      </w:r>
      <w:r>
        <w:tab/>
        <w:t>violation_of_student($id, $value);</w:t>
      </w:r>
    </w:p>
    <w:p w:rsidR="00A87EA8" w:rsidRDefault="00A87EA8" w:rsidP="00A87EA8">
      <w:pPr>
        <w:ind w:firstLine="0"/>
      </w:pPr>
      <w:r>
        <w:tab/>
      </w:r>
      <w:r>
        <w:tab/>
      </w:r>
      <w:r>
        <w:tab/>
      </w:r>
      <w:r>
        <w:tab/>
        <w:t>}</w:t>
      </w:r>
    </w:p>
    <w:p w:rsidR="00A87EA8" w:rsidRDefault="00A87EA8" w:rsidP="00A87EA8">
      <w:pPr>
        <w:ind w:firstLine="0"/>
      </w:pPr>
      <w:r>
        <w:tab/>
      </w:r>
      <w:r>
        <w:tab/>
      </w:r>
      <w:r>
        <w:tab/>
        <w:t>}</w:t>
      </w:r>
    </w:p>
    <w:p w:rsidR="00A87EA8" w:rsidRDefault="00A87EA8" w:rsidP="00A87EA8">
      <w:pPr>
        <w:ind w:firstLine="0"/>
      </w:pPr>
      <w:r>
        <w:tab/>
      </w:r>
      <w:r>
        <w:tab/>
        <w:t xml:space="preserve">} else { </w:t>
      </w:r>
    </w:p>
    <w:p w:rsidR="00A87EA8" w:rsidRDefault="00A87EA8" w:rsidP="00A87EA8">
      <w:pPr>
        <w:ind w:firstLine="0"/>
      </w:pPr>
      <w:r>
        <w:tab/>
      </w:r>
      <w:r>
        <w:tab/>
      </w:r>
      <w:r>
        <w:tab/>
        <w:t>require 'app/views/widgets/authorized_personnel.php';</w:t>
      </w:r>
    </w:p>
    <w:p w:rsidR="00A87EA8" w:rsidRDefault="00A87EA8" w:rsidP="00A87EA8">
      <w:pPr>
        <w:ind w:firstLine="0"/>
      </w:pPr>
      <w:r>
        <w:tab/>
      </w:r>
      <w:r>
        <w:tab/>
        <w:t>}</w:t>
      </w:r>
    </w:p>
    <w:p w:rsidR="00A87EA8" w:rsidRDefault="00A87EA8" w:rsidP="00A87EA8">
      <w:pPr>
        <w:ind w:firstLine="0"/>
      </w:pPr>
      <w:r>
        <w:tab/>
        <w:t>}</w:t>
      </w:r>
    </w:p>
    <w:p w:rsidR="00A87EA8" w:rsidRDefault="00A87EA8" w:rsidP="00A87EA8">
      <w:pPr>
        <w:ind w:firstLine="0"/>
      </w:pPr>
      <w:r>
        <w:t>}</w:t>
      </w:r>
    </w:p>
    <w:p w:rsidR="00A87EA8" w:rsidRDefault="00A87EA8" w:rsidP="00A87EA8">
      <w:pPr>
        <w:ind w:firstLine="0"/>
      </w:pPr>
      <w:r>
        <w:t>require 'app/views/layouts/overall/static_footer.php';</w:t>
      </w:r>
    </w:p>
    <w:p w:rsidR="00A87EA8" w:rsidRDefault="00A87EA8" w:rsidP="00A87EA8">
      <w:pPr>
        <w:ind w:firstLine="0"/>
      </w:pPr>
      <w:r>
        <w:t>?&gt;</w:t>
      </w:r>
    </w:p>
    <w:p w:rsidR="00437E25" w:rsidRDefault="00437E25" w:rsidP="00A87EA8">
      <w:pPr>
        <w:ind w:firstLine="0"/>
      </w:pPr>
    </w:p>
    <w:p w:rsidR="00437E25" w:rsidRDefault="00437E25" w:rsidP="00A87EA8">
      <w:pPr>
        <w:ind w:firstLine="0"/>
      </w:pPr>
    </w:p>
    <w:p w:rsidR="00437E25" w:rsidRDefault="00437E25" w:rsidP="00A87EA8">
      <w:pPr>
        <w:ind w:firstLine="0"/>
        <w:rPr>
          <w:b/>
        </w:rPr>
      </w:pPr>
      <w:r>
        <w:lastRenderedPageBreak/>
        <w:tab/>
      </w:r>
      <w:r>
        <w:rPr>
          <w:b/>
        </w:rPr>
        <w:t>violation.php</w:t>
      </w:r>
    </w:p>
    <w:p w:rsidR="00437E25" w:rsidRDefault="00437E25" w:rsidP="00437E25">
      <w:pPr>
        <w:ind w:firstLine="0"/>
      </w:pPr>
      <w:r>
        <w:t xml:space="preserve">&lt;?php </w:t>
      </w:r>
    </w:p>
    <w:p w:rsidR="00437E25" w:rsidRDefault="00437E25" w:rsidP="00437E25">
      <w:pPr>
        <w:ind w:firstLine="0"/>
      </w:pPr>
      <w:r>
        <w:t>$title = "Student Violation";</w:t>
      </w:r>
    </w:p>
    <w:p w:rsidR="00437E25" w:rsidRDefault="00437E25" w:rsidP="00437E25">
      <w:pPr>
        <w:ind w:firstLine="0"/>
      </w:pPr>
      <w:r>
        <w:t>$css = "custom";</w:t>
      </w:r>
    </w:p>
    <w:p w:rsidR="00437E25" w:rsidRDefault="00437E25" w:rsidP="00437E25">
      <w:pPr>
        <w:ind w:firstLine="0"/>
      </w:pPr>
    </w:p>
    <w:p w:rsidR="00437E25" w:rsidRDefault="00437E25" w:rsidP="00437E25">
      <w:pPr>
        <w:ind w:firstLine="0"/>
      </w:pPr>
      <w:r>
        <w:t>require 'app/views/layouts/overall/static_header.php';</w:t>
      </w:r>
    </w:p>
    <w:p w:rsidR="00437E25" w:rsidRDefault="00437E25" w:rsidP="00437E25">
      <w:pPr>
        <w:ind w:firstLine="0"/>
      </w:pPr>
      <w:r>
        <w:t>require 'app/controller/init.php';</w:t>
      </w:r>
    </w:p>
    <w:p w:rsidR="00437E25" w:rsidRDefault="00437E25" w:rsidP="00437E25">
      <w:pPr>
        <w:ind w:firstLine="0"/>
      </w:pPr>
      <w:r>
        <w:t>protect_page();</w:t>
      </w:r>
    </w:p>
    <w:p w:rsidR="00437E25" w:rsidRDefault="00437E25" w:rsidP="00437E25">
      <w:pPr>
        <w:ind w:firstLine="0"/>
      </w:pPr>
    </w:p>
    <w:p w:rsidR="00437E25" w:rsidRDefault="00437E25" w:rsidP="00437E25">
      <w:pPr>
        <w:ind w:firstLine="0"/>
      </w:pPr>
      <w:r>
        <w:t>######################################################</w:t>
      </w:r>
    </w:p>
    <w:p w:rsidR="00437E25" w:rsidRDefault="00437E25" w:rsidP="00437E25">
      <w:pPr>
        <w:ind w:firstLine="0"/>
      </w:pPr>
      <w:r>
        <w:t>if (initialize_token() === TRUE) {</w:t>
      </w:r>
    </w:p>
    <w:p w:rsidR="00437E25" w:rsidRDefault="00437E25" w:rsidP="00437E25">
      <w:pPr>
        <w:ind w:firstLine="0"/>
      </w:pPr>
      <w:r>
        <w:tab/>
        <w:t>if (isset($_POST['btn_submit'])) {</w:t>
      </w:r>
    </w:p>
    <w:p w:rsidR="00437E25" w:rsidRDefault="00437E25" w:rsidP="00437E25">
      <w:pPr>
        <w:ind w:firstLine="0"/>
      </w:pPr>
      <w:r>
        <w:tab/>
      </w:r>
      <w:r>
        <w:tab/>
        <w:t>$value = $_POST['btn_submit'];</w:t>
      </w:r>
    </w:p>
    <w:p w:rsidR="00437E25" w:rsidRDefault="00437E25" w:rsidP="00437E25">
      <w:pPr>
        <w:ind w:firstLine="0"/>
      </w:pPr>
      <w:r>
        <w:tab/>
      </w:r>
      <w:r>
        <w:tab/>
        <w:t>$password = md5($_POST['field_password']);</w:t>
      </w:r>
    </w:p>
    <w:p w:rsidR="00437E25" w:rsidRDefault="00437E25" w:rsidP="00437E25">
      <w:pPr>
        <w:ind w:firstLine="0"/>
      </w:pPr>
    </w:p>
    <w:p w:rsidR="00437E25" w:rsidRDefault="00437E25" w:rsidP="00437E25">
      <w:pPr>
        <w:ind w:firstLine="0"/>
      </w:pPr>
      <w:r>
        <w:tab/>
      </w:r>
      <w:r>
        <w:tab/>
        <w:t>if (no_powertripping($value, $password) === TRUE) {</w:t>
      </w:r>
    </w:p>
    <w:p w:rsidR="00437E25" w:rsidRDefault="00437E25" w:rsidP="00437E25">
      <w:pPr>
        <w:ind w:firstLine="0"/>
      </w:pPr>
      <w:r>
        <w:tab/>
      </w:r>
      <w:r>
        <w:tab/>
        <w:t>global $conn;</w:t>
      </w:r>
    </w:p>
    <w:p w:rsidR="00437E25" w:rsidRDefault="00437E25" w:rsidP="00437E25">
      <w:pPr>
        <w:ind w:firstLine="0"/>
      </w:pPr>
      <w:r>
        <w:tab/>
      </w:r>
      <w:r>
        <w:tab/>
        <w:t>$search_id = $_SESSION['student_id'];</w:t>
      </w:r>
    </w:p>
    <w:p w:rsidR="00437E25" w:rsidRDefault="00437E25" w:rsidP="00437E25">
      <w:pPr>
        <w:ind w:firstLine="0"/>
      </w:pPr>
    </w:p>
    <w:p w:rsidR="00437E25" w:rsidRDefault="00437E25" w:rsidP="00437E25">
      <w:pPr>
        <w:ind w:firstLine="0"/>
      </w:pPr>
      <w:r>
        <w:tab/>
      </w:r>
      <w:r>
        <w:tab/>
        <w:t>$select = "SELECT * from students WHERE card_id = $search_id OR student_id = '$search_id'";</w:t>
      </w:r>
    </w:p>
    <w:p w:rsidR="00437E25" w:rsidRDefault="00437E25" w:rsidP="00437E25">
      <w:pPr>
        <w:ind w:firstLine="0"/>
      </w:pPr>
      <w:r>
        <w:tab/>
      </w:r>
      <w:r>
        <w:tab/>
        <w:t>$result = $conn-&gt;query($select);</w:t>
      </w:r>
    </w:p>
    <w:p w:rsidR="00437E25" w:rsidRDefault="00437E25" w:rsidP="00437E25">
      <w:pPr>
        <w:ind w:firstLine="0"/>
      </w:pPr>
    </w:p>
    <w:p w:rsidR="00437E25" w:rsidRDefault="00437E25" w:rsidP="00437E25">
      <w:pPr>
        <w:ind w:firstLine="0"/>
      </w:pPr>
      <w:r>
        <w:lastRenderedPageBreak/>
        <w:tab/>
      </w:r>
      <w:r>
        <w:tab/>
        <w:t>if ($result) {</w:t>
      </w:r>
    </w:p>
    <w:p w:rsidR="00437E25" w:rsidRDefault="00437E25" w:rsidP="00437E25">
      <w:pPr>
        <w:ind w:firstLine="0"/>
      </w:pPr>
      <w:r>
        <w:tab/>
      </w:r>
      <w:r>
        <w:tab/>
      </w:r>
      <w:r>
        <w:tab/>
        <w:t>while ($row = $result-&gt;fetch_object()) {</w:t>
      </w:r>
    </w:p>
    <w:p w:rsidR="00437E25" w:rsidRDefault="00437E25" w:rsidP="00437E25">
      <w:pPr>
        <w:ind w:firstLine="0"/>
      </w:pPr>
      <w:r>
        <w:t>?&gt;</w:t>
      </w:r>
    </w:p>
    <w:p w:rsidR="00437E25" w:rsidRDefault="00437E25" w:rsidP="00437E25">
      <w:pPr>
        <w:ind w:firstLine="0"/>
      </w:pPr>
      <w:r>
        <w:t>&lt;img src="app/assets/images/application_images/violation.png" width="180" height="100"&gt;</w:t>
      </w:r>
    </w:p>
    <w:p w:rsidR="00437E25" w:rsidRDefault="00437E25" w:rsidP="00437E25">
      <w:pPr>
        <w:ind w:firstLine="0"/>
      </w:pPr>
      <w:r>
        <w:t xml:space="preserve">&lt;?php  </w:t>
      </w:r>
    </w:p>
    <w:p w:rsidR="00437E25" w:rsidRDefault="00437E25" w:rsidP="00437E25">
      <w:pPr>
        <w:ind w:firstLine="0"/>
      </w:pPr>
      <w:r>
        <w:tab/>
      </w:r>
      <w:r>
        <w:tab/>
        <w:t>if (two_violation_count($search_id) == 2) {</w:t>
      </w:r>
    </w:p>
    <w:p w:rsidR="00437E25" w:rsidRDefault="00437E25" w:rsidP="00437E25">
      <w:pPr>
        <w:ind w:firstLine="0"/>
      </w:pPr>
      <w:r>
        <w:tab/>
      </w:r>
      <w:r>
        <w:tab/>
      </w:r>
      <w:r>
        <w:tab/>
        <w:t>update_ticket_flagged($search_id);</w:t>
      </w:r>
    </w:p>
    <w:p w:rsidR="00437E25" w:rsidRDefault="00437E25" w:rsidP="00437E25">
      <w:pPr>
        <w:ind w:firstLine="0"/>
      </w:pPr>
      <w:r>
        <w:tab/>
      </w:r>
      <w:r>
        <w:tab/>
      </w:r>
      <w:r>
        <w:tab/>
        <w:t>require 'app/views/widgets/advise.php';</w:t>
      </w:r>
    </w:p>
    <w:p w:rsidR="00437E25" w:rsidRDefault="00437E25" w:rsidP="00437E25">
      <w:pPr>
        <w:ind w:firstLine="0"/>
      </w:pPr>
      <w:r>
        <w:tab/>
      </w:r>
      <w:r>
        <w:tab/>
        <w:t>}</w:t>
      </w:r>
    </w:p>
    <w:p w:rsidR="00437E25" w:rsidRDefault="00437E25" w:rsidP="00437E25">
      <w:pPr>
        <w:ind w:firstLine="0"/>
      </w:pPr>
      <w:r>
        <w:t>?&gt;</w:t>
      </w:r>
    </w:p>
    <w:p w:rsidR="00437E25" w:rsidRDefault="00437E25" w:rsidP="00437E25">
      <w:pPr>
        <w:ind w:firstLine="0"/>
      </w:pPr>
      <w:r>
        <w:tab/>
        <w:t>&lt;div class="form_student"&gt;</w:t>
      </w:r>
    </w:p>
    <w:p w:rsidR="00437E25" w:rsidRDefault="00437E25" w:rsidP="00437E25">
      <w:pPr>
        <w:ind w:firstLine="0"/>
      </w:pPr>
      <w:r>
        <w:tab/>
      </w:r>
      <w:r>
        <w:tab/>
        <w:t>&lt;div class="student_name"&gt;</w:t>
      </w:r>
    </w:p>
    <w:p w:rsidR="00437E25" w:rsidRDefault="00437E25" w:rsidP="00437E25">
      <w:pPr>
        <w:ind w:firstLine="0"/>
      </w:pPr>
      <w:r>
        <w:tab/>
      </w:r>
      <w:r>
        <w:tab/>
      </w:r>
      <w:r>
        <w:tab/>
        <w:t>&lt;label class="form_name"&gt;Name&lt;/label&gt;</w:t>
      </w:r>
    </w:p>
    <w:p w:rsidR="00437E25" w:rsidRDefault="00437E25" w:rsidP="00437E25">
      <w:pPr>
        <w:ind w:firstLine="0"/>
      </w:pPr>
      <w:r>
        <w:tab/>
      </w:r>
      <w:r>
        <w:tab/>
      </w:r>
      <w:r>
        <w:tab/>
        <w:t>&lt;input type="text" class="form-control" value="&lt;?php echo $row-&gt;last_name . ", " . $row-&gt;first_name . " " . $row-&gt;middle_name; ?&gt;" disabled&gt;</w:t>
      </w:r>
    </w:p>
    <w:p w:rsidR="00437E25" w:rsidRDefault="00437E25" w:rsidP="00437E25">
      <w:pPr>
        <w:ind w:firstLine="0"/>
      </w:pPr>
      <w:r>
        <w:tab/>
      </w:r>
      <w:r>
        <w:tab/>
        <w:t>&lt;/div&gt;</w:t>
      </w:r>
    </w:p>
    <w:p w:rsidR="00437E25" w:rsidRDefault="00437E25" w:rsidP="00437E25">
      <w:pPr>
        <w:ind w:firstLine="0"/>
      </w:pPr>
      <w:r>
        <w:tab/>
      </w:r>
      <w:r>
        <w:tab/>
        <w:t>&lt;div class="student_name student_course"&gt;</w:t>
      </w:r>
    </w:p>
    <w:p w:rsidR="00437E25" w:rsidRDefault="00437E25" w:rsidP="00437E25">
      <w:pPr>
        <w:ind w:firstLine="0"/>
      </w:pPr>
      <w:r>
        <w:tab/>
      </w:r>
      <w:r>
        <w:tab/>
      </w:r>
      <w:r>
        <w:tab/>
        <w:t>&lt;label class="form_course"&gt;Course&lt;/label&gt;</w:t>
      </w:r>
    </w:p>
    <w:p w:rsidR="00437E25" w:rsidRDefault="00437E25" w:rsidP="00437E25">
      <w:pPr>
        <w:ind w:firstLine="0"/>
      </w:pPr>
      <w:r>
        <w:tab/>
      </w:r>
      <w:r>
        <w:tab/>
      </w:r>
      <w:r>
        <w:tab/>
        <w:t>&lt;input type="text" class="form-control" value="&lt;?php echo $row-&gt;course; ?&gt;" disabled&gt;</w:t>
      </w:r>
    </w:p>
    <w:p w:rsidR="00437E25" w:rsidRDefault="00437E25" w:rsidP="00437E25">
      <w:pPr>
        <w:ind w:firstLine="0"/>
      </w:pPr>
      <w:r>
        <w:tab/>
      </w:r>
      <w:r>
        <w:tab/>
        <w:t>&lt;/div&gt;</w:t>
      </w:r>
    </w:p>
    <w:p w:rsidR="00437E25" w:rsidRDefault="00437E25" w:rsidP="00437E25">
      <w:pPr>
        <w:ind w:firstLine="0"/>
      </w:pPr>
      <w:r>
        <w:tab/>
      </w:r>
      <w:r>
        <w:tab/>
        <w:t>&lt;div class="student_picture"&gt;</w:t>
      </w:r>
    </w:p>
    <w:p w:rsidR="00437E25" w:rsidRDefault="00437E25" w:rsidP="00437E25">
      <w:pPr>
        <w:ind w:firstLine="0"/>
      </w:pPr>
      <w:r>
        <w:lastRenderedPageBreak/>
        <w:tab/>
      </w:r>
      <w:r>
        <w:tab/>
      </w:r>
      <w:r>
        <w:tab/>
        <w:t>&lt;img src="&lt;?php echo $row-&gt;id_picture; ?&gt;" width="160" height="160" class="img-thumbnail"&gt;</w:t>
      </w:r>
    </w:p>
    <w:p w:rsidR="00437E25" w:rsidRDefault="00437E25" w:rsidP="00437E25">
      <w:pPr>
        <w:ind w:firstLine="0"/>
      </w:pPr>
      <w:r>
        <w:tab/>
      </w:r>
      <w:r>
        <w:tab/>
        <w:t>&lt;/div&gt;</w:t>
      </w:r>
    </w:p>
    <w:p w:rsidR="00437E25" w:rsidRDefault="00437E25" w:rsidP="00437E25">
      <w:pPr>
        <w:ind w:firstLine="0"/>
      </w:pPr>
      <w:r>
        <w:tab/>
        <w:t>&lt;/div&gt;</w:t>
      </w:r>
    </w:p>
    <w:p w:rsidR="00437E25" w:rsidRDefault="00437E25" w:rsidP="00437E25">
      <w:pPr>
        <w:ind w:firstLine="0"/>
      </w:pPr>
      <w:r>
        <w:t xml:space="preserve">&lt;?php </w:t>
      </w:r>
    </w:p>
    <w:p w:rsidR="00437E25" w:rsidRDefault="00437E25" w:rsidP="00437E25">
      <w:pPr>
        <w:ind w:firstLine="0"/>
      </w:pPr>
      <w:r>
        <w:tab/>
      </w:r>
      <w:r>
        <w:tab/>
      </w:r>
      <w:r>
        <w:tab/>
        <w:t>}</w:t>
      </w:r>
    </w:p>
    <w:p w:rsidR="00437E25" w:rsidRDefault="00437E25" w:rsidP="00437E25">
      <w:pPr>
        <w:ind w:firstLine="0"/>
      </w:pPr>
      <w:r>
        <w:tab/>
      </w:r>
      <w:r>
        <w:tab/>
        <w:t>}</w:t>
      </w:r>
    </w:p>
    <w:p w:rsidR="00437E25" w:rsidRDefault="00437E25" w:rsidP="00437E25">
      <w:pPr>
        <w:ind w:firstLine="0"/>
      </w:pPr>
      <w:r>
        <w:t>?&gt;</w:t>
      </w:r>
    </w:p>
    <w:p w:rsidR="00437E25" w:rsidRDefault="00437E25" w:rsidP="00437E25">
      <w:pPr>
        <w:ind w:firstLine="0"/>
      </w:pPr>
      <w:r>
        <w:tab/>
        <w:t>&lt;div class="violation_information"&gt;</w:t>
      </w:r>
    </w:p>
    <w:p w:rsidR="00437E25" w:rsidRDefault="00437E25" w:rsidP="00437E25">
      <w:pPr>
        <w:ind w:firstLine="0"/>
      </w:pPr>
      <w:r>
        <w:tab/>
      </w:r>
      <w:r>
        <w:tab/>
        <w:t>&lt;form method="POST" action="process.php"&gt;</w:t>
      </w:r>
    </w:p>
    <w:p w:rsidR="00437E25" w:rsidRDefault="00437E25" w:rsidP="00437E25">
      <w:pPr>
        <w:ind w:firstLine="0"/>
      </w:pPr>
      <w:r>
        <w:tab/>
      </w:r>
      <w:r>
        <w:tab/>
      </w:r>
      <w:r>
        <w:tab/>
        <w:t>&lt;div class="violation_reason"&gt;</w:t>
      </w:r>
    </w:p>
    <w:p w:rsidR="00437E25" w:rsidRDefault="00437E25" w:rsidP="00437E25">
      <w:pPr>
        <w:ind w:firstLine="0"/>
      </w:pPr>
      <w:r>
        <w:tab/>
      </w:r>
      <w:r>
        <w:tab/>
      </w:r>
      <w:r>
        <w:tab/>
      </w:r>
      <w:r>
        <w:tab/>
        <w:t>&lt;label class="violation_label"&gt;List of Dress Code Violation :&lt;/label&gt;</w:t>
      </w:r>
    </w:p>
    <w:p w:rsidR="00437E25" w:rsidRDefault="00437E25" w:rsidP="00437E25">
      <w:pPr>
        <w:ind w:firstLine="0"/>
      </w:pPr>
      <w:r>
        <w:tab/>
      </w:r>
      <w:r>
        <w:tab/>
      </w:r>
      <w:r>
        <w:tab/>
      </w:r>
      <w:r>
        <w:tab/>
        <w:t>&lt;div class="violation_type"&gt;</w:t>
      </w:r>
    </w:p>
    <w:p w:rsidR="00437E25" w:rsidRDefault="00437E25" w:rsidP="00437E25">
      <w:pPr>
        <w:ind w:firstLine="0"/>
      </w:pPr>
      <w:r>
        <w:tab/>
      </w:r>
      <w:r>
        <w:tab/>
      </w:r>
      <w:r>
        <w:tab/>
      </w:r>
      <w:r>
        <w:tab/>
        <w:t xml:space="preserve">&lt;?php </w:t>
      </w:r>
    </w:p>
    <w:p w:rsidR="00437E25" w:rsidRDefault="00437E25" w:rsidP="00437E25">
      <w:pPr>
        <w:ind w:firstLine="0"/>
      </w:pPr>
      <w:r>
        <w:tab/>
      </w:r>
      <w:r>
        <w:tab/>
      </w:r>
      <w:r>
        <w:tab/>
      </w:r>
      <w:r>
        <w:tab/>
      </w:r>
      <w:r>
        <w:tab/>
        <w:t>$gender = $search_id;</w:t>
      </w:r>
    </w:p>
    <w:p w:rsidR="00437E25" w:rsidRDefault="00437E25" w:rsidP="00437E25">
      <w:pPr>
        <w:ind w:firstLine="0"/>
      </w:pPr>
      <w:r>
        <w:tab/>
      </w:r>
      <w:r>
        <w:tab/>
      </w:r>
      <w:r>
        <w:tab/>
      </w:r>
      <w:r>
        <w:tab/>
      </w:r>
      <w:r>
        <w:tab/>
        <w:t>switch(determine_gender($gender)) {</w:t>
      </w:r>
    </w:p>
    <w:p w:rsidR="00437E25" w:rsidRDefault="00437E25" w:rsidP="00437E25">
      <w:pPr>
        <w:ind w:firstLine="0"/>
      </w:pPr>
      <w:r>
        <w:tab/>
      </w:r>
      <w:r>
        <w:tab/>
      </w:r>
      <w:r>
        <w:tab/>
      </w:r>
      <w:r>
        <w:tab/>
      </w:r>
      <w:r>
        <w:tab/>
      </w:r>
      <w:r>
        <w:tab/>
        <w:t>case "Male":</w:t>
      </w:r>
    </w:p>
    <w:p w:rsidR="00437E25" w:rsidRDefault="00437E25" w:rsidP="00437E25">
      <w:pPr>
        <w:ind w:firstLine="0"/>
      </w:pPr>
      <w:r>
        <w:tab/>
      </w:r>
      <w:r>
        <w:tab/>
      </w:r>
      <w:r>
        <w:tab/>
      </w:r>
      <w:r>
        <w:tab/>
      </w:r>
      <w:r>
        <w:tab/>
      </w:r>
      <w:r>
        <w:tab/>
      </w:r>
      <w:r>
        <w:tab/>
        <w:t>require 'app/views/widgets/male_violation.php';</w:t>
      </w:r>
    </w:p>
    <w:p w:rsidR="00437E25" w:rsidRDefault="00437E25" w:rsidP="00437E25">
      <w:pPr>
        <w:ind w:firstLine="0"/>
      </w:pPr>
      <w:r>
        <w:tab/>
      </w:r>
      <w:r>
        <w:tab/>
      </w:r>
      <w:r>
        <w:tab/>
      </w:r>
      <w:r>
        <w:tab/>
      </w:r>
      <w:r>
        <w:tab/>
      </w:r>
      <w:r>
        <w:tab/>
      </w:r>
      <w:r>
        <w:tab/>
        <w:t>break;</w:t>
      </w:r>
    </w:p>
    <w:p w:rsidR="00437E25" w:rsidRDefault="00437E25" w:rsidP="00437E25">
      <w:pPr>
        <w:ind w:firstLine="0"/>
      </w:pPr>
      <w:r>
        <w:tab/>
      </w:r>
      <w:r>
        <w:tab/>
      </w:r>
      <w:r>
        <w:tab/>
      </w:r>
      <w:r>
        <w:tab/>
      </w:r>
      <w:r>
        <w:tab/>
      </w:r>
      <w:r>
        <w:tab/>
        <w:t>case "Female":</w:t>
      </w:r>
    </w:p>
    <w:p w:rsidR="00437E25" w:rsidRDefault="00437E25" w:rsidP="00437E25">
      <w:pPr>
        <w:ind w:firstLine="0"/>
      </w:pPr>
      <w:r>
        <w:lastRenderedPageBreak/>
        <w:tab/>
      </w:r>
      <w:r>
        <w:tab/>
      </w:r>
      <w:r>
        <w:tab/>
      </w:r>
      <w:r>
        <w:tab/>
      </w:r>
      <w:r>
        <w:tab/>
      </w:r>
      <w:r>
        <w:tab/>
      </w:r>
      <w:r>
        <w:tab/>
        <w:t>require 'app/views/widgets/female_violation.php';</w:t>
      </w:r>
    </w:p>
    <w:p w:rsidR="00437E25" w:rsidRDefault="00437E25" w:rsidP="00437E25">
      <w:pPr>
        <w:ind w:firstLine="0"/>
      </w:pPr>
      <w:r>
        <w:tab/>
      </w:r>
      <w:r>
        <w:tab/>
      </w:r>
      <w:r>
        <w:tab/>
      </w:r>
      <w:r>
        <w:tab/>
      </w:r>
      <w:r>
        <w:tab/>
      </w:r>
      <w:r>
        <w:tab/>
      </w:r>
      <w:r>
        <w:tab/>
        <w:t>break;</w:t>
      </w:r>
    </w:p>
    <w:p w:rsidR="00437E25" w:rsidRDefault="00437E25" w:rsidP="00437E25">
      <w:pPr>
        <w:ind w:firstLine="0"/>
      </w:pPr>
      <w:r>
        <w:tab/>
      </w:r>
      <w:r>
        <w:tab/>
      </w:r>
      <w:r>
        <w:tab/>
      </w:r>
      <w:r>
        <w:tab/>
      </w:r>
      <w:r>
        <w:tab/>
        <w:t>}</w:t>
      </w:r>
    </w:p>
    <w:p w:rsidR="00437E25" w:rsidRDefault="00437E25" w:rsidP="00437E25">
      <w:pPr>
        <w:ind w:firstLine="0"/>
      </w:pPr>
      <w:r>
        <w:tab/>
      </w:r>
      <w:r>
        <w:tab/>
      </w:r>
      <w:r>
        <w:tab/>
      </w:r>
      <w:r>
        <w:tab/>
        <w:t>?&gt;</w:t>
      </w:r>
    </w:p>
    <w:p w:rsidR="00437E25" w:rsidRDefault="00437E25" w:rsidP="00437E25">
      <w:pPr>
        <w:ind w:firstLine="0"/>
      </w:pPr>
      <w:r>
        <w:tab/>
      </w:r>
      <w:r>
        <w:tab/>
      </w:r>
      <w:r>
        <w:tab/>
      </w:r>
      <w:r>
        <w:tab/>
        <w:t>&lt;/div&gt;</w:t>
      </w:r>
    </w:p>
    <w:p w:rsidR="00437E25" w:rsidRDefault="00437E25" w:rsidP="00437E25">
      <w:pPr>
        <w:ind w:firstLine="0"/>
      </w:pPr>
      <w:r>
        <w:tab/>
      </w:r>
      <w:r>
        <w:tab/>
      </w:r>
      <w:r>
        <w:tab/>
        <w:t>&lt;/div&gt;</w:t>
      </w:r>
    </w:p>
    <w:p w:rsidR="00437E25" w:rsidRDefault="00437E25" w:rsidP="00437E25">
      <w:pPr>
        <w:ind w:firstLine="0"/>
      </w:pPr>
      <w:r>
        <w:tab/>
      </w:r>
      <w:r>
        <w:tab/>
      </w:r>
      <w:r>
        <w:tab/>
        <w:t>&lt;div class="violation_remarks"&gt;</w:t>
      </w:r>
    </w:p>
    <w:p w:rsidR="00437E25" w:rsidRDefault="00437E25" w:rsidP="00437E25">
      <w:pPr>
        <w:ind w:firstLine="0"/>
      </w:pPr>
      <w:r>
        <w:tab/>
      </w:r>
      <w:r>
        <w:tab/>
      </w:r>
      <w:r>
        <w:tab/>
      </w:r>
      <w:r>
        <w:tab/>
        <w:t>&lt;label class="violation_label"&gt;Reason for Violation :&lt;/label&gt;&lt;br&gt;</w:t>
      </w:r>
    </w:p>
    <w:p w:rsidR="00437E25" w:rsidRDefault="00437E25" w:rsidP="00437E25">
      <w:pPr>
        <w:ind w:firstLine="0"/>
      </w:pPr>
      <w:r>
        <w:tab/>
      </w:r>
      <w:r>
        <w:tab/>
      </w:r>
      <w:r>
        <w:tab/>
      </w:r>
      <w:r>
        <w:tab/>
        <w:t>&lt;textarea name="txt_area" rows="5" cols="40"&gt;&lt;/textarea&gt;&lt;br&gt;</w:t>
      </w:r>
    </w:p>
    <w:p w:rsidR="00437E25" w:rsidRDefault="00437E25" w:rsidP="00437E25">
      <w:pPr>
        <w:ind w:firstLine="0"/>
      </w:pPr>
      <w:r>
        <w:tab/>
      </w:r>
      <w:r>
        <w:tab/>
      </w:r>
      <w:r>
        <w:tab/>
        <w:t>&lt;/div&gt;</w:t>
      </w:r>
    </w:p>
    <w:p w:rsidR="00437E25" w:rsidRDefault="00437E25" w:rsidP="00437E25">
      <w:pPr>
        <w:ind w:firstLine="0"/>
      </w:pPr>
      <w:r>
        <w:tab/>
      </w:r>
      <w:r>
        <w:tab/>
      </w:r>
      <w:r>
        <w:tab/>
        <w:t xml:space="preserve">&lt;?php </w:t>
      </w:r>
    </w:p>
    <w:p w:rsidR="00437E25" w:rsidRDefault="00437E25" w:rsidP="00437E25">
      <w:pPr>
        <w:ind w:firstLine="0"/>
      </w:pPr>
      <w:r>
        <w:tab/>
      </w:r>
      <w:r>
        <w:tab/>
      </w:r>
      <w:r>
        <w:tab/>
      </w:r>
      <w:r>
        <w:tab/>
        <w:t>ob_start();</w:t>
      </w:r>
    </w:p>
    <w:p w:rsidR="00437E25" w:rsidRDefault="00437E25" w:rsidP="00437E25">
      <w:pPr>
        <w:ind w:firstLine="0"/>
      </w:pPr>
      <w:r>
        <w:tab/>
      </w:r>
      <w:r>
        <w:tab/>
      </w:r>
      <w:r>
        <w:tab/>
      </w:r>
      <w:r>
        <w:tab/>
        <w:t xml:space="preserve">require 'app/views/widgets/webcam.php'; </w:t>
      </w:r>
    </w:p>
    <w:p w:rsidR="00437E25" w:rsidRDefault="00437E25" w:rsidP="00437E25">
      <w:pPr>
        <w:ind w:firstLine="0"/>
      </w:pPr>
      <w:r>
        <w:tab/>
      </w:r>
      <w:r>
        <w:tab/>
      </w:r>
      <w:r>
        <w:tab/>
        <w:t>?&gt;</w:t>
      </w:r>
    </w:p>
    <w:p w:rsidR="00437E25" w:rsidRDefault="00437E25" w:rsidP="00437E25">
      <w:pPr>
        <w:ind w:firstLine="0"/>
      </w:pPr>
      <w:r>
        <w:tab/>
      </w:r>
      <w:r>
        <w:tab/>
      </w:r>
      <w:r>
        <w:tab/>
        <w:t>&lt;div class="validate_submission"&gt;</w:t>
      </w:r>
    </w:p>
    <w:p w:rsidR="00437E25" w:rsidRDefault="00437E25" w:rsidP="00437E25">
      <w:pPr>
        <w:ind w:firstLine="0"/>
      </w:pPr>
      <w:r>
        <w:tab/>
      </w:r>
      <w:r>
        <w:tab/>
      </w:r>
      <w:r>
        <w:tab/>
      </w:r>
      <w:r>
        <w:tab/>
        <w:t>&lt;div class="input-group"&gt;</w:t>
      </w:r>
    </w:p>
    <w:p w:rsidR="00437E25" w:rsidRDefault="00437E25" w:rsidP="00437E25">
      <w:pPr>
        <w:ind w:firstLine="0"/>
      </w:pPr>
      <w:r>
        <w:tab/>
      </w:r>
      <w:r>
        <w:tab/>
      </w:r>
      <w:r>
        <w:tab/>
      </w:r>
      <w:r>
        <w:tab/>
      </w:r>
      <w:r>
        <w:tab/>
        <w:t>&lt;span class="input-group-addon" id="sizing-addon1"&gt;&lt;img src="app/assets/images/application_images/paperandpen.png"&gt;&lt;/span&gt;</w:t>
      </w:r>
    </w:p>
    <w:p w:rsidR="00437E25" w:rsidRDefault="00437E25" w:rsidP="00437E25">
      <w:pPr>
        <w:ind w:firstLine="0"/>
      </w:pPr>
      <w:r>
        <w:tab/>
      </w:r>
      <w:r>
        <w:tab/>
      </w:r>
      <w:r>
        <w:tab/>
      </w:r>
      <w:r>
        <w:tab/>
      </w:r>
      <w:r>
        <w:tab/>
        <w:t>&lt;input type="password" class="form-control" name="disciplinary_id" placeholder="Authorized Personnel"&gt;</w:t>
      </w:r>
    </w:p>
    <w:p w:rsidR="00437E25" w:rsidRDefault="00437E25" w:rsidP="00437E25">
      <w:pPr>
        <w:ind w:firstLine="0"/>
      </w:pPr>
      <w:r>
        <w:tab/>
      </w:r>
      <w:r>
        <w:tab/>
      </w:r>
      <w:r>
        <w:tab/>
      </w:r>
      <w:r>
        <w:tab/>
      </w:r>
      <w:r>
        <w:tab/>
        <w:t>&lt;a href="index.php"&gt;&lt;button class="btn btn-primary" type="button" name="btn_cancel"&gt;Cancel&lt;/button&gt;&lt;/a&gt;</w:t>
      </w:r>
    </w:p>
    <w:p w:rsidR="00437E25" w:rsidRDefault="00437E25" w:rsidP="00437E25">
      <w:pPr>
        <w:ind w:firstLine="0"/>
      </w:pPr>
      <w:r>
        <w:lastRenderedPageBreak/>
        <w:tab/>
      </w:r>
      <w:r>
        <w:tab/>
      </w:r>
      <w:r>
        <w:tab/>
      </w:r>
      <w:r>
        <w:tab/>
        <w:t>&lt;/div&gt;</w:t>
      </w:r>
    </w:p>
    <w:p w:rsidR="00437E25" w:rsidRDefault="00437E25" w:rsidP="00437E25">
      <w:pPr>
        <w:ind w:firstLine="0"/>
      </w:pPr>
      <w:r>
        <w:tab/>
      </w:r>
      <w:r>
        <w:tab/>
      </w:r>
      <w:r>
        <w:tab/>
        <w:t>&lt;/div&gt;</w:t>
      </w:r>
    </w:p>
    <w:p w:rsidR="00437E25" w:rsidRDefault="00437E25" w:rsidP="00437E25">
      <w:pPr>
        <w:ind w:firstLine="0"/>
      </w:pPr>
      <w:r>
        <w:tab/>
      </w:r>
      <w:r>
        <w:tab/>
        <w:t>&lt;/form&gt;</w:t>
      </w:r>
    </w:p>
    <w:p w:rsidR="00437E25" w:rsidRDefault="00437E25" w:rsidP="00437E25">
      <w:pPr>
        <w:ind w:firstLine="0"/>
      </w:pPr>
      <w:r>
        <w:t xml:space="preserve">&lt;?php </w:t>
      </w:r>
    </w:p>
    <w:p w:rsidR="00437E25" w:rsidRDefault="00437E25" w:rsidP="00437E25">
      <w:pPr>
        <w:ind w:firstLine="0"/>
      </w:pPr>
      <w:r>
        <w:tab/>
      </w:r>
      <w:r>
        <w:tab/>
        <w:t>} else {</w:t>
      </w:r>
    </w:p>
    <w:p w:rsidR="00437E25" w:rsidRDefault="00437E25" w:rsidP="00437E25">
      <w:pPr>
        <w:ind w:firstLine="0"/>
      </w:pPr>
      <w:r>
        <w:tab/>
      </w:r>
      <w:r>
        <w:tab/>
      </w:r>
      <w:r>
        <w:tab/>
        <w:t>require 'app/views/widgets/wrong_password.php';</w:t>
      </w:r>
    </w:p>
    <w:p w:rsidR="00437E25" w:rsidRDefault="00437E25" w:rsidP="00437E25">
      <w:pPr>
        <w:ind w:firstLine="0"/>
      </w:pPr>
      <w:r>
        <w:tab/>
      </w:r>
      <w:r>
        <w:tab/>
        <w:t>}</w:t>
      </w:r>
    </w:p>
    <w:p w:rsidR="00437E25" w:rsidRDefault="00437E25" w:rsidP="00437E25">
      <w:pPr>
        <w:ind w:firstLine="0"/>
      </w:pPr>
      <w:r>
        <w:tab/>
        <w:t>}</w:t>
      </w:r>
    </w:p>
    <w:p w:rsidR="00437E25" w:rsidRDefault="00437E25" w:rsidP="00437E25">
      <w:pPr>
        <w:ind w:firstLine="0"/>
      </w:pPr>
      <w:r>
        <w:t>}</w:t>
      </w:r>
    </w:p>
    <w:p w:rsidR="00437E25" w:rsidRDefault="00437E25" w:rsidP="00437E25">
      <w:pPr>
        <w:ind w:firstLine="0"/>
      </w:pPr>
      <w:r>
        <w:t>require 'app/views/layouts/overall/static_footer.php';</w:t>
      </w:r>
    </w:p>
    <w:p w:rsidR="008D0C72" w:rsidRDefault="00437E25" w:rsidP="00437E25">
      <w:pPr>
        <w:ind w:firstLine="0"/>
      </w:pPr>
      <w:r>
        <w:t>?&gt;</w:t>
      </w:r>
    </w:p>
    <w:p w:rsidR="00437E25" w:rsidRPr="008D0C72" w:rsidRDefault="008D0C72" w:rsidP="008D0C72">
      <w:r>
        <w:br w:type="page"/>
      </w:r>
    </w:p>
    <w:p w:rsidR="00CD6342" w:rsidRDefault="00CD6342" w:rsidP="00CD6342">
      <w:pPr>
        <w:pStyle w:val="Heading1"/>
        <w:numPr>
          <w:ilvl w:val="0"/>
          <w:numId w:val="20"/>
        </w:numPr>
        <w:jc w:val="left"/>
      </w:pPr>
      <w:r>
        <w:lastRenderedPageBreak/>
        <w:t>Appendix</w:t>
      </w:r>
    </w:p>
    <w:p w:rsidR="00CD6342" w:rsidRDefault="005E6091" w:rsidP="00CD6342">
      <w:pPr>
        <w:ind w:firstLine="0"/>
        <w:rPr>
          <w:b/>
        </w:rPr>
      </w:pPr>
      <w:r>
        <w:rPr>
          <w:noProof/>
          <w:lang w:val="en-PH" w:eastAsia="en-PH"/>
        </w:rPr>
        <w:drawing>
          <wp:anchor distT="0" distB="0" distL="114300" distR="114300" simplePos="0" relativeHeight="251697152" behindDoc="1" locked="0" layoutInCell="1" allowOverlap="1" wp14:anchorId="3CA9B14B" wp14:editId="550363C9">
            <wp:simplePos x="0" y="0"/>
            <wp:positionH relativeFrom="page">
              <wp:align>left</wp:align>
            </wp:positionH>
            <wp:positionV relativeFrom="paragraph">
              <wp:posOffset>357729</wp:posOffset>
            </wp:positionV>
            <wp:extent cx="7753350" cy="4882291"/>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753350" cy="4882291"/>
                    </a:xfrm>
                    <a:prstGeom prst="rect">
                      <a:avLst/>
                    </a:prstGeom>
                  </pic:spPr>
                </pic:pic>
              </a:graphicData>
            </a:graphic>
            <wp14:sizeRelH relativeFrom="margin">
              <wp14:pctWidth>0</wp14:pctWidth>
            </wp14:sizeRelH>
            <wp14:sizeRelV relativeFrom="margin">
              <wp14:pctHeight>0</wp14:pctHeight>
            </wp14:sizeRelV>
          </wp:anchor>
        </w:drawing>
      </w:r>
      <w:r w:rsidR="007F3CD7">
        <w:rPr>
          <w:b/>
        </w:rPr>
        <w:t>Appendix A – APC Student Handbook Major/Minor Offense Table of Sanctions</w:t>
      </w:r>
    </w:p>
    <w:p w:rsidR="005E6091" w:rsidRDefault="005E6091" w:rsidP="00CD6342">
      <w:pPr>
        <w:ind w:firstLine="0"/>
        <w:rPr>
          <w:b/>
        </w:rPr>
      </w:pPr>
    </w:p>
    <w:p w:rsidR="005E6091" w:rsidRDefault="005E6091" w:rsidP="00CD6342">
      <w:pPr>
        <w:ind w:firstLine="0"/>
        <w:rPr>
          <w:b/>
        </w:rPr>
      </w:pPr>
    </w:p>
    <w:p w:rsidR="005E6091" w:rsidRDefault="005E6091">
      <w:pPr>
        <w:rPr>
          <w:b/>
        </w:rPr>
      </w:pPr>
      <w:r>
        <w:rPr>
          <w:b/>
        </w:rPr>
        <w:br w:type="page"/>
      </w:r>
    </w:p>
    <w:p w:rsidR="005E6091" w:rsidRDefault="005E6091" w:rsidP="00CD6342">
      <w:pPr>
        <w:ind w:firstLine="0"/>
        <w:rPr>
          <w:b/>
        </w:rPr>
      </w:pPr>
    </w:p>
    <w:p w:rsidR="005E6091" w:rsidRDefault="005E6091" w:rsidP="00CD6342">
      <w:pPr>
        <w:ind w:firstLine="0"/>
        <w:rPr>
          <w:b/>
        </w:rPr>
      </w:pPr>
      <w:r>
        <w:rPr>
          <w:noProof/>
          <w:lang w:val="en-PH" w:eastAsia="en-PH"/>
        </w:rPr>
        <w:drawing>
          <wp:anchor distT="0" distB="0" distL="114300" distR="114300" simplePos="0" relativeHeight="251698176" behindDoc="1" locked="0" layoutInCell="1" allowOverlap="1" wp14:anchorId="17D231A2" wp14:editId="75C6C96C">
            <wp:simplePos x="0" y="0"/>
            <wp:positionH relativeFrom="page">
              <wp:align>left</wp:align>
            </wp:positionH>
            <wp:positionV relativeFrom="paragraph">
              <wp:posOffset>272415</wp:posOffset>
            </wp:positionV>
            <wp:extent cx="7753350" cy="469259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7753350" cy="4692598"/>
                    </a:xfrm>
                    <a:prstGeom prst="rect">
                      <a:avLst/>
                    </a:prstGeom>
                  </pic:spPr>
                </pic:pic>
              </a:graphicData>
            </a:graphic>
            <wp14:sizeRelH relativeFrom="margin">
              <wp14:pctWidth>0</wp14:pctWidth>
            </wp14:sizeRelH>
            <wp14:sizeRelV relativeFrom="margin">
              <wp14:pctHeight>0</wp14:pctHeight>
            </wp14:sizeRelV>
          </wp:anchor>
        </w:drawing>
      </w: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rsidP="00CD6342">
      <w:pPr>
        <w:ind w:firstLine="0"/>
        <w:rPr>
          <w:b/>
        </w:rPr>
      </w:pPr>
    </w:p>
    <w:p w:rsidR="005E6091" w:rsidRDefault="005E6091">
      <w:pPr>
        <w:rPr>
          <w:b/>
        </w:rPr>
      </w:pPr>
      <w:r>
        <w:rPr>
          <w:b/>
        </w:rPr>
        <w:br w:type="page"/>
      </w:r>
    </w:p>
    <w:p w:rsidR="00380B4C" w:rsidRDefault="00380B4C" w:rsidP="00CD6342">
      <w:pPr>
        <w:ind w:firstLine="0"/>
        <w:rPr>
          <w:b/>
        </w:rPr>
      </w:pPr>
    </w:p>
    <w:p w:rsidR="00380B4C" w:rsidRDefault="00380B4C" w:rsidP="00CD6342">
      <w:pPr>
        <w:ind w:firstLine="0"/>
        <w:rPr>
          <w:b/>
        </w:rPr>
      </w:pPr>
      <w:r>
        <w:rPr>
          <w:noProof/>
          <w:lang w:val="en-PH" w:eastAsia="en-PH"/>
        </w:rPr>
        <w:drawing>
          <wp:anchor distT="0" distB="0" distL="114300" distR="114300" simplePos="0" relativeHeight="251699200" behindDoc="1" locked="0" layoutInCell="1" allowOverlap="1" wp14:anchorId="30E0134B" wp14:editId="1F5100DC">
            <wp:simplePos x="0" y="0"/>
            <wp:positionH relativeFrom="page">
              <wp:align>right</wp:align>
            </wp:positionH>
            <wp:positionV relativeFrom="paragraph">
              <wp:posOffset>411634</wp:posOffset>
            </wp:positionV>
            <wp:extent cx="7772400" cy="4741496"/>
            <wp:effectExtent l="0" t="0" r="0" b="254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772400" cy="4741496"/>
                    </a:xfrm>
                    <a:prstGeom prst="rect">
                      <a:avLst/>
                    </a:prstGeom>
                  </pic:spPr>
                </pic:pic>
              </a:graphicData>
            </a:graphic>
            <wp14:sizeRelH relativeFrom="margin">
              <wp14:pctWidth>0</wp14:pctWidth>
            </wp14:sizeRelH>
            <wp14:sizeRelV relativeFrom="margin">
              <wp14:pctHeight>0</wp14:pctHeight>
            </wp14:sizeRelV>
          </wp:anchor>
        </w:drawing>
      </w:r>
    </w:p>
    <w:p w:rsidR="005E6091" w:rsidRDefault="005E6091" w:rsidP="00CD6342">
      <w:pPr>
        <w:ind w:firstLine="0"/>
        <w:rPr>
          <w:b/>
        </w:rPr>
      </w:pPr>
    </w:p>
    <w:p w:rsidR="00380B4C" w:rsidRDefault="00380B4C" w:rsidP="00CD6342">
      <w:pPr>
        <w:ind w:firstLine="0"/>
        <w:rPr>
          <w:b/>
        </w:rPr>
      </w:pPr>
    </w:p>
    <w:p w:rsidR="00380B4C" w:rsidRDefault="00380B4C" w:rsidP="00CD6342">
      <w:pPr>
        <w:ind w:firstLine="0"/>
        <w:rPr>
          <w:b/>
        </w:rPr>
      </w:pPr>
    </w:p>
    <w:p w:rsidR="00380B4C" w:rsidRDefault="00380B4C">
      <w:pPr>
        <w:rPr>
          <w:b/>
        </w:rPr>
      </w:pPr>
      <w:r>
        <w:rPr>
          <w:b/>
        </w:rPr>
        <w:br w:type="page"/>
      </w:r>
    </w:p>
    <w:p w:rsidR="00592EFC" w:rsidRDefault="00592EFC" w:rsidP="00CD6342">
      <w:pPr>
        <w:ind w:firstLine="0"/>
        <w:rPr>
          <w:b/>
        </w:rPr>
      </w:pPr>
    </w:p>
    <w:p w:rsidR="00592EFC" w:rsidRDefault="00592EFC" w:rsidP="00CD6342">
      <w:pPr>
        <w:ind w:firstLine="0"/>
        <w:rPr>
          <w:b/>
        </w:rPr>
      </w:pPr>
    </w:p>
    <w:p w:rsidR="00592EFC" w:rsidRDefault="00592EFC" w:rsidP="00CD6342">
      <w:pPr>
        <w:ind w:firstLine="0"/>
        <w:rPr>
          <w:b/>
        </w:rPr>
      </w:pPr>
    </w:p>
    <w:p w:rsidR="00592EFC" w:rsidRDefault="00592EFC" w:rsidP="00CD6342">
      <w:pPr>
        <w:ind w:firstLine="0"/>
        <w:rPr>
          <w:b/>
        </w:rPr>
      </w:pPr>
      <w:r>
        <w:rPr>
          <w:noProof/>
          <w:lang w:val="en-PH" w:eastAsia="en-PH"/>
        </w:rPr>
        <w:drawing>
          <wp:anchor distT="0" distB="0" distL="114300" distR="114300" simplePos="0" relativeHeight="251700224" behindDoc="1" locked="0" layoutInCell="1" allowOverlap="1" wp14:anchorId="1215936D" wp14:editId="60C57218">
            <wp:simplePos x="0" y="0"/>
            <wp:positionH relativeFrom="page">
              <wp:align>right</wp:align>
            </wp:positionH>
            <wp:positionV relativeFrom="paragraph">
              <wp:posOffset>269875</wp:posOffset>
            </wp:positionV>
            <wp:extent cx="7740650" cy="477012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40650" cy="4770120"/>
                    </a:xfrm>
                    <a:prstGeom prst="rect">
                      <a:avLst/>
                    </a:prstGeom>
                  </pic:spPr>
                </pic:pic>
              </a:graphicData>
            </a:graphic>
            <wp14:sizeRelH relativeFrom="margin">
              <wp14:pctWidth>0</wp14:pctWidth>
            </wp14:sizeRelH>
            <wp14:sizeRelV relativeFrom="margin">
              <wp14:pctHeight>0</wp14:pctHeight>
            </wp14:sizeRelV>
          </wp:anchor>
        </w:drawing>
      </w:r>
    </w:p>
    <w:p w:rsidR="00592EFC" w:rsidRDefault="00592EFC" w:rsidP="00CD6342">
      <w:pPr>
        <w:ind w:firstLine="0"/>
        <w:rPr>
          <w:b/>
        </w:rPr>
      </w:pPr>
    </w:p>
    <w:p w:rsidR="00380B4C" w:rsidRDefault="00380B4C" w:rsidP="00CD6342">
      <w:pPr>
        <w:ind w:firstLine="0"/>
        <w:rPr>
          <w:b/>
        </w:rPr>
      </w:pPr>
    </w:p>
    <w:p w:rsidR="00592EFC" w:rsidRDefault="00592EFC" w:rsidP="00CD6342">
      <w:pPr>
        <w:ind w:firstLine="0"/>
        <w:rPr>
          <w:b/>
        </w:rPr>
      </w:pPr>
    </w:p>
    <w:p w:rsidR="00592EFC" w:rsidRDefault="00592EFC" w:rsidP="00CD6342">
      <w:pPr>
        <w:ind w:firstLine="0"/>
        <w:rPr>
          <w:b/>
        </w:rPr>
      </w:pPr>
    </w:p>
    <w:p w:rsidR="00592EFC" w:rsidRDefault="00592EFC">
      <w:pPr>
        <w:rPr>
          <w:b/>
        </w:rPr>
      </w:pPr>
      <w:r>
        <w:rPr>
          <w:b/>
        </w:rPr>
        <w:br w:type="page"/>
      </w:r>
    </w:p>
    <w:p w:rsidR="004E453C" w:rsidRDefault="00220AFC" w:rsidP="00CD6342">
      <w:pPr>
        <w:ind w:firstLine="0"/>
        <w:rPr>
          <w:b/>
        </w:rPr>
      </w:pPr>
      <w:r>
        <w:rPr>
          <w:noProof/>
          <w:lang w:val="en-PH" w:eastAsia="en-PH"/>
        </w:rPr>
        <w:lastRenderedPageBreak/>
        <w:drawing>
          <wp:anchor distT="0" distB="0" distL="114300" distR="114300" simplePos="0" relativeHeight="251701248" behindDoc="1" locked="0" layoutInCell="1" allowOverlap="1" wp14:anchorId="6B65F656" wp14:editId="41A831A3">
            <wp:simplePos x="0" y="0"/>
            <wp:positionH relativeFrom="page">
              <wp:align>right</wp:align>
            </wp:positionH>
            <wp:positionV relativeFrom="paragraph">
              <wp:posOffset>18678</wp:posOffset>
            </wp:positionV>
            <wp:extent cx="7772400" cy="4757273"/>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772400" cy="4757273"/>
                    </a:xfrm>
                    <a:prstGeom prst="rect">
                      <a:avLst/>
                    </a:prstGeom>
                  </pic:spPr>
                </pic:pic>
              </a:graphicData>
            </a:graphic>
            <wp14:sizeRelH relativeFrom="margin">
              <wp14:pctWidth>0</wp14:pctWidth>
            </wp14:sizeRelH>
            <wp14:sizeRelV relativeFrom="margin">
              <wp14:pctHeight>0</wp14:pctHeight>
            </wp14:sizeRelV>
          </wp:anchor>
        </w:drawing>
      </w:r>
    </w:p>
    <w:p w:rsidR="004E453C" w:rsidRDefault="004E453C" w:rsidP="00CD6342">
      <w:pPr>
        <w:ind w:firstLine="0"/>
        <w:rPr>
          <w:b/>
        </w:rPr>
      </w:pPr>
    </w:p>
    <w:p w:rsidR="004E453C" w:rsidRDefault="004E453C" w:rsidP="00CD6342">
      <w:pPr>
        <w:ind w:firstLine="0"/>
        <w:rPr>
          <w:b/>
        </w:rPr>
      </w:pPr>
    </w:p>
    <w:p w:rsidR="004E453C" w:rsidRDefault="004E453C" w:rsidP="00CD6342">
      <w:pPr>
        <w:ind w:firstLine="0"/>
        <w:rPr>
          <w:b/>
        </w:rPr>
      </w:pPr>
    </w:p>
    <w:p w:rsidR="004E453C" w:rsidRDefault="004E453C" w:rsidP="00CD6342">
      <w:pPr>
        <w:ind w:firstLine="0"/>
        <w:rPr>
          <w:b/>
        </w:rPr>
      </w:pPr>
    </w:p>
    <w:p w:rsidR="004E453C" w:rsidRDefault="00220AFC">
      <w:pPr>
        <w:rPr>
          <w:b/>
        </w:rPr>
      </w:pPr>
      <w:r>
        <w:rPr>
          <w:noProof/>
          <w:lang w:val="en-PH" w:eastAsia="en-PH"/>
        </w:rPr>
        <w:drawing>
          <wp:anchor distT="0" distB="0" distL="114300" distR="114300" simplePos="0" relativeHeight="251702272" behindDoc="1" locked="0" layoutInCell="1" allowOverlap="1">
            <wp:simplePos x="0" y="0"/>
            <wp:positionH relativeFrom="margin">
              <wp:align>left</wp:align>
            </wp:positionH>
            <wp:positionV relativeFrom="paragraph">
              <wp:posOffset>3292453</wp:posOffset>
            </wp:positionV>
            <wp:extent cx="5181600" cy="2752725"/>
            <wp:effectExtent l="0" t="0" r="0"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181600" cy="2752725"/>
                    </a:xfrm>
                    <a:prstGeom prst="rect">
                      <a:avLst/>
                    </a:prstGeom>
                  </pic:spPr>
                </pic:pic>
              </a:graphicData>
            </a:graphic>
          </wp:anchor>
        </w:drawing>
      </w:r>
      <w:r w:rsidR="004E453C">
        <w:rPr>
          <w:b/>
        </w:rPr>
        <w:br w:type="page"/>
      </w:r>
    </w:p>
    <w:p w:rsidR="00592EFC" w:rsidRDefault="0080653C" w:rsidP="00CD6342">
      <w:pPr>
        <w:ind w:firstLine="0"/>
        <w:rPr>
          <w:b/>
        </w:rPr>
      </w:pPr>
      <w:r>
        <w:rPr>
          <w:b/>
        </w:rPr>
        <w:lastRenderedPageBreak/>
        <w:t>Appendix B – Use Case Specifications</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3"/>
        <w:gridCol w:w="3114"/>
        <w:gridCol w:w="3117"/>
      </w:tblGrid>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DVS01</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Violation Filing Process</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REQUIREMENTS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Web Cam</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RFID Scanner</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RFID Card</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DEFINITION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Web Cam Feature Settings:</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Capture - clicking this button means it will capture an image.</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Upload - clicking this button will display the captured image.</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Reset - clicking this button will allow the user to capture a new image.</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Student</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Security Guard</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Entry Point Access of the School</w:t>
            </w:r>
          </w:p>
          <w:p w:rsidR="00D5672F" w:rsidRPr="00D5672F" w:rsidRDefault="00D5672F" w:rsidP="00D5672F">
            <w:pPr>
              <w:spacing w:before="100" w:beforeAutospacing="1" w:after="100" w:afterAutospacing="1" w:line="240" w:lineRule="auto"/>
              <w:ind w:left="600"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Purpose: File </w:t>
            </w:r>
            <w:r w:rsidRPr="00D5672F">
              <w:rPr>
                <w:rFonts w:ascii="Trebuchet MS" w:eastAsia="Times New Roman" w:hAnsi="Trebuchet MS" w:cs="Times New Roman"/>
                <w:color w:val="000000"/>
                <w:kern w:val="0"/>
                <w:sz w:val="18"/>
                <w:szCs w:val="18"/>
                <w:u w:val="single"/>
                <w:lang w:val="en-PH" w:eastAsia="en-PH"/>
              </w:rPr>
              <w:t>Dress Code Violation Ticket</w:t>
            </w:r>
            <w:r w:rsidRPr="00D5672F">
              <w:rPr>
                <w:rFonts w:ascii="Trebuchet MS" w:eastAsia="Times New Roman" w:hAnsi="Trebuchet MS" w:cs="Times New Roman"/>
                <w:color w:val="000000"/>
                <w:kern w:val="0"/>
                <w:sz w:val="18"/>
                <w:szCs w:val="18"/>
                <w:lang w:val="en-PH" w:eastAsia="en-PH"/>
              </w:rPr>
              <w:t> </w:t>
            </w:r>
            <w:r w:rsidRPr="00D5672F">
              <w:rPr>
                <w:rFonts w:ascii="Trebuchet MS" w:eastAsia="Times New Roman" w:hAnsi="Trebuchet MS" w:cs="Times New Roman"/>
                <w:b/>
                <w:bCs/>
                <w:color w:val="000000"/>
                <w:kern w:val="0"/>
                <w:sz w:val="18"/>
                <w:szCs w:val="18"/>
                <w:lang w:val="en-PH" w:eastAsia="en-PH"/>
              </w:rPr>
              <w:t>ONLY</w:t>
            </w:r>
            <w:r w:rsidRPr="00D5672F">
              <w:rPr>
                <w:rFonts w:ascii="Trebuchet MS" w:eastAsia="Times New Roman" w:hAnsi="Trebuchet MS" w:cs="Times New Roman"/>
                <w:color w:val="000000"/>
                <w:kern w:val="0"/>
                <w:sz w:val="18"/>
                <w:szCs w:val="18"/>
                <w:lang w:val="en-PH" w:eastAsia="en-PH"/>
              </w:rPr>
              <w:t> and no any other minor offenses to the offending student as per rules written in the student handbook.</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System Response</w:t>
            </w:r>
          </w:p>
        </w:tc>
      </w:tr>
      <w:tr w:rsidR="00D5672F" w:rsidRPr="00D5672F" w:rsidTr="00D5672F">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1:</w:t>
            </w:r>
            <w:r w:rsidRPr="00D5672F">
              <w:rPr>
                <w:rFonts w:ascii="Trebuchet MS" w:eastAsia="Times New Roman" w:hAnsi="Trebuchet MS" w:cs="Times New Roman"/>
                <w:color w:val="000000"/>
                <w:kern w:val="0"/>
                <w:sz w:val="18"/>
                <w:szCs w:val="18"/>
                <w:lang w:val="en-PH" w:eastAsia="en-PH"/>
              </w:rPr>
              <w:t> Student will scan their ID in the RFID Scanner.</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56" w:history="1">
              <w:r w:rsidRPr="00D5672F">
                <w:rPr>
                  <w:rFonts w:ascii="Trebuchet MS" w:eastAsia="Times New Roman" w:hAnsi="Trebuchet MS" w:cs="Times New Roman"/>
                  <w:b/>
                  <w:bCs/>
                  <w:color w:val="005599"/>
                  <w:kern w:val="0"/>
                  <w:sz w:val="18"/>
                  <w:szCs w:val="18"/>
                  <w:lang w:val="en-PH" w:eastAsia="en-PH"/>
                </w:rPr>
                <w:t>Violation Filling</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2: </w:t>
            </w:r>
            <w:r w:rsidRPr="00D5672F">
              <w:rPr>
                <w:rFonts w:ascii="Trebuchet MS" w:eastAsia="Times New Roman" w:hAnsi="Trebuchet MS" w:cs="Times New Roman"/>
                <w:color w:val="000000"/>
                <w:kern w:val="0"/>
                <w:sz w:val="18"/>
                <w:szCs w:val="18"/>
                <w:lang w:val="en-PH" w:eastAsia="en-PH"/>
              </w:rPr>
              <w:t>System will display student information corresponding to the student and dress code violation ticket details. The following details are: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Student Information: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1.)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Last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First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Middle Name (If any)</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2.) Course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3.) ID Picture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lastRenderedPageBreak/>
              <w:t>Screenshot: </w:t>
            </w:r>
            <w:hyperlink r:id="rId57" w:history="1">
              <w:r w:rsidRPr="00D5672F">
                <w:rPr>
                  <w:rFonts w:ascii="Trebuchet MS" w:eastAsia="Times New Roman" w:hAnsi="Trebuchet MS" w:cs="Times New Roman"/>
                  <w:b/>
                  <w:bCs/>
                  <w:color w:val="005599"/>
                  <w:kern w:val="0"/>
                  <w:sz w:val="18"/>
                  <w:szCs w:val="18"/>
                  <w:lang w:val="en-PH" w:eastAsia="en-PH"/>
                </w:rPr>
                <w:t>Student Information</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Dress Code Violation Ticket: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1.) List of Dress Code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2.) Reason for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3.) Web Cam Feature Settings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Capture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Upload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Reset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4.) Authorized Personnel                 Input Field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5.) Cancel Button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58" w:history="1">
              <w:r w:rsidRPr="00D5672F">
                <w:rPr>
                  <w:rFonts w:ascii="Trebuchet MS" w:eastAsia="Times New Roman" w:hAnsi="Trebuchet MS" w:cs="Times New Roman"/>
                  <w:b/>
                  <w:bCs/>
                  <w:color w:val="005599"/>
                  <w:kern w:val="0"/>
                  <w:sz w:val="18"/>
                  <w:szCs w:val="18"/>
                  <w:lang w:val="en-PH" w:eastAsia="en-PH"/>
                </w:rPr>
                <w:t>Dress Code Ticket</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3: </w:t>
            </w:r>
            <w:r w:rsidRPr="00D5672F">
              <w:rPr>
                <w:rFonts w:ascii="Trebuchet MS" w:eastAsia="Times New Roman" w:hAnsi="Trebuchet MS" w:cs="Times New Roman"/>
                <w:color w:val="000000"/>
                <w:kern w:val="0"/>
                <w:sz w:val="18"/>
                <w:szCs w:val="18"/>
                <w:lang w:val="en-PH" w:eastAsia="en-PH"/>
              </w:rPr>
              <w:t>Security Guard will fill-out the details of the violation committed.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Details: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1.) List of Dress Code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2.) Reason for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3.) Web Cam Feature Settings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59" w:history="1">
              <w:r w:rsidRPr="00D5672F">
                <w:rPr>
                  <w:rFonts w:ascii="Trebuchet MS" w:eastAsia="Times New Roman" w:hAnsi="Trebuchet MS" w:cs="Times New Roman"/>
                  <w:b/>
                  <w:bCs/>
                  <w:color w:val="005599"/>
                  <w:kern w:val="0"/>
                  <w:sz w:val="18"/>
                  <w:szCs w:val="18"/>
                  <w:lang w:val="en-PH" w:eastAsia="en-PH"/>
                </w:rPr>
                <w:t>Security Guard Details</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4: </w:t>
            </w:r>
            <w:r w:rsidRPr="00D5672F">
              <w:rPr>
                <w:rFonts w:ascii="Trebuchet MS" w:eastAsia="Times New Roman" w:hAnsi="Trebuchet MS" w:cs="Times New Roman"/>
                <w:color w:val="000000"/>
                <w:kern w:val="0"/>
                <w:sz w:val="18"/>
                <w:szCs w:val="18"/>
                <w:lang w:val="en-PH" w:eastAsia="en-PH"/>
              </w:rPr>
              <w:t>Upon confirmation, Security Guard will scan his or her ID in the "Authorized Personnel" input field in order to file the dress code violation.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5:</w:t>
            </w:r>
            <w:r w:rsidRPr="00D5672F">
              <w:rPr>
                <w:rFonts w:ascii="Trebuchet MS" w:eastAsia="Times New Roman" w:hAnsi="Trebuchet MS" w:cs="Times New Roman"/>
                <w:color w:val="000000"/>
                <w:kern w:val="0"/>
                <w:sz w:val="18"/>
                <w:szCs w:val="18"/>
                <w:lang w:val="en-PH" w:eastAsia="en-PH"/>
              </w:rPr>
              <w:t> Ticket will be processed and added to database.</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Step 6:</w:t>
            </w:r>
            <w:r w:rsidRPr="00D5672F">
              <w:rPr>
                <w:rFonts w:ascii="Trebuchet MS" w:eastAsia="Times New Roman" w:hAnsi="Trebuchet MS" w:cs="Times New Roman"/>
                <w:color w:val="000000"/>
                <w:kern w:val="0"/>
                <w:sz w:val="18"/>
                <w:szCs w:val="18"/>
                <w:lang w:val="en-PH" w:eastAsia="en-PH"/>
              </w:rPr>
              <w:t> Return to main page displaying or returning a success message that the ticket has been processed.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Success Message:</w:t>
            </w:r>
            <w:r w:rsidRPr="00D5672F">
              <w:rPr>
                <w:rFonts w:ascii="Trebuchet MS" w:eastAsia="Times New Roman" w:hAnsi="Trebuchet MS" w:cs="Times New Roman"/>
                <w:color w:val="000000"/>
                <w:kern w:val="0"/>
                <w:sz w:val="18"/>
                <w:szCs w:val="18"/>
                <w:lang w:val="en-PH" w:eastAsia="en-PH"/>
              </w:rPr>
              <w:br/>
              <w:t>- </w:t>
            </w:r>
            <w:r w:rsidRPr="00D5672F">
              <w:rPr>
                <w:rFonts w:ascii="Trebuchet MS" w:eastAsia="Times New Roman" w:hAnsi="Trebuchet MS" w:cs="Times New Roman"/>
                <w:b/>
                <w:bCs/>
                <w:color w:val="000000"/>
                <w:kern w:val="0"/>
                <w:sz w:val="18"/>
                <w:szCs w:val="18"/>
                <w:lang w:val="en-PH" w:eastAsia="en-PH"/>
              </w:rPr>
              <w:t xml:space="preserve">Violation Ticket has been </w:t>
            </w:r>
            <w:r w:rsidRPr="00D5672F">
              <w:rPr>
                <w:rFonts w:ascii="Trebuchet MS" w:eastAsia="Times New Roman" w:hAnsi="Trebuchet MS" w:cs="Times New Roman"/>
                <w:b/>
                <w:bCs/>
                <w:color w:val="000000"/>
                <w:kern w:val="0"/>
                <w:sz w:val="18"/>
                <w:szCs w:val="18"/>
                <w:lang w:val="en-PH" w:eastAsia="en-PH"/>
              </w:rPr>
              <w:lastRenderedPageBreak/>
              <w:t>processed. For more information login to the APC Violation Website.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60" w:history="1">
              <w:r w:rsidRPr="00D5672F">
                <w:rPr>
                  <w:rFonts w:ascii="Trebuchet MS" w:eastAsia="Times New Roman" w:hAnsi="Trebuchet MS" w:cs="Times New Roman"/>
                  <w:b/>
                  <w:bCs/>
                  <w:color w:val="005599"/>
                  <w:kern w:val="0"/>
                  <w:sz w:val="18"/>
                  <w:szCs w:val="18"/>
                  <w:lang w:val="en-PH" w:eastAsia="en-PH"/>
                </w:rPr>
                <w:t>Success Message</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lastRenderedPageBreak/>
              <w:t>ALTERNATE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System Response</w:t>
            </w:r>
          </w:p>
        </w:tc>
      </w:tr>
      <w:tr w:rsidR="00D5672F" w:rsidRPr="00D5672F" w:rsidTr="00D5672F">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1.     At Step 1 (Alternate Flow)</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Student will enter their ID Number.</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System will display the student information and dress code violation ticket details: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Student Information: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1.)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Last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First Name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Middle Name (If any)</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2.) Course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3.) ID Picture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Dress Code Violation Ticket: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1.) List of Dress Code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2.) Reason for Violation</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3.) Web Cam Feature Settings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Capture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Upload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 Reset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4.) Authorized Personnel                 Input Field</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5.) Cancel Button</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2.     At Step 1 (Alternate Flow)</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Student will enter their ID Number or Scan their ID in the RFID Scanner.</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Error message will appear stating that the student must comply with the following requirements.</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Error Message: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r w:rsidRPr="00D5672F">
              <w:rPr>
                <w:rFonts w:ascii="Trebuchet MS" w:eastAsia="Times New Roman" w:hAnsi="Trebuchet MS" w:cs="Times New Roman"/>
                <w:b/>
                <w:bCs/>
                <w:color w:val="000000"/>
                <w:kern w:val="0"/>
                <w:sz w:val="18"/>
                <w:szCs w:val="18"/>
                <w:lang w:val="en-PH" w:eastAsia="en-PH"/>
              </w:rPr>
              <w:t>Please Register and Accomodate your Student Account in the IT Resource Office.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61" w:history="1">
              <w:r w:rsidRPr="00D5672F">
                <w:rPr>
                  <w:rFonts w:ascii="Trebuchet MS" w:eastAsia="Times New Roman" w:hAnsi="Trebuchet MS" w:cs="Times New Roman"/>
                  <w:b/>
                  <w:bCs/>
                  <w:color w:val="005599"/>
                  <w:kern w:val="0"/>
                  <w:sz w:val="18"/>
                  <w:szCs w:val="18"/>
                  <w:lang w:val="en-PH" w:eastAsia="en-PH"/>
                </w:rPr>
                <w:t>Error Message</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3.     At Step 4 (Alternate Flow)</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Student will submit the form by scanning their ID or Entering their ID Number</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r>
      <w:tr w:rsidR="00D5672F" w:rsidRPr="00D5672F" w:rsidTr="00D5672F">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Error message will appear dictating only Security Guard can submit the form.</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Error Message:</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w:t>
            </w:r>
            <w:r w:rsidRPr="00D5672F">
              <w:rPr>
                <w:rFonts w:ascii="Trebuchet MS" w:eastAsia="Times New Roman" w:hAnsi="Trebuchet MS" w:cs="Times New Roman"/>
                <w:b/>
                <w:bCs/>
                <w:color w:val="000000"/>
                <w:kern w:val="0"/>
                <w:sz w:val="18"/>
                <w:szCs w:val="18"/>
                <w:lang w:val="en-PH" w:eastAsia="en-PH"/>
              </w:rPr>
              <w:t> Authorized Personnel can only accomodate the Violation Ticket</w:t>
            </w:r>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Screenshot: </w:t>
            </w:r>
            <w:hyperlink r:id="rId62" w:history="1">
              <w:r w:rsidRPr="00D5672F">
                <w:rPr>
                  <w:rFonts w:ascii="Trebuchet MS" w:eastAsia="Times New Roman" w:hAnsi="Trebuchet MS" w:cs="Times New Roman"/>
                  <w:b/>
                  <w:bCs/>
                  <w:color w:val="005599"/>
                  <w:kern w:val="0"/>
                  <w:sz w:val="18"/>
                  <w:szCs w:val="18"/>
                  <w:lang w:val="en-PH" w:eastAsia="en-PH"/>
                </w:rPr>
                <w:t>Error Message</w:t>
              </w:r>
            </w:hyperlink>
          </w:p>
          <w:p w:rsidR="00D5672F" w:rsidRPr="00D5672F" w:rsidRDefault="00D5672F" w:rsidP="00D5672F">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See "Screenshot Use Case" for more details</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User can either have their ID scanned or input their Student ID number.</w:t>
            </w:r>
          </w:p>
        </w:tc>
      </w:tr>
      <w:tr w:rsidR="00D5672F" w:rsidRPr="00D5672F" w:rsidTr="00D5672F">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D5672F" w:rsidRPr="00D5672F" w:rsidRDefault="00D5672F" w:rsidP="00D5672F">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Violation Filing was processed.</w:t>
            </w:r>
          </w:p>
        </w:tc>
      </w:tr>
    </w:tbl>
    <w:p w:rsidR="00D5672F" w:rsidRPr="00D5672F" w:rsidRDefault="00D5672F" w:rsidP="00D5672F">
      <w:pPr>
        <w:shd w:val="clear" w:color="auto" w:fill="EEEEEE"/>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D5672F">
        <w:rPr>
          <w:rFonts w:ascii="Trebuchet MS" w:eastAsia="Times New Roman" w:hAnsi="Trebuchet MS" w:cs="Times New Roman"/>
          <w:color w:val="000000"/>
          <w:kern w:val="0"/>
          <w:sz w:val="18"/>
          <w:szCs w:val="18"/>
          <w:lang w:val="en-PH" w:eastAsia="en-PH"/>
        </w:rPr>
        <w:t> </w:t>
      </w:r>
    </w:p>
    <w:p w:rsidR="00D5672F" w:rsidRDefault="00D5672F">
      <w:pPr>
        <w:rPr>
          <w:b/>
        </w:rPr>
      </w:pPr>
      <w:r>
        <w:rPr>
          <w:b/>
        </w:rPr>
        <w:br w:type="page"/>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5"/>
        <w:gridCol w:w="3113"/>
        <w:gridCol w:w="3116"/>
      </w:tblGrid>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lastRenderedPageBreak/>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DVS02</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Violation Ticket Status</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DEFINITION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numPr>
                <w:ilvl w:val="0"/>
                <w:numId w:val="23"/>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Ticket - refers to the </w:t>
            </w:r>
            <w:r w:rsidRPr="00776C4C">
              <w:rPr>
                <w:rFonts w:ascii="Trebuchet MS" w:eastAsia="Times New Roman" w:hAnsi="Trebuchet MS" w:cs="Times New Roman"/>
                <w:color w:val="000000"/>
                <w:kern w:val="0"/>
                <w:sz w:val="18"/>
                <w:szCs w:val="18"/>
                <w:u w:val="single"/>
                <w:lang w:val="en-PH" w:eastAsia="en-PH"/>
              </w:rPr>
              <w:t>processed</w:t>
            </w:r>
            <w:r w:rsidRPr="00776C4C">
              <w:rPr>
                <w:rFonts w:ascii="Trebuchet MS" w:eastAsia="Times New Roman" w:hAnsi="Trebuchet MS" w:cs="Times New Roman"/>
                <w:color w:val="000000"/>
                <w:kern w:val="0"/>
                <w:sz w:val="18"/>
                <w:szCs w:val="18"/>
                <w:lang w:val="en-PH" w:eastAsia="en-PH"/>
              </w:rPr>
              <w:t> Dress Code Violation ticket.</w:t>
            </w:r>
          </w:p>
          <w:p w:rsidR="00776C4C" w:rsidRPr="00776C4C" w:rsidRDefault="00776C4C" w:rsidP="00776C4C">
            <w:pPr>
              <w:numPr>
                <w:ilvl w:val="0"/>
                <w:numId w:val="23"/>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Dress Code Violation Ticket - it is the ticket where the Security Personnel or Security Guard will enter the dress code violation details.</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numPr>
                <w:ilvl w:val="0"/>
                <w:numId w:val="24"/>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Student</w:t>
            </w:r>
          </w:p>
          <w:p w:rsidR="00776C4C" w:rsidRPr="00776C4C" w:rsidRDefault="00776C4C" w:rsidP="00776C4C">
            <w:pPr>
              <w:numPr>
                <w:ilvl w:val="0"/>
                <w:numId w:val="24"/>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Security Guard</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numPr>
                <w:ilvl w:val="0"/>
                <w:numId w:val="25"/>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Protect Student from being given a dress code violation ticket twice.</w:t>
            </w:r>
          </w:p>
          <w:p w:rsidR="00776C4C" w:rsidRPr="00776C4C" w:rsidRDefault="00776C4C" w:rsidP="00776C4C">
            <w:pPr>
              <w:numPr>
                <w:ilvl w:val="0"/>
                <w:numId w:val="25"/>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Offers a hassle free for the Disciplinary Officer to flag up multiple violation ticket onto one student.</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System Response</w:t>
            </w:r>
          </w:p>
        </w:tc>
      </w:tr>
      <w:tr w:rsidR="00776C4C" w:rsidRPr="00776C4C" w:rsidTr="00776C4C">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1:</w:t>
            </w:r>
            <w:r w:rsidRPr="00776C4C">
              <w:rPr>
                <w:rFonts w:ascii="Trebuchet MS" w:eastAsia="Times New Roman" w:hAnsi="Trebuchet MS" w:cs="Times New Roman"/>
                <w:color w:val="000000"/>
                <w:kern w:val="0"/>
                <w:sz w:val="18"/>
                <w:szCs w:val="18"/>
                <w:lang w:val="en-PH" w:eastAsia="en-PH"/>
              </w:rPr>
              <w:t> Student will scan their ID in the RFID Scanner</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2: </w:t>
            </w:r>
            <w:r w:rsidRPr="00776C4C">
              <w:rPr>
                <w:rFonts w:ascii="Trebuchet MS" w:eastAsia="Times New Roman" w:hAnsi="Trebuchet MS" w:cs="Times New Roman"/>
                <w:color w:val="000000"/>
                <w:kern w:val="0"/>
                <w:sz w:val="18"/>
                <w:szCs w:val="18"/>
                <w:lang w:val="en-PH" w:eastAsia="en-PH"/>
              </w:rPr>
              <w:t>System will display</w:t>
            </w:r>
          </w:p>
          <w:p w:rsidR="00776C4C" w:rsidRPr="00776C4C" w:rsidRDefault="00776C4C" w:rsidP="00776C4C">
            <w:pPr>
              <w:numPr>
                <w:ilvl w:val="0"/>
                <w:numId w:val="26"/>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Prompt Message</w:t>
            </w:r>
          </w:p>
          <w:p w:rsidR="00776C4C" w:rsidRPr="00776C4C" w:rsidRDefault="00776C4C" w:rsidP="00776C4C">
            <w:pPr>
              <w:numPr>
                <w:ilvl w:val="0"/>
                <w:numId w:val="26"/>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View Ticket button</w:t>
            </w:r>
          </w:p>
          <w:p w:rsidR="00776C4C" w:rsidRPr="00776C4C" w:rsidRDefault="00776C4C" w:rsidP="00776C4C">
            <w:pPr>
              <w:numPr>
                <w:ilvl w:val="0"/>
                <w:numId w:val="26"/>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Cancel button</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Prompt Message: "Violation Ticket has been processed. For more inforimation"</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Screenshot: </w:t>
            </w:r>
            <w:hyperlink r:id="rId63" w:history="1">
              <w:r w:rsidRPr="00776C4C">
                <w:rPr>
                  <w:rFonts w:ascii="Trebuchet MS" w:eastAsia="Times New Roman" w:hAnsi="Trebuchet MS" w:cs="Times New Roman"/>
                  <w:b/>
                  <w:bCs/>
                  <w:color w:val="005599"/>
                  <w:kern w:val="0"/>
                  <w:sz w:val="18"/>
                  <w:szCs w:val="18"/>
                  <w:u w:val="single"/>
                  <w:lang w:val="en-PH" w:eastAsia="en-PH"/>
                </w:rPr>
                <w:t>Ticket</w:t>
              </w:r>
            </w:hyperlink>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See "Screenshot Use Case" for more details.</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3: </w:t>
            </w:r>
            <w:r w:rsidRPr="00776C4C">
              <w:rPr>
                <w:rFonts w:ascii="Trebuchet MS" w:eastAsia="Times New Roman" w:hAnsi="Trebuchet MS" w:cs="Times New Roman"/>
                <w:color w:val="000000"/>
                <w:kern w:val="0"/>
                <w:sz w:val="18"/>
                <w:szCs w:val="18"/>
                <w:lang w:val="en-PH" w:eastAsia="en-PH"/>
              </w:rPr>
              <w:t>Security Guard clicks on the "View Ticket"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4: </w:t>
            </w:r>
            <w:r w:rsidRPr="00776C4C">
              <w:rPr>
                <w:rFonts w:ascii="Trebuchet MS" w:eastAsia="Times New Roman" w:hAnsi="Trebuchet MS" w:cs="Times New Roman"/>
                <w:color w:val="000000"/>
                <w:kern w:val="0"/>
                <w:sz w:val="18"/>
                <w:szCs w:val="18"/>
                <w:lang w:val="en-PH" w:eastAsia="en-PH"/>
              </w:rPr>
              <w:t>System will display the Ticket details which comprises the following:</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1.) Name - given name of student.</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2.) Status - with a given metadata of: Pending, Excused and Violated.</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3.) Issued Date</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4.) Issued By - Security Guard given name</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5.) Student and Security Guard ID Picture</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6.) Close button</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lastRenderedPageBreak/>
              <w:t>Screenshot: </w:t>
            </w:r>
            <w:hyperlink r:id="rId64" w:history="1">
              <w:r w:rsidRPr="00776C4C">
                <w:rPr>
                  <w:rFonts w:ascii="Trebuchet MS" w:eastAsia="Times New Roman" w:hAnsi="Trebuchet MS" w:cs="Times New Roman"/>
                  <w:b/>
                  <w:bCs/>
                  <w:color w:val="005599"/>
                  <w:kern w:val="0"/>
                  <w:sz w:val="18"/>
                  <w:szCs w:val="18"/>
                  <w:u w:val="single"/>
                  <w:lang w:val="en-PH" w:eastAsia="en-PH"/>
                </w:rPr>
                <w:t>Ticket Details</w:t>
              </w:r>
            </w:hyperlink>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See "Screenshot Use Case" for more details.</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5: </w:t>
            </w:r>
            <w:r w:rsidRPr="00776C4C">
              <w:rPr>
                <w:rFonts w:ascii="Trebuchet MS" w:eastAsia="Times New Roman" w:hAnsi="Trebuchet MS" w:cs="Times New Roman"/>
                <w:color w:val="000000"/>
                <w:kern w:val="0"/>
                <w:sz w:val="18"/>
                <w:szCs w:val="18"/>
                <w:lang w:val="en-PH" w:eastAsia="en-PH"/>
              </w:rPr>
              <w:t>After validating the results the Security Guard will click on the "Close"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Step 6: </w:t>
            </w:r>
            <w:r w:rsidRPr="00776C4C">
              <w:rPr>
                <w:rFonts w:ascii="Trebuchet MS" w:eastAsia="Times New Roman" w:hAnsi="Trebuchet MS" w:cs="Times New Roman"/>
                <w:color w:val="000000"/>
                <w:kern w:val="0"/>
                <w:sz w:val="18"/>
                <w:szCs w:val="18"/>
                <w:lang w:val="en-PH" w:eastAsia="en-PH"/>
              </w:rPr>
              <w:t>Return to the main page.</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ALTERNATE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System Response</w:t>
            </w:r>
          </w:p>
        </w:tc>
      </w:tr>
      <w:tr w:rsidR="00776C4C" w:rsidRPr="00776C4C" w:rsidTr="00776C4C">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1. At Step 1 (Alternate Flow)</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Student will enter their ID Number in the input field.</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System will display</w:t>
            </w:r>
          </w:p>
          <w:p w:rsidR="00776C4C" w:rsidRPr="00776C4C" w:rsidRDefault="00776C4C" w:rsidP="00776C4C">
            <w:pPr>
              <w:numPr>
                <w:ilvl w:val="0"/>
                <w:numId w:val="27"/>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Prompt Message</w:t>
            </w:r>
          </w:p>
          <w:p w:rsidR="00776C4C" w:rsidRPr="00776C4C" w:rsidRDefault="00776C4C" w:rsidP="00776C4C">
            <w:pPr>
              <w:numPr>
                <w:ilvl w:val="0"/>
                <w:numId w:val="27"/>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View Ticket button</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Prompt Message: "Violation Ticket has been processed. For more inforimation"</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2. At Step 2 (Alternate Flow)</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If Student does not have any dress code violation for the given day then it will display the dress code violation ticket instead.</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3. At Step 3 (Alternate Flow)</w:t>
            </w:r>
          </w:p>
          <w:p w:rsidR="00776C4C" w:rsidRPr="00776C4C" w:rsidRDefault="00776C4C" w:rsidP="00776C4C">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Security Guard clicks on the "Close"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r>
      <w:tr w:rsidR="00776C4C" w:rsidRPr="00776C4C" w:rsidTr="00776C4C">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Redirect the user to the main page.</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User can either have their ID scanned or input their Student ID number.</w:t>
            </w:r>
          </w:p>
        </w:tc>
      </w:tr>
      <w:tr w:rsidR="00776C4C" w:rsidRPr="00776C4C" w:rsidTr="00776C4C">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776C4C" w:rsidRPr="00776C4C" w:rsidRDefault="00776C4C" w:rsidP="00776C4C">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776C4C">
              <w:rPr>
                <w:rFonts w:ascii="Trebuchet MS" w:eastAsia="Times New Roman" w:hAnsi="Trebuchet MS" w:cs="Times New Roman"/>
                <w:color w:val="000000"/>
                <w:kern w:val="0"/>
                <w:sz w:val="18"/>
                <w:szCs w:val="18"/>
                <w:lang w:val="en-PH" w:eastAsia="en-PH"/>
              </w:rPr>
              <w:t>Violation Ticket status and to protect student from being issued a violation twice.</w:t>
            </w:r>
          </w:p>
        </w:tc>
      </w:tr>
    </w:tbl>
    <w:p w:rsidR="00776C4C" w:rsidRDefault="00776C4C" w:rsidP="00CD6342">
      <w:pPr>
        <w:ind w:firstLine="0"/>
        <w:rPr>
          <w:b/>
        </w:rPr>
      </w:pPr>
    </w:p>
    <w:p w:rsidR="00776C4C" w:rsidRDefault="00776C4C">
      <w:pPr>
        <w:rPr>
          <w:b/>
        </w:rPr>
      </w:pPr>
      <w:r>
        <w:rPr>
          <w:b/>
        </w:rPr>
        <w:br w:type="page"/>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4"/>
        <w:gridCol w:w="3114"/>
        <w:gridCol w:w="3116"/>
      </w:tblGrid>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lastRenderedPageBreak/>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DVS03</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 Authentication</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numPr>
                <w:ilvl w:val="0"/>
                <w:numId w:val="28"/>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Frontend page for Student authentication functionality</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System Response</w:t>
            </w:r>
          </w:p>
        </w:tc>
      </w:tr>
      <w:tr w:rsidR="00254C48" w:rsidRPr="00254C48" w:rsidTr="00254C48">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1: </w:t>
            </w:r>
            <w:r w:rsidRPr="00254C48">
              <w:rPr>
                <w:rFonts w:ascii="Trebuchet MS" w:eastAsia="Times New Roman" w:hAnsi="Trebuchet MS" w:cs="Times New Roman"/>
                <w:color w:val="000000"/>
                <w:kern w:val="0"/>
                <w:sz w:val="18"/>
                <w:szCs w:val="18"/>
                <w:lang w:val="en-PH" w:eastAsia="en-PH"/>
              </w:rPr>
              <w:t>Student will fill-out the username and password field.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5" w:history="1">
              <w:r w:rsidRPr="00254C48">
                <w:rPr>
                  <w:rFonts w:ascii="Trebuchet MS" w:eastAsia="Times New Roman" w:hAnsi="Trebuchet MS" w:cs="Times New Roman"/>
                  <w:b/>
                  <w:bCs/>
                  <w:color w:val="005599"/>
                  <w:kern w:val="0"/>
                  <w:sz w:val="18"/>
                  <w:szCs w:val="18"/>
                  <w:u w:val="single"/>
                  <w:lang w:val="en-PH" w:eastAsia="en-PH"/>
                </w:rPr>
                <w:t>Login Page</w:t>
              </w:r>
            </w:hyperlink>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See "Screenshot Use Case" for more details.</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2: </w:t>
            </w:r>
            <w:r w:rsidRPr="00254C48">
              <w:rPr>
                <w:rFonts w:ascii="Trebuchet MS" w:eastAsia="Times New Roman" w:hAnsi="Trebuchet MS" w:cs="Times New Roman"/>
                <w:color w:val="000000"/>
                <w:kern w:val="0"/>
                <w:sz w:val="18"/>
                <w:szCs w:val="18"/>
                <w:lang w:val="en-PH" w:eastAsia="en-PH"/>
              </w:rPr>
              <w:t>Identify the Role Based Access Control of a particular User, for this instance it will be Student.</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3: </w:t>
            </w:r>
            <w:r w:rsidRPr="00254C48">
              <w:rPr>
                <w:rFonts w:ascii="Trebuchet MS" w:eastAsia="Times New Roman" w:hAnsi="Trebuchet MS" w:cs="Times New Roman"/>
                <w:color w:val="000000"/>
                <w:kern w:val="0"/>
                <w:sz w:val="18"/>
                <w:szCs w:val="18"/>
                <w:lang w:val="en-PH" w:eastAsia="en-PH"/>
              </w:rPr>
              <w:t>Redirect the student to the main page of the web application.</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4</w:t>
            </w:r>
            <w:r w:rsidRPr="00254C48">
              <w:rPr>
                <w:rFonts w:ascii="Trebuchet MS" w:eastAsia="Times New Roman" w:hAnsi="Trebuchet MS" w:cs="Times New Roman"/>
                <w:color w:val="000000"/>
                <w:kern w:val="0"/>
                <w:sz w:val="18"/>
                <w:szCs w:val="18"/>
                <w:lang w:val="en-PH" w:eastAsia="en-PH"/>
              </w:rPr>
              <w:t>: Display the Dashboard of the Student. Comprises of:</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1.) Dress Code Violation: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Pending</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Infringement</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Excused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2.) Notification Inbox</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6" w:history="1">
              <w:r w:rsidRPr="00254C48">
                <w:rPr>
                  <w:rFonts w:ascii="Trebuchet MS" w:eastAsia="Times New Roman" w:hAnsi="Trebuchet MS" w:cs="Times New Roman"/>
                  <w:b/>
                  <w:bCs/>
                  <w:color w:val="005599"/>
                  <w:kern w:val="0"/>
                  <w:sz w:val="18"/>
                  <w:szCs w:val="18"/>
                  <w:lang w:val="en-PH" w:eastAsia="en-PH"/>
                </w:rPr>
                <w:t>Dashboard</w:t>
              </w:r>
            </w:hyperlink>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See "Screenshot Use Case" for more details.</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5:</w:t>
            </w:r>
            <w:r w:rsidRPr="00254C48">
              <w:rPr>
                <w:rFonts w:ascii="Trebuchet MS" w:eastAsia="Times New Roman" w:hAnsi="Trebuchet MS" w:cs="Times New Roman"/>
                <w:color w:val="000000"/>
                <w:kern w:val="0"/>
                <w:sz w:val="18"/>
                <w:szCs w:val="18"/>
                <w:lang w:val="en-PH" w:eastAsia="en-PH"/>
              </w:rPr>
              <w:t> Student clicks on the upper right navigation bar:       &lt;ID Picture&gt; &lt;Given Name&gt;.</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6: </w:t>
            </w:r>
            <w:r w:rsidRPr="00254C48">
              <w:rPr>
                <w:rFonts w:ascii="Trebuchet MS" w:eastAsia="Times New Roman" w:hAnsi="Trebuchet MS" w:cs="Times New Roman"/>
                <w:color w:val="000000"/>
                <w:kern w:val="0"/>
                <w:sz w:val="18"/>
                <w:szCs w:val="18"/>
                <w:lang w:val="en-PH" w:eastAsia="en-PH"/>
              </w:rPr>
              <w:t>Small Frame will appear displaying:</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1.) Student ID Picture</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2.) Student Name</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3.) Student Course</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4.) Home button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5.) Sign Out button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7" w:history="1">
              <w:r w:rsidRPr="00254C48">
                <w:rPr>
                  <w:rFonts w:ascii="Trebuchet MS" w:eastAsia="Times New Roman" w:hAnsi="Trebuchet MS" w:cs="Times New Roman"/>
                  <w:b/>
                  <w:bCs/>
                  <w:color w:val="005599"/>
                  <w:kern w:val="0"/>
                  <w:sz w:val="18"/>
                  <w:szCs w:val="18"/>
                  <w:u w:val="single"/>
                  <w:lang w:val="en-PH" w:eastAsia="en-PH"/>
                </w:rPr>
                <w:t>Nav-Profile</w:t>
              </w:r>
            </w:hyperlink>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lastRenderedPageBreak/>
              <w:t>See "Screenshot Use Case" for more details.</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7: </w:t>
            </w:r>
            <w:r w:rsidRPr="00254C48">
              <w:rPr>
                <w:rFonts w:ascii="Trebuchet MS" w:eastAsia="Times New Roman" w:hAnsi="Trebuchet MS" w:cs="Times New Roman"/>
                <w:color w:val="000000"/>
                <w:kern w:val="0"/>
                <w:sz w:val="18"/>
                <w:szCs w:val="18"/>
                <w:lang w:val="en-PH" w:eastAsia="en-PH"/>
              </w:rPr>
              <w:t>Student clicks on the "Sign Out"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Step 8: </w:t>
            </w:r>
            <w:r w:rsidRPr="00254C48">
              <w:rPr>
                <w:rFonts w:ascii="Trebuchet MS" w:eastAsia="Times New Roman" w:hAnsi="Trebuchet MS" w:cs="Times New Roman"/>
                <w:color w:val="000000"/>
                <w:kern w:val="0"/>
                <w:sz w:val="18"/>
                <w:szCs w:val="18"/>
                <w:lang w:val="en-PH" w:eastAsia="en-PH"/>
              </w:rPr>
              <w:t>Session will be destroyed thus returning the student to the login screen.</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ALTERNATE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System Response</w:t>
            </w:r>
          </w:p>
        </w:tc>
      </w:tr>
      <w:tr w:rsidR="00254C48" w:rsidRPr="00254C48" w:rsidTr="00254C48">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1. At Step 1 (Alternate Flow 1): Student enters the wrong credential</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System will display an error message.</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Prompt Message: Incorrect Username or Password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8" w:history="1">
              <w:r w:rsidRPr="00254C48">
                <w:rPr>
                  <w:rFonts w:ascii="Trebuchet MS" w:eastAsia="Times New Roman" w:hAnsi="Trebuchet MS" w:cs="Times New Roman"/>
                  <w:b/>
                  <w:bCs/>
                  <w:color w:val="005599"/>
                  <w:kern w:val="0"/>
                  <w:sz w:val="18"/>
                  <w:szCs w:val="18"/>
                  <w:u w:val="single"/>
                  <w:lang w:val="en-PH" w:eastAsia="en-PH"/>
                </w:rPr>
                <w:t>Error Message</w:t>
              </w:r>
            </w:hyperlink>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2. At Step 4 (Alternate Flow 1): Display Notification Notices (If there are any notices to be displayed). Notification Notices comprises of:</w:t>
            </w:r>
          </w:p>
          <w:p w:rsidR="00254C48" w:rsidRPr="00254C48" w:rsidRDefault="00254C48" w:rsidP="00254C48">
            <w:pPr>
              <w:numPr>
                <w:ilvl w:val="0"/>
                <w:numId w:val="29"/>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Notice - Disciplinary Officer</w:t>
            </w:r>
          </w:p>
          <w:p w:rsidR="00254C48" w:rsidRPr="00254C48" w:rsidRDefault="00254C48" w:rsidP="00254C48">
            <w:pPr>
              <w:numPr>
                <w:ilvl w:val="0"/>
                <w:numId w:val="29"/>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Violation: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Dress Code: Pending</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Dress Code: Issued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Dress Code: Excused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69" w:history="1">
              <w:r w:rsidRPr="00254C48">
                <w:rPr>
                  <w:rFonts w:ascii="Trebuchet MS" w:eastAsia="Times New Roman" w:hAnsi="Trebuchet MS" w:cs="Times New Roman"/>
                  <w:b/>
                  <w:bCs/>
                  <w:color w:val="005599"/>
                  <w:kern w:val="0"/>
                  <w:sz w:val="18"/>
                  <w:szCs w:val="18"/>
                  <w:lang w:val="en-PH" w:eastAsia="en-PH"/>
                </w:rPr>
                <w:t>Dashboard-Notification</w:t>
              </w:r>
            </w:hyperlink>
          </w:p>
          <w:p w:rsidR="00254C48" w:rsidRPr="00254C48" w:rsidRDefault="00254C48" w:rsidP="00254C48">
            <w:pPr>
              <w:numPr>
                <w:ilvl w:val="0"/>
                <w:numId w:val="30"/>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Pop-up Notification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 Close button</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70" w:history="1">
              <w:r w:rsidRPr="00254C48">
                <w:rPr>
                  <w:rFonts w:ascii="Trebuchet MS" w:eastAsia="Times New Roman" w:hAnsi="Trebuchet MS" w:cs="Times New Roman"/>
                  <w:b/>
                  <w:bCs/>
                  <w:color w:val="005599"/>
                  <w:kern w:val="0"/>
                  <w:sz w:val="18"/>
                  <w:szCs w:val="18"/>
                  <w:u w:val="single"/>
                  <w:lang w:val="en-PH" w:eastAsia="en-PH"/>
                </w:rPr>
                <w:t>Notification</w:t>
              </w:r>
            </w:hyperlink>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See "Screenshot Use Case" for more details.</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3. At Step 1 (Alternate Flow 2): Student leaves the username or password field.</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System will prompt the user to fill out the required field either username or password.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Prompt Message: Please Fill out this field.</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Screenshot: </w:t>
            </w:r>
            <w:hyperlink r:id="rId71" w:history="1">
              <w:r w:rsidRPr="00254C48">
                <w:rPr>
                  <w:rFonts w:ascii="Trebuchet MS" w:eastAsia="Times New Roman" w:hAnsi="Trebuchet MS" w:cs="Times New Roman"/>
                  <w:b/>
                  <w:bCs/>
                  <w:color w:val="005599"/>
                  <w:kern w:val="0"/>
                  <w:sz w:val="18"/>
                  <w:szCs w:val="18"/>
                  <w:u w:val="single"/>
                  <w:lang w:val="en-PH" w:eastAsia="en-PH"/>
                </w:rPr>
                <w:t>Empty Field</w:t>
              </w:r>
            </w:hyperlink>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4. At Step 7 (Alternate Flow)</w:t>
            </w:r>
          </w:p>
          <w:p w:rsidR="00254C48" w:rsidRPr="00254C48" w:rsidRDefault="00254C48" w:rsidP="00254C48">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 clicks on the Home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r>
      <w:tr w:rsidR="00254C48" w:rsidRPr="00254C48" w:rsidTr="00254C48">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System will return the student to the index page thus displaying the dashboard again.</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 must log-in to the system.</w:t>
            </w:r>
          </w:p>
        </w:tc>
      </w:tr>
      <w:tr w:rsidR="00254C48" w:rsidRPr="00254C48" w:rsidTr="00254C48">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54C48" w:rsidRPr="00254C48" w:rsidRDefault="00254C48" w:rsidP="00254C48">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54C48">
              <w:rPr>
                <w:rFonts w:ascii="Trebuchet MS" w:eastAsia="Times New Roman" w:hAnsi="Trebuchet MS" w:cs="Times New Roman"/>
                <w:color w:val="000000"/>
                <w:kern w:val="0"/>
                <w:sz w:val="18"/>
                <w:szCs w:val="18"/>
                <w:lang w:val="en-PH" w:eastAsia="en-PH"/>
              </w:rPr>
              <w:t>Student will be able to navigate the Dress Code Violation Module.</w:t>
            </w:r>
          </w:p>
        </w:tc>
      </w:tr>
    </w:tbl>
    <w:p w:rsidR="00D5672F" w:rsidRDefault="00D5672F" w:rsidP="00CD6342">
      <w:pPr>
        <w:ind w:firstLine="0"/>
        <w:rPr>
          <w:b/>
        </w:rPr>
      </w:pPr>
    </w:p>
    <w:p w:rsidR="00254C48" w:rsidRDefault="00254C48" w:rsidP="00CD6342">
      <w:pPr>
        <w:ind w:firstLine="0"/>
        <w:rPr>
          <w:b/>
        </w:rPr>
      </w:pPr>
    </w:p>
    <w:p w:rsidR="00254C48" w:rsidRDefault="00254C48" w:rsidP="00CD6342">
      <w:pPr>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4"/>
        <w:gridCol w:w="3114"/>
        <w:gridCol w:w="3116"/>
      </w:tblGrid>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DVS04</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 Authentication</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numPr>
                <w:ilvl w:val="0"/>
                <w:numId w:val="31"/>
              </w:numPr>
              <w:spacing w:before="100" w:beforeAutospacing="1" w:after="100" w:afterAutospacing="1" w:line="240" w:lineRule="auto"/>
              <w:ind w:left="600" w:right="60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Backend page for Administrator authentication functionality.</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System Response</w:t>
            </w:r>
          </w:p>
        </w:tc>
      </w:tr>
      <w:tr w:rsidR="00A26279" w:rsidRPr="00A26279" w:rsidTr="00A26279">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1: </w:t>
            </w:r>
            <w:r w:rsidRPr="00A26279">
              <w:rPr>
                <w:rFonts w:ascii="Trebuchet MS" w:eastAsia="Times New Roman" w:hAnsi="Trebuchet MS" w:cs="Times New Roman"/>
                <w:color w:val="000000"/>
                <w:kern w:val="0"/>
                <w:sz w:val="18"/>
                <w:szCs w:val="18"/>
                <w:lang w:val="en-PH" w:eastAsia="en-PH"/>
              </w:rPr>
              <w:t>Administrator will fill-out the username and password field.</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2" w:history="1">
              <w:r w:rsidRPr="00A26279">
                <w:rPr>
                  <w:rFonts w:ascii="Trebuchet MS" w:eastAsia="Times New Roman" w:hAnsi="Trebuchet MS" w:cs="Times New Roman"/>
                  <w:b/>
                  <w:bCs/>
                  <w:color w:val="005599"/>
                  <w:kern w:val="0"/>
                  <w:sz w:val="18"/>
                  <w:szCs w:val="18"/>
                  <w:u w:val="single"/>
                  <w:lang w:val="en-PH" w:eastAsia="en-PH"/>
                </w:rPr>
                <w:t>Login Page</w:t>
              </w:r>
            </w:hyperlink>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See "Screenshot Use Case" for more details.</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2: </w:t>
            </w:r>
            <w:r w:rsidRPr="00A26279">
              <w:rPr>
                <w:rFonts w:ascii="Trebuchet MS" w:eastAsia="Times New Roman" w:hAnsi="Trebuchet MS" w:cs="Times New Roman"/>
                <w:color w:val="000000"/>
                <w:kern w:val="0"/>
                <w:sz w:val="18"/>
                <w:szCs w:val="18"/>
                <w:lang w:val="en-PH" w:eastAsia="en-PH"/>
              </w:rPr>
              <w:t>Identify the Role Based Access Control of a particular User, for this instance it will be Administrator.</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3: </w:t>
            </w:r>
            <w:r w:rsidRPr="00A26279">
              <w:rPr>
                <w:rFonts w:ascii="Trebuchet MS" w:eastAsia="Times New Roman" w:hAnsi="Trebuchet MS" w:cs="Times New Roman"/>
                <w:color w:val="000000"/>
                <w:kern w:val="0"/>
                <w:sz w:val="18"/>
                <w:szCs w:val="18"/>
                <w:lang w:val="en-PH" w:eastAsia="en-PH"/>
              </w:rPr>
              <w:t>Redirect the Administrator to the main page of the web application.</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4</w:t>
            </w:r>
            <w:r w:rsidRPr="00A26279">
              <w:rPr>
                <w:rFonts w:ascii="Trebuchet MS" w:eastAsia="Times New Roman" w:hAnsi="Trebuchet MS" w:cs="Times New Roman"/>
                <w:color w:val="000000"/>
                <w:kern w:val="0"/>
                <w:sz w:val="18"/>
                <w:szCs w:val="18"/>
                <w:lang w:val="en-PH" w:eastAsia="en-PH"/>
              </w:rPr>
              <w:t>: Display the Dashboard of the Administrator. Comprises of:</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1.) Dress Code Violation Report</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Pending</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Infringement</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2.) Student Offenses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3.) Student Notification</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4.) Summary</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5.) Settings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Dress Code Violation List</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Male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lastRenderedPageBreak/>
              <w:t>       - Female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Offense Details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Major Offense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Minor Offense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Notification Details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School Term</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 Sanctions</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3" w:history="1">
              <w:r w:rsidRPr="00A26279">
                <w:rPr>
                  <w:rFonts w:ascii="Trebuchet MS" w:eastAsia="Times New Roman" w:hAnsi="Trebuchet MS" w:cs="Times New Roman"/>
                  <w:b/>
                  <w:bCs/>
                  <w:color w:val="005599"/>
                  <w:kern w:val="0"/>
                  <w:sz w:val="18"/>
                  <w:szCs w:val="18"/>
                  <w:u w:val="single"/>
                  <w:lang w:val="en-PH" w:eastAsia="en-PH"/>
                </w:rPr>
                <w:t>Dashboard Admin</w:t>
              </w:r>
            </w:hyperlink>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See "Screenshot Use Case" for more details.</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5:</w:t>
            </w:r>
            <w:r w:rsidRPr="00A26279">
              <w:rPr>
                <w:rFonts w:ascii="Trebuchet MS" w:eastAsia="Times New Roman" w:hAnsi="Trebuchet MS" w:cs="Times New Roman"/>
                <w:color w:val="000000"/>
                <w:kern w:val="0"/>
                <w:sz w:val="18"/>
                <w:szCs w:val="18"/>
                <w:lang w:val="en-PH" w:eastAsia="en-PH"/>
              </w:rPr>
              <w:t> Administrator clicks on the upper right navigation bar:       &lt;ID Picture&gt; &lt;Given Name&gt;.</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6: </w:t>
            </w:r>
            <w:r w:rsidRPr="00A26279">
              <w:rPr>
                <w:rFonts w:ascii="Trebuchet MS" w:eastAsia="Times New Roman" w:hAnsi="Trebuchet MS" w:cs="Times New Roman"/>
                <w:color w:val="000000"/>
                <w:kern w:val="0"/>
                <w:sz w:val="18"/>
                <w:szCs w:val="18"/>
                <w:lang w:val="en-PH" w:eastAsia="en-PH"/>
              </w:rPr>
              <w:t>Small Frame will appear displaying:</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1.) Administrator ID Picture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2.) Administrator Name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3.) Administrator Course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4.) Home button</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5.) Sign Out button</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4" w:history="1">
              <w:r w:rsidRPr="00A26279">
                <w:rPr>
                  <w:rFonts w:ascii="Trebuchet MS" w:eastAsia="Times New Roman" w:hAnsi="Trebuchet MS" w:cs="Times New Roman"/>
                  <w:b/>
                  <w:bCs/>
                  <w:color w:val="005599"/>
                  <w:kern w:val="0"/>
                  <w:sz w:val="18"/>
                  <w:szCs w:val="18"/>
                  <w:u w:val="single"/>
                  <w:lang w:val="en-PH" w:eastAsia="en-PH"/>
                </w:rPr>
                <w:t>Nav-Profile</w:t>
              </w:r>
            </w:hyperlink>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See "Screenshot Use Case" for more details.</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7: </w:t>
            </w:r>
            <w:r w:rsidRPr="00A26279">
              <w:rPr>
                <w:rFonts w:ascii="Trebuchet MS" w:eastAsia="Times New Roman" w:hAnsi="Trebuchet MS" w:cs="Times New Roman"/>
                <w:color w:val="000000"/>
                <w:kern w:val="0"/>
                <w:sz w:val="18"/>
                <w:szCs w:val="18"/>
                <w:lang w:val="en-PH" w:eastAsia="en-PH"/>
              </w:rPr>
              <w:t>Administrator clicks on the "Sign Out"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Step 8: </w:t>
            </w:r>
            <w:r w:rsidRPr="00A26279">
              <w:rPr>
                <w:rFonts w:ascii="Trebuchet MS" w:eastAsia="Times New Roman" w:hAnsi="Trebuchet MS" w:cs="Times New Roman"/>
                <w:color w:val="000000"/>
                <w:kern w:val="0"/>
                <w:sz w:val="18"/>
                <w:szCs w:val="18"/>
                <w:lang w:val="en-PH" w:eastAsia="en-PH"/>
              </w:rPr>
              <w:t>Session will be destroyed thus returning the Administrator to the login screen.</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ALTERNATE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System Response</w:t>
            </w:r>
          </w:p>
        </w:tc>
      </w:tr>
      <w:tr w:rsidR="00A26279" w:rsidRPr="00A26279" w:rsidTr="00A26279">
        <w:trPr>
          <w:tblCellSpacing w:w="0" w:type="dxa"/>
        </w:trPr>
        <w:tc>
          <w:tcPr>
            <w:tcW w:w="3120" w:type="dxa"/>
            <w:vMerge w:val="restart"/>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1. At Step 1 (Alternate Flow 1): Administrator enters the wrong credential</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System will display an error message.</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Prompt Message: Incorrect Username or Password</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5" w:history="1">
              <w:r w:rsidRPr="00A26279">
                <w:rPr>
                  <w:rFonts w:ascii="Trebuchet MS" w:eastAsia="Times New Roman" w:hAnsi="Trebuchet MS" w:cs="Times New Roman"/>
                  <w:b/>
                  <w:bCs/>
                  <w:color w:val="005599"/>
                  <w:kern w:val="0"/>
                  <w:sz w:val="18"/>
                  <w:szCs w:val="18"/>
                  <w:u w:val="single"/>
                  <w:lang w:val="en-PH" w:eastAsia="en-PH"/>
                </w:rPr>
                <w:t>Error Message</w:t>
              </w:r>
            </w:hyperlink>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3. At Step 1 (Alternate Flow 2): Administrator leaves the username or password field.</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System will prompt the user to fill out the required field either username or password.</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Prompt Message: Please Fill out this field.</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Screenshot: </w:t>
            </w:r>
            <w:hyperlink r:id="rId76" w:history="1">
              <w:r w:rsidRPr="00A26279">
                <w:rPr>
                  <w:rFonts w:ascii="Trebuchet MS" w:eastAsia="Times New Roman" w:hAnsi="Trebuchet MS" w:cs="Times New Roman"/>
                  <w:b/>
                  <w:bCs/>
                  <w:color w:val="005599"/>
                  <w:kern w:val="0"/>
                  <w:sz w:val="18"/>
                  <w:szCs w:val="18"/>
                  <w:u w:val="single"/>
                  <w:lang w:val="en-PH" w:eastAsia="en-PH"/>
                </w:rPr>
                <w:t>Empty Field</w:t>
              </w:r>
            </w:hyperlink>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4. At Step 7 (Alternate Flow)</w:t>
            </w:r>
          </w:p>
          <w:p w:rsidR="00A26279" w:rsidRPr="00A26279" w:rsidRDefault="00A26279" w:rsidP="00A26279">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 clicks on the Home button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r>
      <w:tr w:rsidR="00A26279" w:rsidRPr="00A26279" w:rsidTr="00A26279">
        <w:trPr>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EEEEEE"/>
            <w:vAlign w:val="center"/>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System will return the Administrator to the index page thus displaying the dashboard again.</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 must log-in to the system.</w:t>
            </w:r>
          </w:p>
        </w:tc>
      </w:tr>
      <w:tr w:rsidR="00A26279" w:rsidRPr="00A26279" w:rsidTr="00A26279">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26279" w:rsidRPr="00A26279" w:rsidRDefault="00A26279" w:rsidP="00A26279">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26279">
              <w:rPr>
                <w:rFonts w:ascii="Trebuchet MS" w:eastAsia="Times New Roman" w:hAnsi="Trebuchet MS" w:cs="Times New Roman"/>
                <w:color w:val="000000"/>
                <w:kern w:val="0"/>
                <w:sz w:val="18"/>
                <w:szCs w:val="18"/>
                <w:lang w:val="en-PH" w:eastAsia="en-PH"/>
              </w:rPr>
              <w:t>Administrator will be able to navigate the Dress Code Violation Module.</w:t>
            </w:r>
          </w:p>
        </w:tc>
      </w:tr>
    </w:tbl>
    <w:p w:rsidR="00254C48" w:rsidRDefault="00254C48" w:rsidP="00CD6342">
      <w:pPr>
        <w:ind w:firstLine="0"/>
        <w:rPr>
          <w:b/>
        </w:rPr>
      </w:pPr>
    </w:p>
    <w:p w:rsidR="00A26279" w:rsidRDefault="00A26279" w:rsidP="00CD6342">
      <w:pPr>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05"/>
        <w:gridCol w:w="3105"/>
        <w:gridCol w:w="3120"/>
      </w:tblGrid>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NUMBER</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DVS05</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USE CASE NAME:</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Student View Violation Ticket</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ACTOR(S):</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Student</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DESCRIPTION: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Upon generating the violation ticket submitted by the security guard. Student will be able to view their ticket via web application. The duration of the ticket is 2 days.</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BASIC FLOW:</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Actor Action</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System Response</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Step 1: </w:t>
            </w:r>
            <w:r w:rsidRPr="00FF74EE">
              <w:rPr>
                <w:rFonts w:ascii="Trebuchet MS" w:eastAsia="Times New Roman" w:hAnsi="Trebuchet MS" w:cs="Times New Roman"/>
                <w:color w:val="000000"/>
                <w:kern w:val="0"/>
                <w:sz w:val="18"/>
                <w:szCs w:val="18"/>
                <w:lang w:val="en-PH" w:eastAsia="en-PH"/>
              </w:rPr>
              <w:t>Student clicks the “Dress Code Violation” tab.</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Step 3:</w:t>
            </w:r>
            <w:r w:rsidRPr="00FF74EE">
              <w:rPr>
                <w:rFonts w:ascii="Trebuchet MS" w:eastAsia="Times New Roman" w:hAnsi="Trebuchet MS" w:cs="Times New Roman"/>
                <w:color w:val="000000"/>
                <w:kern w:val="0"/>
                <w:sz w:val="18"/>
                <w:szCs w:val="18"/>
                <w:lang w:val="en-PH" w:eastAsia="en-PH"/>
              </w:rPr>
              <w:t> Student clicks on either of the three sections they want to view.</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Step 2: </w:t>
            </w:r>
            <w:r w:rsidRPr="00FF74EE">
              <w:rPr>
                <w:rFonts w:ascii="Trebuchet MS" w:eastAsia="Times New Roman" w:hAnsi="Trebuchet MS" w:cs="Times New Roman"/>
                <w:color w:val="000000"/>
                <w:kern w:val="0"/>
                <w:sz w:val="18"/>
                <w:szCs w:val="18"/>
                <w:lang w:val="en-PH" w:eastAsia="en-PH"/>
              </w:rPr>
              <w:t>Displays three sections (Pending, Infringement, Excused), which is a list of violation they committed.</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Step 4:</w:t>
            </w:r>
            <w:r w:rsidRPr="00FF74EE">
              <w:rPr>
                <w:rFonts w:ascii="Trebuchet MS" w:eastAsia="Times New Roman" w:hAnsi="Trebuchet MS" w:cs="Times New Roman"/>
                <w:color w:val="000000"/>
                <w:kern w:val="0"/>
                <w:sz w:val="18"/>
                <w:szCs w:val="18"/>
                <w:lang w:val="en-PH" w:eastAsia="en-PH"/>
              </w:rPr>
              <w:t> Displays the Violation Ticket and the corresponding Security Guard that processed the ticket, its status, date of incident, date of validity.</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ALTERNATE FLOW:</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If the ticket has reached its deadline (2 days) then the ticket will be put into the infringement section, which is flagged red.</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90"/>
              <w:gridCol w:w="3089"/>
            </w:tblGrid>
            <w:tr w:rsidR="00FF74EE" w:rsidRPr="00FF74EE">
              <w:trPr>
                <w:tblCellSpacing w:w="0" w:type="dxa"/>
              </w:trPr>
              <w:tc>
                <w:tcPr>
                  <w:tcW w:w="3105" w:type="dxa"/>
                  <w:tcBorders>
                    <w:top w:val="outset" w:sz="6" w:space="0" w:color="auto"/>
                    <w:left w:val="outset" w:sz="6" w:space="0" w:color="auto"/>
                    <w:bottom w:val="outset" w:sz="6" w:space="0" w:color="auto"/>
                    <w:right w:val="outset" w:sz="6" w:space="0" w:color="auto"/>
                  </w:tcBorders>
                  <w:hideMark/>
                </w:tcPr>
                <w:p w:rsidR="00FF74EE" w:rsidRPr="00FF74EE" w:rsidRDefault="00FF74EE" w:rsidP="00FF74EE">
                  <w:pPr>
                    <w:spacing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b/>
                      <w:bCs/>
                      <w:kern w:val="0"/>
                      <w:sz w:val="18"/>
                      <w:szCs w:val="18"/>
                      <w:lang w:val="en-PH" w:eastAsia="en-PH"/>
                    </w:rPr>
                    <w:t>Step 1: </w:t>
                  </w:r>
                  <w:r w:rsidRPr="00FF74EE">
                    <w:rPr>
                      <w:rFonts w:ascii="Times New Roman" w:eastAsia="Times New Roman" w:hAnsi="Times New Roman" w:cs="Times New Roman"/>
                      <w:kern w:val="0"/>
                      <w:sz w:val="18"/>
                      <w:szCs w:val="18"/>
                      <w:lang w:val="en-PH" w:eastAsia="en-PH"/>
                    </w:rPr>
                    <w:t>Student type his ID number/scan ID  in the entry point access web page.</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lastRenderedPageBreak/>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b/>
                      <w:bCs/>
                      <w:kern w:val="0"/>
                      <w:sz w:val="18"/>
                      <w:szCs w:val="18"/>
                      <w:lang w:val="en-PH" w:eastAsia="en-PH"/>
                    </w:rPr>
                    <w:t>Step 3:</w:t>
                  </w:r>
                  <w:r w:rsidRPr="00FF74EE">
                    <w:rPr>
                      <w:rFonts w:ascii="Times New Roman" w:eastAsia="Times New Roman" w:hAnsi="Times New Roman" w:cs="Times New Roman"/>
                      <w:kern w:val="0"/>
                      <w:sz w:val="18"/>
                      <w:szCs w:val="18"/>
                      <w:lang w:val="en-PH" w:eastAsia="en-PH"/>
                    </w:rPr>
                    <w:t> Student clicks View ticket</w:t>
                  </w:r>
                </w:p>
              </w:tc>
              <w:tc>
                <w:tcPr>
                  <w:tcW w:w="3105" w:type="dxa"/>
                  <w:tcBorders>
                    <w:top w:val="outset" w:sz="6" w:space="0" w:color="auto"/>
                    <w:left w:val="outset" w:sz="6" w:space="0" w:color="auto"/>
                    <w:bottom w:val="outset" w:sz="6" w:space="0" w:color="auto"/>
                    <w:right w:val="outset" w:sz="6" w:space="0" w:color="auto"/>
                  </w:tcBorders>
                  <w:hideMark/>
                </w:tcPr>
                <w:p w:rsidR="00FF74EE" w:rsidRPr="00FF74EE" w:rsidRDefault="00FF74EE" w:rsidP="00FF74EE">
                  <w:pPr>
                    <w:spacing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lastRenderedPageBreak/>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lastRenderedPageBreak/>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b/>
                      <w:bCs/>
                      <w:kern w:val="0"/>
                      <w:sz w:val="18"/>
                      <w:szCs w:val="18"/>
                      <w:lang w:val="en-PH" w:eastAsia="en-PH"/>
                    </w:rPr>
                    <w:t>Step 2: </w:t>
                  </w:r>
                  <w:r w:rsidRPr="00FF74EE">
                    <w:rPr>
                      <w:rFonts w:ascii="Times New Roman" w:eastAsia="Times New Roman" w:hAnsi="Times New Roman" w:cs="Times New Roman"/>
                      <w:kern w:val="0"/>
                      <w:sz w:val="18"/>
                      <w:szCs w:val="18"/>
                      <w:lang w:val="en-PH" w:eastAsia="en-PH"/>
                    </w:rPr>
                    <w:t>Displays the option to view ticket or close</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kern w:val="0"/>
                      <w:sz w:val="18"/>
                      <w:szCs w:val="18"/>
                      <w:lang w:val="en-PH" w:eastAsia="en-PH"/>
                    </w:rPr>
                    <w:t> </w:t>
                  </w:r>
                </w:p>
                <w:p w:rsidR="00FF74EE" w:rsidRPr="00FF74EE" w:rsidRDefault="00FF74EE" w:rsidP="00FF74EE">
                  <w:pPr>
                    <w:spacing w:before="100" w:beforeAutospacing="1" w:after="100" w:afterAutospacing="1" w:line="240" w:lineRule="auto"/>
                    <w:ind w:firstLine="0"/>
                    <w:rPr>
                      <w:rFonts w:ascii="Times New Roman" w:eastAsia="Times New Roman" w:hAnsi="Times New Roman" w:cs="Times New Roman"/>
                      <w:kern w:val="0"/>
                      <w:sz w:val="18"/>
                      <w:szCs w:val="18"/>
                      <w:lang w:val="en-PH" w:eastAsia="en-PH"/>
                    </w:rPr>
                  </w:pPr>
                  <w:r w:rsidRPr="00FF74EE">
                    <w:rPr>
                      <w:rFonts w:ascii="Times New Roman" w:eastAsia="Times New Roman" w:hAnsi="Times New Roman" w:cs="Times New Roman"/>
                      <w:b/>
                      <w:bCs/>
                      <w:kern w:val="0"/>
                      <w:sz w:val="18"/>
                      <w:szCs w:val="18"/>
                      <w:lang w:val="en-PH" w:eastAsia="en-PH"/>
                    </w:rPr>
                    <w:t>Step 4: </w:t>
                  </w:r>
                  <w:r w:rsidRPr="00FF74EE">
                    <w:rPr>
                      <w:rFonts w:ascii="Times New Roman" w:eastAsia="Times New Roman" w:hAnsi="Times New Roman" w:cs="Times New Roman"/>
                      <w:kern w:val="0"/>
                      <w:sz w:val="18"/>
                      <w:szCs w:val="18"/>
                      <w:lang w:val="en-PH" w:eastAsia="en-PH"/>
                    </w:rPr>
                    <w:t>Displays the ticket and the security guard who issued the violation</w:t>
                  </w:r>
                </w:p>
              </w:tc>
            </w:tr>
          </w:tbl>
          <w:p w:rsidR="00FF74EE" w:rsidRPr="00FF74EE" w:rsidRDefault="00FF74EE" w:rsidP="00FF74EE">
            <w:pPr>
              <w:spacing w:line="240" w:lineRule="auto"/>
              <w:ind w:firstLine="0"/>
              <w:rPr>
                <w:rFonts w:ascii="Trebuchet MS" w:eastAsia="Times New Roman" w:hAnsi="Trebuchet MS" w:cs="Times New Roman"/>
                <w:color w:val="000000"/>
                <w:kern w:val="0"/>
                <w:sz w:val="18"/>
                <w:szCs w:val="18"/>
                <w:lang w:val="en-PH" w:eastAsia="en-PH"/>
              </w:rPr>
            </w:pP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lastRenderedPageBreak/>
              <w:t>PRECONDITION: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Student must be logged in </w:t>
            </w:r>
          </w:p>
        </w:tc>
      </w:tr>
      <w:tr w:rsidR="00FF74EE" w:rsidRPr="00FF74EE" w:rsidTr="00FF74EE">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b/>
                <w:bCs/>
                <w:color w:val="000000"/>
                <w:kern w:val="0"/>
                <w:sz w:val="18"/>
                <w:szCs w:val="18"/>
                <w:lang w:val="en-PH" w:eastAsia="en-PH"/>
              </w:rPr>
              <w:t>POSTCONDITION: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FF74EE" w:rsidRPr="00FF74EE" w:rsidRDefault="00FF74EE" w:rsidP="00FF74EE">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Student will be able to view the Violation Ticket</w:t>
            </w:r>
          </w:p>
        </w:tc>
      </w:tr>
    </w:tbl>
    <w:p w:rsidR="00A26279" w:rsidRDefault="00FF74EE" w:rsidP="00FF74EE">
      <w:pPr>
        <w:shd w:val="clear" w:color="auto" w:fill="EEEEEE"/>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FF74EE">
        <w:rPr>
          <w:rFonts w:ascii="Trebuchet MS" w:eastAsia="Times New Roman" w:hAnsi="Trebuchet MS" w:cs="Times New Roman"/>
          <w:color w:val="000000"/>
          <w:kern w:val="0"/>
          <w:sz w:val="18"/>
          <w:szCs w:val="18"/>
          <w:lang w:val="en-PH" w:eastAsia="en-PH"/>
        </w:rPr>
        <w:t> </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05"/>
        <w:gridCol w:w="3105"/>
        <w:gridCol w:w="3120"/>
      </w:tblGrid>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NUMBER</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Pr>
                <w:rFonts w:ascii="Trebuchet MS" w:eastAsia="Times New Roman" w:hAnsi="Trebuchet MS" w:cs="Times New Roman"/>
                <w:color w:val="000000"/>
                <w:kern w:val="0"/>
                <w:sz w:val="18"/>
                <w:szCs w:val="18"/>
                <w:lang w:val="en-PH" w:eastAsia="en-PH"/>
              </w:rPr>
              <w:t>DVS06</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USE CASE NAME:</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Create Appeal Ticket</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ACTOR(S):</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DESCRIPTION: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 will be able to create an appeal ticket corresponding to the violation that they made.</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BASIC FLOW:</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Actor Action</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System Response</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1: </w:t>
            </w:r>
            <w:r w:rsidRPr="00A82A1B">
              <w:rPr>
                <w:rFonts w:ascii="Trebuchet MS" w:eastAsia="Times New Roman" w:hAnsi="Trebuchet MS" w:cs="Times New Roman"/>
                <w:color w:val="000000"/>
                <w:kern w:val="0"/>
                <w:sz w:val="18"/>
                <w:szCs w:val="18"/>
                <w:lang w:val="en-PH" w:eastAsia="en-PH"/>
              </w:rPr>
              <w:t>Student clicks the "Dress Code Violation" tab.</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3:</w:t>
            </w:r>
            <w:r w:rsidRPr="00A82A1B">
              <w:rPr>
                <w:rFonts w:ascii="Trebuchet MS" w:eastAsia="Times New Roman" w:hAnsi="Trebuchet MS" w:cs="Times New Roman"/>
                <w:color w:val="000000"/>
                <w:kern w:val="0"/>
                <w:sz w:val="18"/>
                <w:szCs w:val="18"/>
                <w:lang w:val="en-PH" w:eastAsia="en-PH"/>
              </w:rPr>
              <w:t> Student clicks on either of the three sections.</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5:</w:t>
            </w:r>
            <w:r w:rsidRPr="00A82A1B">
              <w:rPr>
                <w:rFonts w:ascii="Trebuchet MS" w:eastAsia="Times New Roman" w:hAnsi="Trebuchet MS" w:cs="Times New Roman"/>
                <w:color w:val="000000"/>
                <w:kern w:val="0"/>
                <w:sz w:val="18"/>
                <w:szCs w:val="18"/>
                <w:lang w:val="en-PH" w:eastAsia="en-PH"/>
              </w:rPr>
              <w:t> Student clicks on the “Appeal” button</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7:</w:t>
            </w:r>
            <w:r w:rsidRPr="00A82A1B">
              <w:rPr>
                <w:rFonts w:ascii="Trebuchet MS" w:eastAsia="Times New Roman" w:hAnsi="Trebuchet MS" w:cs="Times New Roman"/>
                <w:color w:val="000000"/>
                <w:kern w:val="0"/>
                <w:sz w:val="18"/>
                <w:szCs w:val="18"/>
                <w:lang w:val="en-PH" w:eastAsia="en-PH"/>
              </w:rPr>
              <w:t> Student clicks submit.</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2: </w:t>
            </w:r>
            <w:r w:rsidRPr="00A82A1B">
              <w:rPr>
                <w:rFonts w:ascii="Trebuchet MS" w:eastAsia="Times New Roman" w:hAnsi="Trebuchet MS" w:cs="Times New Roman"/>
                <w:color w:val="000000"/>
                <w:kern w:val="0"/>
                <w:sz w:val="18"/>
                <w:szCs w:val="18"/>
                <w:lang w:val="en-PH" w:eastAsia="en-PH"/>
              </w:rPr>
              <w:t>Displays a list of violation they committed. It has three sections: "Pending", "Infringement", "Excused"</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4:</w:t>
            </w:r>
            <w:r w:rsidRPr="00A82A1B">
              <w:rPr>
                <w:rFonts w:ascii="Trebuchet MS" w:eastAsia="Times New Roman" w:hAnsi="Trebuchet MS" w:cs="Times New Roman"/>
                <w:color w:val="000000"/>
                <w:kern w:val="0"/>
                <w:sz w:val="18"/>
                <w:szCs w:val="18"/>
                <w:lang w:val="en-PH" w:eastAsia="en-PH"/>
              </w:rPr>
              <w:t> Displays the Violation Ticket and the corresponding Security Guard that processed the ticket, its status, date of incident, date of validity.</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6:</w:t>
            </w:r>
            <w:r w:rsidRPr="00A82A1B">
              <w:rPr>
                <w:rFonts w:ascii="Trebuchet MS" w:eastAsia="Times New Roman" w:hAnsi="Trebuchet MS" w:cs="Times New Roman"/>
                <w:color w:val="000000"/>
                <w:kern w:val="0"/>
                <w:sz w:val="18"/>
                <w:szCs w:val="18"/>
                <w:lang w:val="en-PH" w:eastAsia="en-PH"/>
              </w:rPr>
              <w:t> Text field will be displayed where student can enter the appeal statement.</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 </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Step 8:</w:t>
            </w:r>
            <w:r w:rsidRPr="00A82A1B">
              <w:rPr>
                <w:rFonts w:ascii="Trebuchet MS" w:eastAsia="Times New Roman" w:hAnsi="Trebuchet MS" w:cs="Times New Roman"/>
                <w:color w:val="000000"/>
                <w:kern w:val="0"/>
                <w:sz w:val="18"/>
                <w:szCs w:val="18"/>
                <w:lang w:val="en-PH" w:eastAsia="en-PH"/>
              </w:rPr>
              <w:t> Displays message: "Appeal Ticket Created"</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lastRenderedPageBreak/>
              <w:t>ALTERNATE FLOW:</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 will be able to create an appeal ticket; however, it can only be updated once.</w:t>
            </w:r>
          </w:p>
          <w:p w:rsidR="00A82A1B" w:rsidRPr="00A82A1B" w:rsidRDefault="00A82A1B" w:rsidP="00A82A1B">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If the Disciplinary Officer already flagged it as “Violation Committed” then by all means the student cannot create an Appeal Ticket.</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PRECONDITION: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 must be logged in in order to know or identify the corresponding status.</w:t>
            </w:r>
          </w:p>
        </w:tc>
      </w:tr>
      <w:tr w:rsidR="00A82A1B" w:rsidRPr="00A82A1B" w:rsidTr="00A82A1B">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b/>
                <w:bCs/>
                <w:color w:val="000000"/>
                <w:kern w:val="0"/>
                <w:sz w:val="18"/>
                <w:szCs w:val="18"/>
                <w:lang w:val="en-PH" w:eastAsia="en-PH"/>
              </w:rPr>
              <w:t>POSTCONDITION: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A82A1B" w:rsidRPr="00A82A1B" w:rsidRDefault="00A82A1B" w:rsidP="00A82A1B">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A82A1B">
              <w:rPr>
                <w:rFonts w:ascii="Trebuchet MS" w:eastAsia="Times New Roman" w:hAnsi="Trebuchet MS" w:cs="Times New Roman"/>
                <w:color w:val="000000"/>
                <w:kern w:val="0"/>
                <w:sz w:val="18"/>
                <w:szCs w:val="18"/>
                <w:lang w:val="en-PH" w:eastAsia="en-PH"/>
              </w:rPr>
              <w:t>Student will be able to create an appeal ticket prior only to the violation that they have committed.</w:t>
            </w:r>
          </w:p>
        </w:tc>
      </w:tr>
    </w:tbl>
    <w:p w:rsidR="00E23BB2" w:rsidRDefault="00E23BB2" w:rsidP="00FF74EE">
      <w:pPr>
        <w:shd w:val="clear" w:color="auto" w:fill="EEEEEE"/>
        <w:spacing w:before="100" w:beforeAutospacing="1" w:after="100" w:afterAutospacing="1" w:line="240" w:lineRule="auto"/>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05"/>
        <w:gridCol w:w="3105"/>
        <w:gridCol w:w="3120"/>
      </w:tblGrid>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NUMBER</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DVS07</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USE CASE NAME:</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Administrative Managing of Appeal Ticket</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ACTOR(S):</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Disciplinary Officer</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DESCRIPTION: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Disciplinary Officer will be able to comprehend the appeals of the student if and only if valid.</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BASIC FLOW:</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Actor Action</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System Response</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1: </w:t>
            </w:r>
            <w:r w:rsidRPr="00EB2523">
              <w:rPr>
                <w:rFonts w:ascii="Trebuchet MS" w:eastAsia="Times New Roman" w:hAnsi="Trebuchet MS" w:cs="Times New Roman"/>
                <w:color w:val="000000"/>
                <w:kern w:val="0"/>
                <w:sz w:val="18"/>
                <w:szCs w:val="18"/>
                <w:lang w:val="en-PH" w:eastAsia="en-PH"/>
              </w:rPr>
              <w:t>Disciplinary Officer clicks the “Dress Code Violation Report” tab.</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3:</w:t>
            </w:r>
            <w:r w:rsidRPr="00EB2523">
              <w:rPr>
                <w:rFonts w:ascii="Trebuchet MS" w:eastAsia="Times New Roman" w:hAnsi="Trebuchet MS" w:cs="Times New Roman"/>
                <w:color w:val="000000"/>
                <w:kern w:val="0"/>
                <w:sz w:val="18"/>
                <w:szCs w:val="18"/>
                <w:lang w:val="en-PH" w:eastAsia="en-PH"/>
              </w:rPr>
              <w:t> Disciplinary Officer clicks on either of the two sections.</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5:</w:t>
            </w:r>
            <w:r w:rsidRPr="00EB2523">
              <w:rPr>
                <w:rFonts w:ascii="Trebuchet MS" w:eastAsia="Times New Roman" w:hAnsi="Trebuchet MS" w:cs="Times New Roman"/>
                <w:color w:val="000000"/>
                <w:kern w:val="0"/>
                <w:sz w:val="18"/>
                <w:szCs w:val="18"/>
                <w:lang w:val="en-PH" w:eastAsia="en-PH"/>
              </w:rPr>
              <w:t> Disciplinary Officer clicks view on the violation ticket</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7:</w:t>
            </w:r>
            <w:r w:rsidRPr="00EB2523">
              <w:rPr>
                <w:rFonts w:ascii="Trebuchet MS" w:eastAsia="Times New Roman" w:hAnsi="Trebuchet MS" w:cs="Times New Roman"/>
                <w:color w:val="000000"/>
                <w:kern w:val="0"/>
                <w:sz w:val="18"/>
                <w:szCs w:val="18"/>
                <w:lang w:val="en-PH" w:eastAsia="en-PH"/>
              </w:rPr>
              <w:t> Disciplinary Officer clicks the couse of action according to his discretion: "Pending", "Issue Dress Code Violation", "Excused."</w:t>
            </w:r>
          </w:p>
        </w:tc>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2: </w:t>
            </w:r>
            <w:r w:rsidRPr="00EB2523">
              <w:rPr>
                <w:rFonts w:ascii="Trebuchet MS" w:eastAsia="Times New Roman" w:hAnsi="Trebuchet MS" w:cs="Times New Roman"/>
                <w:color w:val="000000"/>
                <w:kern w:val="0"/>
                <w:sz w:val="18"/>
                <w:szCs w:val="18"/>
                <w:lang w:val="en-PH" w:eastAsia="en-PH"/>
              </w:rPr>
              <w:t>Displays sections: "Pending", "Infringement."</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4:</w:t>
            </w:r>
            <w:r w:rsidRPr="00EB2523">
              <w:rPr>
                <w:rFonts w:ascii="Trebuchet MS" w:eastAsia="Times New Roman" w:hAnsi="Trebuchet MS" w:cs="Times New Roman"/>
                <w:color w:val="000000"/>
                <w:kern w:val="0"/>
                <w:sz w:val="18"/>
                <w:szCs w:val="18"/>
                <w:lang w:val="en-PH" w:eastAsia="en-PH"/>
              </w:rPr>
              <w:t> Displays the Violation Ticket and the corresponding Security Guard that processed the ticket, name of student, date of violation.</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6:</w:t>
            </w:r>
            <w:r w:rsidRPr="00EB2523">
              <w:rPr>
                <w:rFonts w:ascii="Trebuchet MS" w:eastAsia="Times New Roman" w:hAnsi="Trebuchet MS" w:cs="Times New Roman"/>
                <w:color w:val="000000"/>
                <w:kern w:val="0"/>
                <w:sz w:val="18"/>
                <w:szCs w:val="18"/>
                <w:lang w:val="en-PH" w:eastAsia="en-PH"/>
              </w:rPr>
              <w:t> Displays the violation ticket: list of violations, remarks, appeal statement, status, screenshot.</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 </w:t>
            </w:r>
          </w:p>
          <w:p w:rsidR="00EB2523" w:rsidRPr="00EB2523" w:rsidRDefault="00EB2523" w:rsidP="00EB2523">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Step 8:</w:t>
            </w:r>
            <w:r w:rsidRPr="00EB2523">
              <w:rPr>
                <w:rFonts w:ascii="Trebuchet MS" w:eastAsia="Times New Roman" w:hAnsi="Trebuchet MS" w:cs="Times New Roman"/>
                <w:color w:val="000000"/>
                <w:kern w:val="0"/>
                <w:sz w:val="18"/>
                <w:szCs w:val="18"/>
                <w:lang w:val="en-PH" w:eastAsia="en-PH"/>
              </w:rPr>
              <w:t> Displays message that changes were applied to the violation ticket.</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lastRenderedPageBreak/>
              <w:t>ALTERNATE FLOW:</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If the Disciplinary Officer was not able to impose any sanctions against the student then the system will automatically update the ticket. (2 days prior to the generated ticket).</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PRECONDITION: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Violation Ticket must exist.</w:t>
            </w:r>
          </w:p>
        </w:tc>
      </w:tr>
      <w:tr w:rsidR="00EB2523" w:rsidRPr="00EB2523" w:rsidTr="00EB2523">
        <w:trPr>
          <w:tblCellSpacing w:w="0" w:type="dxa"/>
        </w:trPr>
        <w:tc>
          <w:tcPr>
            <w:tcW w:w="3105" w:type="dxa"/>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b/>
                <w:bCs/>
                <w:color w:val="000000"/>
                <w:kern w:val="0"/>
                <w:sz w:val="18"/>
                <w:szCs w:val="18"/>
                <w:lang w:val="en-PH" w:eastAsia="en-PH"/>
              </w:rPr>
              <w:t>POSTCONDITION:</w:t>
            </w:r>
          </w:p>
        </w:tc>
        <w:tc>
          <w:tcPr>
            <w:tcW w:w="6225" w:type="dxa"/>
            <w:gridSpan w:val="2"/>
            <w:tcBorders>
              <w:top w:val="outset" w:sz="6" w:space="0" w:color="auto"/>
              <w:left w:val="outset" w:sz="6" w:space="0" w:color="auto"/>
              <w:bottom w:val="outset" w:sz="6" w:space="0" w:color="auto"/>
              <w:right w:val="outset" w:sz="6" w:space="0" w:color="auto"/>
            </w:tcBorders>
            <w:shd w:val="clear" w:color="auto" w:fill="EEEEEE"/>
            <w:hideMark/>
          </w:tcPr>
          <w:p w:rsidR="00EB2523" w:rsidRPr="00EB2523" w:rsidRDefault="00EB2523" w:rsidP="00EB2523">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EB2523">
              <w:rPr>
                <w:rFonts w:ascii="Trebuchet MS" w:eastAsia="Times New Roman" w:hAnsi="Trebuchet MS" w:cs="Times New Roman"/>
                <w:color w:val="000000"/>
                <w:kern w:val="0"/>
                <w:sz w:val="18"/>
                <w:szCs w:val="18"/>
                <w:lang w:val="en-PH" w:eastAsia="en-PH"/>
              </w:rPr>
              <w:t>The Disciplinary Officer can update the ticket any time he wants.</w:t>
            </w:r>
          </w:p>
        </w:tc>
      </w:tr>
    </w:tbl>
    <w:p w:rsidR="00A93349" w:rsidRDefault="00A93349" w:rsidP="00FF74EE">
      <w:pPr>
        <w:shd w:val="clear" w:color="auto" w:fill="EEEEEE"/>
        <w:spacing w:before="100" w:beforeAutospacing="1" w:after="100" w:afterAutospacing="1" w:line="240" w:lineRule="auto"/>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5"/>
        <w:gridCol w:w="3115"/>
        <w:gridCol w:w="3114"/>
      </w:tblGrid>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DVS08</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Create new violation</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Disciplinary Officer</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Within a point in time, the disciplinary officer can add new violation component in the List of Violation of students.</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System Response</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1: </w:t>
            </w:r>
            <w:r w:rsidRPr="00436445">
              <w:rPr>
                <w:rFonts w:ascii="Trebuchet MS" w:eastAsia="Times New Roman" w:hAnsi="Trebuchet MS" w:cs="Times New Roman"/>
                <w:color w:val="000000"/>
                <w:kern w:val="0"/>
                <w:sz w:val="18"/>
                <w:szCs w:val="18"/>
                <w:lang w:val="en-PH" w:eastAsia="en-PH"/>
              </w:rPr>
              <w:t>Disciplinary Officer clicks the “Settings” tab.</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3:</w:t>
            </w:r>
            <w:r w:rsidRPr="00436445">
              <w:rPr>
                <w:rFonts w:ascii="Trebuchet MS" w:eastAsia="Times New Roman" w:hAnsi="Trebuchet MS" w:cs="Times New Roman"/>
                <w:color w:val="000000"/>
                <w:kern w:val="0"/>
                <w:sz w:val="18"/>
                <w:szCs w:val="18"/>
                <w:lang w:val="en-PH" w:eastAsia="en-PH"/>
              </w:rPr>
              <w:t> Disciplinary Officer clicks either Male or Female</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5:</w:t>
            </w:r>
            <w:r w:rsidRPr="00436445">
              <w:rPr>
                <w:rFonts w:ascii="Trebuchet MS" w:eastAsia="Times New Roman" w:hAnsi="Trebuchet MS" w:cs="Times New Roman"/>
                <w:color w:val="000000"/>
                <w:kern w:val="0"/>
                <w:sz w:val="18"/>
                <w:szCs w:val="18"/>
                <w:lang w:val="en-PH" w:eastAsia="en-PH"/>
              </w:rPr>
              <w:t> Disciplinary Officer clicks “Add”.</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7: </w:t>
            </w:r>
            <w:r w:rsidRPr="00436445">
              <w:rPr>
                <w:rFonts w:ascii="Trebuchet MS" w:eastAsia="Times New Roman" w:hAnsi="Trebuchet MS" w:cs="Times New Roman"/>
                <w:color w:val="000000"/>
                <w:kern w:val="0"/>
                <w:sz w:val="18"/>
                <w:szCs w:val="18"/>
                <w:lang w:val="en-PH" w:eastAsia="en-PH"/>
              </w:rPr>
              <w:t>Disciplinary Officer fills out the field and selects the appropriate radio buttons.</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8: </w:t>
            </w:r>
            <w:r w:rsidRPr="00436445">
              <w:rPr>
                <w:rFonts w:ascii="Trebuchet MS" w:eastAsia="Times New Roman" w:hAnsi="Trebuchet MS" w:cs="Times New Roman"/>
                <w:color w:val="000000"/>
                <w:kern w:val="0"/>
                <w:sz w:val="18"/>
                <w:szCs w:val="18"/>
                <w:lang w:val="en-PH" w:eastAsia="en-PH"/>
              </w:rPr>
              <w:t>Clicks “Submit”.</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2: </w:t>
            </w:r>
            <w:r w:rsidRPr="00436445">
              <w:rPr>
                <w:rFonts w:ascii="Trebuchet MS" w:eastAsia="Times New Roman" w:hAnsi="Trebuchet MS" w:cs="Times New Roman"/>
                <w:color w:val="000000"/>
                <w:kern w:val="0"/>
                <w:sz w:val="18"/>
                <w:szCs w:val="18"/>
                <w:lang w:val="en-PH" w:eastAsia="en-PH"/>
              </w:rPr>
              <w:t>Displays options between Male or Female</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4:</w:t>
            </w:r>
            <w:r w:rsidRPr="00436445">
              <w:rPr>
                <w:rFonts w:ascii="Trebuchet MS" w:eastAsia="Times New Roman" w:hAnsi="Trebuchet MS" w:cs="Times New Roman"/>
                <w:color w:val="000000"/>
                <w:kern w:val="0"/>
                <w:sz w:val="18"/>
                <w:szCs w:val="18"/>
                <w:lang w:val="en-PH" w:eastAsia="en-PH"/>
              </w:rPr>
              <w:t> Display the Violation Field and to whom it should be addressed to – “Male, Female or Everyone”</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6:</w:t>
            </w:r>
            <w:r w:rsidRPr="00436445">
              <w:rPr>
                <w:rFonts w:ascii="Trebuchet MS" w:eastAsia="Times New Roman" w:hAnsi="Trebuchet MS" w:cs="Times New Roman"/>
                <w:color w:val="000000"/>
                <w:kern w:val="0"/>
                <w:sz w:val="18"/>
                <w:szCs w:val="18"/>
                <w:lang w:val="en-PH" w:eastAsia="en-PH"/>
              </w:rPr>
              <w:t> Display text field for violation name, and radio buttons: “Male, Female or Everyone”; and “Active or Inactive”.</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 </w:t>
            </w:r>
          </w:p>
          <w:p w:rsidR="00436445" w:rsidRPr="00436445" w:rsidRDefault="00436445" w:rsidP="00436445">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Step 9: </w:t>
            </w:r>
            <w:r w:rsidRPr="00436445">
              <w:rPr>
                <w:rFonts w:ascii="Trebuchet MS" w:eastAsia="Times New Roman" w:hAnsi="Trebuchet MS" w:cs="Times New Roman"/>
                <w:color w:val="000000"/>
                <w:kern w:val="0"/>
                <w:sz w:val="18"/>
                <w:szCs w:val="18"/>
                <w:lang w:val="en-PH" w:eastAsia="en-PH"/>
              </w:rPr>
              <w:t>System accepts the violation and adds it to the database.</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ALTERNATE FLOW:</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Disciplinary Officer must specify whether it should be active or not, for the new violation to be saved in the database.</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Disciplinary Officer must logged in in order to make necessary changes.</w:t>
            </w:r>
          </w:p>
        </w:tc>
      </w:tr>
      <w:tr w:rsidR="00436445" w:rsidRPr="00436445" w:rsidTr="00436445">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b/>
                <w:bCs/>
                <w:color w:val="000000"/>
                <w:kern w:val="0"/>
                <w:sz w:val="18"/>
                <w:szCs w:val="18"/>
                <w:lang w:val="en-PH" w:eastAsia="en-PH"/>
              </w:rPr>
              <w:lastRenderedPageBreak/>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436445" w:rsidRPr="00436445" w:rsidRDefault="00436445" w:rsidP="00436445">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436445">
              <w:rPr>
                <w:rFonts w:ascii="Trebuchet MS" w:eastAsia="Times New Roman" w:hAnsi="Trebuchet MS" w:cs="Times New Roman"/>
                <w:color w:val="000000"/>
                <w:kern w:val="0"/>
                <w:sz w:val="18"/>
                <w:szCs w:val="18"/>
                <w:lang w:val="en-PH" w:eastAsia="en-PH"/>
              </w:rPr>
              <w:t>The Disciplinary Officer has created but may not display the new violation created.</w:t>
            </w:r>
          </w:p>
        </w:tc>
      </w:tr>
    </w:tbl>
    <w:p w:rsidR="00436445" w:rsidRDefault="00436445" w:rsidP="00FF74EE">
      <w:pPr>
        <w:shd w:val="clear" w:color="auto" w:fill="EEEEEE"/>
        <w:spacing w:before="100" w:beforeAutospacing="1" w:after="100" w:afterAutospacing="1" w:line="240" w:lineRule="auto"/>
        <w:ind w:firstLine="0"/>
        <w:rPr>
          <w:b/>
        </w:rPr>
      </w:pP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EEEEE"/>
        <w:tblCellMar>
          <w:left w:w="0" w:type="dxa"/>
          <w:right w:w="0" w:type="dxa"/>
        </w:tblCellMar>
        <w:tblLook w:val="04A0" w:firstRow="1" w:lastRow="0" w:firstColumn="1" w:lastColumn="0" w:noHBand="0" w:noVBand="1"/>
      </w:tblPr>
      <w:tblGrid>
        <w:gridCol w:w="3116"/>
        <w:gridCol w:w="3114"/>
        <w:gridCol w:w="3114"/>
      </w:tblGrid>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NUMBER</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DVS09</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USE CASE NAME:</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Update Violation List</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ACTOR(S):</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Disciplinary Officer</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DESCRIPTION: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Disciplinary Officer will be able to make necessary changes in the violation list.</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BASIC FLOW:</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Actor Action</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jc w:val="center"/>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System Response</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1: </w:t>
            </w:r>
            <w:r w:rsidRPr="002444E2">
              <w:rPr>
                <w:rFonts w:ascii="Trebuchet MS" w:eastAsia="Times New Roman" w:hAnsi="Trebuchet MS" w:cs="Times New Roman"/>
                <w:color w:val="000000"/>
                <w:kern w:val="0"/>
                <w:sz w:val="18"/>
                <w:szCs w:val="18"/>
                <w:lang w:val="en-PH" w:eastAsia="en-PH"/>
              </w:rPr>
              <w:t>Disciplinary Officer clicks the “Settings” tab.</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3:</w:t>
            </w:r>
            <w:r w:rsidRPr="002444E2">
              <w:rPr>
                <w:rFonts w:ascii="Trebuchet MS" w:eastAsia="Times New Roman" w:hAnsi="Trebuchet MS" w:cs="Times New Roman"/>
                <w:color w:val="000000"/>
                <w:kern w:val="0"/>
                <w:sz w:val="18"/>
                <w:szCs w:val="18"/>
                <w:lang w:val="en-PH" w:eastAsia="en-PH"/>
              </w:rPr>
              <w:t> Disciplinary Officer clicks either Male or Female</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5:</w:t>
            </w:r>
            <w:r w:rsidRPr="002444E2">
              <w:rPr>
                <w:rFonts w:ascii="Trebuchet MS" w:eastAsia="Times New Roman" w:hAnsi="Trebuchet MS" w:cs="Times New Roman"/>
                <w:color w:val="000000"/>
                <w:kern w:val="0"/>
                <w:sz w:val="18"/>
                <w:szCs w:val="18"/>
                <w:lang w:val="en-PH" w:eastAsia="en-PH"/>
              </w:rPr>
              <w:t> Disciplinary Officer clicks on the “Update” button</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7: </w:t>
            </w:r>
            <w:r w:rsidRPr="002444E2">
              <w:rPr>
                <w:rFonts w:ascii="Trebuchet MS" w:eastAsia="Times New Roman" w:hAnsi="Trebuchet MS" w:cs="Times New Roman"/>
                <w:color w:val="000000"/>
                <w:kern w:val="0"/>
                <w:sz w:val="18"/>
                <w:szCs w:val="18"/>
                <w:lang w:val="en-PH" w:eastAsia="en-PH"/>
              </w:rPr>
              <w:t>Disciplinary Officer fills out the field and selects the appropriate radio buttons.</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8: </w:t>
            </w:r>
            <w:r w:rsidRPr="002444E2">
              <w:rPr>
                <w:rFonts w:ascii="Trebuchet MS" w:eastAsia="Times New Roman" w:hAnsi="Trebuchet MS" w:cs="Times New Roman"/>
                <w:color w:val="000000"/>
                <w:kern w:val="0"/>
                <w:sz w:val="18"/>
                <w:szCs w:val="18"/>
                <w:lang w:val="en-PH" w:eastAsia="en-PH"/>
              </w:rPr>
              <w:t>Clicks “Submit”.</w:t>
            </w:r>
          </w:p>
        </w:tc>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2: </w:t>
            </w:r>
            <w:r w:rsidRPr="002444E2">
              <w:rPr>
                <w:rFonts w:ascii="Trebuchet MS" w:eastAsia="Times New Roman" w:hAnsi="Trebuchet MS" w:cs="Times New Roman"/>
                <w:color w:val="000000"/>
                <w:kern w:val="0"/>
                <w:sz w:val="18"/>
                <w:szCs w:val="18"/>
                <w:lang w:val="en-PH" w:eastAsia="en-PH"/>
              </w:rPr>
              <w:t>Displays options between Male or Female</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4:</w:t>
            </w:r>
            <w:r w:rsidRPr="002444E2">
              <w:rPr>
                <w:rFonts w:ascii="Trebuchet MS" w:eastAsia="Times New Roman" w:hAnsi="Trebuchet MS" w:cs="Times New Roman"/>
                <w:color w:val="000000"/>
                <w:kern w:val="0"/>
                <w:sz w:val="18"/>
                <w:szCs w:val="18"/>
                <w:lang w:val="en-PH" w:eastAsia="en-PH"/>
              </w:rPr>
              <w:t> Display the Violation Field and to whom it should be addressed to – “Male, Female or Everyone”</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6:</w:t>
            </w:r>
            <w:r w:rsidRPr="002444E2">
              <w:rPr>
                <w:rFonts w:ascii="Trebuchet MS" w:eastAsia="Times New Roman" w:hAnsi="Trebuchet MS" w:cs="Times New Roman"/>
                <w:color w:val="000000"/>
                <w:kern w:val="0"/>
                <w:sz w:val="18"/>
                <w:szCs w:val="18"/>
                <w:lang w:val="en-PH" w:eastAsia="en-PH"/>
              </w:rPr>
              <w:t> Display text field for violation name, and radio buttons: “Male, Female or Everyone”; and “Active or Inactive”.</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 </w:t>
            </w:r>
          </w:p>
          <w:p w:rsidR="002444E2" w:rsidRPr="002444E2" w:rsidRDefault="002444E2" w:rsidP="002444E2">
            <w:pPr>
              <w:spacing w:before="100" w:beforeAutospacing="1"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Step 9: </w:t>
            </w:r>
            <w:r w:rsidRPr="002444E2">
              <w:rPr>
                <w:rFonts w:ascii="Trebuchet MS" w:eastAsia="Times New Roman" w:hAnsi="Trebuchet MS" w:cs="Times New Roman"/>
                <w:color w:val="000000"/>
                <w:kern w:val="0"/>
                <w:sz w:val="18"/>
                <w:szCs w:val="18"/>
                <w:lang w:val="en-PH" w:eastAsia="en-PH"/>
              </w:rPr>
              <w:t>System accepts the violation and updates the corresponding database entry.</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ALTERNATE FLOW:</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Disciplinary Officer must specify whether it should be active or not, for the new violation to be saved in the database.</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PRECONDITION: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Disciplinary Officer must logged in in order to make necessary changes.</w:t>
            </w:r>
          </w:p>
        </w:tc>
      </w:tr>
      <w:tr w:rsidR="002444E2" w:rsidRPr="002444E2" w:rsidTr="002444E2">
        <w:trPr>
          <w:tblCellSpacing w:w="0" w:type="dxa"/>
        </w:trPr>
        <w:tc>
          <w:tcPr>
            <w:tcW w:w="3120" w:type="dxa"/>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b/>
                <w:bCs/>
                <w:color w:val="000000"/>
                <w:kern w:val="0"/>
                <w:sz w:val="18"/>
                <w:szCs w:val="18"/>
                <w:lang w:val="en-PH" w:eastAsia="en-PH"/>
              </w:rPr>
              <w:t>POSTCONDITION:</w:t>
            </w:r>
          </w:p>
        </w:tc>
        <w:tc>
          <w:tcPr>
            <w:tcW w:w="6240" w:type="dxa"/>
            <w:gridSpan w:val="2"/>
            <w:tcBorders>
              <w:top w:val="outset" w:sz="6" w:space="0" w:color="auto"/>
              <w:left w:val="outset" w:sz="6" w:space="0" w:color="auto"/>
              <w:bottom w:val="outset" w:sz="6" w:space="0" w:color="auto"/>
              <w:right w:val="outset" w:sz="6" w:space="0" w:color="auto"/>
            </w:tcBorders>
            <w:shd w:val="clear" w:color="auto" w:fill="EEEEEE"/>
            <w:hideMark/>
          </w:tcPr>
          <w:p w:rsidR="002444E2" w:rsidRPr="002444E2" w:rsidRDefault="002444E2" w:rsidP="002444E2">
            <w:pPr>
              <w:spacing w:after="100" w:afterAutospacing="1" w:line="240" w:lineRule="auto"/>
              <w:ind w:firstLine="0"/>
              <w:rPr>
                <w:rFonts w:ascii="Trebuchet MS" w:eastAsia="Times New Roman" w:hAnsi="Trebuchet MS" w:cs="Times New Roman"/>
                <w:color w:val="000000"/>
                <w:kern w:val="0"/>
                <w:sz w:val="18"/>
                <w:szCs w:val="18"/>
                <w:lang w:val="en-PH" w:eastAsia="en-PH"/>
              </w:rPr>
            </w:pPr>
            <w:r w:rsidRPr="002444E2">
              <w:rPr>
                <w:rFonts w:ascii="Trebuchet MS" w:eastAsia="Times New Roman" w:hAnsi="Trebuchet MS" w:cs="Times New Roman"/>
                <w:color w:val="000000"/>
                <w:kern w:val="0"/>
                <w:sz w:val="18"/>
                <w:szCs w:val="18"/>
                <w:lang w:val="en-PH" w:eastAsia="en-PH"/>
              </w:rPr>
              <w:t>The Disciplinary Officer has updated the violation list but may not be displayed upon updated.</w:t>
            </w:r>
          </w:p>
        </w:tc>
      </w:tr>
    </w:tbl>
    <w:p w:rsidR="008171CE" w:rsidRPr="007F3CD7" w:rsidRDefault="008171CE" w:rsidP="00CD3281">
      <w:pPr>
        <w:shd w:val="clear" w:color="auto" w:fill="EEEEEE"/>
        <w:spacing w:before="100" w:beforeAutospacing="1" w:after="100" w:afterAutospacing="1" w:line="240" w:lineRule="auto"/>
        <w:ind w:firstLine="0"/>
        <w:rPr>
          <w:b/>
        </w:rPr>
      </w:pPr>
    </w:p>
    <w:p w:rsidR="00CD7F62" w:rsidRDefault="00CD7F62" w:rsidP="00CD7F62">
      <w:pPr>
        <w:pStyle w:val="Heading1"/>
        <w:numPr>
          <w:ilvl w:val="0"/>
          <w:numId w:val="20"/>
        </w:numPr>
        <w:jc w:val="left"/>
      </w:pPr>
      <w:r>
        <w:t>Bibliography</w:t>
      </w:r>
    </w:p>
    <w:p w:rsidR="00CD7F62" w:rsidRDefault="00CD7F62" w:rsidP="00CD7F62">
      <w:hyperlink r:id="rId77" w:history="1">
        <w:r w:rsidRPr="008F6BF4">
          <w:rPr>
            <w:rStyle w:val="Hyperlink"/>
          </w:rPr>
          <w:t>https://www.apc.edu.ph/student_handbook</w:t>
        </w:r>
      </w:hyperlink>
    </w:p>
    <w:p w:rsidR="00CD7F62" w:rsidRDefault="00CD7F62" w:rsidP="00CD7F62">
      <w:hyperlink r:id="rId78" w:history="1">
        <w:r w:rsidRPr="008F6BF4">
          <w:rPr>
            <w:rStyle w:val="Hyperlink"/>
          </w:rPr>
          <w:t>https://almsaeedstudio.com/</w:t>
        </w:r>
      </w:hyperlink>
    </w:p>
    <w:p w:rsidR="00CD7F62" w:rsidRDefault="00CD7F62" w:rsidP="00CD7F62">
      <w:hyperlink r:id="rId79" w:history="1">
        <w:r w:rsidRPr="008F6BF4">
          <w:rPr>
            <w:rStyle w:val="Hyperlink"/>
          </w:rPr>
          <w:t>http://startbootstrap.com/template-overviews/modern-business/</w:t>
        </w:r>
      </w:hyperlink>
    </w:p>
    <w:p w:rsidR="00CD7F62" w:rsidRDefault="00CD7F62" w:rsidP="00CD7F62">
      <w:hyperlink r:id="rId80" w:history="1">
        <w:r w:rsidRPr="008F6BF4">
          <w:rPr>
            <w:rStyle w:val="Hyperlink"/>
          </w:rPr>
          <w:t>https://www.apachefriends.org/index.html</w:t>
        </w:r>
      </w:hyperlink>
    </w:p>
    <w:p w:rsidR="00CD7F62" w:rsidRDefault="00CD7F62" w:rsidP="00CD7F62">
      <w:hyperlink r:id="rId81" w:history="1">
        <w:r w:rsidRPr="008F6BF4">
          <w:rPr>
            <w:rStyle w:val="Hyperlink"/>
          </w:rPr>
          <w:t>http://www.phpclasses.org/blog/post/228-How-to-Use-a-Webcam-to-take-Pictures-in-PHP-Application.html</w:t>
        </w:r>
      </w:hyperlink>
    </w:p>
    <w:p w:rsidR="00CD7F62" w:rsidRDefault="00A15990" w:rsidP="00CD7F62">
      <w:hyperlink r:id="rId82" w:history="1">
        <w:r w:rsidRPr="008F6BF4">
          <w:rPr>
            <w:rStyle w:val="Hyperlink"/>
          </w:rPr>
          <w:t>http://stackoverflow.com/questions/219476/using-php-to-access-a-users-webcam</w:t>
        </w:r>
      </w:hyperlink>
    </w:p>
    <w:p w:rsidR="00A15990" w:rsidRDefault="00B323F9" w:rsidP="00CD7F62">
      <w:hyperlink r:id="rId83" w:history="1">
        <w:r w:rsidRPr="008F6BF4">
          <w:rPr>
            <w:rStyle w:val="Hyperlink"/>
          </w:rPr>
          <w:t>http://gnuhealth.ioss.com.ph/testlink/index.php</w:t>
        </w:r>
      </w:hyperlink>
    </w:p>
    <w:p w:rsidR="00B323F9" w:rsidRDefault="00B323F9" w:rsidP="00CD7F62">
      <w:hyperlink r:id="rId84" w:history="1">
        <w:r w:rsidRPr="008F6BF4">
          <w:rPr>
            <w:rStyle w:val="Hyperlink"/>
          </w:rPr>
          <w:t>http://getbootstrap.com/</w:t>
        </w:r>
      </w:hyperlink>
    </w:p>
    <w:p w:rsidR="00B323F9" w:rsidRPr="00CD7F62" w:rsidRDefault="00B323F9" w:rsidP="00CD7F62">
      <w:r w:rsidRPr="00B323F9">
        <w:t>https://fortawesome.github.io/Font-Awesome/</w:t>
      </w:r>
      <w:bookmarkStart w:id="0" w:name="_GoBack"/>
      <w:bookmarkEnd w:id="0"/>
    </w:p>
    <w:sectPr w:rsidR="00B323F9" w:rsidRPr="00CD7F62" w:rsidSect="00855DD5">
      <w:footerReference w:type="default" r:id="rId85"/>
      <w:headerReference w:type="first" r:id="rId86"/>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2D51" w:rsidRDefault="00DD2D51">
      <w:pPr>
        <w:spacing w:line="240" w:lineRule="auto"/>
      </w:pPr>
      <w:r>
        <w:separator/>
      </w:r>
    </w:p>
  </w:endnote>
  <w:endnote w:type="continuationSeparator" w:id="0">
    <w:p w:rsidR="00DD2D51" w:rsidRDefault="00DD2D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644481"/>
      <w:docPartObj>
        <w:docPartGallery w:val="Page Numbers (Bottom of Page)"/>
        <w:docPartUnique/>
      </w:docPartObj>
    </w:sdtPr>
    <w:sdtEndPr>
      <w:rPr>
        <w:noProof/>
      </w:rPr>
    </w:sdtEndPr>
    <w:sdtContent>
      <w:p w:rsidR="00307634" w:rsidRDefault="00307634">
        <w:pPr>
          <w:pStyle w:val="Footer"/>
          <w:jc w:val="right"/>
        </w:pPr>
        <w:r>
          <w:fldChar w:fldCharType="begin"/>
        </w:r>
        <w:r>
          <w:instrText xml:space="preserve"> PAGE   \* MERGEFORMAT </w:instrText>
        </w:r>
        <w:r>
          <w:fldChar w:fldCharType="separate"/>
        </w:r>
        <w:r w:rsidR="001A5FFD">
          <w:rPr>
            <w:noProof/>
          </w:rPr>
          <w:t>310</w:t>
        </w:r>
        <w:r>
          <w:rPr>
            <w:noProof/>
          </w:rPr>
          <w:fldChar w:fldCharType="end"/>
        </w:r>
      </w:p>
    </w:sdtContent>
  </w:sdt>
  <w:p w:rsidR="00307634" w:rsidRDefault="003076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2D51" w:rsidRDefault="00DD2D51">
      <w:pPr>
        <w:spacing w:line="240" w:lineRule="auto"/>
      </w:pPr>
      <w:r>
        <w:separator/>
      </w:r>
    </w:p>
  </w:footnote>
  <w:footnote w:type="continuationSeparator" w:id="0">
    <w:p w:rsidR="00DD2D51" w:rsidRDefault="00DD2D5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7634" w:rsidRDefault="00307634">
    <w:pPr>
      <w:pStyle w:val="Header"/>
      <w:rPr>
        <w:rStyle w:val="Strong"/>
      </w:rPr>
    </w:pPr>
    <w:r>
      <w:rPr>
        <w:rStyle w:val="Strong"/>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8E56C99"/>
    <w:multiLevelType w:val="hybridMultilevel"/>
    <w:tmpl w:val="6B4CA6E4"/>
    <w:lvl w:ilvl="0" w:tplc="C7D4B13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12EC1A7D"/>
    <w:multiLevelType w:val="multilevel"/>
    <w:tmpl w:val="D966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A67636"/>
    <w:multiLevelType w:val="hybridMultilevel"/>
    <w:tmpl w:val="60A02FA6"/>
    <w:lvl w:ilvl="0" w:tplc="3EA6F2BA">
      <w:start w:val="1"/>
      <w:numFmt w:val="upp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3" w15:restartNumberingAfterBreak="0">
    <w:nsid w:val="1BC17A17"/>
    <w:multiLevelType w:val="multilevel"/>
    <w:tmpl w:val="5396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E17A89"/>
    <w:multiLevelType w:val="hybridMultilevel"/>
    <w:tmpl w:val="1E4CC4DE"/>
    <w:lvl w:ilvl="0" w:tplc="970C1976">
      <w:start w:val="2"/>
      <w:numFmt w:val="upperRoman"/>
      <w:lvlText w:val="%1."/>
      <w:lvlJc w:val="left"/>
      <w:pPr>
        <w:ind w:left="1800" w:hanging="72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15" w15:restartNumberingAfterBreak="0">
    <w:nsid w:val="252F3A58"/>
    <w:multiLevelType w:val="hybridMultilevel"/>
    <w:tmpl w:val="D388C696"/>
    <w:lvl w:ilvl="0" w:tplc="5ADAD6CC">
      <w:start w:val="1"/>
      <w:numFmt w:val="upperRoman"/>
      <w:lvlText w:val="%1."/>
      <w:lvlJc w:val="left"/>
      <w:pPr>
        <w:ind w:left="2520" w:hanging="72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6" w15:restartNumberingAfterBreak="0">
    <w:nsid w:val="2C591DA4"/>
    <w:multiLevelType w:val="multilevel"/>
    <w:tmpl w:val="84A0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0942E9"/>
    <w:multiLevelType w:val="multilevel"/>
    <w:tmpl w:val="40A2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F96AAE"/>
    <w:multiLevelType w:val="hybridMultilevel"/>
    <w:tmpl w:val="9FF2AC60"/>
    <w:lvl w:ilvl="0" w:tplc="F1B2BF4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37BF513E"/>
    <w:multiLevelType w:val="multilevel"/>
    <w:tmpl w:val="222C4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863624F"/>
    <w:multiLevelType w:val="hybridMultilevel"/>
    <w:tmpl w:val="7B667A0E"/>
    <w:lvl w:ilvl="0" w:tplc="3409000B">
      <w:start w:val="1"/>
      <w:numFmt w:val="bullet"/>
      <w:lvlText w:val=""/>
      <w:lvlJc w:val="left"/>
      <w:pPr>
        <w:ind w:left="1440" w:hanging="360"/>
      </w:pPr>
      <w:rPr>
        <w:rFonts w:ascii="Wingdings" w:hAnsi="Wingdings" w:hint="default"/>
      </w:rPr>
    </w:lvl>
    <w:lvl w:ilvl="1" w:tplc="34090003">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1" w15:restartNumberingAfterBreak="0">
    <w:nsid w:val="3C59529E"/>
    <w:multiLevelType w:val="hybridMultilevel"/>
    <w:tmpl w:val="5C4C476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4009663D"/>
    <w:multiLevelType w:val="hybridMultilevel"/>
    <w:tmpl w:val="A884458E"/>
    <w:lvl w:ilvl="0" w:tplc="69181630">
      <w:start w:val="3"/>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20737E6"/>
    <w:multiLevelType w:val="multilevel"/>
    <w:tmpl w:val="8418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800B64"/>
    <w:multiLevelType w:val="hybridMultilevel"/>
    <w:tmpl w:val="FE106B1A"/>
    <w:lvl w:ilvl="0" w:tplc="F828AC6A">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766561A"/>
    <w:multiLevelType w:val="multilevel"/>
    <w:tmpl w:val="E884A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985E39"/>
    <w:multiLevelType w:val="hybridMultilevel"/>
    <w:tmpl w:val="7660DBB0"/>
    <w:lvl w:ilvl="0" w:tplc="06A0A6C6">
      <w:start w:val="2"/>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58F0E60"/>
    <w:multiLevelType w:val="multilevel"/>
    <w:tmpl w:val="33AA6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7B02C7"/>
    <w:multiLevelType w:val="multilevel"/>
    <w:tmpl w:val="8BCEC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A785EDB"/>
    <w:multiLevelType w:val="hybridMultilevel"/>
    <w:tmpl w:val="672ECA3A"/>
    <w:lvl w:ilvl="0" w:tplc="0A84BF82">
      <w:start w:val="2"/>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8"/>
  </w:num>
  <w:num w:numId="13">
    <w:abstractNumId w:val="14"/>
  </w:num>
  <w:num w:numId="14">
    <w:abstractNumId w:val="29"/>
  </w:num>
  <w:num w:numId="15">
    <w:abstractNumId w:val="26"/>
  </w:num>
  <w:num w:numId="16">
    <w:abstractNumId w:val="24"/>
  </w:num>
  <w:num w:numId="17">
    <w:abstractNumId w:val="12"/>
  </w:num>
  <w:num w:numId="18">
    <w:abstractNumId w:val="15"/>
  </w:num>
  <w:num w:numId="19">
    <w:abstractNumId w:val="10"/>
  </w:num>
  <w:num w:numId="20">
    <w:abstractNumId w:val="22"/>
  </w:num>
  <w:num w:numId="21">
    <w:abstractNumId w:val="20"/>
  </w:num>
  <w:num w:numId="22">
    <w:abstractNumId w:val="21"/>
  </w:num>
  <w:num w:numId="23">
    <w:abstractNumId w:val="16"/>
  </w:num>
  <w:num w:numId="24">
    <w:abstractNumId w:val="17"/>
  </w:num>
  <w:num w:numId="25">
    <w:abstractNumId w:val="13"/>
  </w:num>
  <w:num w:numId="26">
    <w:abstractNumId w:val="19"/>
  </w:num>
  <w:num w:numId="27">
    <w:abstractNumId w:val="27"/>
  </w:num>
  <w:num w:numId="28">
    <w:abstractNumId w:val="23"/>
  </w:num>
  <w:num w:numId="29">
    <w:abstractNumId w:val="11"/>
  </w:num>
  <w:num w:numId="30">
    <w:abstractNumId w:val="25"/>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ttachedTemplate r:id="rId1"/>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8E4"/>
    <w:rsid w:val="000238FA"/>
    <w:rsid w:val="000742BE"/>
    <w:rsid w:val="000926CE"/>
    <w:rsid w:val="00092B42"/>
    <w:rsid w:val="00095DD0"/>
    <w:rsid w:val="00097BE5"/>
    <w:rsid w:val="000E1056"/>
    <w:rsid w:val="000F538F"/>
    <w:rsid w:val="00130767"/>
    <w:rsid w:val="00147866"/>
    <w:rsid w:val="001602D8"/>
    <w:rsid w:val="00161E2C"/>
    <w:rsid w:val="0016516C"/>
    <w:rsid w:val="0019126A"/>
    <w:rsid w:val="00195032"/>
    <w:rsid w:val="001A5FFD"/>
    <w:rsid w:val="001A7820"/>
    <w:rsid w:val="001C03FA"/>
    <w:rsid w:val="001C5352"/>
    <w:rsid w:val="001E527B"/>
    <w:rsid w:val="00220AFC"/>
    <w:rsid w:val="00243C19"/>
    <w:rsid w:val="002444E2"/>
    <w:rsid w:val="00254C48"/>
    <w:rsid w:val="00296689"/>
    <w:rsid w:val="002E17BD"/>
    <w:rsid w:val="002E1CFA"/>
    <w:rsid w:val="00300B83"/>
    <w:rsid w:val="00306020"/>
    <w:rsid w:val="00307634"/>
    <w:rsid w:val="00332A53"/>
    <w:rsid w:val="0033594D"/>
    <w:rsid w:val="00343A90"/>
    <w:rsid w:val="00346650"/>
    <w:rsid w:val="00351943"/>
    <w:rsid w:val="003738AC"/>
    <w:rsid w:val="00380B4C"/>
    <w:rsid w:val="00380CEB"/>
    <w:rsid w:val="003D6249"/>
    <w:rsid w:val="003E7A89"/>
    <w:rsid w:val="003F05D9"/>
    <w:rsid w:val="003F13CD"/>
    <w:rsid w:val="003F7436"/>
    <w:rsid w:val="004154D8"/>
    <w:rsid w:val="00431BD3"/>
    <w:rsid w:val="00436445"/>
    <w:rsid w:val="00437E25"/>
    <w:rsid w:val="00441309"/>
    <w:rsid w:val="00447E1F"/>
    <w:rsid w:val="00454970"/>
    <w:rsid w:val="00496958"/>
    <w:rsid w:val="004A245F"/>
    <w:rsid w:val="004B1C55"/>
    <w:rsid w:val="004B5212"/>
    <w:rsid w:val="004C6B22"/>
    <w:rsid w:val="004E453C"/>
    <w:rsid w:val="00500E3E"/>
    <w:rsid w:val="00516AA1"/>
    <w:rsid w:val="00525874"/>
    <w:rsid w:val="00547533"/>
    <w:rsid w:val="00557443"/>
    <w:rsid w:val="00564DE3"/>
    <w:rsid w:val="00592EFC"/>
    <w:rsid w:val="005A503B"/>
    <w:rsid w:val="005B5B0D"/>
    <w:rsid w:val="005E1615"/>
    <w:rsid w:val="005E6091"/>
    <w:rsid w:val="00600332"/>
    <w:rsid w:val="00606ACD"/>
    <w:rsid w:val="006267D1"/>
    <w:rsid w:val="00636044"/>
    <w:rsid w:val="0063729F"/>
    <w:rsid w:val="006576FB"/>
    <w:rsid w:val="006D2220"/>
    <w:rsid w:val="00702CF2"/>
    <w:rsid w:val="007160AB"/>
    <w:rsid w:val="007231CB"/>
    <w:rsid w:val="00747920"/>
    <w:rsid w:val="007516B0"/>
    <w:rsid w:val="00776C4C"/>
    <w:rsid w:val="007867A0"/>
    <w:rsid w:val="007B40F6"/>
    <w:rsid w:val="007D2631"/>
    <w:rsid w:val="007F3CD7"/>
    <w:rsid w:val="008012D7"/>
    <w:rsid w:val="0080653C"/>
    <w:rsid w:val="00807658"/>
    <w:rsid w:val="008171CE"/>
    <w:rsid w:val="00834EA0"/>
    <w:rsid w:val="00852287"/>
    <w:rsid w:val="00855DD5"/>
    <w:rsid w:val="008963A7"/>
    <w:rsid w:val="008A0253"/>
    <w:rsid w:val="008A1391"/>
    <w:rsid w:val="008D0C72"/>
    <w:rsid w:val="008E1334"/>
    <w:rsid w:val="008E63F2"/>
    <w:rsid w:val="008F68B3"/>
    <w:rsid w:val="009211D2"/>
    <w:rsid w:val="00924B72"/>
    <w:rsid w:val="0093360D"/>
    <w:rsid w:val="009450BB"/>
    <w:rsid w:val="00950DE3"/>
    <w:rsid w:val="009874B5"/>
    <w:rsid w:val="00993B6B"/>
    <w:rsid w:val="009C20D9"/>
    <w:rsid w:val="009D6753"/>
    <w:rsid w:val="009E18AD"/>
    <w:rsid w:val="009F079B"/>
    <w:rsid w:val="009F2BCB"/>
    <w:rsid w:val="00A12CF5"/>
    <w:rsid w:val="00A15990"/>
    <w:rsid w:val="00A22EB7"/>
    <w:rsid w:val="00A26279"/>
    <w:rsid w:val="00A76B1F"/>
    <w:rsid w:val="00A82A1B"/>
    <w:rsid w:val="00A84FEC"/>
    <w:rsid w:val="00A87EA8"/>
    <w:rsid w:val="00A93349"/>
    <w:rsid w:val="00AA5C22"/>
    <w:rsid w:val="00AC1E7F"/>
    <w:rsid w:val="00AF78D4"/>
    <w:rsid w:val="00B03141"/>
    <w:rsid w:val="00B2537B"/>
    <w:rsid w:val="00B323F9"/>
    <w:rsid w:val="00B61757"/>
    <w:rsid w:val="00B72191"/>
    <w:rsid w:val="00B8444B"/>
    <w:rsid w:val="00B86DD1"/>
    <w:rsid w:val="00B9263E"/>
    <w:rsid w:val="00BC29E0"/>
    <w:rsid w:val="00BF79C1"/>
    <w:rsid w:val="00C167CE"/>
    <w:rsid w:val="00C16A9A"/>
    <w:rsid w:val="00C40ED1"/>
    <w:rsid w:val="00C46EEB"/>
    <w:rsid w:val="00C60032"/>
    <w:rsid w:val="00C71CBC"/>
    <w:rsid w:val="00C75689"/>
    <w:rsid w:val="00CA03EA"/>
    <w:rsid w:val="00CD3281"/>
    <w:rsid w:val="00CD6342"/>
    <w:rsid w:val="00CD7F62"/>
    <w:rsid w:val="00CE68BF"/>
    <w:rsid w:val="00CF0EDA"/>
    <w:rsid w:val="00D07FF9"/>
    <w:rsid w:val="00D17E78"/>
    <w:rsid w:val="00D32E25"/>
    <w:rsid w:val="00D34EF3"/>
    <w:rsid w:val="00D35872"/>
    <w:rsid w:val="00D442B5"/>
    <w:rsid w:val="00D5672F"/>
    <w:rsid w:val="00D61CE0"/>
    <w:rsid w:val="00DC2470"/>
    <w:rsid w:val="00DD2D51"/>
    <w:rsid w:val="00DF18E4"/>
    <w:rsid w:val="00E03150"/>
    <w:rsid w:val="00E23BB2"/>
    <w:rsid w:val="00E27F58"/>
    <w:rsid w:val="00E36441"/>
    <w:rsid w:val="00E633CE"/>
    <w:rsid w:val="00E65682"/>
    <w:rsid w:val="00E703DA"/>
    <w:rsid w:val="00E84F5F"/>
    <w:rsid w:val="00E92C3B"/>
    <w:rsid w:val="00E93E53"/>
    <w:rsid w:val="00EA5495"/>
    <w:rsid w:val="00EB2523"/>
    <w:rsid w:val="00EF04BD"/>
    <w:rsid w:val="00F2262E"/>
    <w:rsid w:val="00F315E9"/>
    <w:rsid w:val="00F363C5"/>
    <w:rsid w:val="00F51359"/>
    <w:rsid w:val="00F637DB"/>
    <w:rsid w:val="00F663FB"/>
    <w:rsid w:val="00F672CD"/>
    <w:rsid w:val="00F67D7F"/>
    <w:rsid w:val="00F77F13"/>
    <w:rsid w:val="00F9376C"/>
    <w:rsid w:val="00F96C9E"/>
    <w:rsid w:val="00FC1A59"/>
    <w:rsid w:val="00FC473D"/>
    <w:rsid w:val="00FD2FB5"/>
    <w:rsid w:val="00FD466D"/>
    <w:rsid w:val="00FE1DAB"/>
    <w:rsid w:val="00FF5E60"/>
    <w:rsid w:val="00FF74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96FB01-D4F4-4A18-A2AB-C1EDBC2B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kern w:val="24"/>
    </w:rPr>
  </w:style>
  <w:style w:type="paragraph" w:styleId="Heading1">
    <w:name w:val="heading 1"/>
    <w:basedOn w:val="Normal"/>
    <w:next w:val="Normal"/>
    <w:link w:val="Heading1Char"/>
    <w:uiPriority w:val="4"/>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ind w:firstLine="0"/>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character" w:customStyle="1" w:styleId="NoSpacingChar">
    <w:name w:val="No Spacing Char"/>
    <w:aliases w:val="No Indent Char"/>
    <w:basedOn w:val="DefaultParagraphFont"/>
    <w:link w:val="NoSpacing"/>
    <w:uiPriority w:val="1"/>
    <w:rsid w:val="00855DD5"/>
  </w:style>
  <w:style w:type="character" w:customStyle="1" w:styleId="apple-converted-space">
    <w:name w:val="apple-converted-space"/>
    <w:basedOn w:val="DefaultParagraphFont"/>
    <w:rsid w:val="00D5672F"/>
  </w:style>
  <w:style w:type="character" w:styleId="Hyperlink">
    <w:name w:val="Hyperlink"/>
    <w:basedOn w:val="DefaultParagraphFont"/>
    <w:uiPriority w:val="99"/>
    <w:unhideWhenUsed/>
    <w:rsid w:val="00D5672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9846856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2342688">
      <w:bodyDiv w:val="1"/>
      <w:marLeft w:val="0"/>
      <w:marRight w:val="0"/>
      <w:marTop w:val="0"/>
      <w:marBottom w:val="0"/>
      <w:divBdr>
        <w:top w:val="none" w:sz="0" w:space="0" w:color="auto"/>
        <w:left w:val="none" w:sz="0" w:space="0" w:color="auto"/>
        <w:bottom w:val="none" w:sz="0" w:space="0" w:color="auto"/>
        <w:right w:val="none" w:sz="0" w:space="0" w:color="auto"/>
      </w:divBdr>
    </w:div>
    <w:div w:id="31307426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2218491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3512409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90768241">
      <w:bodyDiv w:val="1"/>
      <w:marLeft w:val="0"/>
      <w:marRight w:val="0"/>
      <w:marTop w:val="0"/>
      <w:marBottom w:val="0"/>
      <w:divBdr>
        <w:top w:val="none" w:sz="0" w:space="0" w:color="auto"/>
        <w:left w:val="none" w:sz="0" w:space="0" w:color="auto"/>
        <w:bottom w:val="none" w:sz="0" w:space="0" w:color="auto"/>
        <w:right w:val="none" w:sz="0" w:space="0" w:color="auto"/>
      </w:divBdr>
    </w:div>
    <w:div w:id="71546656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4566865">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96081735">
      <w:bodyDiv w:val="1"/>
      <w:marLeft w:val="0"/>
      <w:marRight w:val="0"/>
      <w:marTop w:val="0"/>
      <w:marBottom w:val="0"/>
      <w:divBdr>
        <w:top w:val="none" w:sz="0" w:space="0" w:color="auto"/>
        <w:left w:val="none" w:sz="0" w:space="0" w:color="auto"/>
        <w:bottom w:val="none" w:sz="0" w:space="0" w:color="auto"/>
        <w:right w:val="none" w:sz="0" w:space="0" w:color="auto"/>
      </w:divBdr>
    </w:div>
    <w:div w:id="171665542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4068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i.imgur.com/MdDqTN0.jpg" TargetMode="External"/><Relationship Id="rId68" Type="http://schemas.openxmlformats.org/officeDocument/2006/relationships/hyperlink" Target="http://i.imgur.com/0DtevcN.png" TargetMode="External"/><Relationship Id="rId76" Type="http://schemas.openxmlformats.org/officeDocument/2006/relationships/hyperlink" Target="http://i.imgur.com/7XaDK7w.png" TargetMode="External"/><Relationship Id="rId84" Type="http://schemas.openxmlformats.org/officeDocument/2006/relationships/hyperlink" Target="http://getbootstrap.com/" TargetMode="External"/><Relationship Id="rId89" Type="http://schemas.openxmlformats.org/officeDocument/2006/relationships/theme" Target="theme/theme1.xml"/><Relationship Id="rId7" Type="http://schemas.openxmlformats.org/officeDocument/2006/relationships/styles" Target="styles.xml"/><Relationship Id="rId71" Type="http://schemas.openxmlformats.org/officeDocument/2006/relationships/hyperlink" Target="http://i.imgur.com/7XaDK7w.png" TargetMode="Externa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i.imgur.com/dEIBXLr.jpg" TargetMode="External"/><Relationship Id="rId66" Type="http://schemas.openxmlformats.org/officeDocument/2006/relationships/hyperlink" Target="http://i.imgur.com/ek5FMRC.png" TargetMode="External"/><Relationship Id="rId74" Type="http://schemas.openxmlformats.org/officeDocument/2006/relationships/hyperlink" Target="http://i.imgur.com/3vnRAbZ.png" TargetMode="External"/><Relationship Id="rId79" Type="http://schemas.openxmlformats.org/officeDocument/2006/relationships/hyperlink" Target="http://startbootstrap.com/template-overviews/modern-business/" TargetMode="External"/><Relationship Id="rId87"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https://imgur.com/tPXmJHp" TargetMode="External"/><Relationship Id="rId82" Type="http://schemas.openxmlformats.org/officeDocument/2006/relationships/hyperlink" Target="http://stackoverflow.com/questions/219476/using-php-to-access-a-users-webcam"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i.imgur.com/U22wdvO.png" TargetMode="External"/><Relationship Id="rId64" Type="http://schemas.openxmlformats.org/officeDocument/2006/relationships/hyperlink" Target="http://i.imgur.com/9PvXhUn.jpg" TargetMode="External"/><Relationship Id="rId69" Type="http://schemas.openxmlformats.org/officeDocument/2006/relationships/hyperlink" Target="http://i.imgur.com/uLLmUUw.jpg" TargetMode="External"/><Relationship Id="rId77" Type="http://schemas.openxmlformats.org/officeDocument/2006/relationships/hyperlink" Target="https://www.apc.edu.ph/student_handbook" TargetMode="External"/><Relationship Id="rId8" Type="http://schemas.openxmlformats.org/officeDocument/2006/relationships/settings" Target="settings.xml"/><Relationship Id="rId51" Type="http://schemas.openxmlformats.org/officeDocument/2006/relationships/image" Target="media/image40.png"/><Relationship Id="rId72" Type="http://schemas.openxmlformats.org/officeDocument/2006/relationships/hyperlink" Target="http://i.imgur.com/ahwexuo.png" TargetMode="External"/><Relationship Id="rId80" Type="http://schemas.openxmlformats.org/officeDocument/2006/relationships/hyperlink" Target="https://www.apachefriends.org/index.html" TargetMode="External"/><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i.imgur.com/800JtEH.jpg" TargetMode="External"/><Relationship Id="rId67" Type="http://schemas.openxmlformats.org/officeDocument/2006/relationships/hyperlink" Target="http://i.imgur.com/uKX4CRw.png"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i.imgur.com/tPXmJHp.jpg" TargetMode="External"/><Relationship Id="rId70" Type="http://schemas.openxmlformats.org/officeDocument/2006/relationships/hyperlink" Target="http://i.imgur.com/8F2gIJT.jpg" TargetMode="External"/><Relationship Id="rId75" Type="http://schemas.openxmlformats.org/officeDocument/2006/relationships/hyperlink" Target="http://i.imgur.com/0DtevcN.png" TargetMode="External"/><Relationship Id="rId83" Type="http://schemas.openxmlformats.org/officeDocument/2006/relationships/hyperlink" Target="http://gnuhealth.ioss.com.ph/testlink/index.php"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i.imgur.com/ZrjeSww.png" TargetMode="External"/><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i.imgur.com/yIdMoXx.jpg" TargetMode="External"/><Relationship Id="rId65" Type="http://schemas.openxmlformats.org/officeDocument/2006/relationships/hyperlink" Target="http://i.imgur.com/ahwexuo.png" TargetMode="External"/><Relationship Id="rId73" Type="http://schemas.openxmlformats.org/officeDocument/2006/relationships/hyperlink" Target="http://i.imgur.com/XFb4cTp.png" TargetMode="External"/><Relationship Id="rId78" Type="http://schemas.openxmlformats.org/officeDocument/2006/relationships/hyperlink" Target="https://almsaeedstudio.com/" TargetMode="External"/><Relationship Id="rId81" Type="http://schemas.openxmlformats.org/officeDocument/2006/relationships/hyperlink" Target="http://www.phpclasses.org/blog/post/228-How-to-Use-a-Webcam-to-take-Pictures-in-PHP-Application.html" TargetMode="External"/><Relationship Id="rId86"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591245EBD4B40E581D154C36106F515"/>
        <w:category>
          <w:name w:val="General"/>
          <w:gallery w:val="placeholder"/>
        </w:category>
        <w:types>
          <w:type w:val="bbPlcHdr"/>
        </w:types>
        <w:behaviors>
          <w:behavior w:val="content"/>
        </w:behaviors>
        <w:guid w:val="{B757320C-8B7D-4860-9028-B8D3E3D638AA}"/>
      </w:docPartPr>
      <w:docPartBody>
        <w:p w:rsidR="00A16FA9" w:rsidRDefault="00C470D1" w:rsidP="00C470D1">
          <w:pPr>
            <w:pStyle w:val="D591245EBD4B40E581D154C36106F515"/>
          </w:pPr>
          <w:r>
            <w:t>[Title Here, up to 12 Words, on One to Two Lines]</w:t>
          </w:r>
        </w:p>
      </w:docPartBody>
    </w:docPart>
    <w:docPart>
      <w:docPartPr>
        <w:name w:val="E692EA86504E45BD9AB248635B9499A7"/>
        <w:category>
          <w:name w:val="General"/>
          <w:gallery w:val="placeholder"/>
        </w:category>
        <w:types>
          <w:type w:val="bbPlcHdr"/>
        </w:types>
        <w:behaviors>
          <w:behavior w:val="content"/>
        </w:behaviors>
        <w:guid w:val="{6BD5B267-D9B4-40C7-B3B3-FB9D86FE1021}"/>
      </w:docPartPr>
      <w:docPartBody>
        <w:p w:rsidR="00A16FA9" w:rsidRDefault="00C470D1" w:rsidP="00C470D1">
          <w:pPr>
            <w:pStyle w:val="E692EA86504E45BD9AB248635B9499A7"/>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0D1"/>
    <w:rsid w:val="00122B0B"/>
    <w:rsid w:val="00A16FA9"/>
    <w:rsid w:val="00C470D1"/>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after="0" w:line="480" w:lineRule="auto"/>
      <w:ind w:firstLine="720"/>
      <w:outlineLvl w:val="2"/>
    </w:pPr>
    <w:rPr>
      <w:rFonts w:asciiTheme="majorHAnsi" w:eastAsiaTheme="majorEastAsia" w:hAnsiTheme="majorHAnsi" w:cstheme="majorBidi"/>
      <w:b/>
      <w:bCs/>
      <w:kern w:val="24"/>
      <w:sz w:val="24"/>
      <w:szCs w:val="24"/>
      <w:lang w:val="en-US" w:eastAsia="ja-JP"/>
    </w:rPr>
  </w:style>
  <w:style w:type="paragraph" w:styleId="Heading4">
    <w:name w:val="heading 4"/>
    <w:basedOn w:val="Normal"/>
    <w:next w:val="Normal"/>
    <w:link w:val="Heading4Char"/>
    <w:uiPriority w:val="4"/>
    <w:unhideWhenUsed/>
    <w:qFormat/>
    <w:pPr>
      <w:keepNext/>
      <w:keepLines/>
      <w:spacing w:after="0" w:line="480" w:lineRule="auto"/>
      <w:ind w:firstLine="720"/>
      <w:outlineLvl w:val="3"/>
    </w:pPr>
    <w:rPr>
      <w:rFonts w:asciiTheme="majorHAnsi" w:eastAsiaTheme="majorEastAsia" w:hAnsiTheme="majorHAnsi" w:cstheme="majorBidi"/>
      <w:b/>
      <w:bCs/>
      <w:i/>
      <w:iCs/>
      <w:kern w:val="24"/>
      <w:sz w:val="24"/>
      <w:szCs w:val="24"/>
      <w:lang w:val="en-US" w:eastAsia="ja-JP"/>
    </w:rPr>
  </w:style>
  <w:style w:type="paragraph" w:styleId="Heading5">
    <w:name w:val="heading 5"/>
    <w:basedOn w:val="Normal"/>
    <w:next w:val="Normal"/>
    <w:link w:val="Heading5Char"/>
    <w:uiPriority w:val="4"/>
    <w:unhideWhenUsed/>
    <w:qFormat/>
    <w:pPr>
      <w:keepNext/>
      <w:keepLines/>
      <w:spacing w:after="0" w:line="480" w:lineRule="auto"/>
      <w:ind w:firstLine="720"/>
      <w:outlineLvl w:val="4"/>
    </w:pPr>
    <w:rPr>
      <w:rFonts w:asciiTheme="majorHAnsi" w:eastAsiaTheme="majorEastAsia" w:hAnsiTheme="majorHAnsi" w:cstheme="majorBidi"/>
      <w:i/>
      <w:iCs/>
      <w:kern w:val="24"/>
      <w:sz w:val="24"/>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9A41EFAC7644CB802B080216BFE98E">
    <w:name w:val="999A41EFAC7644CB802B080216BFE98E"/>
  </w:style>
  <w:style w:type="paragraph" w:customStyle="1" w:styleId="9CFA80FAC8324562AE55DE817CE69172">
    <w:name w:val="9CFA80FAC8324562AE55DE817CE69172"/>
  </w:style>
  <w:style w:type="paragraph" w:customStyle="1" w:styleId="9DBC78171A0B4C8097F551B42B592A0C">
    <w:name w:val="9DBC78171A0B4C8097F551B42B592A0C"/>
  </w:style>
  <w:style w:type="paragraph" w:customStyle="1" w:styleId="E204F2CA15F942ED86E5853C568A0658">
    <w:name w:val="E204F2CA15F942ED86E5853C568A0658"/>
  </w:style>
  <w:style w:type="character" w:styleId="Emphasis">
    <w:name w:val="Emphasis"/>
    <w:basedOn w:val="DefaultParagraphFont"/>
    <w:uiPriority w:val="20"/>
    <w:unhideWhenUsed/>
    <w:qFormat/>
    <w:rPr>
      <w:i/>
      <w:iCs/>
    </w:rPr>
  </w:style>
  <w:style w:type="paragraph" w:customStyle="1" w:styleId="B76C7A72013D493AA6B5185F3B4960DF">
    <w:name w:val="B76C7A72013D493AA6B5185F3B4960DF"/>
  </w:style>
  <w:style w:type="paragraph" w:customStyle="1" w:styleId="1AA3706070AE4D139F58B0D709A5220D">
    <w:name w:val="1AA3706070AE4D139F58B0D709A5220D"/>
  </w:style>
  <w:style w:type="paragraph" w:customStyle="1" w:styleId="2DB2A9B6A6A14B0081E06FB9E88B81BB">
    <w:name w:val="2DB2A9B6A6A14B0081E06FB9E88B81BB"/>
  </w:style>
  <w:style w:type="paragraph" w:customStyle="1" w:styleId="D5FEAB692325498F934720140C2D1E45">
    <w:name w:val="D5FEAB692325498F934720140C2D1E45"/>
  </w:style>
  <w:style w:type="paragraph" w:customStyle="1" w:styleId="D4CEC2A83C96479D8AEF8EAF41C99B2E">
    <w:name w:val="D4CEC2A83C96479D8AEF8EAF41C99B2E"/>
  </w:style>
  <w:style w:type="paragraph" w:customStyle="1" w:styleId="8EAECEC4DBFA4801B6F3B79B8BF15A47">
    <w:name w:val="8EAECEC4DBFA4801B6F3B79B8BF15A47"/>
  </w:style>
  <w:style w:type="paragraph" w:customStyle="1" w:styleId="FF1B3358578D4AB986AFD7859100E359">
    <w:name w:val="FF1B3358578D4AB986AFD7859100E359"/>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sz w:val="24"/>
      <w:szCs w:val="24"/>
      <w:lang w:val="en-US" w:eastAsia="ja-JP"/>
    </w:rPr>
  </w:style>
  <w:style w:type="paragraph" w:customStyle="1" w:styleId="835E8C05E0DA41A8958B847FB11A788C">
    <w:name w:val="835E8C05E0DA41A8958B847FB11A788C"/>
  </w:style>
  <w:style w:type="paragraph" w:customStyle="1" w:styleId="A6B9B571006149E3A1E98FA8B0BE7A79">
    <w:name w:val="A6B9B571006149E3A1E98FA8B0BE7A79"/>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sz w:val="24"/>
      <w:szCs w:val="24"/>
      <w:lang w:val="en-US" w:eastAsia="ja-JP"/>
    </w:rPr>
  </w:style>
  <w:style w:type="paragraph" w:customStyle="1" w:styleId="D0BEC2E8F439495FA16989B358201F35">
    <w:name w:val="D0BEC2E8F439495FA16989B358201F35"/>
  </w:style>
  <w:style w:type="paragraph" w:customStyle="1" w:styleId="410F340EE94E4B66A5598AEF95A51E48">
    <w:name w:val="410F340EE94E4B66A5598AEF95A51E48"/>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sz w:val="24"/>
      <w:szCs w:val="24"/>
      <w:lang w:val="en-US" w:eastAsia="ja-JP"/>
    </w:rPr>
  </w:style>
  <w:style w:type="paragraph" w:customStyle="1" w:styleId="BF1309328672404293D401B18661D29D">
    <w:name w:val="BF1309328672404293D401B18661D29D"/>
  </w:style>
  <w:style w:type="paragraph" w:customStyle="1" w:styleId="38D7FC5DFC0F44ADA2816BDDF51AFF32">
    <w:name w:val="38D7FC5DFC0F44ADA2816BDDF51AFF32"/>
  </w:style>
  <w:style w:type="paragraph" w:customStyle="1" w:styleId="A6E7027254B04AA59327081FA09E27CB">
    <w:name w:val="A6E7027254B04AA59327081FA09E27CB"/>
  </w:style>
  <w:style w:type="paragraph" w:customStyle="1" w:styleId="9007F2F4BD9B4421A44F8CABB68D1C33">
    <w:name w:val="9007F2F4BD9B4421A44F8CABB68D1C33"/>
  </w:style>
  <w:style w:type="paragraph" w:customStyle="1" w:styleId="E61B418BE9124752AFBBD1DF795F2CFB">
    <w:name w:val="E61B418BE9124752AFBBD1DF795F2CFB"/>
  </w:style>
  <w:style w:type="paragraph" w:customStyle="1" w:styleId="63EC340C896A4BD59C9E102CE9CA91A9">
    <w:name w:val="63EC340C896A4BD59C9E102CE9CA91A9"/>
  </w:style>
  <w:style w:type="paragraph" w:customStyle="1" w:styleId="3232095389F44BFA8635BD00107FF37D">
    <w:name w:val="3232095389F44BFA8635BD00107FF37D"/>
    <w:rsid w:val="00C470D1"/>
  </w:style>
  <w:style w:type="paragraph" w:customStyle="1" w:styleId="D591245EBD4B40E581D154C36106F515">
    <w:name w:val="D591245EBD4B40E581D154C36106F515"/>
    <w:rsid w:val="00C470D1"/>
  </w:style>
  <w:style w:type="paragraph" w:customStyle="1" w:styleId="219B2521F4824728BD6279FAF3FCCEDB">
    <w:name w:val="219B2521F4824728BD6279FAF3FCCEDB"/>
    <w:rsid w:val="00C470D1"/>
  </w:style>
  <w:style w:type="paragraph" w:customStyle="1" w:styleId="E692EA86504E45BD9AB248635B9499A7">
    <w:name w:val="E692EA86504E45BD9AB248635B9499A7"/>
    <w:rsid w:val="00C470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Abstract</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DirectSourceMarket xmlns="4873beb7-5857-4685-be1f-d57550cc96cc" xsi:nil="true"/>
    <ApprovalStatus xmlns="4873beb7-5857-4685-be1f-d57550cc96cc">InProgress</ApprovalStatus>
    <MarketSpecific xmlns="4873beb7-5857-4685-be1f-d57550cc96cc">false</MarketSpecific>
    <LocComments xmlns="4873beb7-5857-4685-be1f-d57550cc96cc" xsi:nil="true"/>
    <ThumbnailAssetId xmlns="4873beb7-5857-4685-be1f-d57550cc96cc" xsi:nil="true"/>
    <PrimaryImageGen xmlns="4873beb7-5857-4685-be1f-d57550cc96cc">true</PrimaryImageGen>
    <LegacyData xmlns="4873beb7-5857-4685-be1f-d57550cc96cc" xsi:nil="true"/>
    <LocRecommendedHandoff xmlns="4873beb7-5857-4685-be1f-d57550cc96cc" xsi:nil="true"/>
    <BusinessGroup xmlns="4873beb7-5857-4685-be1f-d57550cc96cc" xsi:nil="true"/>
    <BlockPublish xmlns="4873beb7-5857-4685-be1f-d57550cc96cc">false</BlockPublish>
    <TPFriendlyName xmlns="4873beb7-5857-4685-be1f-d57550cc96cc" xsi:nil="true"/>
    <NumericId xmlns="4873beb7-5857-4685-be1f-d57550cc96cc" xsi:nil="true"/>
    <APEditor xmlns="4873beb7-5857-4685-be1f-d57550cc96cc">
      <UserInfo>
        <DisplayName/>
        <AccountId xsi:nil="true"/>
        <AccountType/>
      </UserInfo>
    </APEditor>
    <SourceTitle xmlns="4873beb7-5857-4685-be1f-d57550cc96cc" xsi:nil="true"/>
    <OpenTemplate xmlns="4873beb7-5857-4685-be1f-d57550cc96cc">true</OpenTemplate>
    <UALocComments xmlns="4873beb7-5857-4685-be1f-d57550cc96cc" xsi:nil="true"/>
    <ParentAssetId xmlns="4873beb7-5857-4685-be1f-d57550cc96cc" xsi:nil="true"/>
    <IntlLangReviewDate xmlns="4873beb7-5857-4685-be1f-d57550cc96cc" xsi:nil="true"/>
    <FeatureTagsTaxHTField0 xmlns="4873beb7-5857-4685-be1f-d57550cc96cc">
      <Terms xmlns="http://schemas.microsoft.com/office/infopath/2007/PartnerControls"/>
    </FeatureTagsTaxHTField0>
    <PublishStatusLookup xmlns="4873beb7-5857-4685-be1f-d57550cc96cc">
      <Value>1665188</Value>
    </PublishStatusLookup>
    <Providers xmlns="4873beb7-5857-4685-be1f-d57550cc96cc" xsi:nil="true"/>
    <MachineTranslated xmlns="4873beb7-5857-4685-be1f-d57550cc96cc">false</MachineTranslated>
    <OriginalSourceMarket xmlns="4873beb7-5857-4685-be1f-d57550cc96cc" xsi:nil="true"/>
    <APDescription xmlns="4873beb7-5857-4685-be1f-d57550cc96cc" xsi:nil="true"/>
    <ClipArtFilename xmlns="4873beb7-5857-4685-be1f-d57550cc96cc" xsi:nil="true"/>
    <ContentItem xmlns="4873beb7-5857-4685-be1f-d57550cc96cc" xsi:nil="true"/>
    <TPInstallLocation xmlns="4873beb7-5857-4685-be1f-d57550cc96cc" xsi:nil="true"/>
    <PublishTargets xmlns="4873beb7-5857-4685-be1f-d57550cc96cc">OfficeOnlineVNext</PublishTargets>
    <TimesCloned xmlns="4873beb7-5857-4685-be1f-d57550cc96cc" xsi:nil="true"/>
    <AssetStart xmlns="4873beb7-5857-4685-be1f-d57550cc96cc">2012-12-18T04:21:00+00:00</AssetStart>
    <Provider xmlns="4873beb7-5857-4685-be1f-d57550cc96cc" xsi:nil="true"/>
    <AcquiredFrom xmlns="4873beb7-5857-4685-be1f-d57550cc96cc">Internal MS</AcquiredFrom>
    <FriendlyTitle xmlns="4873beb7-5857-4685-be1f-d57550cc96cc" xsi:nil="true"/>
    <LastHandOff xmlns="4873beb7-5857-4685-be1f-d57550cc96cc" xsi:nil="true"/>
    <TPClientViewer xmlns="4873beb7-5857-4685-be1f-d57550cc96cc" xsi:nil="true"/>
    <UACurrentWords xmlns="4873beb7-5857-4685-be1f-d57550cc96cc" xsi:nil="true"/>
    <ArtSampleDocs xmlns="4873beb7-5857-4685-be1f-d57550cc96cc" xsi:nil="true"/>
    <UALocRecommendation xmlns="4873beb7-5857-4685-be1f-d57550cc96cc">Localize</UALocRecommendation>
    <Manager xmlns="4873beb7-5857-4685-be1f-d57550cc96cc" xsi:nil="true"/>
    <ShowIn xmlns="4873beb7-5857-4685-be1f-d57550cc96cc">Show everywhere</ShowIn>
    <UANotes xmlns="4873beb7-5857-4685-be1f-d57550cc96cc" xsi:nil="true"/>
    <TemplateStatus xmlns="4873beb7-5857-4685-be1f-d57550cc96cc">Complete</TemplateStatus>
    <InternalTagsTaxHTField0 xmlns="4873beb7-5857-4685-be1f-d57550cc96cc">
      <Terms xmlns="http://schemas.microsoft.com/office/infopath/2007/PartnerControls"/>
    </InternalTagsTaxHTField0>
    <CSXHash xmlns="4873beb7-5857-4685-be1f-d57550cc96cc" xsi:nil="true"/>
    <Downloads xmlns="4873beb7-5857-4685-be1f-d57550cc96cc">0</Downloads>
    <VoteCount xmlns="4873beb7-5857-4685-be1f-d57550cc96cc" xsi:nil="true"/>
    <OOCacheId xmlns="4873beb7-5857-4685-be1f-d57550cc96cc" xsi:nil="true"/>
    <IsDeleted xmlns="4873beb7-5857-4685-be1f-d57550cc96cc">false</IsDeleted>
    <AssetExpire xmlns="4873beb7-5857-4685-be1f-d57550cc96cc">2029-01-01T08:00:00+00:00</AssetExpire>
    <DSATActionTaken xmlns="4873beb7-5857-4685-be1f-d57550cc96cc" xsi:nil="true"/>
    <CSXSubmissionMarket xmlns="4873beb7-5857-4685-be1f-d57550cc96cc" xsi:nil="true"/>
    <TPExecutable xmlns="4873beb7-5857-4685-be1f-d57550cc96cc" xsi:nil="true"/>
    <SubmitterId xmlns="4873beb7-5857-4685-be1f-d57550cc96cc" xsi:nil="true"/>
    <EditorialTags xmlns="4873beb7-5857-4685-be1f-d57550cc96cc" xsi:nil="true"/>
    <AssetType xmlns="4873beb7-5857-4685-be1f-d57550cc96cc">TP</AssetType>
    <BugNumber xmlns="4873beb7-5857-4685-be1f-d57550cc96cc" xsi:nil="true"/>
    <CSXSubmissionDate xmlns="4873beb7-5857-4685-be1f-d57550cc96cc" xsi:nil="true"/>
    <CSXUpdate xmlns="4873beb7-5857-4685-be1f-d57550cc96cc">false</CSXUpdate>
    <ApprovalLog xmlns="4873beb7-5857-4685-be1f-d57550cc96cc" xsi:nil="true"/>
    <Milestone xmlns="4873beb7-5857-4685-be1f-d57550cc96cc" xsi:nil="true"/>
    <RecommendationsModifier xmlns="4873beb7-5857-4685-be1f-d57550cc96cc" xsi:nil="true"/>
    <OriginAsset xmlns="4873beb7-5857-4685-be1f-d57550cc96cc" xsi:nil="true"/>
    <TPComponent xmlns="4873beb7-5857-4685-be1f-d57550cc96cc" xsi:nil="true"/>
    <AssetId xmlns="4873beb7-5857-4685-be1f-d57550cc96cc">TP103982350</AssetId>
    <IntlLocPriority xmlns="4873beb7-5857-4685-be1f-d57550cc96cc" xsi:nil="true"/>
    <PolicheckWords xmlns="4873beb7-5857-4685-be1f-d57550cc96cc" xsi:nil="true"/>
    <TPLaunchHelpLink xmlns="4873beb7-5857-4685-be1f-d57550cc96cc" xsi:nil="true"/>
    <TPApplication xmlns="4873beb7-5857-4685-be1f-d57550cc96cc" xsi:nil="true"/>
    <CrawlForDependencies xmlns="4873beb7-5857-4685-be1f-d57550cc96cc">false</CrawlForDependencies>
    <HandoffToMSDN xmlns="4873beb7-5857-4685-be1f-d57550cc96cc" xsi:nil="true"/>
    <PlannedPubDate xmlns="4873beb7-5857-4685-be1f-d57550cc96cc" xsi:nil="true"/>
    <IntlLangReviewer xmlns="4873beb7-5857-4685-be1f-d57550cc96cc" xsi:nil="true"/>
    <TrustLevel xmlns="4873beb7-5857-4685-be1f-d57550cc96cc">1 Microsoft Managed Content</TrustLevel>
    <LocLastLocAttemptVersionLookup xmlns="4873beb7-5857-4685-be1f-d57550cc96cc">872729</LocLastLocAttemptVersionLookup>
    <IsSearchable xmlns="4873beb7-5857-4685-be1f-d57550cc96cc">true</IsSearchable>
    <TemplateTemplateType xmlns="4873beb7-5857-4685-be1f-d57550cc96cc">Word Document Template</TemplateTemplateType>
    <CampaignTagsTaxHTField0 xmlns="4873beb7-5857-4685-be1f-d57550cc96cc">
      <Terms xmlns="http://schemas.microsoft.com/office/infopath/2007/PartnerControls"/>
    </CampaignTagsTaxHTField0>
    <TPNamespace xmlns="4873beb7-5857-4685-be1f-d57550cc96cc" xsi:nil="true"/>
    <TaxCatchAll xmlns="4873beb7-5857-4685-be1f-d57550cc96cc"/>
    <Markets xmlns="4873beb7-5857-4685-be1f-d57550cc96cc"/>
    <UAProjectedTotalWords xmlns="4873beb7-5857-4685-be1f-d57550cc96cc" xsi:nil="true"/>
    <LocMarketGroupTiers2 xmlns="4873beb7-5857-4685-be1f-d57550cc96cc" xsi:nil="true"/>
    <IntlLangReview xmlns="4873beb7-5857-4685-be1f-d57550cc96cc">false</IntlLangReview>
    <OutputCachingOn xmlns="4873beb7-5857-4685-be1f-d57550cc96cc">false</OutputCachingOn>
    <AverageRating xmlns="4873beb7-5857-4685-be1f-d57550cc96cc" xsi:nil="true"/>
    <APAuthor xmlns="4873beb7-5857-4685-be1f-d57550cc96cc">
      <UserInfo>
        <DisplayName>REDMOND\ncrowell</DisplayName>
        <AccountId>81</AccountId>
        <AccountType/>
      </UserInfo>
    </APAuthor>
    <LocManualTestRequired xmlns="4873beb7-5857-4685-be1f-d57550cc96cc">false</LocManualTestRequired>
    <TPCommandLine xmlns="4873beb7-5857-4685-be1f-d57550cc96cc" xsi:nil="true"/>
    <TPAppVersion xmlns="4873beb7-5857-4685-be1f-d57550cc96cc" xsi:nil="true"/>
    <EditorialStatus xmlns="4873beb7-5857-4685-be1f-d57550cc96cc">Complete</EditorialStatus>
    <LastModifiedDateTime xmlns="4873beb7-5857-4685-be1f-d57550cc96cc" xsi:nil="true"/>
    <ScenarioTagsTaxHTField0 xmlns="4873beb7-5857-4685-be1f-d57550cc96cc">
      <Terms xmlns="http://schemas.microsoft.com/office/infopath/2007/PartnerControls"/>
    </ScenarioTagsTaxHTField0>
    <OriginalRelease xmlns="4873beb7-5857-4685-be1f-d57550cc96cc">15</OriginalRelease>
    <TPLaunchHelpLinkType xmlns="4873beb7-5857-4685-be1f-d57550cc96cc">Template</TPLaunchHelpLinkType>
    <LocalizationTagsTaxHTField0 xmlns="4873beb7-5857-4685-be1f-d57550cc96cc">
      <Terms xmlns="http://schemas.microsoft.com/office/infopath/2007/PartnerControls"/>
    </LocalizationTagsTaxHTField0>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2BC006-40F3-4DFD-8748-62B7EC5E21A1}">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0E08B9C9-C2AF-48C2-8178-093BD36EA9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C49F074-30BA-4C9C-B9EE-E13520AAFA01}">
  <ds:schemaRefs>
    <ds:schemaRef ds:uri="http://schemas.microsoft.com/sharepoint/v3/contenttype/forms"/>
  </ds:schemaRefs>
</ds:datastoreItem>
</file>

<file path=customXml/itemProps5.xml><?xml version="1.0" encoding="utf-8"?>
<ds:datastoreItem xmlns:ds="http://schemas.openxmlformats.org/officeDocument/2006/customXml" ds:itemID="{E73F485C-D930-47A2-9ED4-0E66E2122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1</TotalTime>
  <Pages>311</Pages>
  <Words>31950</Words>
  <Characters>182116</Characters>
  <Application>Microsoft Office Word</Application>
  <DocSecurity>0</DocSecurity>
  <Lines>1517</Lines>
  <Paragraphs>427</Paragraphs>
  <ScaleCrop>false</ScaleCrop>
  <HeadingPairs>
    <vt:vector size="2" baseType="variant">
      <vt:variant>
        <vt:lpstr>Title</vt:lpstr>
      </vt:variant>
      <vt:variant>
        <vt:i4>1</vt:i4>
      </vt:variant>
    </vt:vector>
  </HeadingPairs>
  <TitlesOfParts>
    <vt:vector size="1" baseType="lpstr">
      <vt:lpstr>Student Discipline Monitoring System</vt:lpstr>
    </vt:vector>
  </TitlesOfParts>
  <Company/>
  <LinksUpToDate>false</LinksUpToDate>
  <CharactersWithSpaces>213639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Discipline Monitoring System</dc:title>
  <dc:subject/>
  <dc:creator>emalcarde</dc:creator>
  <cp:keywords/>
  <dc:description/>
  <cp:lastModifiedBy>Elijah Alcarde</cp:lastModifiedBy>
  <cp:revision>2</cp:revision>
  <dcterms:created xsi:type="dcterms:W3CDTF">2016-04-22T15:57:00Z</dcterms:created>
  <dcterms:modified xsi:type="dcterms:W3CDTF">2016-04-22T15:57:00Z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